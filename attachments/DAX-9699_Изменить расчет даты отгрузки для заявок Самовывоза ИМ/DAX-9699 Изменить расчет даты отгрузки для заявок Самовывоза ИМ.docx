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21443B37" w:rsidR="00A51049" w:rsidRPr="00FF5124" w:rsidRDefault="00163335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456C6">
            <w:rPr>
              <w:rFonts w:cs="Times New Roman"/>
              <w:spacing w:val="-2"/>
              <w:kern w:val="36"/>
              <w:sz w:val="41"/>
              <w:szCs w:val="41"/>
            </w:rPr>
            <w:t>DAX-9699 Изменить расчет даты отгрузки для заявок Самовывоза ИМ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31D3AD06" w:rsidR="00662477" w:rsidRPr="00FF5124" w:rsidRDefault="001456C6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705CC2">
              <w:rPr>
                <w:sz w:val="24"/>
                <w:szCs w:val="24"/>
              </w:rPr>
              <w:t>.02</w:t>
            </w:r>
            <w:r w:rsidR="00891BD6" w:rsidRPr="00FF5124">
              <w:rPr>
                <w:sz w:val="24"/>
                <w:szCs w:val="24"/>
              </w:rPr>
              <w:t>.202</w:t>
            </w:r>
            <w:r w:rsidR="00705CC2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49D2131D" w:rsidR="008F1D14" w:rsidRPr="00FF5124" w:rsidRDefault="00705CC2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74F541E1" w:rsidR="008F1D14" w:rsidRPr="00FF5124" w:rsidRDefault="00705CC2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Внесение изменений по замечаниям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289609CF" w:rsidR="008F1D14" w:rsidRPr="00FF5124" w:rsidRDefault="00705CC2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27.02.2025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67A8DD3C" w:rsidR="008F1D14" w:rsidRPr="00FF5124" w:rsidRDefault="00705CC2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7C3BA9BF" w:rsidR="00532450" w:rsidRPr="00FF5124" w:rsidRDefault="00542125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Планирование даты </w:t>
      </w:r>
      <w:r w:rsidR="00A23845">
        <w:rPr>
          <w:sz w:val="24"/>
          <w:szCs w:val="24"/>
        </w:rPr>
        <w:t>самовывоза</w:t>
      </w:r>
      <w:r w:rsidR="000F163B">
        <w:rPr>
          <w:sz w:val="24"/>
          <w:szCs w:val="24"/>
        </w:rPr>
        <w:t xml:space="preserve"> товара</w:t>
      </w:r>
      <w:r w:rsidR="00A23845">
        <w:rPr>
          <w:sz w:val="24"/>
          <w:szCs w:val="24"/>
        </w:rPr>
        <w:t xml:space="preserve"> по ИМ</w:t>
      </w:r>
      <w:r w:rsidR="00BE5852">
        <w:rPr>
          <w:sz w:val="24"/>
          <w:szCs w:val="24"/>
        </w:rPr>
        <w:t>.</w:t>
      </w:r>
    </w:p>
    <w:p w14:paraId="1075E5A3" w14:textId="635F37C5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204C2DE2" w14:textId="51E3D9D8" w:rsidR="009C2D92" w:rsidRPr="00793CBF" w:rsidRDefault="00FE4824" w:rsidP="00FE4824">
      <w:pPr>
        <w:pStyle w:val="a4"/>
      </w:pPr>
      <w:r>
        <w:t>Нет.</w:t>
      </w:r>
    </w:p>
    <w:p w14:paraId="03A76995" w14:textId="27BEA570" w:rsidR="006E7366" w:rsidRPr="00FB070F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0A066C88" w14:textId="11DA07B8" w:rsidR="001D0232" w:rsidRPr="006D25D7" w:rsidRDefault="00FE4824" w:rsidP="00FE4824">
      <w:pPr>
        <w:pStyle w:val="a4"/>
      </w:pPr>
      <w:r>
        <w:t>Нет.</w:t>
      </w:r>
    </w:p>
    <w:p w14:paraId="5B191894" w14:textId="092BBB66" w:rsidR="00895E2C" w:rsidRPr="00290D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099ADE3D" w14:textId="40734252" w:rsidR="002A7BEB" w:rsidRDefault="007344F3" w:rsidP="00E7430D">
      <w:pPr>
        <w:pStyle w:val="a4"/>
        <w:ind w:left="284" w:firstLine="0"/>
      </w:pPr>
      <w:commentRangeStart w:id="7"/>
      <w:commentRangeStart w:id="8"/>
      <w:r w:rsidRPr="007344F3">
        <w:rPr>
          <w:b/>
        </w:rPr>
        <w:t xml:space="preserve">Как </w:t>
      </w:r>
      <w:r w:rsidR="00705CC2">
        <w:rPr>
          <w:b/>
        </w:rPr>
        <w:t>реализовано сейчас</w:t>
      </w:r>
      <w:r w:rsidR="002A7BEB">
        <w:t>:</w:t>
      </w:r>
      <w:commentRangeEnd w:id="7"/>
      <w:r w:rsidR="00A74EB4">
        <w:rPr>
          <w:rStyle w:val="af8"/>
          <w:rFonts w:ascii="Arial" w:hAnsi="Arial"/>
        </w:rPr>
        <w:commentReference w:id="7"/>
      </w:r>
      <w:commentRangeEnd w:id="8"/>
      <w:r w:rsidR="00310763">
        <w:rPr>
          <w:rStyle w:val="af8"/>
          <w:rFonts w:ascii="Arial" w:hAnsi="Arial"/>
        </w:rPr>
        <w:commentReference w:id="8"/>
      </w:r>
    </w:p>
    <w:p w14:paraId="4BEE3B63" w14:textId="60B824E5" w:rsidR="002A7BEB" w:rsidRDefault="00705CC2" w:rsidP="001D55E8">
      <w:pPr>
        <w:pStyle w:val="a4"/>
        <w:numPr>
          <w:ilvl w:val="1"/>
          <w:numId w:val="23"/>
        </w:numPr>
      </w:pPr>
      <w:r>
        <w:t>Реализована проверка</w:t>
      </w:r>
      <w:r w:rsidR="00E82FBD">
        <w:t xml:space="preserve"> при изменении значения поля </w:t>
      </w:r>
      <w:r w:rsidR="00E82FBD" w:rsidRPr="002A7BEB">
        <w:rPr>
          <w:b/>
          <w:i/>
        </w:rPr>
        <w:t>Дата отгрузки</w:t>
      </w:r>
      <w:r w:rsidR="00E82FBD">
        <w:t xml:space="preserve"> (</w:t>
      </w:r>
      <w:r w:rsidR="00E82FBD" w:rsidRPr="002A7BEB">
        <w:rPr>
          <w:lang w:val="en-US"/>
        </w:rPr>
        <w:t>LFL</w:t>
      </w:r>
      <w:r w:rsidR="00E82FBD" w:rsidRPr="007344F3">
        <w:t>_</w:t>
      </w:r>
      <w:proofErr w:type="spellStart"/>
      <w:r w:rsidR="00E82FBD" w:rsidRPr="002A7BEB">
        <w:rPr>
          <w:lang w:val="en-US"/>
        </w:rPr>
        <w:t>RequestTable</w:t>
      </w:r>
      <w:proofErr w:type="spellEnd"/>
      <w:proofErr w:type="gramStart"/>
      <w:r w:rsidR="00E82FBD">
        <w:t>)</w:t>
      </w:r>
      <w:r w:rsidR="00E82FBD" w:rsidRPr="007344F3">
        <w:t>.</w:t>
      </w:r>
      <w:proofErr w:type="spellStart"/>
      <w:r w:rsidR="00E82FBD" w:rsidRPr="007344F3">
        <w:t>ShippingDate</w:t>
      </w:r>
      <w:proofErr w:type="spellEnd"/>
      <w:proofErr w:type="gramEnd"/>
      <w:r w:rsidR="002F599E">
        <w:t xml:space="preserve"> на наличие значения в карточке клиента в поле </w:t>
      </w:r>
      <w:r w:rsidR="002F599E">
        <w:rPr>
          <w:b/>
          <w:i/>
        </w:rPr>
        <w:t>Сдвиг</w:t>
      </w:r>
      <w:r w:rsidR="002F599E" w:rsidRPr="00E76CD0">
        <w:rPr>
          <w:b/>
          <w:i/>
        </w:rPr>
        <w:t xml:space="preserve"> </w:t>
      </w:r>
      <w:r w:rsidR="002F599E">
        <w:rPr>
          <w:b/>
          <w:i/>
        </w:rPr>
        <w:t>отгрузки</w:t>
      </w:r>
      <w:r w:rsidR="002F599E" w:rsidRPr="00E76CD0">
        <w:rPr>
          <w:b/>
          <w:i/>
        </w:rPr>
        <w:t xml:space="preserve"> </w:t>
      </w:r>
      <w:r w:rsidR="002F599E">
        <w:rPr>
          <w:b/>
          <w:i/>
        </w:rPr>
        <w:t>по</w:t>
      </w:r>
      <w:r w:rsidR="002F599E" w:rsidRPr="00E76CD0">
        <w:rPr>
          <w:b/>
          <w:i/>
        </w:rPr>
        <w:t xml:space="preserve"> </w:t>
      </w:r>
      <w:r w:rsidR="002F599E">
        <w:rPr>
          <w:b/>
          <w:i/>
        </w:rPr>
        <w:t>графику</w:t>
      </w:r>
      <w:r w:rsidR="002F599E" w:rsidRPr="00E76CD0">
        <w:rPr>
          <w:b/>
          <w:i/>
        </w:rPr>
        <w:t xml:space="preserve"> </w:t>
      </w:r>
      <w:r w:rsidR="002F599E">
        <w:rPr>
          <w:b/>
          <w:i/>
        </w:rPr>
        <w:t>дней</w:t>
      </w:r>
      <w:r w:rsidR="002F599E" w:rsidRPr="00E76CD0">
        <w:t xml:space="preserve"> </w:t>
      </w:r>
      <w:r w:rsidR="002F599E" w:rsidRPr="002F599E">
        <w:t>(</w:t>
      </w:r>
      <w:proofErr w:type="spellStart"/>
      <w:r w:rsidR="002F599E" w:rsidRPr="002F599E">
        <w:t>CustTable</w:t>
      </w:r>
      <w:proofErr w:type="spellEnd"/>
      <w:r w:rsidR="002F599E" w:rsidRPr="002F599E">
        <w:t>).</w:t>
      </w:r>
      <w:proofErr w:type="spellStart"/>
      <w:r w:rsidR="002F599E" w:rsidRPr="002F599E">
        <w:t>WMS_ShiftShipmentQtyDays</w:t>
      </w:r>
      <w:proofErr w:type="spellEnd"/>
      <w:r w:rsidR="002A7BEB">
        <w:t>:</w:t>
      </w:r>
    </w:p>
    <w:p w14:paraId="62FEE4FF" w14:textId="30F8797F" w:rsidR="001D55E8" w:rsidRDefault="001D55E8" w:rsidP="001D55E8">
      <w:pPr>
        <w:pStyle w:val="a4"/>
        <w:numPr>
          <w:ilvl w:val="2"/>
          <w:numId w:val="23"/>
        </w:numPr>
      </w:pPr>
      <w:r>
        <w:t xml:space="preserve">Если значения полей совпадают, то система </w:t>
      </w:r>
      <w:r w:rsidR="00705CC2">
        <w:t>выполняет</w:t>
      </w:r>
      <w:r>
        <w:t xml:space="preserve"> следующие действия:</w:t>
      </w:r>
    </w:p>
    <w:p w14:paraId="0267638B" w14:textId="60BB5270" w:rsidR="00FE6793" w:rsidRPr="00E76CD0" w:rsidRDefault="002A7BEB" w:rsidP="002F599E">
      <w:pPr>
        <w:pStyle w:val="a4"/>
        <w:numPr>
          <w:ilvl w:val="3"/>
          <w:numId w:val="23"/>
        </w:numPr>
      </w:pPr>
      <w:r w:rsidRPr="002A7BEB">
        <w:t xml:space="preserve">При </w:t>
      </w:r>
      <w:r w:rsidR="001D55E8">
        <w:t>нажатии на кнопку</w:t>
      </w:r>
      <w:r w:rsidR="001D55E8" w:rsidRPr="00FE6793">
        <w:rPr>
          <w:b/>
        </w:rPr>
        <w:t xml:space="preserve"> [Обновить дату отгрузки] </w:t>
      </w:r>
      <w:r w:rsidR="001D55E8">
        <w:t xml:space="preserve">которая находится в заказе на продажу система </w:t>
      </w:r>
      <w:r w:rsidR="00705CC2">
        <w:t>смотрит</w:t>
      </w:r>
      <w:r w:rsidR="001D55E8">
        <w:t xml:space="preserve"> в заявку, в которой система </w:t>
      </w:r>
      <w:r w:rsidR="00705CC2">
        <w:t>берет</w:t>
      </w:r>
      <w:r w:rsidR="001D55E8">
        <w:t xml:space="preserve"> значение поля </w:t>
      </w:r>
      <w:r w:rsidR="001D55E8" w:rsidRPr="00FE6793">
        <w:rPr>
          <w:b/>
          <w:i/>
        </w:rPr>
        <w:t>Группа отгрузок</w:t>
      </w:r>
      <w:r w:rsidR="001D55E8" w:rsidRPr="001D55E8">
        <w:t xml:space="preserve"> (</w:t>
      </w:r>
      <w:proofErr w:type="spellStart"/>
      <w:r w:rsidR="001D55E8" w:rsidRPr="001D55E8">
        <w:t>RequestTable</w:t>
      </w:r>
      <w:proofErr w:type="spellEnd"/>
      <w:proofErr w:type="gramStart"/>
      <w:r w:rsidR="001D55E8" w:rsidRPr="001D55E8">
        <w:t>).</w:t>
      </w:r>
      <w:proofErr w:type="spellStart"/>
      <w:r w:rsidR="001D55E8" w:rsidRPr="001D55E8">
        <w:t>ShippingGroupId</w:t>
      </w:r>
      <w:proofErr w:type="spellEnd"/>
      <w:proofErr w:type="gramEnd"/>
      <w:r w:rsidR="001D55E8">
        <w:t xml:space="preserve"> и </w:t>
      </w:r>
      <w:r w:rsidR="00705CC2">
        <w:t>ищет</w:t>
      </w:r>
      <w:r w:rsidR="001D55E8">
        <w:t xml:space="preserve"> по нему запись на форме </w:t>
      </w:r>
      <w:r w:rsidR="001D55E8" w:rsidRPr="00FE6793">
        <w:rPr>
          <w:b/>
        </w:rPr>
        <w:t>График отгрузок</w:t>
      </w:r>
      <w:r w:rsidR="00FE6793">
        <w:t xml:space="preserve">, </w:t>
      </w:r>
      <w:r w:rsidR="00FE6793" w:rsidRPr="00FE6793">
        <w:t xml:space="preserve">где значение поля </w:t>
      </w:r>
      <w:r w:rsidR="00FE6793" w:rsidRPr="00FE6793">
        <w:rPr>
          <w:b/>
          <w:i/>
        </w:rPr>
        <w:t>Группа отгрузок</w:t>
      </w:r>
      <w:r w:rsidR="00FE6793" w:rsidRPr="00FE6793">
        <w:t xml:space="preserve"> (</w:t>
      </w:r>
      <w:proofErr w:type="spellStart"/>
      <w:r w:rsidR="00FE6793" w:rsidRPr="00FE6793">
        <w:t>RequestTable</w:t>
      </w:r>
      <w:proofErr w:type="spellEnd"/>
      <w:r w:rsidR="00FE6793" w:rsidRPr="00FE6793">
        <w:t>).</w:t>
      </w:r>
      <w:proofErr w:type="spellStart"/>
      <w:r w:rsidR="00FE6793" w:rsidRPr="00FE6793">
        <w:t>ShippingGroupId</w:t>
      </w:r>
      <w:proofErr w:type="spellEnd"/>
      <w:r w:rsidR="00FE6793" w:rsidRPr="00FE6793">
        <w:t xml:space="preserve"> равно значению поля </w:t>
      </w:r>
      <w:r w:rsidR="00FE6793" w:rsidRPr="00FE6793">
        <w:rPr>
          <w:b/>
          <w:i/>
        </w:rPr>
        <w:t xml:space="preserve">График отгрузки </w:t>
      </w:r>
      <w:r w:rsidR="00FE6793" w:rsidRPr="00FE6793">
        <w:t>(</w:t>
      </w:r>
      <w:proofErr w:type="spellStart"/>
      <w:r w:rsidR="00FE6793" w:rsidRPr="00FE6793">
        <w:t>WMS_CustShippingSchedule</w:t>
      </w:r>
      <w:proofErr w:type="spellEnd"/>
      <w:r w:rsidR="00FE6793" w:rsidRPr="00FE6793">
        <w:t>).</w:t>
      </w:r>
      <w:proofErr w:type="spellStart"/>
      <w:r w:rsidR="00FE6793" w:rsidRPr="00FE6793">
        <w:t>ShippingSchedule</w:t>
      </w:r>
      <w:r w:rsidR="00705CC2">
        <w:t>Id</w:t>
      </w:r>
      <w:proofErr w:type="spellEnd"/>
      <w:r w:rsidR="00705CC2">
        <w:t>. На найденной записи система определяет</w:t>
      </w:r>
      <w:r w:rsidR="00FE6793" w:rsidRPr="00FE6793">
        <w:t xml:space="preserve"> дату</w:t>
      </w:r>
      <w:r w:rsidR="00FE6793">
        <w:t>,</w:t>
      </w:r>
      <w:r w:rsidR="00FE6793" w:rsidRPr="00FE6793">
        <w:t xml:space="preserve"> на которую </w:t>
      </w:r>
      <w:r w:rsidR="002F599E">
        <w:t>меняет</w:t>
      </w:r>
      <w:r w:rsidR="00FE6793" w:rsidRPr="00FE6793">
        <w:t xml:space="preserve"> значение поля </w:t>
      </w:r>
      <w:r w:rsidR="00FE6793" w:rsidRPr="00FE6793">
        <w:rPr>
          <w:b/>
          <w:i/>
        </w:rPr>
        <w:t>Перенесенная дата отгрузки</w:t>
      </w:r>
      <w:r w:rsidR="00FE6793" w:rsidRPr="00FE6793">
        <w:t xml:space="preserve"> (</w:t>
      </w:r>
      <w:proofErr w:type="spellStart"/>
      <w:r w:rsidR="00FE6793" w:rsidRPr="00FE6793">
        <w:t>SalesTable</w:t>
      </w:r>
      <w:proofErr w:type="spellEnd"/>
      <w:r w:rsidR="00FE6793" w:rsidRPr="00FE6793">
        <w:t>).</w:t>
      </w:r>
      <w:proofErr w:type="spellStart"/>
      <w:r w:rsidR="00FE6793" w:rsidRPr="00FE6793">
        <w:t>ShippingDateConfirmed</w:t>
      </w:r>
      <w:proofErr w:type="spellEnd"/>
      <w:r w:rsidR="00FE6793" w:rsidRPr="00FE6793">
        <w:t>, где:</w:t>
      </w:r>
      <w:r w:rsidR="001D55E8">
        <w:br/>
      </w:r>
      <w:r w:rsidR="00FE6793">
        <w:t xml:space="preserve">Поле </w:t>
      </w:r>
      <w:r w:rsidR="00FE6793" w:rsidRPr="00FE6793">
        <w:rPr>
          <w:b/>
          <w:i/>
        </w:rPr>
        <w:t>Понедельник</w:t>
      </w:r>
      <w:r w:rsidR="00FE6793">
        <w:t xml:space="preserve"> (</w:t>
      </w:r>
      <w:proofErr w:type="spellStart"/>
      <w:r w:rsidR="00FE6793">
        <w:t>WMS_CustShippingSchedule</w:t>
      </w:r>
      <w:proofErr w:type="spellEnd"/>
      <w:r w:rsidR="00FE6793">
        <w:t>).</w:t>
      </w:r>
      <w:proofErr w:type="spellStart"/>
      <w:r w:rsidR="00FE6793">
        <w:t>ShippingDays</w:t>
      </w:r>
      <w:proofErr w:type="spellEnd"/>
      <w:r w:rsidR="00FE6793">
        <w:t>[1]</w:t>
      </w:r>
      <w:bookmarkStart w:id="9" w:name="_GoBack"/>
      <w:bookmarkEnd w:id="9"/>
      <w:r w:rsidR="00FE6793">
        <w:br/>
        <w:t>Поле</w:t>
      </w:r>
      <w:r w:rsidR="00FE6793" w:rsidRPr="00FE6793">
        <w:t xml:space="preserve"> </w:t>
      </w:r>
      <w:r w:rsidR="00FE6793" w:rsidRPr="00FE6793">
        <w:rPr>
          <w:b/>
          <w:i/>
        </w:rPr>
        <w:t>Вторник</w:t>
      </w:r>
      <w:r w:rsidR="00FE6793" w:rsidRPr="00FE6793">
        <w:t xml:space="preserve"> (</w:t>
      </w:r>
      <w:r w:rsidR="00FE6793" w:rsidRPr="00FE6793">
        <w:rPr>
          <w:lang w:val="en-US"/>
        </w:rPr>
        <w:t>WMS</w:t>
      </w:r>
      <w:r w:rsidR="00FE6793" w:rsidRPr="00FE6793">
        <w:t>_</w:t>
      </w:r>
      <w:proofErr w:type="spellStart"/>
      <w:r w:rsidR="00FE6793" w:rsidRPr="00FE6793">
        <w:rPr>
          <w:lang w:val="en-US"/>
        </w:rPr>
        <w:t>CustShippingSchedule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ShippingDays</w:t>
      </w:r>
      <w:proofErr w:type="spellEnd"/>
      <w:r w:rsidR="00FE6793" w:rsidRPr="00E76CD0">
        <w:t>[2]</w:t>
      </w:r>
      <w:r w:rsidR="00FE6793" w:rsidRPr="00E76CD0">
        <w:br/>
      </w:r>
      <w:r w:rsidR="00FE6793">
        <w:t>Поле</w:t>
      </w:r>
      <w:r w:rsidR="00FE6793" w:rsidRPr="00E76CD0">
        <w:t xml:space="preserve"> </w:t>
      </w:r>
      <w:r w:rsidR="00FE6793" w:rsidRPr="00FE6793">
        <w:rPr>
          <w:b/>
          <w:i/>
        </w:rPr>
        <w:t>Среда</w:t>
      </w:r>
      <w:r w:rsidR="00FE6793" w:rsidRPr="00E76CD0">
        <w:t xml:space="preserve"> (</w:t>
      </w:r>
      <w:r w:rsidR="00FE6793" w:rsidRPr="00FE6793">
        <w:rPr>
          <w:lang w:val="en-US"/>
        </w:rPr>
        <w:t>WMS</w:t>
      </w:r>
      <w:r w:rsidR="00FE6793" w:rsidRPr="00E76CD0">
        <w:t>_</w:t>
      </w:r>
      <w:proofErr w:type="spellStart"/>
      <w:r w:rsidR="00FE6793" w:rsidRPr="00FE6793">
        <w:rPr>
          <w:lang w:val="en-US"/>
        </w:rPr>
        <w:t>CustShippingSchedule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ShippingDays</w:t>
      </w:r>
      <w:proofErr w:type="spellEnd"/>
      <w:r w:rsidR="00FE6793" w:rsidRPr="00E76CD0">
        <w:t>[3]</w:t>
      </w:r>
      <w:r w:rsidR="00FE6793" w:rsidRPr="00E76CD0">
        <w:br/>
      </w:r>
      <w:r w:rsidR="00FE6793">
        <w:t>Поле</w:t>
      </w:r>
      <w:r w:rsidR="00FE6793" w:rsidRPr="00E76CD0">
        <w:t xml:space="preserve"> </w:t>
      </w:r>
      <w:r w:rsidR="00FE6793" w:rsidRPr="00FE6793">
        <w:rPr>
          <w:b/>
          <w:i/>
        </w:rPr>
        <w:t>Четверг</w:t>
      </w:r>
      <w:r w:rsidR="00FE6793" w:rsidRPr="00E76CD0">
        <w:t xml:space="preserve"> (</w:t>
      </w:r>
      <w:r w:rsidR="00FE6793" w:rsidRPr="00FE6793">
        <w:rPr>
          <w:lang w:val="en-US"/>
        </w:rPr>
        <w:t>WMS</w:t>
      </w:r>
      <w:r w:rsidR="00FE6793" w:rsidRPr="00E76CD0">
        <w:t>_</w:t>
      </w:r>
      <w:proofErr w:type="spellStart"/>
      <w:r w:rsidR="00FE6793" w:rsidRPr="00FE6793">
        <w:rPr>
          <w:lang w:val="en-US"/>
        </w:rPr>
        <w:t>CustShippingSchedule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ShippingDays</w:t>
      </w:r>
      <w:proofErr w:type="spellEnd"/>
      <w:r w:rsidR="00FE6793" w:rsidRPr="00E76CD0">
        <w:t>[4]</w:t>
      </w:r>
      <w:r w:rsidR="00FE6793" w:rsidRPr="00E76CD0">
        <w:br/>
      </w:r>
      <w:r w:rsidR="00FE6793">
        <w:t>Поле</w:t>
      </w:r>
      <w:r w:rsidR="00FE6793" w:rsidRPr="00E76CD0">
        <w:t xml:space="preserve"> </w:t>
      </w:r>
      <w:r w:rsidR="00FE6793" w:rsidRPr="00FE6793">
        <w:rPr>
          <w:b/>
          <w:i/>
        </w:rPr>
        <w:t>Пятница</w:t>
      </w:r>
      <w:r w:rsidR="00FE6793" w:rsidRPr="00E76CD0">
        <w:t xml:space="preserve"> (</w:t>
      </w:r>
      <w:r w:rsidR="00FE6793" w:rsidRPr="00FE6793">
        <w:rPr>
          <w:lang w:val="en-US"/>
        </w:rPr>
        <w:t>WMS</w:t>
      </w:r>
      <w:r w:rsidR="00FE6793" w:rsidRPr="00E76CD0">
        <w:t>_</w:t>
      </w:r>
      <w:proofErr w:type="spellStart"/>
      <w:r w:rsidR="00FE6793" w:rsidRPr="00FE6793">
        <w:rPr>
          <w:lang w:val="en-US"/>
        </w:rPr>
        <w:t>CustShippingSchedule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ShippingDays</w:t>
      </w:r>
      <w:proofErr w:type="spellEnd"/>
      <w:r w:rsidR="00FE6793" w:rsidRPr="00E76CD0">
        <w:t>[5]</w:t>
      </w:r>
      <w:r w:rsidR="00FE6793" w:rsidRPr="00E76CD0">
        <w:br/>
      </w:r>
      <w:r w:rsidR="00FE6793">
        <w:t>Поле</w:t>
      </w:r>
      <w:r w:rsidR="00FE6793" w:rsidRPr="00E76CD0">
        <w:t xml:space="preserve"> </w:t>
      </w:r>
      <w:r w:rsidR="00FE6793" w:rsidRPr="00FE6793">
        <w:rPr>
          <w:b/>
          <w:i/>
        </w:rPr>
        <w:t>Суббота</w:t>
      </w:r>
      <w:r w:rsidR="00FE6793" w:rsidRPr="00E76CD0">
        <w:t xml:space="preserve"> (</w:t>
      </w:r>
      <w:r w:rsidR="00FE6793" w:rsidRPr="00FE6793">
        <w:rPr>
          <w:lang w:val="en-US"/>
        </w:rPr>
        <w:t>WMS</w:t>
      </w:r>
      <w:r w:rsidR="00FE6793" w:rsidRPr="00E76CD0">
        <w:t>_</w:t>
      </w:r>
      <w:proofErr w:type="spellStart"/>
      <w:r w:rsidR="00FE6793" w:rsidRPr="00FE6793">
        <w:rPr>
          <w:lang w:val="en-US"/>
        </w:rPr>
        <w:t>CustShippingSchedule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ShippingDays</w:t>
      </w:r>
      <w:proofErr w:type="spellEnd"/>
      <w:r w:rsidR="00FE6793" w:rsidRPr="00E76CD0">
        <w:t>[6]</w:t>
      </w:r>
      <w:r w:rsidR="00FE6793" w:rsidRPr="00E76CD0">
        <w:br/>
      </w:r>
      <w:r w:rsidR="00FE6793">
        <w:t>Поле</w:t>
      </w:r>
      <w:r w:rsidR="00FE6793" w:rsidRPr="00E76CD0">
        <w:t xml:space="preserve"> </w:t>
      </w:r>
      <w:r w:rsidR="00FE6793" w:rsidRPr="00FE6793">
        <w:rPr>
          <w:b/>
          <w:i/>
        </w:rPr>
        <w:t>Воскресенье</w:t>
      </w:r>
      <w:r w:rsidR="00FE6793" w:rsidRPr="00E76CD0">
        <w:t xml:space="preserve"> (</w:t>
      </w:r>
      <w:r w:rsidR="00FE6793" w:rsidRPr="00FE6793">
        <w:rPr>
          <w:lang w:val="en-US"/>
        </w:rPr>
        <w:t>WMS</w:t>
      </w:r>
      <w:r w:rsidR="00FE6793" w:rsidRPr="00E76CD0">
        <w:t>_</w:t>
      </w:r>
      <w:proofErr w:type="spellStart"/>
      <w:r w:rsidR="00FE6793" w:rsidRPr="00FE6793">
        <w:rPr>
          <w:lang w:val="en-US"/>
        </w:rPr>
        <w:t>CustShippingSchedule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ShippingDays</w:t>
      </w:r>
      <w:proofErr w:type="spellEnd"/>
      <w:r w:rsidR="00FE6793" w:rsidRPr="00E76CD0">
        <w:t>[7]</w:t>
      </w:r>
      <w:r w:rsidR="001D55E8" w:rsidRPr="00E76CD0">
        <w:br/>
      </w:r>
      <w:r w:rsidR="00FE6793" w:rsidRPr="00FE6793">
        <w:t>Система</w:t>
      </w:r>
      <w:r w:rsidR="00FE6793" w:rsidRPr="00E76CD0">
        <w:t xml:space="preserve"> </w:t>
      </w:r>
      <w:r w:rsidR="002F599E">
        <w:t>определяет</w:t>
      </w:r>
      <w:r w:rsidR="00FE6793" w:rsidRPr="00E76CD0">
        <w:t xml:space="preserve"> </w:t>
      </w:r>
      <w:r w:rsidR="00FE6793" w:rsidRPr="00FE6793">
        <w:t>день</w:t>
      </w:r>
      <w:r w:rsidR="00FE6793" w:rsidRPr="00E76CD0">
        <w:t xml:space="preserve"> </w:t>
      </w:r>
      <w:r w:rsidR="00FE6793" w:rsidRPr="00FE6793">
        <w:t>недели</w:t>
      </w:r>
      <w:r w:rsidR="00FE6793" w:rsidRPr="00E76CD0">
        <w:t xml:space="preserve"> </w:t>
      </w:r>
      <w:r w:rsidR="00FE6793" w:rsidRPr="00FE6793">
        <w:t>текущей</w:t>
      </w:r>
      <w:r w:rsidR="00FE6793" w:rsidRPr="00E76CD0">
        <w:t xml:space="preserve"> </w:t>
      </w:r>
      <w:r w:rsidR="00FE6793">
        <w:t>системной</w:t>
      </w:r>
      <w:r w:rsidR="00FE6793" w:rsidRPr="00E76CD0">
        <w:t xml:space="preserve"> </w:t>
      </w:r>
      <w:r w:rsidR="00FE6793" w:rsidRPr="00FE6793">
        <w:t>даты</w:t>
      </w:r>
      <w:r w:rsidR="00FE6793" w:rsidRPr="00E76CD0">
        <w:t xml:space="preserve"> </w:t>
      </w:r>
      <w:r w:rsidR="00FE6793" w:rsidRPr="00FE6793">
        <w:t>в</w:t>
      </w:r>
      <w:r w:rsidR="00FE6793" w:rsidRPr="00E76CD0">
        <w:t xml:space="preserve"> </w:t>
      </w:r>
      <w:r w:rsidR="00FE6793" w:rsidRPr="00FE6793">
        <w:t>поле</w:t>
      </w:r>
      <w:r w:rsidR="00FE6793" w:rsidRPr="00E76CD0">
        <w:t xml:space="preserve"> </w:t>
      </w:r>
      <w:r w:rsidR="00FE6793" w:rsidRPr="00FE6793">
        <w:rPr>
          <w:b/>
          <w:i/>
        </w:rPr>
        <w:t>Дата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отгрузки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по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графику</w:t>
      </w:r>
      <w:r w:rsidR="00FE6793" w:rsidRPr="00E76CD0">
        <w:rPr>
          <w:b/>
          <w:i/>
        </w:rPr>
        <w:t xml:space="preserve"> </w:t>
      </w:r>
      <w:r w:rsidR="00FE6793" w:rsidRPr="00E76CD0">
        <w:t>(</w:t>
      </w:r>
      <w:proofErr w:type="spellStart"/>
      <w:r w:rsidR="00FE6793" w:rsidRPr="00FE6793">
        <w:rPr>
          <w:lang w:val="en-US"/>
        </w:rPr>
        <w:t>SalesTable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ShippingDateRequested</w:t>
      </w:r>
      <w:proofErr w:type="spellEnd"/>
      <w:r w:rsidR="00FE6793" w:rsidRPr="00E76CD0">
        <w:t xml:space="preserve"> </w:t>
      </w:r>
      <w:r w:rsidR="00FE6793" w:rsidRPr="00FE6793">
        <w:t>и</w:t>
      </w:r>
      <w:r w:rsidR="00FE6793" w:rsidRPr="00E76CD0">
        <w:t xml:space="preserve"> </w:t>
      </w:r>
      <w:r w:rsidR="002F599E">
        <w:t xml:space="preserve">меняет </w:t>
      </w:r>
      <w:r w:rsidR="00FE6793" w:rsidRPr="00FE6793">
        <w:t>ее</w:t>
      </w:r>
      <w:r w:rsidR="00FE6793" w:rsidRPr="00E76CD0">
        <w:t xml:space="preserve"> </w:t>
      </w:r>
      <w:r w:rsidR="00FE6793" w:rsidRPr="00FE6793">
        <w:t>на</w:t>
      </w:r>
      <w:r w:rsidR="00FE6793" w:rsidRPr="00E76CD0">
        <w:t xml:space="preserve"> </w:t>
      </w:r>
      <w:r w:rsidR="00FE6793" w:rsidRPr="00FE6793">
        <w:t>следующую</w:t>
      </w:r>
      <w:r w:rsidR="00FE6793" w:rsidRPr="00E76CD0">
        <w:t xml:space="preserve"> </w:t>
      </w:r>
      <w:r w:rsidR="00FE6793" w:rsidRPr="00FE6793">
        <w:t>дату</w:t>
      </w:r>
      <w:r w:rsidR="00FE6793" w:rsidRPr="00E76CD0">
        <w:t xml:space="preserve"> </w:t>
      </w:r>
      <w:r w:rsidR="00FE6793" w:rsidRPr="00FE6793">
        <w:t>в</w:t>
      </w:r>
      <w:r w:rsidR="00FE6793" w:rsidRPr="00E76CD0">
        <w:t xml:space="preserve"> </w:t>
      </w:r>
      <w:r w:rsidR="00FE6793" w:rsidRPr="00FE6793">
        <w:t>зависимости</w:t>
      </w:r>
      <w:r w:rsidR="00FE6793" w:rsidRPr="00E76CD0">
        <w:t xml:space="preserve"> </w:t>
      </w:r>
      <w:r w:rsidR="00FE6793" w:rsidRPr="00FE6793">
        <w:t>от</w:t>
      </w:r>
      <w:r w:rsidR="00FE6793" w:rsidRPr="00E76CD0">
        <w:t xml:space="preserve"> </w:t>
      </w:r>
      <w:r w:rsidR="00FE6793" w:rsidRPr="00FE6793">
        <w:t>того</w:t>
      </w:r>
      <w:r w:rsidR="00FE6793" w:rsidRPr="00E76CD0">
        <w:t xml:space="preserve">, </w:t>
      </w:r>
      <w:r w:rsidR="00FE6793" w:rsidRPr="00FE6793">
        <w:t>в</w:t>
      </w:r>
      <w:r w:rsidR="00FE6793" w:rsidRPr="00E76CD0">
        <w:t xml:space="preserve"> </w:t>
      </w:r>
      <w:r w:rsidR="00FE6793" w:rsidRPr="00FE6793">
        <w:t>каком</w:t>
      </w:r>
      <w:r w:rsidR="00FE6793" w:rsidRPr="00E76CD0">
        <w:t xml:space="preserve"> </w:t>
      </w:r>
      <w:r w:rsidR="00FE6793" w:rsidRPr="00FE6793">
        <w:t>поле</w:t>
      </w:r>
      <w:r w:rsidR="00FE6793" w:rsidRPr="00E76CD0">
        <w:t xml:space="preserve"> </w:t>
      </w:r>
      <w:r w:rsidR="00FE6793" w:rsidRPr="00FE6793">
        <w:t>установлен</w:t>
      </w:r>
      <w:r w:rsidR="00FE6793" w:rsidRPr="00E76CD0">
        <w:t xml:space="preserve"> </w:t>
      </w:r>
      <w:r w:rsidR="00FE6793" w:rsidRPr="00FE6793">
        <w:t>признак</w:t>
      </w:r>
      <w:r w:rsidR="00FE6793" w:rsidRPr="00E76CD0">
        <w:t xml:space="preserve"> </w:t>
      </w:r>
      <w:r w:rsidR="00FE6793" w:rsidRPr="00FE6793">
        <w:t>по</w:t>
      </w:r>
      <w:r w:rsidR="00FE6793" w:rsidRPr="00E76CD0">
        <w:t xml:space="preserve"> </w:t>
      </w:r>
      <w:r w:rsidR="00FE6793" w:rsidRPr="00FE6793">
        <w:t>ближайшему</w:t>
      </w:r>
      <w:r w:rsidR="00FE6793" w:rsidRPr="00E76CD0">
        <w:t xml:space="preserve"> </w:t>
      </w:r>
      <w:r w:rsidR="00FE6793" w:rsidRPr="00FE6793">
        <w:t>дню</w:t>
      </w:r>
      <w:r w:rsidR="00FE6793" w:rsidRPr="00E76CD0">
        <w:t xml:space="preserve"> </w:t>
      </w:r>
      <w:r w:rsidR="00FE6793" w:rsidRPr="00FE6793">
        <w:t>недели</w:t>
      </w:r>
      <w:r w:rsidR="00FE6793" w:rsidRPr="00E76CD0">
        <w:t xml:space="preserve">, </w:t>
      </w:r>
      <w:r w:rsidR="00FE6793" w:rsidRPr="00FE6793">
        <w:t>например</w:t>
      </w:r>
      <w:r w:rsidR="00FE6793" w:rsidRPr="00E76CD0">
        <w:t xml:space="preserve">, </w:t>
      </w:r>
      <w:r w:rsidR="00FE6793" w:rsidRPr="00FE6793">
        <w:t>если</w:t>
      </w:r>
      <w:r w:rsidR="00FE6793" w:rsidRPr="00E76CD0">
        <w:t xml:space="preserve"> </w:t>
      </w:r>
      <w:r w:rsidR="00FE6793" w:rsidRPr="00FE6793">
        <w:t>в</w:t>
      </w:r>
      <w:r w:rsidR="00FE6793" w:rsidRPr="00E76CD0">
        <w:t xml:space="preserve"> </w:t>
      </w:r>
      <w:r w:rsidR="00FE6793" w:rsidRPr="00FE6793">
        <w:t>поле</w:t>
      </w:r>
      <w:r w:rsidR="00FE6793" w:rsidRPr="00E76CD0">
        <w:t xml:space="preserve"> </w:t>
      </w:r>
      <w:r w:rsidR="00FE6793" w:rsidRPr="00FE6793">
        <w:rPr>
          <w:b/>
          <w:i/>
        </w:rPr>
        <w:t>Дата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отгрузки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по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графику</w:t>
      </w:r>
      <w:r w:rsidR="00FE6793" w:rsidRPr="00E76CD0">
        <w:t xml:space="preserve"> (</w:t>
      </w:r>
      <w:proofErr w:type="spellStart"/>
      <w:r w:rsidR="00FE6793" w:rsidRPr="00FE6793">
        <w:rPr>
          <w:lang w:val="en-US"/>
        </w:rPr>
        <w:t>SalesTable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ShippingDateRequested</w:t>
      </w:r>
      <w:proofErr w:type="spellEnd"/>
      <w:r w:rsidR="00FE6793" w:rsidRPr="00E76CD0">
        <w:t xml:space="preserve"> </w:t>
      </w:r>
      <w:r w:rsidR="00FE6793" w:rsidRPr="00FE6793">
        <w:t>установлено</w:t>
      </w:r>
      <w:r w:rsidR="00FE6793" w:rsidRPr="00E76CD0">
        <w:t xml:space="preserve"> </w:t>
      </w:r>
      <w:r w:rsidR="00FE6793" w:rsidRPr="00FE6793">
        <w:t>значение</w:t>
      </w:r>
      <w:r w:rsidR="00FE6793" w:rsidRPr="00E76CD0">
        <w:t xml:space="preserve"> 14.11.2024, </w:t>
      </w:r>
      <w:r w:rsidR="00FE6793" w:rsidRPr="00FE6793">
        <w:t>а</w:t>
      </w:r>
      <w:r w:rsidR="00FE6793" w:rsidRPr="00E76CD0">
        <w:t xml:space="preserve"> </w:t>
      </w:r>
      <w:r w:rsidR="00FE6793" w:rsidRPr="00FE6793">
        <w:t>признак</w:t>
      </w:r>
      <w:r w:rsidR="00FE6793" w:rsidRPr="00E76CD0">
        <w:t xml:space="preserve"> </w:t>
      </w:r>
      <w:r w:rsidR="00FE6793" w:rsidRPr="00FE6793">
        <w:t>установлен</w:t>
      </w:r>
      <w:r w:rsidR="00FE6793" w:rsidRPr="00E76CD0">
        <w:t xml:space="preserve"> </w:t>
      </w:r>
      <w:r w:rsidR="00FE6793" w:rsidRPr="00FE6793">
        <w:t>на</w:t>
      </w:r>
      <w:r w:rsidR="00FE6793" w:rsidRPr="00E76CD0">
        <w:t xml:space="preserve"> </w:t>
      </w:r>
      <w:r w:rsidR="00FE6793" w:rsidRPr="00FE6793">
        <w:t>поле</w:t>
      </w:r>
      <w:r w:rsidR="00FE6793" w:rsidRPr="00E76CD0">
        <w:t xml:space="preserve"> </w:t>
      </w:r>
      <w:r w:rsidR="00FE6793" w:rsidRPr="002F599E">
        <w:rPr>
          <w:b/>
          <w:i/>
        </w:rPr>
        <w:t>Среда</w:t>
      </w:r>
      <w:r w:rsidR="00FE6793" w:rsidRPr="00E76CD0">
        <w:t xml:space="preserve"> (</w:t>
      </w:r>
      <w:r w:rsidR="00FE6793" w:rsidRPr="00FE6793">
        <w:rPr>
          <w:lang w:val="en-US"/>
        </w:rPr>
        <w:t>WMS</w:t>
      </w:r>
      <w:r w:rsidR="00FE6793" w:rsidRPr="00E76CD0">
        <w:t>_</w:t>
      </w:r>
      <w:proofErr w:type="spellStart"/>
      <w:r w:rsidR="00FE6793" w:rsidRPr="00FE6793">
        <w:rPr>
          <w:lang w:val="en-US"/>
        </w:rPr>
        <w:t>CustShippingSchedule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ShippingDays</w:t>
      </w:r>
      <w:proofErr w:type="spellEnd"/>
      <w:r w:rsidR="00FE6793" w:rsidRPr="00E76CD0">
        <w:t xml:space="preserve">[3], </w:t>
      </w:r>
      <w:r w:rsidR="00FE6793" w:rsidRPr="00FE6793">
        <w:t>то</w:t>
      </w:r>
      <w:r w:rsidR="00FE6793" w:rsidRPr="00E76CD0">
        <w:t xml:space="preserve"> </w:t>
      </w:r>
      <w:r w:rsidR="00FE6793" w:rsidRPr="00FE6793">
        <w:t>система</w:t>
      </w:r>
      <w:r w:rsidR="00FE6793" w:rsidRPr="00E76CD0">
        <w:t xml:space="preserve"> </w:t>
      </w:r>
      <w:r w:rsidR="002F599E">
        <w:t>установит</w:t>
      </w:r>
      <w:r w:rsidR="00FE6793" w:rsidRPr="00E76CD0">
        <w:t xml:space="preserve"> </w:t>
      </w:r>
      <w:r w:rsidR="00FE6793" w:rsidRPr="00FE6793">
        <w:t>дату</w:t>
      </w:r>
      <w:r w:rsidR="00FE6793" w:rsidRPr="00E76CD0">
        <w:t xml:space="preserve"> </w:t>
      </w:r>
      <w:r w:rsidR="00FE6793" w:rsidRPr="00FE6793">
        <w:t>следующей</w:t>
      </w:r>
      <w:r w:rsidR="00FE6793" w:rsidRPr="00E76CD0">
        <w:t xml:space="preserve"> </w:t>
      </w:r>
      <w:r w:rsidR="00FE6793" w:rsidRPr="00FE6793">
        <w:t>среды</w:t>
      </w:r>
      <w:r w:rsidR="00FE6793" w:rsidRPr="00E76CD0">
        <w:t xml:space="preserve"> - 20.11.2024</w:t>
      </w:r>
      <w:r w:rsidR="00FE6793" w:rsidRPr="00FE6793">
        <w:t>г</w:t>
      </w:r>
      <w:r w:rsidR="00FE6793" w:rsidRPr="00E76CD0">
        <w:t>.</w:t>
      </w:r>
      <w:r w:rsidR="001D55E8" w:rsidRPr="00E76CD0">
        <w:br/>
      </w:r>
      <w:r w:rsidR="00FE6793" w:rsidRPr="00FE6793">
        <w:t>Затем</w:t>
      </w:r>
      <w:r w:rsidR="00FE6793" w:rsidRPr="00E76CD0">
        <w:t xml:space="preserve"> </w:t>
      </w:r>
      <w:r w:rsidR="00FE6793" w:rsidRPr="00FE6793">
        <w:t>система</w:t>
      </w:r>
      <w:r w:rsidR="00FE6793" w:rsidRPr="00E76CD0">
        <w:t xml:space="preserve"> </w:t>
      </w:r>
      <w:r w:rsidR="002F599E">
        <w:t>меняет</w:t>
      </w:r>
      <w:r w:rsidR="00FE6793" w:rsidRPr="00E76CD0">
        <w:t xml:space="preserve"> </w:t>
      </w:r>
      <w:r w:rsidR="00FE6793" w:rsidRPr="00FE6793">
        <w:t>значение</w:t>
      </w:r>
      <w:r w:rsidR="00FE6793" w:rsidRPr="00E76CD0">
        <w:t xml:space="preserve"> </w:t>
      </w:r>
      <w:r w:rsidR="00FE6793" w:rsidRPr="00FE6793">
        <w:t>поля</w:t>
      </w:r>
      <w:r w:rsidR="00FE6793" w:rsidRPr="00E76CD0">
        <w:t xml:space="preserve"> </w:t>
      </w:r>
      <w:r w:rsidR="00FE6793" w:rsidRPr="00FE6793">
        <w:rPr>
          <w:b/>
          <w:i/>
        </w:rPr>
        <w:t>Перенесенная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дата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отгрузки</w:t>
      </w:r>
      <w:r w:rsidR="00FE6793" w:rsidRPr="00E76CD0">
        <w:t xml:space="preserve"> (</w:t>
      </w:r>
      <w:proofErr w:type="spellStart"/>
      <w:r w:rsidR="00FE6793" w:rsidRPr="00FE6793">
        <w:rPr>
          <w:lang w:val="en-US"/>
        </w:rPr>
        <w:t>SalesTable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ShippingDateConfirmed</w:t>
      </w:r>
      <w:proofErr w:type="spellEnd"/>
      <w:r w:rsidR="00FE6793" w:rsidRPr="00E76CD0">
        <w:t xml:space="preserve"> </w:t>
      </w:r>
      <w:r w:rsidR="00FE6793" w:rsidRPr="00FE6793">
        <w:t>на</w:t>
      </w:r>
      <w:r w:rsidR="00FE6793" w:rsidRPr="00E76CD0">
        <w:t xml:space="preserve"> </w:t>
      </w:r>
      <w:r w:rsidR="00FE6793" w:rsidRPr="00FE6793">
        <w:t>дату</w:t>
      </w:r>
      <w:r w:rsidR="00FE6793" w:rsidRPr="00E76CD0">
        <w:t xml:space="preserve"> </w:t>
      </w:r>
      <w:r w:rsidR="00FE6793" w:rsidRPr="00FE6793">
        <w:t>равную</w:t>
      </w:r>
      <w:r w:rsidR="00FE6793" w:rsidRPr="00E76CD0">
        <w:t xml:space="preserve"> </w:t>
      </w:r>
      <w:r w:rsidR="00FE6793" w:rsidRPr="00FE6793">
        <w:t>новой</w:t>
      </w:r>
      <w:r w:rsidR="00FE6793" w:rsidRPr="00E76CD0">
        <w:t xml:space="preserve"> </w:t>
      </w:r>
      <w:r w:rsidR="00FE6793" w:rsidRPr="00FE6793">
        <w:t>дате</w:t>
      </w:r>
      <w:r w:rsidR="00FE6793" w:rsidRPr="00E76CD0">
        <w:t xml:space="preserve"> </w:t>
      </w:r>
      <w:r w:rsidR="00FE6793" w:rsidRPr="00FE6793">
        <w:t>в</w:t>
      </w:r>
      <w:r w:rsidR="00FE6793" w:rsidRPr="00E76CD0">
        <w:t xml:space="preserve"> </w:t>
      </w:r>
      <w:r w:rsidR="00FE6793" w:rsidRPr="00FE6793">
        <w:t>поле</w:t>
      </w:r>
      <w:r w:rsidR="00FE6793" w:rsidRPr="00E76CD0">
        <w:t xml:space="preserve"> </w:t>
      </w:r>
      <w:r w:rsidR="00FE6793" w:rsidRPr="00FE6793">
        <w:rPr>
          <w:b/>
          <w:i/>
        </w:rPr>
        <w:t>Дата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отгрузки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по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графику</w:t>
      </w:r>
      <w:r w:rsidR="00FE6793" w:rsidRPr="00E76CD0">
        <w:t xml:space="preserve"> </w:t>
      </w:r>
      <w:r w:rsidR="00FE6793" w:rsidRPr="00E76CD0">
        <w:lastRenderedPageBreak/>
        <w:t>(</w:t>
      </w:r>
      <w:proofErr w:type="spellStart"/>
      <w:r w:rsidR="00FE6793" w:rsidRPr="00FE6793">
        <w:rPr>
          <w:lang w:val="en-US"/>
        </w:rPr>
        <w:t>SalesTable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ShippingDateRequested</w:t>
      </w:r>
      <w:proofErr w:type="spellEnd"/>
      <w:r w:rsidR="00FE6793" w:rsidRPr="00E76CD0">
        <w:t xml:space="preserve">, </w:t>
      </w:r>
      <w:r w:rsidR="00FE6793" w:rsidRPr="00FE6793">
        <w:t>после</w:t>
      </w:r>
      <w:r w:rsidR="00FE6793" w:rsidRPr="00E76CD0">
        <w:t xml:space="preserve"> </w:t>
      </w:r>
      <w:r w:rsidR="00FE6793" w:rsidRPr="00FE6793">
        <w:t>этого</w:t>
      </w:r>
      <w:r w:rsidR="00FE6793" w:rsidRPr="00E76CD0">
        <w:t xml:space="preserve"> </w:t>
      </w:r>
      <w:r w:rsidR="00FE6793" w:rsidRPr="00FE6793">
        <w:t>система</w:t>
      </w:r>
      <w:r w:rsidR="00FE6793" w:rsidRPr="00E76CD0">
        <w:t xml:space="preserve"> </w:t>
      </w:r>
      <w:r w:rsidR="002F599E">
        <w:t>меняет</w:t>
      </w:r>
      <w:r w:rsidR="00FE6793" w:rsidRPr="00E76CD0">
        <w:t xml:space="preserve"> </w:t>
      </w:r>
      <w:r w:rsidR="00FE6793" w:rsidRPr="00FE6793">
        <w:t>значение</w:t>
      </w:r>
      <w:r w:rsidR="00FE6793" w:rsidRPr="00E76CD0">
        <w:t xml:space="preserve"> </w:t>
      </w:r>
      <w:r w:rsidR="00FE6793" w:rsidRPr="00FE6793">
        <w:t>даты</w:t>
      </w:r>
      <w:r w:rsidR="00FE6793" w:rsidRPr="00E76CD0">
        <w:t xml:space="preserve"> </w:t>
      </w:r>
      <w:r w:rsidR="00FE6793" w:rsidRPr="00FE6793">
        <w:rPr>
          <w:b/>
          <w:i/>
        </w:rPr>
        <w:t>Дата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сборки</w:t>
      </w:r>
      <w:r w:rsidR="00FE6793" w:rsidRPr="00E76CD0">
        <w:rPr>
          <w:b/>
          <w:i/>
        </w:rPr>
        <w:t xml:space="preserve"> (</w:t>
      </w:r>
      <w:r w:rsidR="00FE6793" w:rsidRPr="00FE6793">
        <w:rPr>
          <w:b/>
          <w:i/>
        </w:rPr>
        <w:t>факт</w:t>
      </w:r>
      <w:r w:rsidR="00FE6793" w:rsidRPr="00E76CD0">
        <w:rPr>
          <w:b/>
          <w:i/>
        </w:rPr>
        <w:t>)</w:t>
      </w:r>
      <w:r w:rsidR="00FE6793" w:rsidRPr="00E76CD0">
        <w:t xml:space="preserve"> (</w:t>
      </w:r>
      <w:r w:rsidR="00FE6793" w:rsidRPr="00FE6793">
        <w:rPr>
          <w:lang w:val="en-US"/>
        </w:rPr>
        <w:t>LFL</w:t>
      </w:r>
      <w:r w:rsidR="00FE6793" w:rsidRPr="00E76CD0">
        <w:t>_</w:t>
      </w:r>
      <w:proofErr w:type="spellStart"/>
      <w:r w:rsidR="00FE6793" w:rsidRPr="00FE6793">
        <w:rPr>
          <w:lang w:val="en-US"/>
        </w:rPr>
        <w:t>RequestTable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ShippingDateFact</w:t>
      </w:r>
      <w:proofErr w:type="spellEnd"/>
      <w:r w:rsidR="00FE6793" w:rsidRPr="00E76CD0">
        <w:t xml:space="preserve"> </w:t>
      </w:r>
      <w:r w:rsidR="00FE6793" w:rsidRPr="00FE6793">
        <w:t>на</w:t>
      </w:r>
      <w:r w:rsidR="00FE6793" w:rsidRPr="00E76CD0">
        <w:t xml:space="preserve"> </w:t>
      </w:r>
      <w:r w:rsidR="00FE6793" w:rsidRPr="00FE6793">
        <w:t>значение</w:t>
      </w:r>
      <w:r w:rsidR="00FE6793" w:rsidRPr="00E76CD0">
        <w:t xml:space="preserve"> </w:t>
      </w:r>
      <w:r w:rsidR="00FE6793" w:rsidRPr="00FE6793">
        <w:t>даты</w:t>
      </w:r>
      <w:r w:rsidR="00FE6793" w:rsidRPr="00E76CD0">
        <w:t xml:space="preserve"> </w:t>
      </w:r>
      <w:r w:rsidR="00FE6793" w:rsidRPr="00FE6793">
        <w:rPr>
          <w:b/>
          <w:i/>
        </w:rPr>
        <w:t>Дата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отгрузки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по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графику</w:t>
      </w:r>
      <w:r w:rsidR="00FE6793" w:rsidRPr="00E76CD0">
        <w:t xml:space="preserve"> (</w:t>
      </w:r>
      <w:proofErr w:type="spellStart"/>
      <w:r w:rsidR="00FE6793" w:rsidRPr="00FE6793">
        <w:rPr>
          <w:lang w:val="en-US"/>
        </w:rPr>
        <w:t>SalesTable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ShippingDateRequested</w:t>
      </w:r>
      <w:proofErr w:type="spellEnd"/>
      <w:r w:rsidR="00FE6793" w:rsidRPr="00E76CD0">
        <w:t xml:space="preserve">, </w:t>
      </w:r>
      <w:r w:rsidR="00FE6793" w:rsidRPr="00FE6793">
        <w:t>а</w:t>
      </w:r>
      <w:r w:rsidR="00FE6793" w:rsidRPr="00E76CD0">
        <w:t xml:space="preserve"> </w:t>
      </w:r>
      <w:r w:rsidR="00FE6793" w:rsidRPr="00FE6793">
        <w:t>после</w:t>
      </w:r>
      <w:r w:rsidR="00FE6793" w:rsidRPr="00E76CD0">
        <w:t xml:space="preserve"> </w:t>
      </w:r>
      <w:r w:rsidR="00FE6793" w:rsidRPr="00FE6793">
        <w:t>этого</w:t>
      </w:r>
      <w:r w:rsidR="00FE6793" w:rsidRPr="00E76CD0">
        <w:t xml:space="preserve"> </w:t>
      </w:r>
      <w:r w:rsidR="00FE6793" w:rsidRPr="00FE6793">
        <w:t>система</w:t>
      </w:r>
      <w:r w:rsidR="00FE6793" w:rsidRPr="00E76CD0">
        <w:t xml:space="preserve"> </w:t>
      </w:r>
      <w:r w:rsidR="002F599E">
        <w:t>рассчитывает</w:t>
      </w:r>
      <w:r w:rsidR="00FE6793" w:rsidRPr="00E76CD0">
        <w:t xml:space="preserve"> </w:t>
      </w:r>
      <w:r w:rsidR="00FE6793" w:rsidRPr="00FE6793">
        <w:t>дату</w:t>
      </w:r>
      <w:r w:rsidR="00FE6793" w:rsidRPr="00E76CD0">
        <w:t xml:space="preserve"> </w:t>
      </w:r>
      <w:r w:rsidR="00FE6793" w:rsidRPr="00FE6793">
        <w:t>в</w:t>
      </w:r>
      <w:r w:rsidR="00FE6793" w:rsidRPr="00E76CD0">
        <w:t xml:space="preserve"> </w:t>
      </w:r>
      <w:r w:rsidR="00FE6793" w:rsidRPr="00FE6793">
        <w:t>поле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Дата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отгрузки</w:t>
      </w:r>
      <w:r w:rsidR="00FE6793" w:rsidRPr="00E76CD0">
        <w:t xml:space="preserve"> (</w:t>
      </w:r>
      <w:r w:rsidR="00FE6793" w:rsidRPr="00FE6793">
        <w:rPr>
          <w:lang w:val="en-US"/>
        </w:rPr>
        <w:t>LFL</w:t>
      </w:r>
      <w:r w:rsidR="00FE6793" w:rsidRPr="00E76CD0">
        <w:t>_</w:t>
      </w:r>
      <w:proofErr w:type="spellStart"/>
      <w:r w:rsidR="00FE6793" w:rsidRPr="00FE6793">
        <w:rPr>
          <w:lang w:val="en-US"/>
        </w:rPr>
        <w:t>RequestTable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ShippingDate</w:t>
      </w:r>
      <w:proofErr w:type="spellEnd"/>
      <w:r w:rsidR="00FE6793" w:rsidRPr="00E76CD0">
        <w:t xml:space="preserve"> = (</w:t>
      </w:r>
      <w:r w:rsidR="00FE6793" w:rsidRPr="00FE6793">
        <w:t>новое</w:t>
      </w:r>
      <w:r w:rsidR="00FE6793" w:rsidRPr="00E76CD0">
        <w:t xml:space="preserve"> </w:t>
      </w:r>
      <w:r w:rsidR="00FE6793" w:rsidRPr="00FE6793">
        <w:t>значение</w:t>
      </w:r>
      <w:r w:rsidR="00FE6793" w:rsidRPr="00E76CD0">
        <w:t xml:space="preserve"> </w:t>
      </w:r>
      <w:r w:rsidR="00FE6793" w:rsidRPr="00FE6793">
        <w:t>поля</w:t>
      </w:r>
      <w:r w:rsidR="00FE6793" w:rsidRPr="00E76CD0">
        <w:t xml:space="preserve"> </w:t>
      </w:r>
      <w:r w:rsidR="00FE6793" w:rsidRPr="00FE6793">
        <w:rPr>
          <w:b/>
          <w:i/>
        </w:rPr>
        <w:t>Дата</w:t>
      </w:r>
      <w:r w:rsidR="00FE6793" w:rsidRPr="00E76CD0">
        <w:rPr>
          <w:b/>
          <w:i/>
        </w:rPr>
        <w:t xml:space="preserve"> </w:t>
      </w:r>
      <w:r w:rsidR="00FE6793" w:rsidRPr="00FE6793">
        <w:rPr>
          <w:b/>
          <w:i/>
        </w:rPr>
        <w:t>сборки</w:t>
      </w:r>
      <w:r w:rsidR="00FE6793" w:rsidRPr="00E76CD0">
        <w:rPr>
          <w:b/>
          <w:i/>
        </w:rPr>
        <w:t xml:space="preserve"> (</w:t>
      </w:r>
      <w:r w:rsidR="00FE6793" w:rsidRPr="00FE6793">
        <w:rPr>
          <w:b/>
          <w:i/>
        </w:rPr>
        <w:t>факт</w:t>
      </w:r>
      <w:r w:rsidR="00FE6793" w:rsidRPr="00E76CD0">
        <w:rPr>
          <w:b/>
          <w:i/>
        </w:rPr>
        <w:t>)</w:t>
      </w:r>
      <w:r w:rsidR="00FE6793" w:rsidRPr="00E76CD0">
        <w:t xml:space="preserve"> (</w:t>
      </w:r>
      <w:r w:rsidR="00FE6793" w:rsidRPr="00FE6793">
        <w:rPr>
          <w:lang w:val="en-US"/>
        </w:rPr>
        <w:t>LFL</w:t>
      </w:r>
      <w:r w:rsidR="00FE6793" w:rsidRPr="00E76CD0">
        <w:t>_</w:t>
      </w:r>
      <w:proofErr w:type="spellStart"/>
      <w:r w:rsidR="00FE6793" w:rsidRPr="00FE6793">
        <w:rPr>
          <w:lang w:val="en-US"/>
        </w:rPr>
        <w:t>RequestTable</w:t>
      </w:r>
      <w:proofErr w:type="spellEnd"/>
      <w:r w:rsidR="00FE6793" w:rsidRPr="00E76CD0">
        <w:t>).</w:t>
      </w:r>
      <w:proofErr w:type="spellStart"/>
      <w:r w:rsidR="00FE6793" w:rsidRPr="00FE6793">
        <w:rPr>
          <w:lang w:val="en-US"/>
        </w:rPr>
        <w:t>ShippingDateFact</w:t>
      </w:r>
      <w:proofErr w:type="spellEnd"/>
      <w:r w:rsidR="00FE6793" w:rsidRPr="00E76CD0">
        <w:t xml:space="preserve"> + </w:t>
      </w:r>
      <w:r w:rsidR="00FE6793" w:rsidRPr="00FE6793">
        <w:t>количество</w:t>
      </w:r>
      <w:r w:rsidR="00FE6793" w:rsidRPr="00E76CD0">
        <w:t xml:space="preserve"> </w:t>
      </w:r>
      <w:r w:rsidR="00FE6793" w:rsidRPr="00FE6793">
        <w:t>дней</w:t>
      </w:r>
      <w:r w:rsidR="00FE6793" w:rsidRPr="00E76CD0">
        <w:t xml:space="preserve">, </w:t>
      </w:r>
      <w:r w:rsidR="00FE6793" w:rsidRPr="00FE6793">
        <w:t>которое</w:t>
      </w:r>
      <w:r w:rsidR="00FE6793" w:rsidRPr="00E76CD0">
        <w:t xml:space="preserve"> </w:t>
      </w:r>
      <w:r w:rsidR="00FE6793" w:rsidRPr="00FE6793">
        <w:t>указано</w:t>
      </w:r>
      <w:r w:rsidR="00FE6793" w:rsidRPr="00E76CD0">
        <w:t xml:space="preserve"> </w:t>
      </w:r>
      <w:r w:rsidR="00FE6793" w:rsidRPr="00FE6793">
        <w:t>в</w:t>
      </w:r>
      <w:r w:rsidR="00FE6793" w:rsidRPr="00E76CD0">
        <w:t xml:space="preserve"> </w:t>
      </w:r>
      <w:r w:rsidR="00FE6793" w:rsidRPr="00FE6793">
        <w:t>поле</w:t>
      </w:r>
      <w:r w:rsidR="00FE6793" w:rsidRPr="00E76CD0">
        <w:rPr>
          <w:b/>
          <w:i/>
        </w:rPr>
        <w:t xml:space="preserve"> </w:t>
      </w:r>
      <w:r w:rsidR="00FE6793">
        <w:rPr>
          <w:b/>
          <w:i/>
        </w:rPr>
        <w:t>Сдвиг</w:t>
      </w:r>
      <w:r w:rsidR="00FE6793" w:rsidRPr="00E76CD0">
        <w:rPr>
          <w:b/>
          <w:i/>
        </w:rPr>
        <w:t xml:space="preserve"> </w:t>
      </w:r>
      <w:r w:rsidR="00FE6793">
        <w:rPr>
          <w:b/>
          <w:i/>
        </w:rPr>
        <w:t>отгрузки</w:t>
      </w:r>
      <w:r w:rsidR="00FE6793" w:rsidRPr="00E76CD0">
        <w:rPr>
          <w:b/>
          <w:i/>
        </w:rPr>
        <w:t xml:space="preserve"> </w:t>
      </w:r>
      <w:r w:rsidR="00FE6793">
        <w:rPr>
          <w:b/>
          <w:i/>
        </w:rPr>
        <w:t>по</w:t>
      </w:r>
      <w:r w:rsidR="00FE6793" w:rsidRPr="00E76CD0">
        <w:rPr>
          <w:b/>
          <w:i/>
        </w:rPr>
        <w:t xml:space="preserve"> </w:t>
      </w:r>
      <w:r w:rsidR="00FE6793">
        <w:rPr>
          <w:b/>
          <w:i/>
        </w:rPr>
        <w:t>графику</w:t>
      </w:r>
      <w:r w:rsidR="00FE6793" w:rsidRPr="00E76CD0">
        <w:rPr>
          <w:b/>
          <w:i/>
        </w:rPr>
        <w:t xml:space="preserve"> </w:t>
      </w:r>
      <w:r w:rsidR="00FE6793">
        <w:rPr>
          <w:b/>
          <w:i/>
        </w:rPr>
        <w:t>дней</w:t>
      </w:r>
      <w:r w:rsidR="00FE6793" w:rsidRPr="00E76CD0">
        <w:t xml:space="preserve"> </w:t>
      </w:r>
      <w:r w:rsidR="002F599E" w:rsidRPr="002F599E">
        <w:t>(</w:t>
      </w:r>
      <w:proofErr w:type="spellStart"/>
      <w:r w:rsidR="002F599E" w:rsidRPr="002F599E">
        <w:t>CustTable</w:t>
      </w:r>
      <w:proofErr w:type="spellEnd"/>
      <w:r w:rsidR="002F599E" w:rsidRPr="002F599E">
        <w:t>).</w:t>
      </w:r>
      <w:proofErr w:type="spellStart"/>
      <w:r w:rsidR="002F599E" w:rsidRPr="002F599E">
        <w:t>WMS_ShiftShipmentQtyDays</w:t>
      </w:r>
      <w:proofErr w:type="spellEnd"/>
      <w:r w:rsidR="00FE6793" w:rsidRPr="00E76CD0">
        <w:t>)</w:t>
      </w:r>
      <w:r w:rsidR="001456C6" w:rsidRPr="00E76CD0">
        <w:t>;</w:t>
      </w:r>
    </w:p>
    <w:p w14:paraId="5516EAF1" w14:textId="472352CF" w:rsidR="00705CC2" w:rsidRDefault="00FE6793" w:rsidP="002F599E">
      <w:pPr>
        <w:pStyle w:val="a4"/>
        <w:numPr>
          <w:ilvl w:val="3"/>
          <w:numId w:val="23"/>
        </w:numPr>
      </w:pPr>
      <w:r>
        <w:t xml:space="preserve">При импорте заявки из системы </w:t>
      </w:r>
      <w:r>
        <w:rPr>
          <w:lang w:val="en-US"/>
        </w:rPr>
        <w:t>ERP</w:t>
      </w:r>
      <w:r w:rsidRPr="00FE6793">
        <w:t xml:space="preserve"> </w:t>
      </w:r>
      <w:r>
        <w:t xml:space="preserve">в систему </w:t>
      </w:r>
      <w:r>
        <w:rPr>
          <w:lang w:val="en-US"/>
        </w:rPr>
        <w:t>WMS</w:t>
      </w:r>
      <w:r>
        <w:t xml:space="preserve">, в момент создания заявки в </w:t>
      </w:r>
      <w:r>
        <w:rPr>
          <w:lang w:val="en-US"/>
        </w:rPr>
        <w:t>WMS</w:t>
      </w:r>
      <w:r>
        <w:t xml:space="preserve"> </w:t>
      </w:r>
      <w:r w:rsidRPr="00FE6793">
        <w:t xml:space="preserve">при заполнении поля </w:t>
      </w:r>
      <w:r w:rsidRPr="00FE6793">
        <w:rPr>
          <w:b/>
          <w:i/>
        </w:rPr>
        <w:t>Дата сборки (факт)</w:t>
      </w:r>
      <w:r w:rsidRPr="00FE6793">
        <w:t xml:space="preserve"> (</w:t>
      </w:r>
      <w:r w:rsidRPr="00FE6793">
        <w:rPr>
          <w:lang w:val="en-US"/>
        </w:rPr>
        <w:t>LFL</w:t>
      </w:r>
      <w:r w:rsidRPr="00FE6793">
        <w:t>_</w:t>
      </w:r>
      <w:proofErr w:type="spellStart"/>
      <w:r w:rsidRPr="00FE6793">
        <w:rPr>
          <w:lang w:val="en-US"/>
        </w:rPr>
        <w:t>RequestTable</w:t>
      </w:r>
      <w:proofErr w:type="spellEnd"/>
      <w:r w:rsidRPr="00FE6793">
        <w:t>).</w:t>
      </w:r>
      <w:proofErr w:type="spellStart"/>
      <w:r w:rsidRPr="00FE6793">
        <w:rPr>
          <w:lang w:val="en-US"/>
        </w:rPr>
        <w:t>ShippingDateFact</w:t>
      </w:r>
      <w:proofErr w:type="spellEnd"/>
      <w:r w:rsidRPr="00FE6793">
        <w:t xml:space="preserve"> система </w:t>
      </w:r>
      <w:r w:rsidR="002F599E">
        <w:t>меняет</w:t>
      </w:r>
      <w:r w:rsidRPr="00FE6793">
        <w:t xml:space="preserve"> значение поля </w:t>
      </w:r>
      <w:r w:rsidRPr="00FE6793">
        <w:rPr>
          <w:b/>
          <w:i/>
        </w:rPr>
        <w:t>Дата отгрузки</w:t>
      </w:r>
      <w:r w:rsidRPr="00FE6793">
        <w:t xml:space="preserve"> (</w:t>
      </w:r>
      <w:r w:rsidRPr="00FE6793">
        <w:rPr>
          <w:lang w:val="en-US"/>
        </w:rPr>
        <w:t>LFL</w:t>
      </w:r>
      <w:r w:rsidRPr="00FE6793">
        <w:t>_</w:t>
      </w:r>
      <w:proofErr w:type="spellStart"/>
      <w:r w:rsidRPr="00FE6793">
        <w:rPr>
          <w:lang w:val="en-US"/>
        </w:rPr>
        <w:t>RequestTable</w:t>
      </w:r>
      <w:proofErr w:type="spellEnd"/>
      <w:r w:rsidRPr="00FE6793">
        <w:t>).</w:t>
      </w:r>
      <w:proofErr w:type="spellStart"/>
      <w:r w:rsidRPr="00FE6793">
        <w:rPr>
          <w:lang w:val="en-US"/>
        </w:rPr>
        <w:t>ShippingDate</w:t>
      </w:r>
      <w:proofErr w:type="spellEnd"/>
      <w:r w:rsidRPr="00FE6793">
        <w:t xml:space="preserve"> </w:t>
      </w:r>
      <w:r>
        <w:t>прибавив к ней количество дней, которое указано</w:t>
      </w:r>
      <w:r w:rsidR="002F599E">
        <w:t xml:space="preserve"> в карточке клиента,</w:t>
      </w:r>
      <w:r w:rsidR="00FE4824">
        <w:t xml:space="preserve"> в</w:t>
      </w:r>
      <w:r>
        <w:t xml:space="preserve"> поле</w:t>
      </w:r>
      <w:r w:rsidRPr="00FE6793">
        <w:t xml:space="preserve"> </w:t>
      </w:r>
      <w:r>
        <w:rPr>
          <w:b/>
          <w:i/>
        </w:rPr>
        <w:t>Сдвиг</w:t>
      </w:r>
      <w:r w:rsidRPr="00FE6793">
        <w:rPr>
          <w:b/>
          <w:i/>
        </w:rPr>
        <w:t xml:space="preserve"> </w:t>
      </w:r>
      <w:r>
        <w:rPr>
          <w:b/>
          <w:i/>
        </w:rPr>
        <w:t>отгрузки</w:t>
      </w:r>
      <w:r w:rsidRPr="00FE6793">
        <w:rPr>
          <w:b/>
          <w:i/>
        </w:rPr>
        <w:t xml:space="preserve"> </w:t>
      </w:r>
      <w:r>
        <w:rPr>
          <w:b/>
          <w:i/>
        </w:rPr>
        <w:t>по</w:t>
      </w:r>
      <w:r w:rsidRPr="00FE6793">
        <w:rPr>
          <w:b/>
          <w:i/>
        </w:rPr>
        <w:t xml:space="preserve"> </w:t>
      </w:r>
      <w:r>
        <w:rPr>
          <w:b/>
          <w:i/>
        </w:rPr>
        <w:t>графику</w:t>
      </w:r>
      <w:r w:rsidRPr="00FE6793">
        <w:rPr>
          <w:b/>
          <w:i/>
        </w:rPr>
        <w:t xml:space="preserve"> </w:t>
      </w:r>
      <w:r>
        <w:rPr>
          <w:b/>
          <w:i/>
        </w:rPr>
        <w:t>дней</w:t>
      </w:r>
      <w:r w:rsidRPr="00FE6793">
        <w:t xml:space="preserve"> </w:t>
      </w:r>
      <w:r w:rsidR="002F599E" w:rsidRPr="002F599E">
        <w:t>(</w:t>
      </w:r>
      <w:proofErr w:type="spellStart"/>
      <w:r w:rsidR="002F599E" w:rsidRPr="002F599E">
        <w:t>CustTable</w:t>
      </w:r>
      <w:proofErr w:type="spellEnd"/>
      <w:r w:rsidR="002F599E" w:rsidRPr="002F599E">
        <w:t>).</w:t>
      </w:r>
      <w:proofErr w:type="spellStart"/>
      <w:r w:rsidR="002F599E" w:rsidRPr="002F599E">
        <w:t>WMS_ShiftShipmentQtyDays</w:t>
      </w:r>
      <w:proofErr w:type="spellEnd"/>
      <w:r w:rsidR="00542125" w:rsidRPr="00FE6793">
        <w:br/>
      </w:r>
      <w:r w:rsidR="00542125" w:rsidRPr="001456C6">
        <w:rPr>
          <w:b/>
          <w:i/>
        </w:rPr>
        <w:t>Примечание</w:t>
      </w:r>
      <w:r w:rsidR="00542125" w:rsidRPr="00FE6793">
        <w:t xml:space="preserve">: </w:t>
      </w:r>
      <w:r w:rsidR="00542125" w:rsidRPr="001456C6">
        <w:rPr>
          <w:i/>
        </w:rPr>
        <w:t>Если количество дней на карточке клиента равно нулю, то прибавляем ноль</w:t>
      </w:r>
      <w:r w:rsidR="00542125" w:rsidRPr="00FE6793">
        <w:t>.</w:t>
      </w:r>
      <w:r w:rsidR="001456C6">
        <w:br/>
      </w:r>
    </w:p>
    <w:p w14:paraId="57C19A1D" w14:textId="77777777" w:rsidR="00705CC2" w:rsidRPr="00705CC2" w:rsidRDefault="00705CC2" w:rsidP="00E7430D">
      <w:pPr>
        <w:pStyle w:val="a4"/>
        <w:ind w:left="284" w:firstLine="0"/>
        <w:rPr>
          <w:b/>
        </w:rPr>
      </w:pPr>
      <w:r w:rsidRPr="00705CC2">
        <w:rPr>
          <w:b/>
        </w:rPr>
        <w:t>Изменения, которые нужно внести:</w:t>
      </w:r>
    </w:p>
    <w:p w14:paraId="28B2D3A3" w14:textId="4367B215" w:rsidR="00787F10" w:rsidRDefault="00D9182B" w:rsidP="00163335">
      <w:pPr>
        <w:pStyle w:val="a4"/>
        <w:numPr>
          <w:ilvl w:val="1"/>
          <w:numId w:val="23"/>
        </w:numPr>
      </w:pPr>
      <w:r>
        <w:t xml:space="preserve">Добавить новую проверку на изменение значения поля </w:t>
      </w:r>
      <w:r w:rsidRPr="002A7BEB">
        <w:rPr>
          <w:b/>
          <w:i/>
        </w:rPr>
        <w:t>Дата отгрузки</w:t>
      </w:r>
      <w:r>
        <w:t xml:space="preserve"> (</w:t>
      </w:r>
      <w:r w:rsidRPr="002A7BEB">
        <w:rPr>
          <w:lang w:val="en-US"/>
        </w:rPr>
        <w:t>LFL</w:t>
      </w:r>
      <w:r w:rsidRPr="007344F3">
        <w:t>_</w:t>
      </w:r>
      <w:proofErr w:type="spellStart"/>
      <w:r w:rsidRPr="002A7BEB">
        <w:rPr>
          <w:lang w:val="en-US"/>
        </w:rPr>
        <w:t>RequestTable</w:t>
      </w:r>
      <w:proofErr w:type="spellEnd"/>
      <w:r>
        <w:t>)</w:t>
      </w:r>
      <w:r w:rsidRPr="007344F3">
        <w:t>.</w:t>
      </w:r>
      <w:proofErr w:type="spellStart"/>
      <w:r w:rsidRPr="007344F3">
        <w:t>ShippingDate</w:t>
      </w:r>
      <w:proofErr w:type="spellEnd"/>
      <w:r>
        <w:t xml:space="preserve"> для заявок</w:t>
      </w:r>
      <w:r w:rsidR="00163335">
        <w:t xml:space="preserve">, у которых в поле </w:t>
      </w:r>
      <w:r w:rsidR="00163335" w:rsidRPr="002A7BEB">
        <w:rPr>
          <w:b/>
          <w:i/>
        </w:rPr>
        <w:t>Тип доставки</w:t>
      </w:r>
      <w:r w:rsidR="00163335">
        <w:t xml:space="preserve"> (</w:t>
      </w:r>
      <w:proofErr w:type="spellStart"/>
      <w:r w:rsidR="00163335" w:rsidRPr="002A7BEB">
        <w:t>LFL_RequestTableES</w:t>
      </w:r>
      <w:proofErr w:type="spellEnd"/>
      <w:r w:rsidR="00163335">
        <w:t>)</w:t>
      </w:r>
      <w:r w:rsidR="00163335" w:rsidRPr="002A7BEB">
        <w:t>.</w:t>
      </w:r>
      <w:proofErr w:type="spellStart"/>
      <w:r w:rsidR="00163335" w:rsidRPr="002A7BEB">
        <w:t>DeliveryType</w:t>
      </w:r>
      <w:proofErr w:type="spellEnd"/>
      <w:r w:rsidR="00163335">
        <w:t xml:space="preserve"> установлено значение «</w:t>
      </w:r>
      <w:r w:rsidR="00163335" w:rsidRPr="00163335">
        <w:rPr>
          <w:i/>
        </w:rPr>
        <w:t>Доставка в магазин самовывоза</w:t>
      </w:r>
      <w:r w:rsidR="001B16A2">
        <w:t>» и</w:t>
      </w:r>
      <w:r w:rsidR="00163335">
        <w:t xml:space="preserve"> </w:t>
      </w:r>
      <w:r w:rsidR="00787F10">
        <w:t>в</w:t>
      </w:r>
      <w:r>
        <w:t xml:space="preserve"> связанной записи через поле </w:t>
      </w:r>
      <w:r w:rsidRPr="00D9182B">
        <w:rPr>
          <w:b/>
          <w:i/>
        </w:rPr>
        <w:t>Группа отгрузок</w:t>
      </w:r>
      <w:r>
        <w:t xml:space="preserve"> </w:t>
      </w:r>
      <w:r w:rsidRPr="00D9182B">
        <w:t>(</w:t>
      </w:r>
      <w:proofErr w:type="spellStart"/>
      <w:r w:rsidRPr="00D9182B">
        <w:t>RequestTable</w:t>
      </w:r>
      <w:proofErr w:type="spellEnd"/>
      <w:r w:rsidRPr="00D9182B">
        <w:t>).</w:t>
      </w:r>
      <w:proofErr w:type="spellStart"/>
      <w:r w:rsidRPr="00D9182B">
        <w:t>ShippingGroupId</w:t>
      </w:r>
      <w:proofErr w:type="spellEnd"/>
      <w:r w:rsidR="00787F10">
        <w:t xml:space="preserve"> у</w:t>
      </w:r>
      <w:r>
        <w:t xml:space="preserve"> связанной записи на форме </w:t>
      </w:r>
      <w:r w:rsidRPr="001154FB">
        <w:rPr>
          <w:b/>
        </w:rPr>
        <w:t>Клиенты по группе отгрузок</w:t>
      </w:r>
      <w:r>
        <w:t xml:space="preserve">, к которой осуществляется переход при нажатии на кнопку </w:t>
      </w:r>
      <w:r w:rsidRPr="001154FB">
        <w:rPr>
          <w:b/>
        </w:rPr>
        <w:t>[Клиенты по группе отгрузок]</w:t>
      </w:r>
      <w:r>
        <w:t xml:space="preserve">, которая находится на форме </w:t>
      </w:r>
      <w:r w:rsidRPr="001154FB">
        <w:rPr>
          <w:b/>
        </w:rPr>
        <w:t>Группы отгрузок</w:t>
      </w:r>
      <w:r>
        <w:t xml:space="preserve">, в </w:t>
      </w:r>
      <w:r w:rsidR="00FE4824">
        <w:t xml:space="preserve">поле </w:t>
      </w:r>
      <w:r w:rsidR="00FE4824" w:rsidRPr="001154FB">
        <w:rPr>
          <w:b/>
          <w:i/>
        </w:rPr>
        <w:t>Вид заявки</w:t>
      </w:r>
      <w:r w:rsidR="00FE4824">
        <w:t xml:space="preserve"> </w:t>
      </w:r>
      <w:r w:rsidR="00FE4824" w:rsidRPr="00D9182B">
        <w:t>(</w:t>
      </w:r>
      <w:proofErr w:type="spellStart"/>
      <w:r w:rsidR="00FE4824" w:rsidRPr="00D9182B">
        <w:t>WMS_ShippingGroupConsignee</w:t>
      </w:r>
      <w:proofErr w:type="spellEnd"/>
      <w:r w:rsidR="00FE4824" w:rsidRPr="00D9182B">
        <w:t>).VID_DOC</w:t>
      </w:r>
      <w:r w:rsidR="00FE4824">
        <w:t xml:space="preserve"> </w:t>
      </w:r>
      <w:r>
        <w:t>установлено значение «</w:t>
      </w:r>
      <w:proofErr w:type="spellStart"/>
      <w:r w:rsidRPr="001154FB">
        <w:rPr>
          <w:i/>
        </w:rPr>
        <w:t>ЗаказИМ</w:t>
      </w:r>
      <w:proofErr w:type="spellEnd"/>
      <w:r>
        <w:t>»</w:t>
      </w:r>
      <w:r w:rsidR="00787F10">
        <w:t>:</w:t>
      </w:r>
    </w:p>
    <w:p w14:paraId="6678AD5E" w14:textId="2473C7FD" w:rsidR="00FE4824" w:rsidRDefault="00787F10" w:rsidP="00787F10">
      <w:pPr>
        <w:pStyle w:val="a4"/>
        <w:numPr>
          <w:ilvl w:val="2"/>
          <w:numId w:val="23"/>
        </w:numPr>
      </w:pPr>
      <w:r>
        <w:t xml:space="preserve">Для таких заявок </w:t>
      </w:r>
      <w:r w:rsidR="00FE4824">
        <w:t>при изменении</w:t>
      </w:r>
      <w:r>
        <w:t xml:space="preserve"> значени</w:t>
      </w:r>
      <w:r w:rsidR="00FE4824">
        <w:t>я</w:t>
      </w:r>
      <w:r>
        <w:t xml:space="preserve"> поля </w:t>
      </w:r>
      <w:r w:rsidRPr="002A7BEB">
        <w:rPr>
          <w:b/>
          <w:i/>
        </w:rPr>
        <w:t>Дата отгрузки</w:t>
      </w:r>
      <w:r>
        <w:t xml:space="preserve"> (</w:t>
      </w:r>
      <w:r w:rsidRPr="002A7BEB">
        <w:rPr>
          <w:lang w:val="en-US"/>
        </w:rPr>
        <w:t>LFL</w:t>
      </w:r>
      <w:r w:rsidRPr="007344F3">
        <w:t>_</w:t>
      </w:r>
      <w:proofErr w:type="spellStart"/>
      <w:r w:rsidRPr="002A7BEB">
        <w:rPr>
          <w:lang w:val="en-US"/>
        </w:rPr>
        <w:t>RequestTable</w:t>
      </w:r>
      <w:proofErr w:type="spellEnd"/>
      <w:r>
        <w:t>)</w:t>
      </w:r>
      <w:r w:rsidRPr="007344F3">
        <w:t>.</w:t>
      </w:r>
      <w:proofErr w:type="spellStart"/>
      <w:r w:rsidRPr="007344F3">
        <w:t>ShippingDate</w:t>
      </w:r>
      <w:proofErr w:type="spellEnd"/>
      <w:r w:rsidR="00FE4824">
        <w:t xml:space="preserve"> нужно рассчитывать дату отгрузки так же</w:t>
      </w:r>
      <w:r w:rsidR="001B16A2">
        <w:t>,</w:t>
      </w:r>
      <w:r w:rsidR="00FE4824">
        <w:t xml:space="preserve"> как это реализовано сейчас для обычных заказов</w:t>
      </w:r>
      <w:r w:rsidR="001B16A2">
        <w:t xml:space="preserve"> в задаче </w:t>
      </w:r>
      <w:hyperlink r:id="rId13" w:history="1">
        <w:r w:rsidR="001B16A2" w:rsidRPr="001B16A2">
          <w:rPr>
            <w:rStyle w:val="af5"/>
            <w:lang w:val="en-US"/>
          </w:rPr>
          <w:t>DAX</w:t>
        </w:r>
        <w:r w:rsidR="001B16A2" w:rsidRPr="001B16A2">
          <w:rPr>
            <w:rStyle w:val="af5"/>
          </w:rPr>
          <w:t>-8820</w:t>
        </w:r>
      </w:hyperlink>
      <w:r w:rsidR="00FE4824">
        <w:t xml:space="preserve">, прибавляя к дате отгрузки количество дней с карточки клиента из поля </w:t>
      </w:r>
      <w:r w:rsidR="00FE4824">
        <w:t>поле</w:t>
      </w:r>
      <w:r w:rsidR="00FE4824" w:rsidRPr="00FE6793">
        <w:t xml:space="preserve"> </w:t>
      </w:r>
      <w:r w:rsidR="00FE4824">
        <w:rPr>
          <w:b/>
          <w:i/>
        </w:rPr>
        <w:t>Сдвиг</w:t>
      </w:r>
      <w:r w:rsidR="00FE4824" w:rsidRPr="00FE6793">
        <w:rPr>
          <w:b/>
          <w:i/>
        </w:rPr>
        <w:t xml:space="preserve"> </w:t>
      </w:r>
      <w:r w:rsidR="00FE4824">
        <w:rPr>
          <w:b/>
          <w:i/>
        </w:rPr>
        <w:t>отгрузки</w:t>
      </w:r>
      <w:r w:rsidR="00FE4824" w:rsidRPr="00FE6793">
        <w:rPr>
          <w:b/>
          <w:i/>
        </w:rPr>
        <w:t xml:space="preserve"> </w:t>
      </w:r>
      <w:r w:rsidR="00FE4824">
        <w:rPr>
          <w:b/>
          <w:i/>
        </w:rPr>
        <w:t>по</w:t>
      </w:r>
      <w:r w:rsidR="00FE4824" w:rsidRPr="00FE6793">
        <w:rPr>
          <w:b/>
          <w:i/>
        </w:rPr>
        <w:t xml:space="preserve"> </w:t>
      </w:r>
      <w:r w:rsidR="00FE4824">
        <w:rPr>
          <w:b/>
          <w:i/>
        </w:rPr>
        <w:t>графику</w:t>
      </w:r>
      <w:r w:rsidR="00FE4824" w:rsidRPr="00FE6793">
        <w:rPr>
          <w:b/>
          <w:i/>
        </w:rPr>
        <w:t xml:space="preserve"> </w:t>
      </w:r>
      <w:r w:rsidR="00FE4824">
        <w:rPr>
          <w:b/>
          <w:i/>
        </w:rPr>
        <w:t>дней</w:t>
      </w:r>
      <w:r w:rsidR="00FE4824" w:rsidRPr="00FE6793">
        <w:t xml:space="preserve"> </w:t>
      </w:r>
      <w:r w:rsidR="00FE4824" w:rsidRPr="002F599E">
        <w:t>(</w:t>
      </w:r>
      <w:proofErr w:type="spellStart"/>
      <w:r w:rsidR="00FE4824" w:rsidRPr="002F599E">
        <w:t>CustTable</w:t>
      </w:r>
      <w:proofErr w:type="spellEnd"/>
      <w:r w:rsidR="00FE4824" w:rsidRPr="002F599E">
        <w:t>).</w:t>
      </w:r>
      <w:proofErr w:type="spellStart"/>
      <w:r w:rsidR="00FE4824" w:rsidRPr="002F599E">
        <w:t>WMS_ShiftShipmentQtyDays</w:t>
      </w:r>
      <w:proofErr w:type="spellEnd"/>
      <w:r w:rsidR="00FE4824">
        <w:t xml:space="preserve">, но при этом значение записи с формы </w:t>
      </w:r>
      <w:r w:rsidR="00FE4824" w:rsidRPr="001B16A2">
        <w:rPr>
          <w:b/>
        </w:rPr>
        <w:t>Группа отгрузок</w:t>
      </w:r>
      <w:r w:rsidR="00FE4824">
        <w:t xml:space="preserve"> </w:t>
      </w:r>
      <w:r w:rsidR="001B16A2">
        <w:t xml:space="preserve">система </w:t>
      </w:r>
      <w:r w:rsidR="00FE4824">
        <w:t xml:space="preserve">должна определяться по наличию значения в поле </w:t>
      </w:r>
      <w:r w:rsidR="00FE4824" w:rsidRPr="001154FB">
        <w:rPr>
          <w:b/>
          <w:i/>
        </w:rPr>
        <w:t>Вид заявки</w:t>
      </w:r>
      <w:r w:rsidR="00FE4824">
        <w:t xml:space="preserve"> </w:t>
      </w:r>
      <w:r w:rsidR="00FE4824" w:rsidRPr="00D9182B">
        <w:t>(</w:t>
      </w:r>
      <w:proofErr w:type="spellStart"/>
      <w:r w:rsidR="00FE4824" w:rsidRPr="00D9182B">
        <w:t>WMS_ShippingGroupConsignee</w:t>
      </w:r>
      <w:proofErr w:type="spellEnd"/>
      <w:r w:rsidR="00FE4824" w:rsidRPr="00D9182B">
        <w:t>).VID_DOC</w:t>
      </w:r>
      <w:r w:rsidR="00FE4824">
        <w:t xml:space="preserve"> – система должна смотреть на ту группу отгрузок клиента, где в данном поле установлено значение </w:t>
      </w:r>
      <w:r w:rsidR="00FE4824">
        <w:t>«</w:t>
      </w:r>
      <w:proofErr w:type="spellStart"/>
      <w:r w:rsidR="00FE4824" w:rsidRPr="001154FB">
        <w:rPr>
          <w:i/>
        </w:rPr>
        <w:t>ЗаказИМ</w:t>
      </w:r>
      <w:proofErr w:type="spellEnd"/>
      <w:r w:rsidR="00FE4824">
        <w:t>»</w:t>
      </w:r>
      <w:r w:rsidR="00FE4824">
        <w:t>.</w:t>
      </w:r>
      <w:r w:rsidR="00FE4824">
        <w:br/>
      </w:r>
      <w:r w:rsidR="00FE4824" w:rsidRPr="00FE4824">
        <w:rPr>
          <w:b/>
          <w:i/>
        </w:rPr>
        <w:t>Примечание</w:t>
      </w:r>
      <w:r w:rsidR="00FE4824">
        <w:t xml:space="preserve">: </w:t>
      </w:r>
      <w:r w:rsidR="00FE4824" w:rsidRPr="00FE4824">
        <w:rPr>
          <w:i/>
        </w:rPr>
        <w:t>Для одного клиента может быть более одной группы отгрузок, для сетевых магазинов одна группа отгрузок, а для ИМ другая</w:t>
      </w:r>
      <w:r w:rsidR="00FE4824">
        <w:t>.</w:t>
      </w:r>
    </w:p>
    <w:p w14:paraId="2684493B" w14:textId="0A6E4571" w:rsidR="001456C6" w:rsidRPr="00FE6793" w:rsidRDefault="00FE4824" w:rsidP="00787F10">
      <w:pPr>
        <w:pStyle w:val="a4"/>
        <w:numPr>
          <w:ilvl w:val="2"/>
          <w:numId w:val="23"/>
        </w:numPr>
      </w:pPr>
      <w:r>
        <w:t>Во всех остальных случаях, система должна работать как реализовано сейчас.</w:t>
      </w:r>
      <w:r>
        <w:br/>
      </w:r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68E5C513" w14:textId="3AD8CF50" w:rsidR="001B16A2" w:rsidRDefault="001B16A2" w:rsidP="00235006">
      <w:pPr>
        <w:pStyle w:val="a4"/>
        <w:ind w:firstLine="709"/>
        <w:rPr>
          <w:sz w:val="24"/>
          <w:szCs w:val="24"/>
        </w:rPr>
      </w:pPr>
      <w:r>
        <w:rPr>
          <w:sz w:val="24"/>
          <w:szCs w:val="24"/>
        </w:rPr>
        <w:t>Группа отгрузок (</w:t>
      </w:r>
      <w:r w:rsidRPr="001D55E8">
        <w:rPr>
          <w:sz w:val="24"/>
          <w:szCs w:val="24"/>
        </w:rPr>
        <w:t>Управление запасами \ Настрой</w:t>
      </w:r>
      <w:r>
        <w:rPr>
          <w:sz w:val="24"/>
          <w:szCs w:val="24"/>
        </w:rPr>
        <w:t>ка \ Управление складом \ Группа</w:t>
      </w:r>
      <w:r w:rsidRPr="001D55E8">
        <w:rPr>
          <w:sz w:val="24"/>
          <w:szCs w:val="24"/>
        </w:rPr>
        <w:t xml:space="preserve"> отгрузок</w:t>
      </w:r>
      <w:r>
        <w:rPr>
          <w:sz w:val="24"/>
          <w:szCs w:val="24"/>
        </w:rPr>
        <w:t>);</w:t>
      </w:r>
    </w:p>
    <w:p w14:paraId="7E7AB8F2" w14:textId="5310BCB9" w:rsidR="001B16A2" w:rsidRDefault="001B16A2" w:rsidP="001B16A2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Клиенты по группе отгрузок</w:t>
      </w:r>
      <w:r>
        <w:rPr>
          <w:sz w:val="24"/>
          <w:szCs w:val="24"/>
        </w:rPr>
        <w:t xml:space="preserve"> (</w:t>
      </w:r>
      <w:r w:rsidRPr="001D55E8">
        <w:rPr>
          <w:sz w:val="24"/>
          <w:szCs w:val="24"/>
        </w:rPr>
        <w:t>Управление запасами \ Настрой</w:t>
      </w:r>
      <w:r>
        <w:rPr>
          <w:sz w:val="24"/>
          <w:szCs w:val="24"/>
        </w:rPr>
        <w:t>ка \ Управление складом \ Группа</w:t>
      </w:r>
      <w:r w:rsidRPr="001D55E8">
        <w:rPr>
          <w:sz w:val="24"/>
          <w:szCs w:val="24"/>
        </w:rPr>
        <w:t xml:space="preserve"> отгрузок</w:t>
      </w:r>
      <w:r>
        <w:rPr>
          <w:sz w:val="24"/>
          <w:szCs w:val="24"/>
        </w:rPr>
        <w:t xml:space="preserve"> \ кнопка Клиенты по группе отгрузок</w:t>
      </w:r>
      <w:r>
        <w:rPr>
          <w:sz w:val="24"/>
          <w:szCs w:val="24"/>
        </w:rPr>
        <w:t>)</w:t>
      </w:r>
      <w:r>
        <w:rPr>
          <w:sz w:val="24"/>
          <w:szCs w:val="24"/>
        </w:rPr>
        <w:t>;</w:t>
      </w:r>
    </w:p>
    <w:p w14:paraId="5317C208" w14:textId="134E5784" w:rsidR="00E53066" w:rsidRDefault="001D55E8" w:rsidP="00235006">
      <w:pPr>
        <w:pStyle w:val="a4"/>
        <w:ind w:firstLine="709"/>
        <w:rPr>
          <w:sz w:val="24"/>
          <w:szCs w:val="24"/>
        </w:rPr>
      </w:pPr>
      <w:r w:rsidRPr="001D55E8">
        <w:rPr>
          <w:sz w:val="24"/>
          <w:szCs w:val="24"/>
        </w:rPr>
        <w:t>График отгрузок (Управление запасами \ Настройка \ Управление складом \ График отгрузок)</w:t>
      </w:r>
      <w:r w:rsidR="001B16A2">
        <w:rPr>
          <w:sz w:val="24"/>
          <w:szCs w:val="24"/>
        </w:rPr>
        <w:t>;</w:t>
      </w:r>
    </w:p>
    <w:p w14:paraId="7582890D" w14:textId="349D5279" w:rsidR="001D55E8" w:rsidRDefault="001D55E8" w:rsidP="00235006">
      <w:pPr>
        <w:pStyle w:val="a4"/>
        <w:ind w:firstLine="709"/>
        <w:rPr>
          <w:sz w:val="24"/>
          <w:szCs w:val="24"/>
        </w:rPr>
      </w:pPr>
      <w:r>
        <w:rPr>
          <w:sz w:val="24"/>
          <w:szCs w:val="24"/>
        </w:rPr>
        <w:t>Заявки (Обмен с документами \ Обычный \ Заявки)</w:t>
      </w:r>
      <w:r w:rsidR="001B16A2">
        <w:rPr>
          <w:sz w:val="24"/>
          <w:szCs w:val="24"/>
        </w:rPr>
        <w:t>;</w:t>
      </w:r>
    </w:p>
    <w:p w14:paraId="1320D13D" w14:textId="587A438C" w:rsidR="001D55E8" w:rsidRPr="00FF5124" w:rsidRDefault="001D55E8" w:rsidP="001D55E8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Заказ на продажу (Расчеты с клиентами \ Обычный \ Заказы на продажу \ Все заказы на продажу)</w:t>
      </w:r>
      <w:r w:rsidR="001B16A2">
        <w:rPr>
          <w:sz w:val="24"/>
          <w:szCs w:val="24"/>
        </w:rPr>
        <w:t>.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10" w:name="_Toc252557204"/>
      <w:bookmarkStart w:id="11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12" w:name="_Приложения"/>
      <w:bookmarkStart w:id="13" w:name="_Ref168492266"/>
      <w:bookmarkStart w:id="14" w:name="_Toc309597748"/>
      <w:bookmarkEnd w:id="10"/>
      <w:bookmarkEnd w:id="11"/>
      <w:bookmarkEnd w:id="12"/>
      <w:r w:rsidRPr="00FF5124">
        <w:rPr>
          <w:rFonts w:cs="Times New Roman"/>
        </w:rPr>
        <w:lastRenderedPageBreak/>
        <w:t>Допущения и ограничения</w:t>
      </w:r>
      <w:bookmarkEnd w:id="13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4"/>
    </w:p>
    <w:p w14:paraId="4EBE8F69" w14:textId="31D5BA0A" w:rsidR="000573C0" w:rsidRPr="00936AD2" w:rsidRDefault="00E82FBD" w:rsidP="00E82FBD">
      <w:pPr>
        <w:pStyle w:val="a4"/>
        <w:numPr>
          <w:ilvl w:val="1"/>
          <w:numId w:val="23"/>
        </w:numPr>
      </w:pPr>
      <w:r>
        <w:t xml:space="preserve"> Задача «</w:t>
      </w:r>
      <w:r>
        <w:rPr>
          <w:lang w:val="en-US"/>
        </w:rPr>
        <w:t>DAX</w:t>
      </w:r>
      <w:r w:rsidRPr="00E82FBD">
        <w:t>-8820 Изменение формулы подсчета плановой даты отгрузки</w:t>
      </w:r>
      <w:r>
        <w:t>» в которой выполнена аналогичная доработка.</w:t>
      </w:r>
    </w:p>
    <w:sectPr w:rsidR="000573C0" w:rsidRPr="00936AD2" w:rsidSect="00464AB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" w:author="Matveev Dmitriy" w:date="2025-02-25T18:06:00Z" w:initials="MD">
    <w:p w14:paraId="28CEC2E2" w14:textId="77777777" w:rsidR="00163335" w:rsidRDefault="00163335">
      <w:pPr>
        <w:pStyle w:val="af9"/>
      </w:pPr>
      <w:r>
        <w:rPr>
          <w:rStyle w:val="af8"/>
        </w:rPr>
        <w:annotationRef/>
      </w:r>
      <w:r>
        <w:t>Мы же уже это сделали для обычных заказов, надо сделать так же по сути, только клиент определяется по-другому, и группа отгрузки должна быть с признаком «Заказ ИМ».</w:t>
      </w:r>
    </w:p>
    <w:p w14:paraId="64788DF7" w14:textId="4B03453F" w:rsidR="00163335" w:rsidRDefault="00163335">
      <w:pPr>
        <w:pStyle w:val="af9"/>
      </w:pPr>
    </w:p>
  </w:comment>
  <w:comment w:id="8" w:author="Aleksey I Kuznetsov" w:date="2025-02-27T12:25:00Z" w:initials="AIK">
    <w:p w14:paraId="7F562ACC" w14:textId="7FA60C55" w:rsidR="00310763" w:rsidRDefault="00310763">
      <w:pPr>
        <w:pStyle w:val="af9"/>
      </w:pPr>
      <w:r>
        <w:rPr>
          <w:rStyle w:val="af8"/>
        </w:rPr>
        <w:annotationRef/>
      </w:r>
      <w:r>
        <w:t>Поправил, переписав как сделано и описав новое как надо сделать. Лишние новые поля убрал.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4788DF7" w15:done="0"/>
  <w15:commentEx w15:paraId="7F562ACC" w15:paraIdParent="64788DF7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6D03B" w14:textId="77777777" w:rsidR="009B29F8" w:rsidRDefault="009B29F8">
      <w:r>
        <w:separator/>
      </w:r>
    </w:p>
  </w:endnote>
  <w:endnote w:type="continuationSeparator" w:id="0">
    <w:p w14:paraId="415838B8" w14:textId="77777777" w:rsidR="009B29F8" w:rsidRDefault="009B2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0C2264A3" w:rsidR="00163335" w:rsidRPr="00D9272E" w:rsidRDefault="00163335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sz w:val="18"/>
            <w:szCs w:val="18"/>
          </w:rPr>
          <w:t>DAX-9699 Изменить расчет даты отгрузки для заявок Самовывоза ИМ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310763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310763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43A4B426" w:rsidR="00163335" w:rsidRPr="008638AB" w:rsidRDefault="00163335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/>
            <w:sz w:val="18"/>
            <w:szCs w:val="18"/>
          </w:rPr>
          <w:t>DAX-9699 Изменить расчет даты отгрузки для заявок Самовывоза ИМ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310763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310763">
      <w:rPr>
        <w:rFonts w:ascii="Times New Roman" w:hAnsi="Times New Roman"/>
        <w:noProof/>
        <w:sz w:val="18"/>
        <w:szCs w:val="18"/>
      </w:rPr>
      <w:t>3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FDC9A8" w14:textId="77777777" w:rsidR="009B29F8" w:rsidRDefault="009B29F8">
      <w:r>
        <w:separator/>
      </w:r>
    </w:p>
  </w:footnote>
  <w:footnote w:type="continuationSeparator" w:id="0">
    <w:p w14:paraId="5344BC42" w14:textId="77777777" w:rsidR="009B29F8" w:rsidRDefault="009B2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163335" w:rsidRPr="00D95F5D" w:rsidRDefault="00163335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163335" w:rsidRPr="00EF1F02" w:rsidRDefault="00163335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5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0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6"/>
  </w:num>
  <w:num w:numId="3">
    <w:abstractNumId w:val="19"/>
  </w:num>
  <w:num w:numId="4">
    <w:abstractNumId w:val="1"/>
  </w:num>
  <w:num w:numId="5">
    <w:abstractNumId w:val="0"/>
  </w:num>
  <w:num w:numId="6">
    <w:abstractNumId w:val="13"/>
  </w:num>
  <w:num w:numId="7">
    <w:abstractNumId w:val="2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7"/>
  </w:num>
  <w:num w:numId="11">
    <w:abstractNumId w:val="10"/>
  </w:num>
  <w:num w:numId="12">
    <w:abstractNumId w:val="17"/>
  </w:num>
  <w:num w:numId="13">
    <w:abstractNumId w:val="21"/>
  </w:num>
  <w:num w:numId="14">
    <w:abstractNumId w:val="23"/>
  </w:num>
  <w:num w:numId="15">
    <w:abstractNumId w:val="11"/>
  </w:num>
  <w:num w:numId="16">
    <w:abstractNumId w:val="28"/>
  </w:num>
  <w:num w:numId="17">
    <w:abstractNumId w:val="24"/>
  </w:num>
  <w:num w:numId="18">
    <w:abstractNumId w:val="9"/>
  </w:num>
  <w:num w:numId="19">
    <w:abstractNumId w:val="12"/>
  </w:num>
  <w:num w:numId="20">
    <w:abstractNumId w:val="2"/>
  </w:num>
  <w:num w:numId="21">
    <w:abstractNumId w:val="15"/>
  </w:num>
  <w:num w:numId="22">
    <w:abstractNumId w:val="4"/>
  </w:num>
  <w:num w:numId="23">
    <w:abstractNumId w:val="26"/>
  </w:num>
  <w:num w:numId="24">
    <w:abstractNumId w:val="5"/>
  </w:num>
  <w:num w:numId="25">
    <w:abstractNumId w:val="14"/>
  </w:num>
  <w:num w:numId="26">
    <w:abstractNumId w:val="20"/>
  </w:num>
  <w:num w:numId="27">
    <w:abstractNumId w:val="18"/>
  </w:num>
  <w:num w:numId="28">
    <w:abstractNumId w:val="7"/>
  </w:num>
  <w:num w:numId="29">
    <w:abstractNumId w:val="8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tveev Dmitriy">
    <w15:presenceInfo w15:providerId="AD" w15:userId="S-1-5-21-851973153-1017077793-347745105-9888"/>
  </w15:person>
  <w15:person w15:author="Aleksey I Kuznetsov">
    <w15:presenceInfo w15:providerId="AD" w15:userId="S-1-5-21-851973153-1017077793-347745105-51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4FB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6C6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335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6A2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5E8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2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A7BEB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599E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0763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6C2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5CC2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87F10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B1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975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29F8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3845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86A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4EB4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82B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30D"/>
    <w:rsid w:val="00E746B6"/>
    <w:rsid w:val="00E74852"/>
    <w:rsid w:val="00E751C9"/>
    <w:rsid w:val="00E7574B"/>
    <w:rsid w:val="00E76CD0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2FBD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5F14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824"/>
    <w:rsid w:val="00FE4C74"/>
    <w:rsid w:val="00FE4CE9"/>
    <w:rsid w:val="00FE50F7"/>
    <w:rsid w:val="00FE57A2"/>
    <w:rsid w:val="00FE5D18"/>
    <w:rsid w:val="00FE5D45"/>
    <w:rsid w:val="00FE648C"/>
    <w:rsid w:val="00FE6793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jira.letoile.tech/browse/DAX-8820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17360"/>
    <w:rsid w:val="00154D25"/>
    <w:rsid w:val="0016304D"/>
    <w:rsid w:val="001811B1"/>
    <w:rsid w:val="001832DC"/>
    <w:rsid w:val="001850F8"/>
    <w:rsid w:val="001A373B"/>
    <w:rsid w:val="001D0851"/>
    <w:rsid w:val="001D0F93"/>
    <w:rsid w:val="001E03E7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9384D"/>
    <w:rsid w:val="006117B0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A030F"/>
    <w:rsid w:val="00D003C9"/>
    <w:rsid w:val="00D16973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4EC94078-616C-470F-9EB1-D5ED18938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203</TotalTime>
  <Pages>3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DAX-9699 Изменить расчет даты отгрузки для заявок Самовывоза ИМ</vt:lpstr>
    </vt:vector>
  </TitlesOfParts>
  <Company>HP Inc.</Company>
  <LinksUpToDate>false</LinksUpToDate>
  <CharactersWithSpaces>5413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DAX-9699 Изменить расчет даты отгрузки для заявок Самовывоза ИМ</dc:title>
  <dc:creator>K.alyanykh</dc:creator>
  <cp:lastModifiedBy>Aleksey I Kuznetsov</cp:lastModifiedBy>
  <cp:revision>7</cp:revision>
  <cp:lastPrinted>2010-02-27T12:52:00Z</cp:lastPrinted>
  <dcterms:created xsi:type="dcterms:W3CDTF">2025-02-25T13:19:00Z</dcterms:created>
  <dcterms:modified xsi:type="dcterms:W3CDTF">2025-02-27T09:26:00Z</dcterms:modified>
</cp:coreProperties>
</file>