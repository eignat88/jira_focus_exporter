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10951BE2" w:rsidR="00A51049" w:rsidRPr="00FF5124" w:rsidRDefault="0087339D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60611">
            <w:rPr>
              <w:rFonts w:cs="Times New Roman"/>
              <w:spacing w:val="-2"/>
              <w:kern w:val="36"/>
              <w:sz w:val="41"/>
              <w:szCs w:val="41"/>
            </w:rPr>
            <w:t>DAX-8850</w:t>
          </w:r>
          <w:r w:rsidR="00760611" w:rsidRPr="00760611">
            <w:rPr>
              <w:rFonts w:cs="Times New Roman"/>
              <w:spacing w:val="-2"/>
              <w:kern w:val="36"/>
              <w:sz w:val="41"/>
              <w:szCs w:val="41"/>
            </w:rPr>
            <w:t xml:space="preserve"> Мастер перемещения товара добавить возможность создавать ТС из EXCEL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4AED24C" w:rsidR="00662477" w:rsidRPr="00FF5124" w:rsidRDefault="00F27C18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760611">
              <w:rPr>
                <w:sz w:val="24"/>
                <w:szCs w:val="24"/>
              </w:rPr>
              <w:t>.10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69EE6C35" w:rsidR="00532450" w:rsidRPr="00FF5124" w:rsidRDefault="009B5E51" w:rsidP="00127EDC">
      <w:pPr>
        <w:pStyle w:val="a4"/>
        <w:ind w:left="709" w:firstLine="0"/>
        <w:rPr>
          <w:sz w:val="24"/>
          <w:szCs w:val="24"/>
        </w:rPr>
      </w:pPr>
      <w:r w:rsidRPr="009B5E51">
        <w:rPr>
          <w:sz w:val="24"/>
          <w:szCs w:val="24"/>
        </w:rPr>
        <w:t>Транспортировка перемещения</w:t>
      </w:r>
      <w:r>
        <w:rPr>
          <w:sz w:val="24"/>
          <w:szCs w:val="24"/>
        </w:rPr>
        <w:t xml:space="preserve"> </w:t>
      </w:r>
      <w:r w:rsidR="006D25D7">
        <w:rPr>
          <w:sz w:val="24"/>
          <w:szCs w:val="24"/>
        </w:rPr>
        <w:t>товара</w:t>
      </w:r>
      <w:r w:rsidR="00760611">
        <w:rPr>
          <w:sz w:val="24"/>
          <w:szCs w:val="24"/>
        </w:rPr>
        <w:t xml:space="preserve"> внутри склада</w:t>
      </w:r>
      <w:r w:rsidR="00BE5852">
        <w:rPr>
          <w:sz w:val="24"/>
          <w:szCs w:val="24"/>
        </w:rPr>
        <w:t>.</w:t>
      </w:r>
    </w:p>
    <w:p w14:paraId="1075E5A3" w14:textId="13D919A7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0AB9D5AB" w14:textId="1AB39224" w:rsidR="00760611" w:rsidRPr="00760611" w:rsidRDefault="00760611" w:rsidP="00760611">
      <w:pPr>
        <w:pStyle w:val="a4"/>
      </w:pPr>
      <w:r>
        <w:t>Нет.</w:t>
      </w: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7CFE0FBA" w14:textId="680BD5A7" w:rsidR="00760611" w:rsidRPr="006D25D7" w:rsidRDefault="00760611" w:rsidP="006D25D7">
      <w:pPr>
        <w:pStyle w:val="a4"/>
        <w:numPr>
          <w:ilvl w:val="1"/>
          <w:numId w:val="23"/>
        </w:numPr>
      </w:pPr>
      <w:r>
        <w:t>Добавить новую кнопку</w:t>
      </w:r>
      <w:r w:rsidR="006D25D7">
        <w:t xml:space="preserve"> на форму </w:t>
      </w:r>
      <w:r>
        <w:rPr>
          <w:b/>
        </w:rPr>
        <w:t>Мастер перемещения товара</w:t>
      </w:r>
      <w:r w:rsidR="001D0232">
        <w:t xml:space="preserve"> (</w:t>
      </w:r>
      <w:r w:rsidR="001D0232" w:rsidRPr="001D0232">
        <w:rPr>
          <w:b/>
        </w:rPr>
        <w:t xml:space="preserve">Управление запасами </w:t>
      </w:r>
      <w:r>
        <w:rPr>
          <w:b/>
        </w:rPr>
        <w:t>\ Обычный \ Мастер перемещения товара</w:t>
      </w:r>
      <w:r w:rsidR="00381107">
        <w:rPr>
          <w:b/>
        </w:rPr>
        <w:t xml:space="preserve"> \ </w:t>
      </w:r>
      <w:r w:rsidR="00AC73EA">
        <w:rPr>
          <w:b/>
        </w:rPr>
        <w:t>окно Перемещение паллеты</w:t>
      </w:r>
      <w:r w:rsidR="001D0232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2409"/>
        <w:gridCol w:w="3119"/>
      </w:tblGrid>
      <w:tr w:rsidR="00760611" w14:paraId="222041BF" w14:textId="77777777" w:rsidTr="00454C82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9AE5133" w14:textId="77777777" w:rsidR="00760611" w:rsidRPr="00FF5124" w:rsidRDefault="00760611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F6DEA77" w14:textId="77777777" w:rsidR="00760611" w:rsidRPr="00FF5124" w:rsidRDefault="00760611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66C8C85F" w14:textId="77777777" w:rsidR="00760611" w:rsidRPr="00FF5124" w:rsidRDefault="00760611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FBBC924" w14:textId="77777777" w:rsidR="00760611" w:rsidRDefault="00760611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760611" w:rsidRPr="002933F6" w14:paraId="483FD547" w14:textId="77777777" w:rsidTr="00454C82">
        <w:tc>
          <w:tcPr>
            <w:tcW w:w="1843" w:type="dxa"/>
          </w:tcPr>
          <w:p w14:paraId="4A8703CB" w14:textId="6FA87773" w:rsidR="00760611" w:rsidRPr="002933F6" w:rsidRDefault="00760611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[Создать</w:t>
            </w:r>
            <w:r w:rsidR="00AC73EA">
              <w:rPr>
                <w:rFonts w:ascii="Times New Roman" w:hAnsi="Times New Roman"/>
                <w:b/>
                <w:sz w:val="22"/>
              </w:rPr>
              <w:t xml:space="preserve"> перемещение</w:t>
            </w:r>
            <w:r w:rsidR="00381107">
              <w:rPr>
                <w:rFonts w:ascii="Times New Roman" w:hAnsi="Times New Roman"/>
                <w:b/>
                <w:sz w:val="22"/>
              </w:rPr>
              <w:t xml:space="preserve"> из </w:t>
            </w:r>
            <w:r w:rsidR="00381107">
              <w:rPr>
                <w:rFonts w:ascii="Times New Roman" w:hAnsi="Times New Roman"/>
                <w:b/>
                <w:sz w:val="22"/>
                <w:lang w:val="en-US"/>
              </w:rPr>
              <w:t>EXCEL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38A9608F" w14:textId="4EAD2203" w:rsidR="00760611" w:rsidRPr="00381107" w:rsidRDefault="00760611" w:rsidP="00AC73E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 xml:space="preserve">Создать </w:t>
            </w:r>
            <w:r w:rsidR="00AC73EA">
              <w:rPr>
                <w:rFonts w:ascii="Times New Roman" w:hAnsi="Times New Roman"/>
                <w:sz w:val="22"/>
              </w:rPr>
              <w:t>перемещение</w:t>
            </w:r>
            <w:r w:rsidR="00381107">
              <w:rPr>
                <w:rFonts w:ascii="Times New Roman" w:hAnsi="Times New Roman"/>
                <w:sz w:val="22"/>
              </w:rPr>
              <w:t xml:space="preserve"> из файла </w:t>
            </w:r>
            <w:r w:rsidR="00381107">
              <w:rPr>
                <w:rFonts w:ascii="Times New Roman" w:hAnsi="Times New Roman"/>
                <w:sz w:val="22"/>
                <w:lang w:val="en-US"/>
              </w:rPr>
              <w:t>MS</w:t>
            </w:r>
            <w:r w:rsidR="00381107" w:rsidRPr="00381107">
              <w:rPr>
                <w:rFonts w:ascii="Times New Roman" w:hAnsi="Times New Roman"/>
                <w:sz w:val="22"/>
              </w:rPr>
              <w:t xml:space="preserve"> </w:t>
            </w:r>
            <w:r w:rsidR="00381107">
              <w:rPr>
                <w:rFonts w:ascii="Times New Roman" w:hAnsi="Times New Roman"/>
                <w:sz w:val="22"/>
                <w:lang w:val="en-US"/>
              </w:rPr>
              <w:t>Excel</w:t>
            </w:r>
          </w:p>
        </w:tc>
        <w:tc>
          <w:tcPr>
            <w:tcW w:w="2409" w:type="dxa"/>
          </w:tcPr>
          <w:p w14:paraId="54EA114F" w14:textId="77777777" w:rsidR="00760611" w:rsidRPr="002933F6" w:rsidRDefault="00760611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32A6E8DB" w14:textId="365DE71D" w:rsidR="00760611" w:rsidRPr="00381107" w:rsidRDefault="00760611" w:rsidP="0038110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</w:t>
            </w:r>
            <w:r w:rsidRPr="006E169E">
              <w:rPr>
                <w:rFonts w:ascii="Times New Roman" w:hAnsi="Times New Roman"/>
                <w:sz w:val="22"/>
              </w:rPr>
              <w:t xml:space="preserve">система должна </w:t>
            </w:r>
            <w:r w:rsidR="00381107">
              <w:rPr>
                <w:rFonts w:ascii="Times New Roman" w:hAnsi="Times New Roman"/>
                <w:sz w:val="22"/>
              </w:rPr>
              <w:t xml:space="preserve">вывести на экран диалоговое окно «Создание строк перемещения из </w:t>
            </w:r>
            <w:r w:rsidR="00381107">
              <w:rPr>
                <w:rFonts w:ascii="Times New Roman" w:hAnsi="Times New Roman"/>
                <w:sz w:val="22"/>
                <w:lang w:val="en-US"/>
              </w:rPr>
              <w:t>EXCEL</w:t>
            </w:r>
            <w:r w:rsidR="00381107">
              <w:rPr>
                <w:rFonts w:ascii="Times New Roman" w:hAnsi="Times New Roman"/>
                <w:sz w:val="22"/>
              </w:rPr>
              <w:t>» (см. п. 3.2.)</w:t>
            </w:r>
          </w:p>
        </w:tc>
      </w:tr>
    </w:tbl>
    <w:p w14:paraId="08112AB4" w14:textId="2C972804" w:rsidR="00381107" w:rsidRDefault="00AC73EA" w:rsidP="00381107">
      <w:pPr>
        <w:pStyle w:val="a4"/>
        <w:ind w:left="284" w:firstLine="0"/>
      </w:pPr>
      <w:r>
        <w:rPr>
          <w:noProof/>
        </w:rPr>
        <w:drawing>
          <wp:inline distT="0" distB="0" distL="0" distR="0" wp14:anchorId="3DE6E257" wp14:editId="2BBBA2FC">
            <wp:extent cx="6470650" cy="253484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775" cy="25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6C88" w14:textId="42CF2602" w:rsidR="001D0232" w:rsidRDefault="00381107" w:rsidP="006D25D7">
      <w:pPr>
        <w:pStyle w:val="a4"/>
        <w:numPr>
          <w:ilvl w:val="1"/>
          <w:numId w:val="23"/>
        </w:numPr>
      </w:pPr>
      <w:r>
        <w:t xml:space="preserve">Диалоговое окно </w:t>
      </w:r>
      <w:r w:rsidRPr="00381107">
        <w:rPr>
          <w:b/>
        </w:rPr>
        <w:t xml:space="preserve">Создание строк перемещения из </w:t>
      </w:r>
      <w:r w:rsidRPr="00381107">
        <w:rPr>
          <w:b/>
          <w:lang w:val="en-US"/>
        </w:rPr>
        <w:t>EXCEL</w:t>
      </w:r>
      <w:r>
        <w:t>:</w:t>
      </w:r>
      <w:r w:rsidR="00813757">
        <w:br/>
      </w:r>
      <w:r w:rsidR="00813757" w:rsidRPr="00813757">
        <w:rPr>
          <w:b/>
          <w:i/>
        </w:rPr>
        <w:t>Примечание</w:t>
      </w:r>
      <w:r w:rsidR="00813757">
        <w:t xml:space="preserve">: </w:t>
      </w:r>
      <w:r w:rsidR="00813757" w:rsidRPr="00813757">
        <w:rPr>
          <w:i/>
        </w:rPr>
        <w:t>Реализовать диалоговое окно по аналогии с диалоговым окном</w:t>
      </w:r>
      <w:r w:rsidR="00813757">
        <w:t xml:space="preserve"> </w:t>
      </w:r>
      <w:r w:rsidR="00813757" w:rsidRPr="00813757">
        <w:rPr>
          <w:b/>
        </w:rPr>
        <w:t>Импорт признака опасный груз</w:t>
      </w:r>
      <w:r w:rsidR="00813757">
        <w:t xml:space="preserve"> (</w:t>
      </w:r>
      <w:r w:rsidR="00813757" w:rsidRPr="00813757">
        <w:rPr>
          <w:b/>
        </w:rPr>
        <w:t xml:space="preserve">Управление запасами \ Обычный \ Используемые продукты \ закладка </w:t>
      </w:r>
      <w:r w:rsidR="00813757" w:rsidRPr="00813757">
        <w:rPr>
          <w:b/>
        </w:rPr>
        <w:lastRenderedPageBreak/>
        <w:t>Управление складом \ группа кнопок Импорт \ кнопка Импорт признака ОГ</w:t>
      </w:r>
      <w:r w:rsidR="00813757">
        <w:t>).</w:t>
      </w:r>
      <w:r w:rsidR="00454C82">
        <w:br/>
      </w:r>
      <w:r w:rsidR="00454C82">
        <w:rPr>
          <w:noProof/>
        </w:rPr>
        <w:drawing>
          <wp:inline distT="0" distB="0" distL="0" distR="0" wp14:anchorId="1FF201E8" wp14:editId="66AF45BC">
            <wp:extent cx="3172691" cy="146102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17" cy="146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579A" w14:textId="521F4DDE" w:rsidR="00AC73EA" w:rsidRPr="006D25D7" w:rsidRDefault="00381107" w:rsidP="00381107">
      <w:pPr>
        <w:pStyle w:val="a4"/>
        <w:numPr>
          <w:ilvl w:val="2"/>
          <w:numId w:val="23"/>
        </w:numPr>
      </w:pPr>
      <w:r>
        <w:t xml:space="preserve">Поля диалогового окна </w:t>
      </w:r>
      <w:r w:rsidRPr="00381107">
        <w:rPr>
          <w:b/>
        </w:rPr>
        <w:t xml:space="preserve">Создание строк перемещения из </w:t>
      </w:r>
      <w:r w:rsidRPr="00381107">
        <w:rPr>
          <w:b/>
          <w:lang w:val="en-US"/>
        </w:rPr>
        <w:t>EXCEL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AC73EA" w:rsidRPr="00FF5124" w14:paraId="3CE410F3" w14:textId="77777777" w:rsidTr="00454C82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602A1E2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E094D5E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5E9E924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9A1C353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6DCF184C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AC73EA" w:rsidRPr="00AC73EA" w14:paraId="01CE6EFB" w14:textId="77777777" w:rsidTr="00454C82">
        <w:tc>
          <w:tcPr>
            <w:tcW w:w="1843" w:type="dxa"/>
          </w:tcPr>
          <w:p w14:paraId="146AFF24" w14:textId="58B51F4D" w:rsidR="00AC73EA" w:rsidRPr="002933F6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Путь к файлу</w:t>
            </w:r>
          </w:p>
        </w:tc>
        <w:tc>
          <w:tcPr>
            <w:tcW w:w="1842" w:type="dxa"/>
          </w:tcPr>
          <w:p w14:paraId="67CAB8C8" w14:textId="0841BA5D" w:rsidR="00AC73EA" w:rsidRPr="009C2D92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Выберите файл</w:t>
            </w:r>
          </w:p>
        </w:tc>
        <w:tc>
          <w:tcPr>
            <w:tcW w:w="1276" w:type="dxa"/>
          </w:tcPr>
          <w:p w14:paraId="671FAD0A" w14:textId="77777777" w:rsidR="00AC73EA" w:rsidRPr="002933F6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53E5769" w14:textId="77777777" w:rsidR="00AC73EA" w:rsidRPr="002933F6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3AC3DE0" w14:textId="104EF9FA" w:rsidR="00AC73EA" w:rsidRPr="00AC73EA" w:rsidRDefault="00AC73EA" w:rsidP="00AC73E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Выбор файла из окна проводника.</w:t>
            </w:r>
          </w:p>
        </w:tc>
      </w:tr>
      <w:tr w:rsidR="002A5ED8" w:rsidRPr="00AC73EA" w14:paraId="1BF7D28C" w14:textId="77777777" w:rsidTr="00454C82">
        <w:tc>
          <w:tcPr>
            <w:tcW w:w="1843" w:type="dxa"/>
          </w:tcPr>
          <w:p w14:paraId="2BB416B9" w14:textId="625ADB4D" w:rsidR="002A5ED8" w:rsidRDefault="002A5ED8" w:rsidP="002A5ED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Лист</w:t>
            </w:r>
          </w:p>
        </w:tc>
        <w:tc>
          <w:tcPr>
            <w:tcW w:w="1842" w:type="dxa"/>
          </w:tcPr>
          <w:p w14:paraId="36D89073" w14:textId="113DED19" w:rsidR="002A5ED8" w:rsidRDefault="002A5ED8" w:rsidP="002A5ED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Лист файла</w:t>
            </w:r>
          </w:p>
        </w:tc>
        <w:tc>
          <w:tcPr>
            <w:tcW w:w="1276" w:type="dxa"/>
          </w:tcPr>
          <w:p w14:paraId="2D2A4C11" w14:textId="342386C1" w:rsidR="002A5ED8" w:rsidRDefault="002A5ED8" w:rsidP="002A5ED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AB4FC2C" w14:textId="51F57440" w:rsidR="002A5ED8" w:rsidRDefault="002A5ED8" w:rsidP="002A5ED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C3AEF37" w14:textId="407EFE9D" w:rsidR="002A5ED8" w:rsidRDefault="002A5ED8" w:rsidP="002A5ED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 заполняется именем первого листа файла, с возможностью выбора другого листа из выбранного файла.</w:t>
            </w:r>
          </w:p>
        </w:tc>
      </w:tr>
    </w:tbl>
    <w:p w14:paraId="4807F1C6" w14:textId="34504450" w:rsidR="00AC73EA" w:rsidRPr="006D25D7" w:rsidRDefault="00AC73EA" w:rsidP="00381107">
      <w:pPr>
        <w:pStyle w:val="a4"/>
        <w:numPr>
          <w:ilvl w:val="2"/>
          <w:numId w:val="23"/>
        </w:numPr>
      </w:pPr>
      <w:r>
        <w:t>Кнопки диалогового окна</w:t>
      </w:r>
      <w:r w:rsidRPr="00AC73EA">
        <w:rPr>
          <w:b/>
        </w:rPr>
        <w:t xml:space="preserve"> </w:t>
      </w:r>
      <w:r w:rsidRPr="00381107">
        <w:rPr>
          <w:b/>
        </w:rPr>
        <w:t xml:space="preserve">Создание строк перемещения из </w:t>
      </w:r>
      <w:r w:rsidRPr="00381107">
        <w:rPr>
          <w:b/>
          <w:lang w:val="en-US"/>
        </w:rPr>
        <w:t>EXCEL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1701"/>
        <w:gridCol w:w="3827"/>
      </w:tblGrid>
      <w:tr w:rsidR="00AC73EA" w14:paraId="5B752015" w14:textId="77777777" w:rsidTr="002A5ED8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3D3092D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213F1CC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22FC8B2" w14:textId="77777777" w:rsidR="00AC73EA" w:rsidRPr="00FF5124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0E33273E" w14:textId="77777777" w:rsidR="00AC73EA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AC73EA" w:rsidRPr="002933F6" w14:paraId="4968B002" w14:textId="77777777" w:rsidTr="002A5ED8">
        <w:tc>
          <w:tcPr>
            <w:tcW w:w="1843" w:type="dxa"/>
          </w:tcPr>
          <w:p w14:paraId="375CA610" w14:textId="77777777" w:rsidR="00AC73EA" w:rsidRPr="002933F6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785B84E2" w14:textId="0E9804B2" w:rsidR="00AC73EA" w:rsidRPr="002933F6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Принять изменения и закрыть окно</w:t>
            </w:r>
          </w:p>
        </w:tc>
        <w:tc>
          <w:tcPr>
            <w:tcW w:w="1701" w:type="dxa"/>
          </w:tcPr>
          <w:p w14:paraId="6A05C078" w14:textId="64C8537A" w:rsidR="00AC73EA" w:rsidRPr="002933F6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79B5AADC" w14:textId="50B79126" w:rsidR="00AC73EA" w:rsidRPr="002933F6" w:rsidRDefault="00F27C1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создать </w:t>
            </w:r>
            <w:r w:rsidR="00C6024B">
              <w:rPr>
                <w:rFonts w:ascii="Times New Roman" w:hAnsi="Times New Roman"/>
                <w:sz w:val="22"/>
              </w:rPr>
              <w:t xml:space="preserve">новое перемещение на форме </w:t>
            </w:r>
            <w:r w:rsidR="00C6024B" w:rsidRPr="009B5E51">
              <w:rPr>
                <w:rFonts w:ascii="Times New Roman" w:hAnsi="Times New Roman"/>
                <w:b/>
                <w:sz w:val="22"/>
              </w:rPr>
              <w:t xml:space="preserve">Транспортировки </w:t>
            </w:r>
            <w:proofErr w:type="spellStart"/>
            <w:r w:rsidR="00C6024B" w:rsidRPr="009B5E51">
              <w:rPr>
                <w:rFonts w:ascii="Times New Roman" w:hAnsi="Times New Roman"/>
                <w:b/>
                <w:sz w:val="22"/>
              </w:rPr>
              <w:t>палет</w:t>
            </w:r>
            <w:proofErr w:type="spellEnd"/>
            <w:r w:rsidR="00C6024B">
              <w:rPr>
                <w:rFonts w:ascii="Times New Roman" w:hAnsi="Times New Roman"/>
                <w:sz w:val="22"/>
              </w:rPr>
              <w:t xml:space="preserve"> см. п .4.</w:t>
            </w:r>
          </w:p>
        </w:tc>
      </w:tr>
      <w:tr w:rsidR="00AC73EA" w14:paraId="2FD27C43" w14:textId="77777777" w:rsidTr="002A5ED8">
        <w:tc>
          <w:tcPr>
            <w:tcW w:w="1843" w:type="dxa"/>
          </w:tcPr>
          <w:p w14:paraId="503520C1" w14:textId="77777777" w:rsidR="00AC73EA" w:rsidRPr="002933F6" w:rsidRDefault="00AC73EA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213678C3" w14:textId="66D60B8B" w:rsidR="00AC73EA" w:rsidRPr="002933F6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Отменить изменения</w:t>
            </w:r>
          </w:p>
        </w:tc>
        <w:tc>
          <w:tcPr>
            <w:tcW w:w="1701" w:type="dxa"/>
          </w:tcPr>
          <w:p w14:paraId="41C392DA" w14:textId="0A25B82D" w:rsidR="00AC73EA" w:rsidRPr="002933F6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06E59003" w14:textId="2A29C7AF" w:rsidR="00AC73EA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диалоговое окно без применения изменений.</w:t>
            </w:r>
          </w:p>
        </w:tc>
      </w:tr>
      <w:tr w:rsidR="00AC73EA" w14:paraId="513B1701" w14:textId="77777777" w:rsidTr="002A5ED8">
        <w:tc>
          <w:tcPr>
            <w:tcW w:w="1843" w:type="dxa"/>
          </w:tcPr>
          <w:p w14:paraId="57784F7C" w14:textId="22B8AB69" w:rsidR="00AC73EA" w:rsidRPr="002A5ED8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Шаблон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835" w:type="dxa"/>
          </w:tcPr>
          <w:p w14:paraId="3D8E3166" w14:textId="1BBF464C" w:rsidR="00AC73EA" w:rsidRPr="002933F6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Шаблон</w:t>
            </w:r>
          </w:p>
        </w:tc>
        <w:tc>
          <w:tcPr>
            <w:tcW w:w="1701" w:type="dxa"/>
          </w:tcPr>
          <w:p w14:paraId="1309D85F" w14:textId="32CA09C6" w:rsidR="00AC73EA" w:rsidRPr="002933F6" w:rsidRDefault="002A5ED8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827" w:type="dxa"/>
          </w:tcPr>
          <w:p w14:paraId="7BBE5E78" w14:textId="234BF76D" w:rsidR="00AC73EA" w:rsidRPr="00303053" w:rsidRDefault="00303053" w:rsidP="00454C8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</w:t>
            </w:r>
            <w:r w:rsidR="00F27C18">
              <w:rPr>
                <w:rFonts w:ascii="Times New Roman" w:hAnsi="Times New Roman"/>
                <w:sz w:val="22"/>
              </w:rPr>
              <w:t>к</w:t>
            </w:r>
            <w:r>
              <w:rPr>
                <w:rFonts w:ascii="Times New Roman" w:hAnsi="Times New Roman"/>
                <w:sz w:val="22"/>
              </w:rPr>
              <w:t xml:space="preserve">у система должна сформировать и вывести на экран файл </w:t>
            </w:r>
            <w:r>
              <w:rPr>
                <w:rFonts w:ascii="Times New Roman" w:hAnsi="Times New Roman"/>
                <w:sz w:val="22"/>
                <w:lang w:val="en-US"/>
              </w:rPr>
              <w:t>MS</w:t>
            </w:r>
            <w:r w:rsidRPr="00303053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en-US"/>
              </w:rPr>
              <w:t>Excel</w:t>
            </w:r>
            <w:r>
              <w:rPr>
                <w:rFonts w:ascii="Times New Roman" w:hAnsi="Times New Roman"/>
                <w:sz w:val="22"/>
              </w:rPr>
              <w:t xml:space="preserve"> с шаблоном </w:t>
            </w:r>
            <w:r w:rsidR="00DF5795">
              <w:rPr>
                <w:rFonts w:ascii="Times New Roman" w:hAnsi="Times New Roman"/>
                <w:sz w:val="22"/>
              </w:rPr>
              <w:t>для загрузки данных см. п. 6.1.</w:t>
            </w:r>
          </w:p>
        </w:tc>
      </w:tr>
    </w:tbl>
    <w:p w14:paraId="4A8EE7B0" w14:textId="73957720" w:rsidR="00381107" w:rsidRPr="006D25D7" w:rsidRDefault="00381107" w:rsidP="00C6024B">
      <w:pPr>
        <w:pStyle w:val="a4"/>
        <w:ind w:left="1080" w:firstLine="0"/>
      </w:pP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56DF2C9D" w14:textId="6D6CEC0C" w:rsidR="00A9444E" w:rsidRDefault="00C6024B" w:rsidP="00C6024B">
      <w:pPr>
        <w:pStyle w:val="a4"/>
        <w:numPr>
          <w:ilvl w:val="1"/>
          <w:numId w:val="23"/>
        </w:numPr>
      </w:pPr>
      <w:r>
        <w:t xml:space="preserve">При создании перемещения товара из файла </w:t>
      </w:r>
      <w:r>
        <w:rPr>
          <w:lang w:val="en-US"/>
        </w:rPr>
        <w:t>MS</w:t>
      </w:r>
      <w:r w:rsidRPr="00C6024B">
        <w:t xml:space="preserve"> </w:t>
      </w:r>
      <w:r>
        <w:rPr>
          <w:lang w:val="en-US"/>
        </w:rPr>
        <w:t>Excel</w:t>
      </w:r>
      <w:r>
        <w:t>, система должна выполнять проверку, на наличие паллеты в ячейке, в которую будет размещен товар:</w:t>
      </w:r>
    </w:p>
    <w:p w14:paraId="3B6351CA" w14:textId="6B7B14D3" w:rsidR="00C6024B" w:rsidRDefault="00C6024B" w:rsidP="00C6024B">
      <w:pPr>
        <w:pStyle w:val="a4"/>
        <w:numPr>
          <w:ilvl w:val="2"/>
          <w:numId w:val="23"/>
        </w:numPr>
      </w:pPr>
      <w:r>
        <w:t>Если в ячейке местонахождения есть паллета, то система должна использовать ее;</w:t>
      </w:r>
    </w:p>
    <w:p w14:paraId="6BDAD271" w14:textId="3B88DFF7" w:rsidR="00C6024B" w:rsidRDefault="00C6024B" w:rsidP="00C6024B">
      <w:pPr>
        <w:pStyle w:val="a4"/>
        <w:numPr>
          <w:ilvl w:val="2"/>
          <w:numId w:val="23"/>
        </w:numPr>
      </w:pPr>
      <w:r>
        <w:t>Если в ячейке местонахождения нет паллеты, то система должна создать новую паллету и положить товар на нее.</w:t>
      </w:r>
    </w:p>
    <w:p w14:paraId="0D04DA77" w14:textId="61AF3ABF" w:rsidR="007341A0" w:rsidRDefault="007341A0" w:rsidP="007341A0">
      <w:pPr>
        <w:pStyle w:val="a4"/>
        <w:numPr>
          <w:ilvl w:val="1"/>
          <w:numId w:val="23"/>
        </w:numPr>
      </w:pPr>
      <w:r>
        <w:t>Порядок наполнения полей:</w:t>
      </w:r>
      <w:r w:rsidR="009B5E51">
        <w:br/>
      </w:r>
      <w:r w:rsidR="009B5E51" w:rsidRPr="009B5E51">
        <w:rPr>
          <w:b/>
          <w:i/>
        </w:rPr>
        <w:t>Примечание</w:t>
      </w:r>
      <w:r w:rsidR="009B5E51">
        <w:t xml:space="preserve">: </w:t>
      </w:r>
      <w:r w:rsidR="009B5E51" w:rsidRPr="009B5E51">
        <w:rPr>
          <w:i/>
        </w:rPr>
        <w:t xml:space="preserve">В одном перемещении товар группируется </w:t>
      </w:r>
      <w:r w:rsidR="009B5E51">
        <w:rPr>
          <w:i/>
        </w:rPr>
        <w:t xml:space="preserve">только </w:t>
      </w:r>
      <w:r w:rsidR="009B5E51" w:rsidRPr="009B5E51">
        <w:rPr>
          <w:i/>
        </w:rPr>
        <w:t>по одной номенклатуре</w:t>
      </w:r>
      <w:r w:rsidR="009B5E51">
        <w:t>.</w:t>
      </w:r>
    </w:p>
    <w:p w14:paraId="218CA7BD" w14:textId="098794CF" w:rsidR="007341A0" w:rsidRDefault="007341A0" w:rsidP="007341A0">
      <w:pPr>
        <w:pStyle w:val="a4"/>
        <w:numPr>
          <w:ilvl w:val="2"/>
          <w:numId w:val="23"/>
        </w:numPr>
      </w:pPr>
      <w:r>
        <w:t xml:space="preserve">Поле </w:t>
      </w:r>
      <w:r w:rsidRPr="007341A0">
        <w:rPr>
          <w:b/>
          <w:i/>
        </w:rPr>
        <w:t xml:space="preserve">Транспортировка </w:t>
      </w:r>
      <w:proofErr w:type="spellStart"/>
      <w:r w:rsidRPr="007341A0">
        <w:rPr>
          <w:b/>
          <w:i/>
        </w:rPr>
        <w:t>палеты</w:t>
      </w:r>
      <w:proofErr w:type="spellEnd"/>
      <w:r>
        <w:t xml:space="preserve"> </w:t>
      </w:r>
      <w:r w:rsidRPr="007341A0">
        <w:t>(</w:t>
      </w:r>
      <w:proofErr w:type="spellStart"/>
      <w:r w:rsidRPr="007341A0">
        <w:t>WMSTransport</w:t>
      </w:r>
      <w:proofErr w:type="spellEnd"/>
      <w:proofErr w:type="gramStart"/>
      <w:r w:rsidRPr="007341A0">
        <w:t>).</w:t>
      </w:r>
      <w:proofErr w:type="spellStart"/>
      <w:r w:rsidRPr="007341A0">
        <w:t>transportId</w:t>
      </w:r>
      <w:proofErr w:type="spellEnd"/>
      <w:proofErr w:type="gramEnd"/>
      <w:r>
        <w:t xml:space="preserve"> – Автоматически заполнять из номерной серии;</w:t>
      </w:r>
    </w:p>
    <w:p w14:paraId="31648059" w14:textId="1206B522" w:rsidR="00E45FA9" w:rsidRDefault="00E45FA9" w:rsidP="00E45FA9">
      <w:pPr>
        <w:pStyle w:val="a4"/>
        <w:numPr>
          <w:ilvl w:val="2"/>
          <w:numId w:val="23"/>
        </w:numPr>
      </w:pPr>
      <w:r>
        <w:lastRenderedPageBreak/>
        <w:t>Поле</w:t>
      </w:r>
      <w:r w:rsidRPr="00E45FA9">
        <w:t xml:space="preserve"> </w:t>
      </w:r>
      <w:r w:rsidRPr="00E45FA9">
        <w:rPr>
          <w:b/>
          <w:i/>
        </w:rPr>
        <w:t>Тип</w:t>
      </w:r>
      <w:r w:rsidRPr="00E45FA9">
        <w:t xml:space="preserve"> (</w:t>
      </w:r>
      <w:proofErr w:type="spellStart"/>
      <w:r w:rsidRPr="00E45FA9">
        <w:rPr>
          <w:lang w:val="en-US"/>
        </w:rPr>
        <w:t>WMSTransport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transportType</w:t>
      </w:r>
      <w:proofErr w:type="spellEnd"/>
      <w:proofErr w:type="gramEnd"/>
      <w:r w:rsidRPr="00E45FA9">
        <w:t xml:space="preserve"> – </w:t>
      </w:r>
      <w:r>
        <w:t>Автоматически</w:t>
      </w:r>
      <w:r w:rsidRPr="00E45FA9">
        <w:t xml:space="preserve"> </w:t>
      </w:r>
      <w:r>
        <w:t xml:space="preserve">заполнять значением </w:t>
      </w:r>
      <w:r w:rsidRPr="00E45FA9">
        <w:rPr>
          <w:i/>
        </w:rPr>
        <w:t>Транспортировка перемещения</w:t>
      </w:r>
      <w:r>
        <w:t>;</w:t>
      </w:r>
    </w:p>
    <w:p w14:paraId="265F9812" w14:textId="118B808C" w:rsidR="00E45FA9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E45FA9">
        <w:t xml:space="preserve"> </w:t>
      </w:r>
      <w:r w:rsidRPr="00E45FA9">
        <w:rPr>
          <w:b/>
          <w:i/>
        </w:rPr>
        <w:t>Приоритет</w:t>
      </w:r>
      <w:r w:rsidRPr="00E45FA9">
        <w:t xml:space="preserve"> (</w:t>
      </w:r>
      <w:proofErr w:type="spellStart"/>
      <w:r w:rsidRPr="00E45FA9">
        <w:rPr>
          <w:lang w:val="en-US"/>
        </w:rPr>
        <w:t>WMSTransport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transportPriority</w:t>
      </w:r>
      <w:proofErr w:type="spellEnd"/>
      <w:proofErr w:type="gramEnd"/>
      <w:r w:rsidRPr="00E45FA9">
        <w:t xml:space="preserve"> – </w:t>
      </w:r>
      <w:r>
        <w:t>Автоматически заполнять</w:t>
      </w:r>
      <w:r w:rsidR="009B5E51">
        <w:t xml:space="preserve"> приоритет как это реализовано сейчас при создании перемещения через </w:t>
      </w:r>
      <w:r w:rsidR="009B5E51" w:rsidRPr="00E45FA9">
        <w:rPr>
          <w:b/>
        </w:rPr>
        <w:t>Мастер перемещения товара</w:t>
      </w:r>
      <w:r w:rsidR="009B5E51">
        <w:t>;</w:t>
      </w:r>
    </w:p>
    <w:p w14:paraId="081DA758" w14:textId="3A80F13D" w:rsidR="00E45FA9" w:rsidRPr="00E45FA9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E45FA9">
        <w:t xml:space="preserve"> </w:t>
      </w:r>
      <w:r w:rsidRPr="00E45FA9">
        <w:rPr>
          <w:b/>
          <w:i/>
        </w:rPr>
        <w:t>Вес</w:t>
      </w:r>
      <w:r w:rsidRPr="00E45FA9">
        <w:t xml:space="preserve"> (</w:t>
      </w:r>
      <w:proofErr w:type="spellStart"/>
      <w:r w:rsidRPr="00E45FA9">
        <w:rPr>
          <w:lang w:val="en-US"/>
        </w:rPr>
        <w:t>WMSTransport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totalWeight</w:t>
      </w:r>
      <w:proofErr w:type="spellEnd"/>
      <w:proofErr w:type="gramEnd"/>
      <w:r w:rsidRPr="00E45FA9">
        <w:t xml:space="preserve"> – </w:t>
      </w:r>
      <w:r>
        <w:t xml:space="preserve">Автоматически рассчитывать вес, как это реализовано сейчас при создании перемещения через </w:t>
      </w:r>
      <w:r w:rsidRPr="00E45FA9">
        <w:rPr>
          <w:b/>
        </w:rPr>
        <w:t>Мастер перемещения товара</w:t>
      </w:r>
      <w:r>
        <w:t>;</w:t>
      </w:r>
    </w:p>
    <w:p w14:paraId="783684A2" w14:textId="397BBD9A" w:rsidR="00E45FA9" w:rsidRPr="009B5E51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9B5E51">
        <w:t xml:space="preserve"> </w:t>
      </w:r>
      <w:r w:rsidRPr="00E45FA9">
        <w:rPr>
          <w:b/>
          <w:i/>
        </w:rPr>
        <w:t>Объем</w:t>
      </w:r>
      <w:r w:rsidRPr="009B5E51">
        <w:t xml:space="preserve"> (</w:t>
      </w:r>
      <w:proofErr w:type="spellStart"/>
      <w:r w:rsidRPr="009B5E51">
        <w:rPr>
          <w:lang w:val="en-US"/>
        </w:rPr>
        <w:t>WMSTransport</w:t>
      </w:r>
      <w:proofErr w:type="spellEnd"/>
      <w:proofErr w:type="gramStart"/>
      <w:r w:rsidRPr="009B5E51">
        <w:t>).</w:t>
      </w:r>
      <w:proofErr w:type="spellStart"/>
      <w:r w:rsidRPr="009B5E51">
        <w:rPr>
          <w:lang w:val="en-US"/>
        </w:rPr>
        <w:t>totalVolume</w:t>
      </w:r>
      <w:proofErr w:type="spellEnd"/>
      <w:proofErr w:type="gramEnd"/>
      <w:r w:rsidR="009B5E51" w:rsidRPr="009B5E51">
        <w:t xml:space="preserve"> – </w:t>
      </w:r>
      <w:r w:rsidR="009B5E51">
        <w:t xml:space="preserve">Автоматически рассчитывать объем, как это реализовано сейчас при создании перемещения через </w:t>
      </w:r>
      <w:r w:rsidR="009B5E51" w:rsidRPr="00E45FA9">
        <w:rPr>
          <w:b/>
        </w:rPr>
        <w:t>Мастер перемещения товара</w:t>
      </w:r>
      <w:r w:rsidR="009B5E51">
        <w:t>;</w:t>
      </w:r>
    </w:p>
    <w:p w14:paraId="2228970A" w14:textId="5E671603" w:rsidR="007341A0" w:rsidRPr="007341A0" w:rsidRDefault="007341A0" w:rsidP="007341A0">
      <w:pPr>
        <w:pStyle w:val="a4"/>
        <w:numPr>
          <w:ilvl w:val="2"/>
          <w:numId w:val="23"/>
        </w:numPr>
      </w:pPr>
      <w:r>
        <w:t>Поле</w:t>
      </w:r>
      <w:r w:rsidRPr="007341A0">
        <w:t xml:space="preserve"> </w:t>
      </w:r>
      <w:r w:rsidRPr="007341A0">
        <w:rPr>
          <w:b/>
          <w:i/>
        </w:rPr>
        <w:t>Статус обработки</w:t>
      </w:r>
      <w:r w:rsidRPr="007341A0">
        <w:t xml:space="preserve"> (</w:t>
      </w:r>
      <w:proofErr w:type="spellStart"/>
      <w:r w:rsidRPr="007341A0">
        <w:rPr>
          <w:lang w:val="en-US"/>
        </w:rPr>
        <w:t>WMSTransport</w:t>
      </w:r>
      <w:proofErr w:type="spellEnd"/>
      <w:proofErr w:type="gramStart"/>
      <w:r w:rsidRPr="007341A0">
        <w:t>).</w:t>
      </w:r>
      <w:proofErr w:type="spellStart"/>
      <w:r w:rsidRPr="007341A0">
        <w:rPr>
          <w:lang w:val="en-US"/>
        </w:rPr>
        <w:t>expeditionStatus</w:t>
      </w:r>
      <w:proofErr w:type="spellEnd"/>
      <w:proofErr w:type="gramEnd"/>
      <w:r w:rsidRPr="007341A0">
        <w:t xml:space="preserve"> </w:t>
      </w:r>
      <w:r>
        <w:t>–</w:t>
      </w:r>
      <w:r w:rsidRPr="007341A0">
        <w:t xml:space="preserve"> </w:t>
      </w:r>
      <w:r>
        <w:t xml:space="preserve">Автоматически заполнять значением </w:t>
      </w:r>
      <w:r w:rsidRPr="007341A0">
        <w:rPr>
          <w:i/>
        </w:rPr>
        <w:t>Активировано</w:t>
      </w:r>
      <w:r>
        <w:t>;</w:t>
      </w:r>
    </w:p>
    <w:p w14:paraId="3300B39B" w14:textId="3EF02A1D" w:rsidR="007341A0" w:rsidRPr="007341A0" w:rsidRDefault="007341A0" w:rsidP="007341A0">
      <w:pPr>
        <w:pStyle w:val="a4"/>
        <w:numPr>
          <w:ilvl w:val="2"/>
          <w:numId w:val="23"/>
        </w:numPr>
      </w:pPr>
      <w:r>
        <w:t>Поле</w:t>
      </w:r>
      <w:r w:rsidRPr="007341A0">
        <w:t xml:space="preserve"> </w:t>
      </w:r>
      <w:r w:rsidRPr="007341A0">
        <w:rPr>
          <w:b/>
          <w:i/>
        </w:rPr>
        <w:t xml:space="preserve">Код </w:t>
      </w:r>
      <w:proofErr w:type="spellStart"/>
      <w:r w:rsidRPr="007341A0">
        <w:rPr>
          <w:b/>
          <w:i/>
        </w:rPr>
        <w:t>палеты</w:t>
      </w:r>
      <w:proofErr w:type="spellEnd"/>
      <w:r w:rsidRPr="007341A0">
        <w:t xml:space="preserve"> (</w:t>
      </w:r>
      <w:proofErr w:type="spellStart"/>
      <w:r w:rsidRPr="007341A0">
        <w:rPr>
          <w:lang w:val="en-US"/>
        </w:rPr>
        <w:t>WMSTransport</w:t>
      </w:r>
      <w:proofErr w:type="spellEnd"/>
      <w:proofErr w:type="gramStart"/>
      <w:r w:rsidRPr="007341A0">
        <w:t>).</w:t>
      </w:r>
      <w:proofErr w:type="spellStart"/>
      <w:r w:rsidRPr="007341A0">
        <w:rPr>
          <w:lang w:val="en-US"/>
        </w:rPr>
        <w:t>wMSPalletId</w:t>
      </w:r>
      <w:proofErr w:type="spellEnd"/>
      <w:proofErr w:type="gramEnd"/>
      <w:r w:rsidRPr="007341A0">
        <w:t xml:space="preserve"> </w:t>
      </w:r>
      <w:r>
        <w:t>–</w:t>
      </w:r>
      <w:r w:rsidRPr="007341A0">
        <w:t xml:space="preserve"> </w:t>
      </w:r>
      <w:r>
        <w:t>Автоматически заполнять кодом паллеты, в зависимости от пункта 4.1.;</w:t>
      </w:r>
    </w:p>
    <w:p w14:paraId="54A871D0" w14:textId="39C781E4" w:rsidR="007341A0" w:rsidRPr="007341A0" w:rsidRDefault="007341A0" w:rsidP="007341A0">
      <w:pPr>
        <w:pStyle w:val="a4"/>
        <w:numPr>
          <w:ilvl w:val="2"/>
          <w:numId w:val="23"/>
        </w:numPr>
      </w:pPr>
      <w:r>
        <w:t>Поле</w:t>
      </w:r>
      <w:r w:rsidRPr="007341A0">
        <w:t xml:space="preserve"> </w:t>
      </w:r>
      <w:r w:rsidRPr="007341A0">
        <w:rPr>
          <w:b/>
          <w:i/>
        </w:rPr>
        <w:t>Со склада</w:t>
      </w:r>
      <w:r w:rsidRPr="007341A0">
        <w:t xml:space="preserve"> (</w:t>
      </w:r>
      <w:proofErr w:type="spellStart"/>
      <w:r w:rsidRPr="007341A0">
        <w:rPr>
          <w:lang w:val="en-US"/>
        </w:rPr>
        <w:t>WMSTransport</w:t>
      </w:r>
      <w:proofErr w:type="spellEnd"/>
      <w:proofErr w:type="gramStart"/>
      <w:r w:rsidRPr="007341A0">
        <w:t>).</w:t>
      </w:r>
      <w:proofErr w:type="spellStart"/>
      <w:r w:rsidRPr="007341A0">
        <w:rPr>
          <w:lang w:val="en-US"/>
        </w:rPr>
        <w:t>fromInventLocationId</w:t>
      </w:r>
      <w:proofErr w:type="spellEnd"/>
      <w:proofErr w:type="gramEnd"/>
      <w:r w:rsidRPr="007341A0">
        <w:t xml:space="preserve"> – </w:t>
      </w:r>
      <w:r>
        <w:t>Заполнять</w:t>
      </w:r>
      <w:r w:rsidRPr="007341A0">
        <w:t xml:space="preserve"> </w:t>
      </w:r>
      <w:r>
        <w:t xml:space="preserve">из файла значением из поля </w:t>
      </w:r>
      <w:r w:rsidRPr="00C940D6">
        <w:rPr>
          <w:b/>
          <w:i/>
        </w:rPr>
        <w:t>Склад</w:t>
      </w:r>
      <w:r>
        <w:t xml:space="preserve"> (столбец </w:t>
      </w:r>
      <w:r>
        <w:rPr>
          <w:lang w:val="en-US"/>
        </w:rPr>
        <w:t>B</w:t>
      </w:r>
      <w:r>
        <w:t>);</w:t>
      </w:r>
    </w:p>
    <w:p w14:paraId="2E830328" w14:textId="0B43109D" w:rsidR="007341A0" w:rsidRDefault="007341A0" w:rsidP="007341A0">
      <w:pPr>
        <w:pStyle w:val="a4"/>
        <w:numPr>
          <w:ilvl w:val="2"/>
          <w:numId w:val="23"/>
        </w:numPr>
      </w:pPr>
      <w:r>
        <w:t>Поле</w:t>
      </w:r>
      <w:r w:rsidRPr="007341A0">
        <w:rPr>
          <w:b/>
          <w:i/>
        </w:rPr>
        <w:t xml:space="preserve"> Отбор местоположения </w:t>
      </w:r>
      <w:r w:rsidRPr="007341A0">
        <w:t>(</w:t>
      </w:r>
      <w:proofErr w:type="spellStart"/>
      <w:r w:rsidRPr="007341A0">
        <w:t>WMSTransport</w:t>
      </w:r>
      <w:proofErr w:type="spellEnd"/>
      <w:proofErr w:type="gramStart"/>
      <w:r w:rsidRPr="007341A0">
        <w:t>).</w:t>
      </w:r>
      <w:proofErr w:type="spellStart"/>
      <w:r w:rsidRPr="007341A0">
        <w:t>fromLocation</w:t>
      </w:r>
      <w:proofErr w:type="spellEnd"/>
      <w:proofErr w:type="gramEnd"/>
      <w:r>
        <w:t xml:space="preserve"> – Заполнять из файла значением из поля </w:t>
      </w:r>
      <w:r w:rsidRPr="00C940D6">
        <w:rPr>
          <w:b/>
          <w:i/>
        </w:rPr>
        <w:t>Ячейка из</w:t>
      </w:r>
      <w:r>
        <w:t xml:space="preserve"> (столбец С);</w:t>
      </w:r>
    </w:p>
    <w:p w14:paraId="53670367" w14:textId="3F0ACFFE" w:rsidR="007341A0" w:rsidRPr="007341A0" w:rsidRDefault="007341A0" w:rsidP="007341A0">
      <w:pPr>
        <w:pStyle w:val="a4"/>
        <w:numPr>
          <w:ilvl w:val="2"/>
          <w:numId w:val="23"/>
        </w:numPr>
      </w:pPr>
      <w:r>
        <w:t>Поле</w:t>
      </w:r>
      <w:r w:rsidRPr="007341A0">
        <w:t xml:space="preserve"> </w:t>
      </w:r>
      <w:r w:rsidRPr="007341A0">
        <w:rPr>
          <w:b/>
          <w:i/>
        </w:rPr>
        <w:t>На склад</w:t>
      </w:r>
      <w:r w:rsidRPr="007341A0">
        <w:t xml:space="preserve"> (</w:t>
      </w:r>
      <w:proofErr w:type="spellStart"/>
      <w:r w:rsidRPr="007341A0">
        <w:rPr>
          <w:lang w:val="en-US"/>
        </w:rPr>
        <w:t>WMSTransport</w:t>
      </w:r>
      <w:proofErr w:type="spellEnd"/>
      <w:proofErr w:type="gramStart"/>
      <w:r w:rsidRPr="007341A0">
        <w:t>).</w:t>
      </w:r>
      <w:proofErr w:type="spellStart"/>
      <w:r w:rsidRPr="007341A0">
        <w:rPr>
          <w:lang w:val="en-US"/>
        </w:rPr>
        <w:t>toInventLocationId</w:t>
      </w:r>
      <w:proofErr w:type="spellEnd"/>
      <w:proofErr w:type="gramEnd"/>
      <w:r w:rsidRPr="007341A0">
        <w:t xml:space="preserve"> – </w:t>
      </w:r>
      <w:r>
        <w:t>Заполнять</w:t>
      </w:r>
      <w:r w:rsidRPr="007341A0">
        <w:t xml:space="preserve"> </w:t>
      </w:r>
      <w:r>
        <w:t xml:space="preserve">из файла значением из поля </w:t>
      </w:r>
      <w:r w:rsidR="00C940D6" w:rsidRPr="00C940D6">
        <w:rPr>
          <w:b/>
          <w:i/>
        </w:rPr>
        <w:t>Склад</w:t>
      </w:r>
      <w:r w:rsidR="00C940D6">
        <w:t xml:space="preserve"> (столбец </w:t>
      </w:r>
      <w:r w:rsidR="00C940D6">
        <w:rPr>
          <w:lang w:val="en-US"/>
        </w:rPr>
        <w:t>B</w:t>
      </w:r>
      <w:r w:rsidR="00C940D6">
        <w:t>);</w:t>
      </w:r>
    </w:p>
    <w:p w14:paraId="52479BD1" w14:textId="617D0EE7" w:rsidR="007341A0" w:rsidRPr="00C940D6" w:rsidRDefault="007341A0" w:rsidP="00C940D6">
      <w:pPr>
        <w:pStyle w:val="a4"/>
        <w:numPr>
          <w:ilvl w:val="2"/>
          <w:numId w:val="23"/>
        </w:numPr>
      </w:pPr>
      <w:r>
        <w:t>Поле</w:t>
      </w:r>
      <w:r w:rsidRPr="00C940D6">
        <w:t xml:space="preserve"> </w:t>
      </w:r>
      <w:r w:rsidR="00C940D6" w:rsidRPr="00C940D6">
        <w:rPr>
          <w:b/>
          <w:i/>
        </w:rPr>
        <w:t>Ячейка назначения</w:t>
      </w:r>
      <w:r w:rsidR="00C940D6" w:rsidRPr="00C940D6">
        <w:t xml:space="preserve"> (</w:t>
      </w:r>
      <w:proofErr w:type="spellStart"/>
      <w:r w:rsidR="00C940D6" w:rsidRPr="00C940D6">
        <w:rPr>
          <w:lang w:val="en-US"/>
        </w:rPr>
        <w:t>WMSTransport</w:t>
      </w:r>
      <w:proofErr w:type="spellEnd"/>
      <w:proofErr w:type="gramStart"/>
      <w:r w:rsidR="00C940D6" w:rsidRPr="00C940D6">
        <w:t>).</w:t>
      </w:r>
      <w:proofErr w:type="spellStart"/>
      <w:r w:rsidR="00C940D6" w:rsidRPr="00C940D6">
        <w:rPr>
          <w:lang w:val="en-US"/>
        </w:rPr>
        <w:t>inputLocation</w:t>
      </w:r>
      <w:proofErr w:type="spellEnd"/>
      <w:proofErr w:type="gramEnd"/>
      <w:r w:rsidR="00C940D6" w:rsidRPr="00C940D6">
        <w:t xml:space="preserve"> </w:t>
      </w:r>
      <w:r w:rsidR="00C940D6">
        <w:t>–</w:t>
      </w:r>
      <w:r w:rsidR="00C940D6" w:rsidRPr="00C940D6">
        <w:t xml:space="preserve"> </w:t>
      </w:r>
      <w:r w:rsidR="00C940D6">
        <w:t xml:space="preserve">Заполнять из файла значением поля </w:t>
      </w:r>
      <w:r w:rsidR="00C940D6" w:rsidRPr="00C940D6">
        <w:rPr>
          <w:b/>
          <w:i/>
        </w:rPr>
        <w:t>Ячейка в</w:t>
      </w:r>
      <w:r w:rsidR="00C940D6">
        <w:t xml:space="preserve"> (столбец </w:t>
      </w:r>
      <w:r w:rsidR="00C940D6">
        <w:rPr>
          <w:lang w:val="en-US"/>
        </w:rPr>
        <w:t>D</w:t>
      </w:r>
      <w:r w:rsidR="00C940D6">
        <w:t>);</w:t>
      </w:r>
    </w:p>
    <w:p w14:paraId="7ED87664" w14:textId="42924B7A" w:rsidR="007341A0" w:rsidRDefault="007341A0" w:rsidP="00C940D6">
      <w:pPr>
        <w:pStyle w:val="a4"/>
        <w:numPr>
          <w:ilvl w:val="2"/>
          <w:numId w:val="23"/>
        </w:numPr>
      </w:pPr>
      <w:r>
        <w:t xml:space="preserve">Поле </w:t>
      </w:r>
      <w:r w:rsidR="00C940D6" w:rsidRPr="00C940D6">
        <w:rPr>
          <w:b/>
          <w:i/>
        </w:rPr>
        <w:t>Код номенклатуры</w:t>
      </w:r>
      <w:r w:rsidR="00C940D6">
        <w:t xml:space="preserve"> </w:t>
      </w:r>
      <w:proofErr w:type="spellStart"/>
      <w:r w:rsidR="00C940D6" w:rsidRPr="00C940D6">
        <w:t>WMSTransport.itemId</w:t>
      </w:r>
      <w:proofErr w:type="spellEnd"/>
      <w:r w:rsidR="00C940D6" w:rsidRPr="00C940D6">
        <w:t>()</w:t>
      </w:r>
      <w:r w:rsidR="00C940D6">
        <w:t xml:space="preserve"> – Заполнять из файла значением поля </w:t>
      </w:r>
      <w:r w:rsidR="00C940D6" w:rsidRPr="00C940D6">
        <w:rPr>
          <w:b/>
          <w:i/>
        </w:rPr>
        <w:t>Код номенклатуры</w:t>
      </w:r>
      <w:r w:rsidR="00C940D6">
        <w:t xml:space="preserve"> (столбец А);</w:t>
      </w:r>
    </w:p>
    <w:p w14:paraId="2C9F15E1" w14:textId="02A9AE22" w:rsidR="007341A0" w:rsidRDefault="007341A0" w:rsidP="00C940D6">
      <w:pPr>
        <w:pStyle w:val="a4"/>
        <w:numPr>
          <w:ilvl w:val="2"/>
          <w:numId w:val="23"/>
        </w:numPr>
      </w:pPr>
      <w:r>
        <w:t xml:space="preserve">Поле </w:t>
      </w:r>
      <w:r w:rsidR="00C940D6" w:rsidRPr="00C940D6">
        <w:rPr>
          <w:b/>
          <w:i/>
        </w:rPr>
        <w:t>Количество</w:t>
      </w:r>
      <w:r w:rsidR="00C940D6">
        <w:t xml:space="preserve"> </w:t>
      </w:r>
      <w:r w:rsidR="00C940D6" w:rsidRPr="00C940D6">
        <w:t>(</w:t>
      </w:r>
      <w:proofErr w:type="spellStart"/>
      <w:r w:rsidR="00C940D6" w:rsidRPr="00C940D6">
        <w:t>WMSTransport</w:t>
      </w:r>
      <w:proofErr w:type="spellEnd"/>
      <w:proofErr w:type="gramStart"/>
      <w:r w:rsidR="00C940D6" w:rsidRPr="00C940D6">
        <w:t>).</w:t>
      </w:r>
      <w:proofErr w:type="spellStart"/>
      <w:r w:rsidR="00C940D6" w:rsidRPr="00C940D6">
        <w:t>totalQty</w:t>
      </w:r>
      <w:proofErr w:type="spellEnd"/>
      <w:proofErr w:type="gramEnd"/>
      <w:r w:rsidR="00C940D6">
        <w:t xml:space="preserve"> – Заполнять из файла значением поля </w:t>
      </w:r>
      <w:r w:rsidR="00C940D6" w:rsidRPr="00C940D6">
        <w:rPr>
          <w:b/>
          <w:i/>
        </w:rPr>
        <w:t>Количество</w:t>
      </w:r>
      <w:r w:rsidR="00C940D6">
        <w:t xml:space="preserve"> (столбец Е);</w:t>
      </w:r>
    </w:p>
    <w:p w14:paraId="3FA4A7A4" w14:textId="77777777" w:rsidR="00C940D6" w:rsidRDefault="007341A0" w:rsidP="00C940D6">
      <w:pPr>
        <w:pStyle w:val="a4"/>
        <w:numPr>
          <w:ilvl w:val="2"/>
          <w:numId w:val="23"/>
        </w:numPr>
      </w:pPr>
      <w:r>
        <w:t xml:space="preserve">Поле </w:t>
      </w:r>
      <w:r w:rsidR="00C940D6" w:rsidRPr="00C940D6">
        <w:rPr>
          <w:b/>
          <w:i/>
        </w:rPr>
        <w:t>Код номенклатуры</w:t>
      </w:r>
      <w:r w:rsidR="00C940D6">
        <w:t xml:space="preserve"> </w:t>
      </w:r>
      <w:r w:rsidR="00C940D6" w:rsidRPr="00C940D6">
        <w:t>(</w:t>
      </w:r>
      <w:proofErr w:type="spellStart"/>
      <w:r w:rsidR="00C940D6" w:rsidRPr="00C940D6">
        <w:t>WMSOrderTrans</w:t>
      </w:r>
      <w:proofErr w:type="spellEnd"/>
      <w:proofErr w:type="gramStart"/>
      <w:r w:rsidR="00C940D6" w:rsidRPr="00C940D6">
        <w:t>).</w:t>
      </w:r>
      <w:proofErr w:type="spellStart"/>
      <w:r w:rsidR="00C940D6" w:rsidRPr="00C940D6">
        <w:t>itemId</w:t>
      </w:r>
      <w:proofErr w:type="spellEnd"/>
      <w:proofErr w:type="gramEnd"/>
      <w:r w:rsidR="00C940D6">
        <w:t xml:space="preserve"> – Заполнять из файла значением поля </w:t>
      </w:r>
      <w:r w:rsidR="00C940D6" w:rsidRPr="00C940D6">
        <w:rPr>
          <w:b/>
          <w:i/>
        </w:rPr>
        <w:t>Код номенклатуры</w:t>
      </w:r>
      <w:r w:rsidR="00C940D6">
        <w:t xml:space="preserve"> (столбец А);</w:t>
      </w:r>
    </w:p>
    <w:p w14:paraId="19F2A842" w14:textId="77777777" w:rsidR="00C940D6" w:rsidRDefault="00C940D6" w:rsidP="00C940D6">
      <w:pPr>
        <w:pStyle w:val="a4"/>
        <w:numPr>
          <w:ilvl w:val="2"/>
          <w:numId w:val="23"/>
        </w:numPr>
      </w:pPr>
      <w:r>
        <w:t xml:space="preserve">Поле </w:t>
      </w:r>
      <w:r w:rsidRPr="00C940D6">
        <w:rPr>
          <w:b/>
          <w:i/>
        </w:rPr>
        <w:t>Количество</w:t>
      </w:r>
      <w:r w:rsidRPr="00C940D6">
        <w:t xml:space="preserve"> (</w:t>
      </w:r>
      <w:proofErr w:type="spellStart"/>
      <w:r w:rsidRPr="00C940D6">
        <w:t>WMSOrderTrans</w:t>
      </w:r>
      <w:proofErr w:type="spellEnd"/>
      <w:proofErr w:type="gramStart"/>
      <w:r w:rsidRPr="00C940D6">
        <w:t>).</w:t>
      </w:r>
      <w:proofErr w:type="spellStart"/>
      <w:r w:rsidRPr="00C940D6">
        <w:t>qty</w:t>
      </w:r>
      <w:proofErr w:type="spellEnd"/>
      <w:proofErr w:type="gramEnd"/>
      <w:r>
        <w:t xml:space="preserve"> – Заполнять из файла значением поля </w:t>
      </w:r>
      <w:r w:rsidRPr="00C940D6">
        <w:rPr>
          <w:b/>
          <w:i/>
        </w:rPr>
        <w:t>Количество</w:t>
      </w:r>
      <w:r>
        <w:t xml:space="preserve"> (столбец Е);</w:t>
      </w:r>
    </w:p>
    <w:p w14:paraId="34346D3E" w14:textId="37DC919E" w:rsidR="007341A0" w:rsidRDefault="00C940D6" w:rsidP="00C940D6">
      <w:pPr>
        <w:pStyle w:val="a4"/>
        <w:numPr>
          <w:ilvl w:val="2"/>
          <w:numId w:val="23"/>
        </w:numPr>
      </w:pPr>
      <w:r>
        <w:t>Поле</w:t>
      </w:r>
      <w:r w:rsidRPr="00C940D6">
        <w:t xml:space="preserve"> </w:t>
      </w:r>
      <w:r w:rsidRPr="00C940D6">
        <w:rPr>
          <w:b/>
          <w:i/>
        </w:rPr>
        <w:t>Сайт</w:t>
      </w:r>
      <w:r w:rsidRPr="00C940D6">
        <w:t xml:space="preserve"> (</w:t>
      </w:r>
      <w:proofErr w:type="spellStart"/>
      <w:r w:rsidRPr="00C940D6">
        <w:rPr>
          <w:lang w:val="en-US"/>
        </w:rPr>
        <w:t>InventDim</w:t>
      </w:r>
      <w:proofErr w:type="spellEnd"/>
      <w:proofErr w:type="gramStart"/>
      <w:r w:rsidRPr="00C940D6">
        <w:t>).</w:t>
      </w:r>
      <w:proofErr w:type="spellStart"/>
      <w:r w:rsidRPr="00C940D6">
        <w:rPr>
          <w:lang w:val="en-US"/>
        </w:rPr>
        <w:t>InventSiteId</w:t>
      </w:r>
      <w:proofErr w:type="spellEnd"/>
      <w:proofErr w:type="gramEnd"/>
      <w:r w:rsidRPr="00C940D6">
        <w:t xml:space="preserve"> </w:t>
      </w:r>
      <w:r>
        <w:t>–</w:t>
      </w:r>
      <w:r w:rsidRPr="00C940D6">
        <w:t xml:space="preserve"> </w:t>
      </w:r>
      <w:r>
        <w:t xml:space="preserve">Автоматически заполнять значением </w:t>
      </w:r>
      <w:r w:rsidR="00E45FA9">
        <w:t xml:space="preserve">из поля </w:t>
      </w:r>
      <w:r w:rsidRPr="00C940D6">
        <w:rPr>
          <w:b/>
          <w:i/>
        </w:rPr>
        <w:t>Сайт</w:t>
      </w:r>
      <w:r w:rsidRPr="00C940D6">
        <w:t xml:space="preserve"> (</w:t>
      </w:r>
      <w:proofErr w:type="spellStart"/>
      <w:r w:rsidRPr="00C940D6">
        <w:rPr>
          <w:lang w:val="en-US"/>
        </w:rPr>
        <w:t>InventDim</w:t>
      </w:r>
      <w:proofErr w:type="spellEnd"/>
      <w:r w:rsidRPr="00C940D6">
        <w:t>).</w:t>
      </w:r>
      <w:proofErr w:type="spellStart"/>
      <w:r w:rsidRPr="00C940D6">
        <w:rPr>
          <w:lang w:val="en-US"/>
        </w:rPr>
        <w:t>InventSiteId</w:t>
      </w:r>
      <w:proofErr w:type="spellEnd"/>
      <w:r>
        <w:t xml:space="preserve"> </w:t>
      </w:r>
      <w:r w:rsidR="00E45FA9">
        <w:t xml:space="preserve">с </w:t>
      </w:r>
      <w:r>
        <w:t xml:space="preserve">перемещаемого товара; </w:t>
      </w:r>
    </w:p>
    <w:p w14:paraId="17499477" w14:textId="4AB87288" w:rsidR="00C940D6" w:rsidRDefault="00C940D6" w:rsidP="00C940D6">
      <w:pPr>
        <w:pStyle w:val="a4"/>
        <w:numPr>
          <w:ilvl w:val="2"/>
          <w:numId w:val="23"/>
        </w:numPr>
      </w:pPr>
      <w:r>
        <w:t xml:space="preserve">Поле </w:t>
      </w:r>
      <w:r w:rsidRPr="00C940D6">
        <w:rPr>
          <w:b/>
          <w:i/>
        </w:rPr>
        <w:t>Номер партии</w:t>
      </w:r>
      <w:r>
        <w:t xml:space="preserve"> </w:t>
      </w:r>
      <w:r w:rsidRPr="00C940D6">
        <w:t>(</w:t>
      </w:r>
      <w:proofErr w:type="spellStart"/>
      <w:r w:rsidRPr="00C940D6">
        <w:t>InventDim</w:t>
      </w:r>
      <w:proofErr w:type="spellEnd"/>
      <w:proofErr w:type="gramStart"/>
      <w:r w:rsidRPr="00C940D6">
        <w:t>).</w:t>
      </w:r>
      <w:proofErr w:type="spellStart"/>
      <w:r w:rsidRPr="00C940D6">
        <w:t>inventBatchId</w:t>
      </w:r>
      <w:proofErr w:type="spellEnd"/>
      <w:proofErr w:type="gramEnd"/>
      <w:r>
        <w:t xml:space="preserve"> – Автоматически заполнять значением</w:t>
      </w:r>
      <w:r w:rsidR="00E45FA9">
        <w:t xml:space="preserve"> из поля</w:t>
      </w:r>
      <w:r>
        <w:t xml:space="preserve"> </w:t>
      </w:r>
      <w:r w:rsidR="00E45FA9" w:rsidRPr="00C940D6">
        <w:rPr>
          <w:b/>
          <w:i/>
        </w:rPr>
        <w:t>Номер партии</w:t>
      </w:r>
      <w:r w:rsidR="00E45FA9">
        <w:t xml:space="preserve"> </w:t>
      </w:r>
      <w:r w:rsidR="00E45FA9" w:rsidRPr="00C940D6">
        <w:t>(</w:t>
      </w:r>
      <w:proofErr w:type="spellStart"/>
      <w:r w:rsidR="00E45FA9" w:rsidRPr="00C940D6">
        <w:t>InventDim</w:t>
      </w:r>
      <w:proofErr w:type="spellEnd"/>
      <w:r w:rsidR="00E45FA9" w:rsidRPr="00C940D6">
        <w:t>).</w:t>
      </w:r>
      <w:proofErr w:type="spellStart"/>
      <w:r w:rsidR="00E45FA9" w:rsidRPr="00C940D6">
        <w:t>inventBatchId</w:t>
      </w:r>
      <w:proofErr w:type="spellEnd"/>
      <w:r>
        <w:t xml:space="preserve"> </w:t>
      </w:r>
      <w:r w:rsidR="00E45FA9">
        <w:t xml:space="preserve">с </w:t>
      </w:r>
      <w:r>
        <w:t>перемещаемого товара</w:t>
      </w:r>
      <w:r w:rsidR="00E45FA9">
        <w:t>;</w:t>
      </w:r>
    </w:p>
    <w:p w14:paraId="210E9E0E" w14:textId="51257E07" w:rsidR="00E45FA9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E45FA9">
        <w:t xml:space="preserve"> </w:t>
      </w:r>
      <w:r w:rsidRPr="00E45FA9">
        <w:rPr>
          <w:b/>
          <w:i/>
        </w:rPr>
        <w:t>Серийный номер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inventSerialId</w:t>
      </w:r>
      <w:proofErr w:type="spellEnd"/>
      <w:proofErr w:type="gramEnd"/>
      <w:r w:rsidRPr="00E45FA9">
        <w:t xml:space="preserve"> </w:t>
      </w:r>
      <w:r>
        <w:t>–</w:t>
      </w:r>
      <w:r w:rsidRPr="00E45FA9">
        <w:t xml:space="preserve"> </w:t>
      </w:r>
      <w:r>
        <w:t xml:space="preserve">Автоматически заполнять значением из поля </w:t>
      </w:r>
      <w:r w:rsidRPr="00E45FA9">
        <w:rPr>
          <w:b/>
          <w:i/>
        </w:rPr>
        <w:t>Серийный номер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r w:rsidRPr="00E45FA9">
        <w:t>).</w:t>
      </w:r>
      <w:proofErr w:type="spellStart"/>
      <w:r w:rsidRPr="00E45FA9">
        <w:rPr>
          <w:lang w:val="en-US"/>
        </w:rPr>
        <w:t>inventSerialId</w:t>
      </w:r>
      <w:proofErr w:type="spellEnd"/>
      <w:r>
        <w:t xml:space="preserve"> с перемещаемого товара;</w:t>
      </w:r>
    </w:p>
    <w:p w14:paraId="2660A14B" w14:textId="2C6D8E07" w:rsidR="00E45FA9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E45FA9">
        <w:t xml:space="preserve"> </w:t>
      </w:r>
      <w:r w:rsidRPr="00E45FA9">
        <w:rPr>
          <w:b/>
          <w:i/>
        </w:rPr>
        <w:t>Владелец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InventOwnerId</w:t>
      </w:r>
      <w:proofErr w:type="spellEnd"/>
      <w:proofErr w:type="gramEnd"/>
      <w:r w:rsidRPr="00E45FA9">
        <w:t>_</w:t>
      </w:r>
      <w:r w:rsidRPr="00E45FA9">
        <w:rPr>
          <w:lang w:val="en-US"/>
        </w:rPr>
        <w:t>RU</w:t>
      </w:r>
      <w:r w:rsidRPr="00E45FA9">
        <w:t xml:space="preserve"> </w:t>
      </w:r>
      <w:r>
        <w:t>–</w:t>
      </w:r>
      <w:r w:rsidRPr="00E45FA9">
        <w:t xml:space="preserve"> </w:t>
      </w:r>
      <w:r>
        <w:t xml:space="preserve">Автоматически заполнять значением из поля </w:t>
      </w:r>
      <w:r w:rsidRPr="00E45FA9">
        <w:rPr>
          <w:b/>
          <w:i/>
        </w:rPr>
        <w:t>Владелец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r w:rsidRPr="00E45FA9">
        <w:t>).</w:t>
      </w:r>
      <w:proofErr w:type="spellStart"/>
      <w:r w:rsidRPr="00E45FA9">
        <w:rPr>
          <w:lang w:val="en-US"/>
        </w:rPr>
        <w:t>InventOwnerId</w:t>
      </w:r>
      <w:proofErr w:type="spellEnd"/>
      <w:r w:rsidRPr="00E45FA9">
        <w:t>_</w:t>
      </w:r>
      <w:r w:rsidRPr="00E45FA9">
        <w:rPr>
          <w:lang w:val="en-US"/>
        </w:rPr>
        <w:t>RU</w:t>
      </w:r>
      <w:r w:rsidRPr="00E45FA9">
        <w:t xml:space="preserve"> </w:t>
      </w:r>
      <w:r>
        <w:t>с перемещаемого товара;</w:t>
      </w:r>
    </w:p>
    <w:p w14:paraId="01EE6F59" w14:textId="4587A9AD" w:rsidR="00E45FA9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E45FA9">
        <w:t xml:space="preserve"> </w:t>
      </w:r>
      <w:r w:rsidRPr="00E45FA9">
        <w:rPr>
          <w:b/>
          <w:i/>
        </w:rPr>
        <w:t>Профиль учета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InventProfileId</w:t>
      </w:r>
      <w:proofErr w:type="spellEnd"/>
      <w:proofErr w:type="gramEnd"/>
      <w:r w:rsidRPr="00E45FA9">
        <w:t>_</w:t>
      </w:r>
      <w:r w:rsidRPr="00E45FA9">
        <w:rPr>
          <w:lang w:val="en-US"/>
        </w:rPr>
        <w:t>RU</w:t>
      </w:r>
      <w:r w:rsidRPr="00E45FA9">
        <w:t xml:space="preserve"> </w:t>
      </w:r>
      <w:r>
        <w:t>–</w:t>
      </w:r>
      <w:r w:rsidRPr="00E45FA9">
        <w:t xml:space="preserve"> </w:t>
      </w:r>
      <w:r>
        <w:t xml:space="preserve">Автоматически заполнять значением из поля </w:t>
      </w:r>
      <w:r w:rsidRPr="00E45FA9">
        <w:rPr>
          <w:b/>
          <w:i/>
        </w:rPr>
        <w:t>Профиль учета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r w:rsidRPr="00E45FA9">
        <w:t>).</w:t>
      </w:r>
      <w:proofErr w:type="spellStart"/>
      <w:r w:rsidRPr="00E45FA9">
        <w:rPr>
          <w:lang w:val="en-US"/>
        </w:rPr>
        <w:t>InventProfileId</w:t>
      </w:r>
      <w:proofErr w:type="spellEnd"/>
      <w:r w:rsidRPr="00E45FA9">
        <w:t>_</w:t>
      </w:r>
      <w:r w:rsidRPr="00E45FA9">
        <w:rPr>
          <w:lang w:val="en-US"/>
        </w:rPr>
        <w:t>RU</w:t>
      </w:r>
      <w:r>
        <w:t xml:space="preserve"> с перемещаемого товара;</w:t>
      </w:r>
    </w:p>
    <w:p w14:paraId="008535CE" w14:textId="07917484" w:rsidR="00E45FA9" w:rsidRDefault="00E45FA9" w:rsidP="00E45FA9">
      <w:pPr>
        <w:pStyle w:val="a4"/>
        <w:numPr>
          <w:ilvl w:val="2"/>
          <w:numId w:val="23"/>
        </w:numPr>
      </w:pPr>
      <w:r>
        <w:t>Поле</w:t>
      </w:r>
      <w:r w:rsidRPr="00E45FA9">
        <w:t xml:space="preserve"> </w:t>
      </w:r>
      <w:r w:rsidRPr="00E45FA9">
        <w:rPr>
          <w:b/>
          <w:i/>
        </w:rPr>
        <w:t>Номер ГТД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proofErr w:type="gramStart"/>
      <w:r w:rsidRPr="00E45FA9">
        <w:t>).</w:t>
      </w:r>
      <w:proofErr w:type="spellStart"/>
      <w:r w:rsidRPr="00E45FA9">
        <w:rPr>
          <w:lang w:val="en-US"/>
        </w:rPr>
        <w:t>InventGtdId</w:t>
      </w:r>
      <w:proofErr w:type="spellEnd"/>
      <w:proofErr w:type="gramEnd"/>
      <w:r w:rsidRPr="00E45FA9">
        <w:t>_</w:t>
      </w:r>
      <w:r w:rsidRPr="00E45FA9">
        <w:rPr>
          <w:lang w:val="en-US"/>
        </w:rPr>
        <w:t>RU</w:t>
      </w:r>
      <w:r w:rsidRPr="00E45FA9">
        <w:t xml:space="preserve"> </w:t>
      </w:r>
      <w:r>
        <w:t>–</w:t>
      </w:r>
      <w:r w:rsidRPr="00E45FA9">
        <w:t xml:space="preserve"> </w:t>
      </w:r>
      <w:r>
        <w:t xml:space="preserve">Автоматически заполнять значением из поля </w:t>
      </w:r>
      <w:r w:rsidRPr="00E45FA9">
        <w:rPr>
          <w:b/>
          <w:i/>
        </w:rPr>
        <w:t>Номер ГТД</w:t>
      </w:r>
      <w:r w:rsidRPr="00E45FA9">
        <w:t xml:space="preserve"> (</w:t>
      </w:r>
      <w:proofErr w:type="spellStart"/>
      <w:r w:rsidRPr="00E45FA9">
        <w:rPr>
          <w:lang w:val="en-US"/>
        </w:rPr>
        <w:t>InventDim</w:t>
      </w:r>
      <w:proofErr w:type="spellEnd"/>
      <w:r w:rsidRPr="00E45FA9">
        <w:t>).</w:t>
      </w:r>
      <w:proofErr w:type="spellStart"/>
      <w:r w:rsidRPr="00E45FA9">
        <w:rPr>
          <w:lang w:val="en-US"/>
        </w:rPr>
        <w:t>InventGtdId</w:t>
      </w:r>
      <w:proofErr w:type="spellEnd"/>
      <w:r w:rsidRPr="00E45FA9">
        <w:t>_</w:t>
      </w:r>
      <w:r w:rsidRPr="00E45FA9">
        <w:rPr>
          <w:lang w:val="en-US"/>
        </w:rPr>
        <w:t>RU</w:t>
      </w:r>
      <w:r>
        <w:t xml:space="preserve"> с перемещаемого товара;</w:t>
      </w:r>
    </w:p>
    <w:p w14:paraId="60365985" w14:textId="09B5A136" w:rsidR="009B5E51" w:rsidRDefault="009B5E51" w:rsidP="009B5E51">
      <w:pPr>
        <w:pStyle w:val="a4"/>
        <w:numPr>
          <w:ilvl w:val="2"/>
          <w:numId w:val="23"/>
        </w:numPr>
      </w:pPr>
      <w:r>
        <w:t>Поле</w:t>
      </w:r>
      <w:r w:rsidRPr="009B5E51">
        <w:t xml:space="preserve"> </w:t>
      </w:r>
      <w:r w:rsidRPr="009B5E51">
        <w:rPr>
          <w:b/>
          <w:i/>
        </w:rPr>
        <w:t>Номер лота</w:t>
      </w:r>
      <w:r w:rsidRPr="009B5E51">
        <w:t xml:space="preserve"> (</w:t>
      </w:r>
      <w:proofErr w:type="spellStart"/>
      <w:r w:rsidRPr="009B5E51">
        <w:rPr>
          <w:lang w:val="en-US"/>
        </w:rPr>
        <w:t>WMSOrderTrans</w:t>
      </w:r>
      <w:proofErr w:type="spellEnd"/>
      <w:proofErr w:type="gramStart"/>
      <w:r w:rsidRPr="009B5E51">
        <w:t>).</w:t>
      </w:r>
      <w:proofErr w:type="spellStart"/>
      <w:r w:rsidRPr="009B5E51">
        <w:rPr>
          <w:lang w:val="en-US"/>
        </w:rPr>
        <w:t>inventTransId</w:t>
      </w:r>
      <w:proofErr w:type="spellEnd"/>
      <w:proofErr w:type="gramEnd"/>
      <w:r w:rsidRPr="009B5E51">
        <w:t xml:space="preserve"> </w:t>
      </w:r>
      <w:r>
        <w:t>–</w:t>
      </w:r>
      <w:r w:rsidRPr="009B5E51">
        <w:t xml:space="preserve"> </w:t>
      </w:r>
      <w:r>
        <w:t xml:space="preserve">Автоматически формировать значение номера лота, как это реализовано сейчас при создании перемещения через </w:t>
      </w:r>
      <w:r w:rsidRPr="00E45FA9">
        <w:rPr>
          <w:b/>
        </w:rPr>
        <w:t>Мастер перемещения товара</w:t>
      </w:r>
      <w:r>
        <w:t>.</w:t>
      </w:r>
    </w:p>
    <w:p w14:paraId="722FA80B" w14:textId="5085C430" w:rsidR="00E45FA9" w:rsidRPr="009B5E51" w:rsidRDefault="002C135A" w:rsidP="002C135A">
      <w:pPr>
        <w:pStyle w:val="a4"/>
        <w:numPr>
          <w:ilvl w:val="1"/>
          <w:numId w:val="23"/>
        </w:numPr>
      </w:pPr>
      <w:r>
        <w:t xml:space="preserve">Если во время создания перемещения системой будут выявлены ошибки, на предмет не корректных значений, либо с учетом существующих проверок, которые реализованы в Мастере размещения товара, то система должна </w:t>
      </w:r>
      <w:commentRangeStart w:id="7"/>
      <w:r>
        <w:t>пропускать такие строки</w:t>
      </w:r>
      <w:r w:rsidR="00500F45">
        <w:t xml:space="preserve"> из</w:t>
      </w:r>
      <w:r>
        <w:t xml:space="preserve"> </w:t>
      </w:r>
      <w:commentRangeEnd w:id="7"/>
      <w:r w:rsidR="009B315E">
        <w:rPr>
          <w:rStyle w:val="af8"/>
          <w:rFonts w:ascii="Arial" w:hAnsi="Arial"/>
        </w:rPr>
        <w:commentReference w:id="7"/>
      </w:r>
      <w:r>
        <w:t>файла</w:t>
      </w:r>
      <w:r w:rsidR="00500F45">
        <w:t xml:space="preserve">, но не должна прерывать процесс создания перемещения, </w:t>
      </w:r>
      <w:r>
        <w:t>данные по ошибкам</w:t>
      </w:r>
      <w:r w:rsidR="00500F45">
        <w:t xml:space="preserve"> система должна выводить</w:t>
      </w:r>
      <w:r>
        <w:t xml:space="preserve"> списком в </w:t>
      </w:r>
      <w:proofErr w:type="spellStart"/>
      <w:r>
        <w:t>инофолог</w:t>
      </w:r>
      <w:proofErr w:type="spellEnd"/>
      <w:r>
        <w:t>.</w:t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  <w:bookmarkStart w:id="8" w:name="_GoBack"/>
      <w:bookmarkEnd w:id="8"/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Отчеты и выходные формы</w:t>
      </w:r>
    </w:p>
    <w:p w14:paraId="25700E99" w14:textId="3962F6B5" w:rsidR="00F42E19" w:rsidRPr="00FF5124" w:rsidRDefault="00FD152B" w:rsidP="00FD152B">
      <w:pPr>
        <w:pStyle w:val="a4"/>
        <w:numPr>
          <w:ilvl w:val="1"/>
          <w:numId w:val="23"/>
        </w:numPr>
      </w:pPr>
      <w:r>
        <w:t>Шаблон для загрузки строк перемещения:</w:t>
      </w:r>
      <w:r>
        <w:br/>
      </w:r>
      <w:r>
        <w:object w:dxaOrig="1520" w:dyaOrig="987" w14:anchorId="249F5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65pt" o:ole="">
            <v:imagedata r:id="rId15" o:title=""/>
          </v:shape>
          <o:OLEObject Type="Embed" ProgID="Excel.Sheet.12" ShapeID="_x0000_i1025" DrawAspect="Icon" ObjectID="_1791298722" r:id="rId16"/>
        </w:objec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9" w:name="_Toc252557204"/>
      <w:bookmarkStart w:id="10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1" w:name="_Приложения"/>
      <w:bookmarkStart w:id="12" w:name="_Ref168492266"/>
      <w:bookmarkStart w:id="13" w:name="_Toc309597748"/>
      <w:bookmarkEnd w:id="9"/>
      <w:bookmarkEnd w:id="10"/>
      <w:bookmarkEnd w:id="11"/>
      <w:r w:rsidRPr="00FF5124">
        <w:rPr>
          <w:rFonts w:cs="Times New Roman"/>
        </w:rPr>
        <w:t>Допущения и ограничения</w:t>
      </w:r>
      <w:bookmarkEnd w:id="12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3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Matveev Dmitriy" w:date="2024-10-24T18:00:00Z" w:initials="MD">
    <w:p w14:paraId="664F7FD0" w14:textId="586712C7" w:rsidR="009B315E" w:rsidRDefault="009B315E">
      <w:pPr>
        <w:pStyle w:val="af9"/>
      </w:pPr>
      <w:r>
        <w:rPr>
          <w:rStyle w:val="af8"/>
        </w:rPr>
        <w:annotationRef/>
      </w:r>
      <w:r>
        <w:t>Но процесс не прерывать.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64F7FD0" w15:done="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55AB1" w14:textId="77777777" w:rsidR="0087339D" w:rsidRDefault="0087339D">
      <w:r>
        <w:separator/>
      </w:r>
    </w:p>
  </w:endnote>
  <w:endnote w:type="continuationSeparator" w:id="0">
    <w:p w14:paraId="7F269866" w14:textId="77777777" w:rsidR="0087339D" w:rsidRDefault="00873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0AB5280" w:rsidR="00E45FA9" w:rsidRPr="00D9272E" w:rsidRDefault="00E45FA9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DAX-8850 Мастер перемещения товара добавить возможность создавать ТС из EXCEL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500F45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500F45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58CE50AF" w:rsidR="00E45FA9" w:rsidRPr="008638AB" w:rsidRDefault="00E45FA9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DAX-8850 Мастер перемещения товара добавить возможность создавать ТС из EXCEL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500F45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500F45">
      <w:rPr>
        <w:rFonts w:ascii="Times New Roman" w:hAnsi="Times New Roman"/>
        <w:noProof/>
        <w:sz w:val="18"/>
        <w:szCs w:val="18"/>
      </w:rPr>
      <w:t>4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80C6EB" w14:textId="77777777" w:rsidR="0087339D" w:rsidRDefault="0087339D">
      <w:r>
        <w:separator/>
      </w:r>
    </w:p>
  </w:footnote>
  <w:footnote w:type="continuationSeparator" w:id="0">
    <w:p w14:paraId="7E758413" w14:textId="77777777" w:rsidR="0087339D" w:rsidRDefault="00873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E45FA9" w:rsidRPr="00D95F5D" w:rsidRDefault="00E45FA9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E45FA9" w:rsidRPr="00EF1F02" w:rsidRDefault="00E45FA9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207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A1E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5ED8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135A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053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611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107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4C82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77AFB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0F45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1A0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611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757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39D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096"/>
    <w:rsid w:val="00944206"/>
    <w:rsid w:val="00944ADF"/>
    <w:rsid w:val="00944B39"/>
    <w:rsid w:val="00945553"/>
    <w:rsid w:val="009455DC"/>
    <w:rsid w:val="00945D23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15E"/>
    <w:rsid w:val="009B3FF6"/>
    <w:rsid w:val="009B4DF4"/>
    <w:rsid w:val="009B5604"/>
    <w:rsid w:val="009B5917"/>
    <w:rsid w:val="009B5E51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60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3EA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024B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0D6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1CEF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795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5FA9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C18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1BAB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52B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package" Target="embeddings/_____Microsoft_Excel.xlsx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32DC"/>
    <w:rsid w:val="001850F8"/>
    <w:rsid w:val="001A373B"/>
    <w:rsid w:val="001D0851"/>
    <w:rsid w:val="001D0F93"/>
    <w:rsid w:val="002633D9"/>
    <w:rsid w:val="002831D0"/>
    <w:rsid w:val="002875A9"/>
    <w:rsid w:val="002977C1"/>
    <w:rsid w:val="002C37B7"/>
    <w:rsid w:val="002C6E44"/>
    <w:rsid w:val="00305020"/>
    <w:rsid w:val="00340C40"/>
    <w:rsid w:val="003513F2"/>
    <w:rsid w:val="00360CBB"/>
    <w:rsid w:val="003947EC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98D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36AEB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AF0F9D"/>
    <w:rsid w:val="00B64846"/>
    <w:rsid w:val="00BB3075"/>
    <w:rsid w:val="00BC4987"/>
    <w:rsid w:val="00BE7413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5DB88B4-41E0-43BA-9C58-79D452D4C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15</TotalTime>
  <Pages>4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DAX-8850 Мастер перемещения товара добавить возможность создавать ТС из EXCEL</vt:lpstr>
    </vt:vector>
  </TitlesOfParts>
  <Company>HP Inc.</Company>
  <LinksUpToDate>false</LinksUpToDate>
  <CharactersWithSpaces>5751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DAX-8850 Мастер перемещения товара добавить возможность создавать ТС из EXCEL</dc:title>
  <dc:creator>K.alyanykh</dc:creator>
  <cp:lastModifiedBy>Aleksey I Kuznetsov</cp:lastModifiedBy>
  <cp:revision>5</cp:revision>
  <cp:lastPrinted>2010-02-27T12:52:00Z</cp:lastPrinted>
  <dcterms:created xsi:type="dcterms:W3CDTF">2024-10-24T14:47:00Z</dcterms:created>
  <dcterms:modified xsi:type="dcterms:W3CDTF">2024-10-24T15:12:00Z</dcterms:modified>
</cp:coreProperties>
</file>