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c248554056"/>
    <w:bookmarkStart w:id="1" w:name="_Toc248554921"/>
    <w:p w14:paraId="76484DCF" w14:textId="6044C188" w:rsidR="00A51049" w:rsidRPr="00FF5124" w:rsidRDefault="006E11E7" w:rsidP="00837729">
      <w:pPr>
        <w:pStyle w:val="14"/>
        <w:rPr>
          <w:rFonts w:cs="Times New Roman"/>
        </w:rPr>
      </w:pPr>
      <w:sdt>
        <w:sdtPr>
          <w:rPr>
            <w:rFonts w:cs="Times New Roman"/>
            <w:spacing w:val="-2"/>
            <w:kern w:val="36"/>
            <w:sz w:val="41"/>
            <w:szCs w:val="41"/>
          </w:r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F06175">
            <w:rPr>
              <w:rFonts w:cs="Times New Roman"/>
              <w:spacing w:val="-2"/>
              <w:kern w:val="36"/>
              <w:sz w:val="41"/>
              <w:szCs w:val="41"/>
            </w:rPr>
            <w:t>DAX-10310 Уменьшение объема 100% контроля (красный коридор), за счет ввода сканирования УСН,         SSCC, КМ при сборке</w:t>
          </w:r>
        </w:sdtContent>
      </w:sdt>
    </w:p>
    <w:bookmarkEnd w:id="0"/>
    <w:bookmarkEnd w:id="1"/>
    <w:p w14:paraId="4EDE04EB" w14:textId="3C856691" w:rsidR="00687800" w:rsidRPr="00FF5124" w:rsidRDefault="00687800" w:rsidP="00D41FC6">
      <w:pPr>
        <w:pStyle w:val="a4"/>
        <w:ind w:firstLine="0"/>
        <w:rPr>
          <w:b/>
          <w:sz w:val="24"/>
          <w:szCs w:val="24"/>
        </w:rPr>
      </w:pPr>
      <w:r w:rsidRPr="00FF5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5320"/>
        <w:gridCol w:w="1440"/>
        <w:gridCol w:w="2835"/>
      </w:tblGrid>
      <w:tr w:rsidR="00662477" w:rsidRPr="00FF5124" w14:paraId="20BB69D5" w14:textId="77777777" w:rsidTr="004965B9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6F9BFD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2C012F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Описание</w:t>
            </w:r>
          </w:p>
        </w:tc>
        <w:tc>
          <w:tcPr>
            <w:tcW w:w="1440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A4C109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48E435F" w14:textId="77777777" w:rsidR="00662477" w:rsidRPr="00FF5124" w:rsidRDefault="00662477" w:rsidP="00153EA9">
            <w:pPr>
              <w:pStyle w:val="afff2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Автор</w:t>
            </w:r>
          </w:p>
        </w:tc>
      </w:tr>
      <w:tr w:rsidR="00662477" w:rsidRPr="00FF5124" w14:paraId="319417BA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D7CD72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F169AE" w14:textId="77777777" w:rsidR="00662477" w:rsidRPr="00FF5124" w:rsidRDefault="00662477" w:rsidP="00153EA9">
            <w:pPr>
              <w:pStyle w:val="aff8"/>
              <w:rPr>
                <w:sz w:val="24"/>
                <w:szCs w:val="24"/>
              </w:rPr>
            </w:pPr>
            <w:r w:rsidRPr="00FF5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6FF4D4" w14:textId="24EA246D" w:rsidR="00662477" w:rsidRPr="00FF5124" w:rsidRDefault="00FB50E5" w:rsidP="0023465E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10</w:t>
            </w:r>
            <w:r w:rsidR="00F06175">
              <w:rPr>
                <w:sz w:val="24"/>
                <w:szCs w:val="24"/>
              </w:rPr>
              <w:t>.06</w:t>
            </w:r>
            <w:r w:rsidR="00891BD6" w:rsidRPr="00FF5124">
              <w:rPr>
                <w:sz w:val="24"/>
                <w:szCs w:val="24"/>
              </w:rPr>
              <w:t>.202</w:t>
            </w:r>
            <w:r w:rsidR="00705CC2"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1040D5" w14:textId="5CE4F6A5" w:rsidR="00662477" w:rsidRPr="00FF5124" w:rsidRDefault="00793CBF" w:rsidP="00633D52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="00A1452C" w:rsidRPr="00FF5124">
              <w:rPr>
                <w:sz w:val="24"/>
                <w:szCs w:val="24"/>
              </w:rPr>
              <w:fldChar w:fldCharType="begin"/>
            </w:r>
            <w:r w:rsidR="00A1452C" w:rsidRPr="00FF5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FF5124">
              <w:rPr>
                <w:sz w:val="24"/>
                <w:szCs w:val="24"/>
              </w:rPr>
              <w:fldChar w:fldCharType="end"/>
            </w:r>
          </w:p>
        </w:tc>
      </w:tr>
      <w:tr w:rsidR="00A76C0F" w:rsidRPr="00FF5124" w14:paraId="1922507E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69DF18" w14:textId="19D87422" w:rsidR="00A76C0F" w:rsidRPr="00FF5124" w:rsidRDefault="00A76C0F" w:rsidP="00A76C0F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A08417" w14:textId="16CBD4C1" w:rsidR="00A76C0F" w:rsidRPr="00FF5124" w:rsidRDefault="00A76C0F" w:rsidP="00A76C0F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Добавление описания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F8679C" w14:textId="11E9E9C2" w:rsidR="00A76C0F" w:rsidRPr="00FF5124" w:rsidRDefault="00A76C0F" w:rsidP="00A76C0F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1.06</w:t>
            </w:r>
            <w:r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AB8BE2" w14:textId="449C3520" w:rsidR="00A76C0F" w:rsidRPr="00FF5124" w:rsidRDefault="00A76C0F" w:rsidP="00A76C0F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Pr="00FF5124">
              <w:rPr>
                <w:sz w:val="24"/>
                <w:szCs w:val="24"/>
              </w:rPr>
              <w:fldChar w:fldCharType="begin"/>
            </w:r>
            <w:r w:rsidRPr="00FF5124">
              <w:rPr>
                <w:sz w:val="24"/>
                <w:szCs w:val="24"/>
              </w:rPr>
              <w:instrText xml:space="preserve"> USERNAME   \* MERGEFORMAT </w:instrText>
            </w:r>
            <w:r w:rsidRPr="00FF5124">
              <w:rPr>
                <w:sz w:val="24"/>
                <w:szCs w:val="24"/>
              </w:rPr>
              <w:fldChar w:fldCharType="end"/>
            </w:r>
          </w:p>
        </w:tc>
      </w:tr>
      <w:tr w:rsidR="00B66B13" w:rsidRPr="00FF5124" w14:paraId="73244B53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AB7712D" w14:textId="5E5FEC5B" w:rsidR="00B66B13" w:rsidRDefault="00B66B13" w:rsidP="00B66B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7D89C3" w14:textId="246C0597" w:rsidR="00B66B13" w:rsidRDefault="00B66B13" w:rsidP="00B66B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по замечаниям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1AE372" w14:textId="254CC415" w:rsidR="00B66B13" w:rsidRDefault="00B66B13" w:rsidP="00B66B13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 w:rsidR="0058615C">
              <w:rPr>
                <w:sz w:val="24"/>
                <w:szCs w:val="24"/>
                <w:lang w:val="en-US"/>
              </w:rPr>
              <w:t>6</w:t>
            </w:r>
            <w:r>
              <w:rPr>
                <w:sz w:val="24"/>
                <w:szCs w:val="24"/>
              </w:rPr>
              <w:t>.06</w:t>
            </w:r>
            <w:r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44B95" w14:textId="206BAD82" w:rsidR="00B66B13" w:rsidRDefault="00B66B13" w:rsidP="00B66B1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Pr="00FF5124">
              <w:rPr>
                <w:sz w:val="24"/>
                <w:szCs w:val="24"/>
              </w:rPr>
              <w:fldChar w:fldCharType="begin"/>
            </w:r>
            <w:r w:rsidRPr="00FF5124">
              <w:rPr>
                <w:sz w:val="24"/>
                <w:szCs w:val="24"/>
              </w:rPr>
              <w:instrText xml:space="preserve"> USERNAME   \* MERGEFORMAT </w:instrText>
            </w:r>
            <w:r w:rsidRPr="00FF5124">
              <w:rPr>
                <w:sz w:val="24"/>
                <w:szCs w:val="24"/>
              </w:rPr>
              <w:fldChar w:fldCharType="end"/>
            </w:r>
          </w:p>
        </w:tc>
      </w:tr>
      <w:tr w:rsidR="000B21A0" w:rsidRPr="00FF5124" w14:paraId="03EFD2B6" w14:textId="77777777" w:rsidTr="004965B9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82BE94" w14:textId="57378883" w:rsidR="000B21A0" w:rsidRDefault="000B21A0" w:rsidP="000B21A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D5FA0C" w14:textId="023E62B8" w:rsidR="000B21A0" w:rsidRDefault="000B21A0" w:rsidP="000B21A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Коррекция по замечаниям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E686BB" w14:textId="5A871F01" w:rsidR="000B21A0" w:rsidRDefault="000B21A0" w:rsidP="000B21A0">
            <w:pPr>
              <w:pStyle w:val="aff8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</w:t>
            </w:r>
            <w:r>
              <w:rPr>
                <w:sz w:val="24"/>
                <w:szCs w:val="24"/>
              </w:rPr>
              <w:t>7.06</w:t>
            </w:r>
            <w:r w:rsidRPr="00FF5124">
              <w:rPr>
                <w:sz w:val="24"/>
                <w:szCs w:val="24"/>
              </w:rPr>
              <w:t>.202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ACBB51C" w14:textId="5F881D16" w:rsidR="000B21A0" w:rsidRDefault="000B21A0" w:rsidP="000B21A0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Кузнецов Алексей</w:t>
            </w:r>
            <w:r w:rsidRPr="00FF5124">
              <w:rPr>
                <w:sz w:val="24"/>
                <w:szCs w:val="24"/>
              </w:rPr>
              <w:fldChar w:fldCharType="begin"/>
            </w:r>
            <w:r w:rsidRPr="00FF5124">
              <w:rPr>
                <w:sz w:val="24"/>
                <w:szCs w:val="24"/>
              </w:rPr>
              <w:instrText xml:space="preserve"> USERNAME   \* MERGEFORMAT </w:instrText>
            </w:r>
            <w:r w:rsidRPr="00FF5124">
              <w:rPr>
                <w:sz w:val="24"/>
                <w:szCs w:val="24"/>
              </w:rPr>
              <w:fldChar w:fldCharType="end"/>
            </w:r>
          </w:p>
        </w:tc>
      </w:tr>
    </w:tbl>
    <w:p w14:paraId="195F0713" w14:textId="56E64A70" w:rsidR="00633D52" w:rsidRPr="00FF5124" w:rsidRDefault="00DE0C93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2" w:name="_Toc309597739"/>
      <w:r w:rsidRPr="00FF5124">
        <w:rPr>
          <w:rFonts w:cs="Times New Roman"/>
        </w:rPr>
        <w:t>Бизнес-процессы</w:t>
      </w:r>
    </w:p>
    <w:p w14:paraId="0DEE77C8" w14:textId="0ABFF4DD" w:rsidR="00532450" w:rsidRPr="00FF5124" w:rsidRDefault="00F06175" w:rsidP="00127EDC">
      <w:pPr>
        <w:pStyle w:val="a4"/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Изменение логики выполнения контроля </w:t>
      </w:r>
      <w:r w:rsidR="00210935">
        <w:rPr>
          <w:sz w:val="24"/>
          <w:szCs w:val="24"/>
        </w:rPr>
        <w:t>коробов</w:t>
      </w:r>
      <w:r w:rsidR="00BE5852">
        <w:rPr>
          <w:sz w:val="24"/>
          <w:szCs w:val="24"/>
        </w:rPr>
        <w:t>.</w:t>
      </w:r>
    </w:p>
    <w:p w14:paraId="1075E5A3" w14:textId="635F37C5" w:rsidR="004755D4" w:rsidRDefault="008457D5" w:rsidP="00B81BE0">
      <w:pPr>
        <w:pStyle w:val="10"/>
        <w:numPr>
          <w:ilvl w:val="0"/>
          <w:numId w:val="23"/>
        </w:numPr>
        <w:rPr>
          <w:rFonts w:cs="Times New Roman"/>
        </w:rPr>
      </w:pPr>
      <w:bookmarkStart w:id="3" w:name="_Toc309597740"/>
      <w:bookmarkEnd w:id="2"/>
      <w:r w:rsidRPr="00FF5124">
        <w:rPr>
          <w:rFonts w:cs="Times New Roman"/>
        </w:rPr>
        <w:t>Изменение модели данных</w:t>
      </w:r>
      <w:bookmarkEnd w:id="3"/>
    </w:p>
    <w:p w14:paraId="3C1B14EE" w14:textId="2BE3AB51" w:rsidR="00D633D9" w:rsidRPr="00793CBF" w:rsidRDefault="008C2FAF" w:rsidP="00946AFC">
      <w:pPr>
        <w:pStyle w:val="a4"/>
        <w:numPr>
          <w:ilvl w:val="1"/>
          <w:numId w:val="23"/>
        </w:numPr>
      </w:pPr>
      <w:r>
        <w:t xml:space="preserve">Добавить новое поле в таблицу </w:t>
      </w:r>
      <w:proofErr w:type="spellStart"/>
      <w:r w:rsidR="00946AFC" w:rsidRPr="00946AFC">
        <w:rPr>
          <w:b/>
        </w:rPr>
        <w:t>WMS_WMSAdvancedParameters</w:t>
      </w:r>
      <w:proofErr w:type="spellEnd"/>
      <w:r w:rsidR="00946AFC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D633D9" w:rsidRPr="00FF5124" w14:paraId="5681F2BC" w14:textId="77777777" w:rsidTr="00923858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75FEB424" w14:textId="77777777" w:rsidR="00D633D9" w:rsidRPr="00FF5124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4751C66F" w14:textId="77777777" w:rsidR="00D633D9" w:rsidRPr="00FF5124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73665D2" w14:textId="77777777" w:rsidR="00D633D9" w:rsidRPr="00FF5124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CECE66E" w14:textId="77777777" w:rsidR="00D633D9" w:rsidRPr="00FF5124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5750EC31" w14:textId="77777777" w:rsidR="00D633D9" w:rsidRPr="00FF5124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D633D9" w:rsidRPr="002933F6" w14:paraId="075267A4" w14:textId="77777777" w:rsidTr="00923858">
        <w:tc>
          <w:tcPr>
            <w:tcW w:w="2693" w:type="dxa"/>
          </w:tcPr>
          <w:p w14:paraId="5249F574" w14:textId="157C1911" w:rsidR="00D633D9" w:rsidRPr="006D25D7" w:rsidRDefault="00D633D9" w:rsidP="0014087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</w:t>
            </w:r>
            <w:r w:rsidR="00140874">
              <w:rPr>
                <w:rFonts w:ascii="Times New Roman" w:hAnsi="Times New Roman"/>
                <w:b/>
                <w:i/>
                <w:sz w:val="22"/>
              </w:rPr>
              <w:t>ринудительная п</w:t>
            </w:r>
            <w:r>
              <w:rPr>
                <w:rFonts w:ascii="Times New Roman" w:hAnsi="Times New Roman"/>
                <w:b/>
                <w:i/>
                <w:sz w:val="22"/>
              </w:rPr>
              <w:t>роверка короба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r w:rsidR="00113B02">
              <w:rPr>
                <w:rFonts w:ascii="Times New Roman" w:hAnsi="Times New Roman"/>
                <w:sz w:val="22"/>
              </w:rPr>
              <w:t>WMS</w:t>
            </w:r>
            <w:r w:rsidR="00113B02" w:rsidRPr="00923858">
              <w:rPr>
                <w:rFonts w:ascii="Times New Roman" w:hAnsi="Times New Roman"/>
                <w:sz w:val="22"/>
              </w:rPr>
              <w:t>_</w:t>
            </w:r>
            <w:proofErr w:type="spellStart"/>
            <w:r w:rsidR="00113B02">
              <w:rPr>
                <w:rFonts w:ascii="Times New Roman" w:hAnsi="Times New Roman"/>
                <w:sz w:val="22"/>
                <w:lang w:val="en-US"/>
              </w:rPr>
              <w:t>Check</w:t>
            </w:r>
            <w:r w:rsidR="000460B3">
              <w:rPr>
                <w:rFonts w:ascii="Times New Roman" w:hAnsi="Times New Roman"/>
                <w:sz w:val="22"/>
                <w:lang w:val="en-US"/>
              </w:rPr>
              <w:t>ing</w:t>
            </w:r>
            <w:r w:rsidR="00113B02">
              <w:rPr>
                <w:rFonts w:ascii="Times New Roman" w:hAnsi="Times New Roman"/>
                <w:sz w:val="22"/>
                <w:lang w:val="en-US"/>
              </w:rPr>
              <w:t>EachFactoryBox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7A5A5734" w14:textId="79C02ED2" w:rsidR="00D633D9" w:rsidRPr="00347A85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Принудительная проверка каждого по счету заводского короба</w:t>
            </w:r>
          </w:p>
        </w:tc>
        <w:tc>
          <w:tcPr>
            <w:tcW w:w="1701" w:type="dxa"/>
          </w:tcPr>
          <w:p w14:paraId="76D04D97" w14:textId="68252D38" w:rsidR="00D633D9" w:rsidRPr="00004B76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(3)</w:t>
            </w:r>
          </w:p>
        </w:tc>
        <w:tc>
          <w:tcPr>
            <w:tcW w:w="1701" w:type="dxa"/>
          </w:tcPr>
          <w:p w14:paraId="303D82AE" w14:textId="77777777" w:rsidR="00D633D9" w:rsidRPr="009C5ACA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42CB2B8C" w14:textId="77777777" w:rsidR="00D633D9" w:rsidRPr="002933F6" w:rsidRDefault="00D633D9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204C2DE2" w14:textId="55F7276D" w:rsidR="009C2D92" w:rsidRDefault="00C3076D" w:rsidP="00C3076D">
      <w:pPr>
        <w:pStyle w:val="a4"/>
        <w:numPr>
          <w:ilvl w:val="1"/>
          <w:numId w:val="23"/>
        </w:numPr>
      </w:pPr>
      <w:r>
        <w:t xml:space="preserve">Добавить новое значение для поля </w:t>
      </w:r>
      <w:r w:rsidRPr="00C3076D">
        <w:rPr>
          <w:b/>
          <w:i/>
        </w:rPr>
        <w:t>Тип операции</w:t>
      </w:r>
      <w:r>
        <w:t xml:space="preserve"> </w:t>
      </w:r>
      <w:r w:rsidRPr="00C3076D">
        <w:t>(</w:t>
      </w:r>
      <w:proofErr w:type="spellStart"/>
      <w:r w:rsidRPr="00C3076D">
        <w:t>WMS_JournalWarehouseOperationTable</w:t>
      </w:r>
      <w:proofErr w:type="spellEnd"/>
      <w:proofErr w:type="gramStart"/>
      <w:r w:rsidRPr="00C3076D">
        <w:t>).</w:t>
      </w:r>
      <w:proofErr w:type="spellStart"/>
      <w:r w:rsidRPr="00C3076D">
        <w:t>OperationType</w:t>
      </w:r>
      <w:proofErr w:type="spellEnd"/>
      <w:proofErr w:type="gramEnd"/>
      <w:r>
        <w:t>:</w:t>
      </w:r>
    </w:p>
    <w:p w14:paraId="05B05D96" w14:textId="110B1180" w:rsidR="00C3076D" w:rsidRDefault="00C3076D" w:rsidP="00C3076D">
      <w:pPr>
        <w:pStyle w:val="a4"/>
        <w:numPr>
          <w:ilvl w:val="2"/>
          <w:numId w:val="23"/>
        </w:numPr>
      </w:pPr>
      <w:r>
        <w:t xml:space="preserve">Значение </w:t>
      </w:r>
      <w:proofErr w:type="gramStart"/>
      <w:r w:rsidR="00153CDA">
        <w:rPr>
          <w:i/>
        </w:rPr>
        <w:t>Проконтролировано</w:t>
      </w:r>
      <w:proofErr w:type="gramEnd"/>
      <w:r w:rsidR="00153CDA">
        <w:rPr>
          <w:i/>
        </w:rPr>
        <w:t xml:space="preserve"> коробов</w:t>
      </w:r>
    </w:p>
    <w:p w14:paraId="1F7EFE64" w14:textId="1311B069" w:rsidR="00637E94" w:rsidRPr="002251F2" w:rsidRDefault="00637E94" w:rsidP="002251F2">
      <w:pPr>
        <w:pStyle w:val="a4"/>
        <w:numPr>
          <w:ilvl w:val="1"/>
          <w:numId w:val="23"/>
        </w:numPr>
      </w:pPr>
      <w:r>
        <w:t>Создать новую таблицу для отсканированных коробов</w:t>
      </w:r>
      <w:r w:rsidR="002251F2">
        <w:t xml:space="preserve"> </w:t>
      </w:r>
      <w:r>
        <w:rPr>
          <w:b/>
          <w:lang w:val="en-US"/>
        </w:rPr>
        <w:t>WMS</w:t>
      </w:r>
      <w:r>
        <w:rPr>
          <w:b/>
        </w:rPr>
        <w:t>_</w:t>
      </w:r>
      <w:r>
        <w:rPr>
          <w:b/>
          <w:lang w:val="en-US"/>
        </w:rPr>
        <w:t>Box</w:t>
      </w:r>
      <w:proofErr w:type="spellStart"/>
      <w:r w:rsidR="002251F2" w:rsidRPr="00637E94">
        <w:rPr>
          <w:b/>
        </w:rPr>
        <w:t>ScanHistory</w:t>
      </w:r>
      <w:proofErr w:type="spellEnd"/>
      <w:r w:rsidR="002251F2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637E94" w:rsidRPr="00FF5124" w14:paraId="524A5731" w14:textId="77777777" w:rsidTr="00282A51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65F212F3" w14:textId="77777777" w:rsidR="00637E94" w:rsidRPr="00FF5124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12CDDF34" w14:textId="77777777" w:rsidR="00637E94" w:rsidRPr="00FF5124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EF88915" w14:textId="77777777" w:rsidR="00637E94" w:rsidRPr="00FF5124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1FAFD781" w14:textId="77777777" w:rsidR="00637E94" w:rsidRPr="00FF5124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37EB207E" w14:textId="77777777" w:rsidR="00637E94" w:rsidRPr="00FF5124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637E94" w:rsidRPr="002933F6" w14:paraId="764E4176" w14:textId="77777777" w:rsidTr="00282A51">
        <w:tc>
          <w:tcPr>
            <w:tcW w:w="2693" w:type="dxa"/>
          </w:tcPr>
          <w:p w14:paraId="08FFCF57" w14:textId="1EAB2B0D" w:rsidR="00637E94" w:rsidRPr="006D25D7" w:rsidRDefault="00637E94" w:rsidP="00CD47CF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 w:rsidRPr="00CD47CF">
              <w:rPr>
                <w:rFonts w:ascii="Times New Roman" w:hAnsi="Times New Roman"/>
                <w:b/>
                <w:i/>
                <w:sz w:val="22"/>
                <w:lang w:val="en-US"/>
              </w:rPr>
              <w:t>SSCC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 w:rsidR="00CD47CF">
              <w:rPr>
                <w:rFonts w:ascii="Times New Roman" w:hAnsi="Times New Roman"/>
                <w:sz w:val="22"/>
                <w:lang w:val="en-US"/>
              </w:rPr>
              <w:t>SSCCBarCode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58C1FC98" w14:textId="6A8BF008" w:rsidR="00637E94" w:rsidRPr="00CD47CF" w:rsidRDefault="00CD47CF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 xml:space="preserve">Код короба </w:t>
            </w:r>
            <w:r>
              <w:rPr>
                <w:rFonts w:ascii="Times New Roman" w:hAnsi="Times New Roman"/>
                <w:i/>
                <w:sz w:val="22"/>
                <w:lang w:val="en-US"/>
              </w:rPr>
              <w:t>SSCC</w:t>
            </w:r>
          </w:p>
        </w:tc>
        <w:tc>
          <w:tcPr>
            <w:tcW w:w="1701" w:type="dxa"/>
          </w:tcPr>
          <w:p w14:paraId="250431B5" w14:textId="0F1BE44C" w:rsidR="00637E94" w:rsidRPr="00004B76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(20)</w:t>
            </w:r>
          </w:p>
        </w:tc>
        <w:tc>
          <w:tcPr>
            <w:tcW w:w="1701" w:type="dxa"/>
          </w:tcPr>
          <w:p w14:paraId="2CF3A21B" w14:textId="77777777" w:rsidR="00637E94" w:rsidRPr="009C5ACA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99EA5E0" w14:textId="77777777" w:rsidR="00637E94" w:rsidRPr="002933F6" w:rsidRDefault="00637E94" w:rsidP="00282A51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637E94" w:rsidRPr="002933F6" w14:paraId="378D8E4F" w14:textId="77777777" w:rsidTr="00282A51">
        <w:tc>
          <w:tcPr>
            <w:tcW w:w="2693" w:type="dxa"/>
          </w:tcPr>
          <w:p w14:paraId="1829A4F9" w14:textId="4EAA8B5B" w:rsidR="00637E94" w:rsidRPr="00637E94" w:rsidRDefault="00637E94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CD47CF">
              <w:rPr>
                <w:rFonts w:ascii="Times New Roman" w:hAnsi="Times New Roman"/>
                <w:b/>
                <w:i/>
                <w:sz w:val="22"/>
              </w:rPr>
              <w:t>Заводской короб</w:t>
            </w:r>
            <w:r>
              <w:rPr>
                <w:rFonts w:ascii="Times New Roman" w:hAnsi="Times New Roman"/>
                <w:b/>
                <w:i/>
                <w:sz w:val="22"/>
                <w:lang w:val="en-US"/>
              </w:rPr>
              <w:br/>
            </w:r>
            <w:r w:rsidRPr="00CD47CF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CD47CF" w:rsidRPr="00CD47CF">
              <w:rPr>
                <w:rFonts w:ascii="Times New Roman" w:hAnsi="Times New Roman"/>
                <w:sz w:val="22"/>
                <w:lang w:val="en-US"/>
              </w:rPr>
              <w:t>P</w:t>
            </w:r>
            <w:r w:rsidRPr="00CD47CF">
              <w:rPr>
                <w:rFonts w:ascii="Times New Roman" w:hAnsi="Times New Roman"/>
                <w:sz w:val="22"/>
                <w:lang w:val="en-US"/>
              </w:rPr>
              <w:t>ackBarCode</w:t>
            </w:r>
            <w:proofErr w:type="spellEnd"/>
            <w:r w:rsidRPr="00CD47CF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10AA9670" w14:textId="48575CA5" w:rsidR="00637E94" w:rsidRDefault="00CD47CF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Код заводского короба</w:t>
            </w:r>
          </w:p>
        </w:tc>
        <w:tc>
          <w:tcPr>
            <w:tcW w:w="1701" w:type="dxa"/>
          </w:tcPr>
          <w:p w14:paraId="7B5A0014" w14:textId="1720DFEB" w:rsidR="00637E94" w:rsidRDefault="00637E94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Numeric</w:t>
            </w:r>
            <w:r>
              <w:rPr>
                <w:rFonts w:ascii="Times New Roman" w:hAnsi="Times New Roman"/>
                <w:sz w:val="22"/>
                <w:lang w:val="en-US"/>
              </w:rPr>
              <w:t>(130)</w:t>
            </w:r>
          </w:p>
        </w:tc>
        <w:tc>
          <w:tcPr>
            <w:tcW w:w="1701" w:type="dxa"/>
          </w:tcPr>
          <w:p w14:paraId="46C204B6" w14:textId="1FE3460C" w:rsidR="00637E94" w:rsidRDefault="00637E94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1C3BA74A" w14:textId="6D03050F" w:rsidR="00637E94" w:rsidRDefault="00637E94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  <w:tr w:rsidR="00637E94" w:rsidRPr="002933F6" w14:paraId="5C463F22" w14:textId="77777777" w:rsidTr="00282A51">
        <w:tc>
          <w:tcPr>
            <w:tcW w:w="2693" w:type="dxa"/>
          </w:tcPr>
          <w:p w14:paraId="5DE7FF49" w14:textId="5493AF1C" w:rsidR="00637E94" w:rsidRPr="00637E94" w:rsidRDefault="00637E94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CD47CF">
              <w:rPr>
                <w:rFonts w:ascii="Times New Roman" w:hAnsi="Times New Roman"/>
                <w:b/>
                <w:i/>
                <w:sz w:val="22"/>
              </w:rPr>
              <w:t>Счетчик</w:t>
            </w:r>
            <w:r w:rsidRPr="00CD47CF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r w:rsidRPr="00CD47CF">
              <w:rPr>
                <w:rFonts w:ascii="Times New Roman" w:hAnsi="Times New Roman"/>
                <w:b/>
                <w:i/>
                <w:sz w:val="22"/>
              </w:rPr>
              <w:t>коробов</w:t>
            </w:r>
            <w:r>
              <w:rPr>
                <w:rFonts w:ascii="Times New Roman" w:hAnsi="Times New Roman"/>
                <w:b/>
                <w:i/>
                <w:sz w:val="22"/>
              </w:rPr>
              <w:br/>
            </w:r>
            <w:r w:rsidRPr="00637E94">
              <w:rPr>
                <w:rFonts w:ascii="Times New Roman" w:hAnsi="Times New Roman"/>
                <w:sz w:val="22"/>
              </w:rPr>
              <w:t>(</w:t>
            </w:r>
            <w:r w:rsidRPr="00637E94">
              <w:rPr>
                <w:rFonts w:ascii="Times New Roman" w:hAnsi="Times New Roman"/>
                <w:sz w:val="22"/>
                <w:lang w:val="en-US"/>
              </w:rPr>
              <w:t>B</w:t>
            </w:r>
            <w:proofErr w:type="spellStart"/>
            <w:r w:rsidRPr="00637E94">
              <w:rPr>
                <w:rFonts w:ascii="Times New Roman" w:hAnsi="Times New Roman"/>
                <w:sz w:val="22"/>
              </w:rPr>
              <w:t>ox</w:t>
            </w:r>
            <w:proofErr w:type="spellEnd"/>
            <w:r w:rsidRPr="00637E94">
              <w:rPr>
                <w:rFonts w:ascii="Times New Roman" w:hAnsi="Times New Roman"/>
                <w:sz w:val="22"/>
                <w:lang w:val="en-US"/>
              </w:rPr>
              <w:t>C</w:t>
            </w:r>
            <w:proofErr w:type="spellStart"/>
            <w:r w:rsidRPr="00637E94">
              <w:rPr>
                <w:rFonts w:ascii="Times New Roman" w:hAnsi="Times New Roman"/>
                <w:sz w:val="22"/>
              </w:rPr>
              <w:t>ounter</w:t>
            </w:r>
            <w:proofErr w:type="spellEnd"/>
            <w:r w:rsidRPr="00637E94"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28398E1B" w14:textId="08FF9231" w:rsidR="00637E94" w:rsidRDefault="00CD47CF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Счетчик коробов</w:t>
            </w:r>
          </w:p>
        </w:tc>
        <w:tc>
          <w:tcPr>
            <w:tcW w:w="1701" w:type="dxa"/>
          </w:tcPr>
          <w:p w14:paraId="430D5B94" w14:textId="6CB139AA" w:rsidR="00637E94" w:rsidRPr="00CD47CF" w:rsidRDefault="00CD47CF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  <w:lang w:val="en-US"/>
              </w:rPr>
              <w:t>Real</w:t>
            </w:r>
          </w:p>
        </w:tc>
        <w:tc>
          <w:tcPr>
            <w:tcW w:w="1701" w:type="dxa"/>
          </w:tcPr>
          <w:p w14:paraId="727F1853" w14:textId="4DBEDC61" w:rsidR="00637E94" w:rsidRDefault="00CD47CF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2127" w:type="dxa"/>
          </w:tcPr>
          <w:p w14:paraId="10D52702" w14:textId="167D56DE" w:rsidR="00637E94" w:rsidRDefault="00CD47CF" w:rsidP="00637E94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</w:tr>
    </w:tbl>
    <w:p w14:paraId="450E6CC1" w14:textId="262F301D" w:rsidR="00F14423" w:rsidRDefault="000A09E0" w:rsidP="000A09E0">
      <w:pPr>
        <w:pStyle w:val="a4"/>
        <w:numPr>
          <w:ilvl w:val="2"/>
          <w:numId w:val="23"/>
        </w:numPr>
      </w:pPr>
      <w:r>
        <w:t>Таблица должна</w:t>
      </w:r>
      <w:r w:rsidR="009130B9">
        <w:t xml:space="preserve"> </w:t>
      </w:r>
      <w:r>
        <w:t>содержать стандартный н</w:t>
      </w:r>
      <w:r w:rsidR="009130B9">
        <w:t>абор полей, кто, когда создал\</w:t>
      </w:r>
      <w:r>
        <w:t>изменил запись и уникальный номер записи.</w:t>
      </w:r>
      <w:r w:rsidR="00153CDA">
        <w:br/>
      </w:r>
      <w:r w:rsidR="00153CDA">
        <w:br/>
      </w:r>
      <w:r w:rsidR="00153CDA">
        <w:lastRenderedPageBreak/>
        <w:br/>
      </w:r>
      <w:r w:rsidR="00153CDA">
        <w:br/>
      </w:r>
    </w:p>
    <w:p w14:paraId="1B6A41F8" w14:textId="2B27BD8A" w:rsidR="00153CDA" w:rsidRPr="000A09E0" w:rsidRDefault="00F14423" w:rsidP="00153CDA">
      <w:pPr>
        <w:pStyle w:val="a4"/>
        <w:numPr>
          <w:ilvl w:val="1"/>
          <w:numId w:val="23"/>
        </w:numPr>
      </w:pPr>
      <w:r>
        <w:t xml:space="preserve">Добавить новое поле </w:t>
      </w:r>
      <w:r w:rsidR="00153CDA">
        <w:t xml:space="preserve">таблицу </w:t>
      </w:r>
      <w:proofErr w:type="spellStart"/>
      <w:r w:rsidR="00153CDA" w:rsidRPr="00153CDA">
        <w:rPr>
          <w:b/>
        </w:rPr>
        <w:t>WMSOrderTrans</w:t>
      </w:r>
      <w:proofErr w:type="spellEnd"/>
      <w:r w:rsidR="00153CDA">
        <w:t>:</w:t>
      </w:r>
    </w:p>
    <w:tbl>
      <w:tblPr>
        <w:tblStyle w:val="afe"/>
        <w:tblW w:w="1049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693"/>
        <w:gridCol w:w="2268"/>
        <w:gridCol w:w="1701"/>
        <w:gridCol w:w="1701"/>
        <w:gridCol w:w="2127"/>
      </w:tblGrid>
      <w:tr w:rsidR="00153CDA" w:rsidRPr="00FF5124" w14:paraId="39864B50" w14:textId="77777777" w:rsidTr="00153CDA">
        <w:trPr>
          <w:trHeight w:val="999"/>
        </w:trPr>
        <w:tc>
          <w:tcPr>
            <w:tcW w:w="2693" w:type="dxa"/>
            <w:shd w:val="clear" w:color="auto" w:fill="D9D9D9" w:themeFill="background1" w:themeFillShade="D9"/>
          </w:tcPr>
          <w:p w14:paraId="56718DAD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5D5503BB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17D0DA1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Тип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55809428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Обязательно для заполнения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40C0A4FD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Уникальное</w:t>
            </w:r>
          </w:p>
        </w:tc>
      </w:tr>
      <w:tr w:rsidR="00153CDA" w:rsidRPr="002933F6" w14:paraId="3BD5508F" w14:textId="77777777" w:rsidTr="00153CDA">
        <w:tc>
          <w:tcPr>
            <w:tcW w:w="2693" w:type="dxa"/>
          </w:tcPr>
          <w:p w14:paraId="700407E3" w14:textId="57D8FC87" w:rsidR="00153CDA" w:rsidRPr="006D25D7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Поштучно</w:t>
            </w:r>
            <w:r>
              <w:rPr>
                <w:rFonts w:ascii="Times New Roman" w:hAnsi="Times New Roman"/>
                <w:sz w:val="22"/>
              </w:rPr>
              <w:br/>
              <w:t>(</w:t>
            </w:r>
            <w:proofErr w:type="spellStart"/>
            <w:r>
              <w:rPr>
                <w:rFonts w:ascii="Times New Roman" w:hAnsi="Times New Roman"/>
                <w:sz w:val="22"/>
                <w:lang w:val="en-US"/>
              </w:rPr>
              <w:t>AllowPieceControl</w:t>
            </w:r>
            <w:proofErr w:type="spellEnd"/>
            <w:r>
              <w:rPr>
                <w:rFonts w:ascii="Times New Roman" w:hAnsi="Times New Roman"/>
                <w:sz w:val="22"/>
              </w:rPr>
              <w:t>)</w:t>
            </w:r>
          </w:p>
        </w:tc>
        <w:tc>
          <w:tcPr>
            <w:tcW w:w="2268" w:type="dxa"/>
          </w:tcPr>
          <w:p w14:paraId="65AF88C6" w14:textId="3256EA36" w:rsidR="00153CDA" w:rsidRPr="00153CDA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Разрешить поштучный контроль</w:t>
            </w:r>
          </w:p>
        </w:tc>
        <w:tc>
          <w:tcPr>
            <w:tcW w:w="1701" w:type="dxa"/>
          </w:tcPr>
          <w:p w14:paraId="1A1EF0C5" w14:textId="0BB28FF0" w:rsidR="00153CDA" w:rsidRPr="00153CDA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>
              <w:rPr>
                <w:rFonts w:ascii="Times New Roman" w:hAnsi="Times New Roman"/>
                <w:b/>
                <w:sz w:val="22"/>
                <w:lang w:val="en-US"/>
              </w:rPr>
              <w:t>CheckBox</w:t>
            </w:r>
            <w:proofErr w:type="spellEnd"/>
            <w:r>
              <w:rPr>
                <w:rFonts w:ascii="Times New Roman" w:hAnsi="Times New Roman"/>
                <w:b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>(</w:t>
            </w:r>
            <w:r>
              <w:rPr>
                <w:rFonts w:ascii="Times New Roman" w:hAnsi="Times New Roman"/>
                <w:b/>
                <w:sz w:val="22"/>
                <w:lang w:val="en-US"/>
              </w:rPr>
              <w:t>Yes\No</w:t>
            </w:r>
            <w:r>
              <w:rPr>
                <w:rFonts w:ascii="Times New Roman" w:hAnsi="Times New Roman"/>
                <w:b/>
                <w:sz w:val="22"/>
              </w:rPr>
              <w:t>)</w:t>
            </w:r>
          </w:p>
        </w:tc>
        <w:tc>
          <w:tcPr>
            <w:tcW w:w="1701" w:type="dxa"/>
          </w:tcPr>
          <w:p w14:paraId="30076B11" w14:textId="77777777" w:rsidR="00153CDA" w:rsidRPr="009C5ACA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2127" w:type="dxa"/>
          </w:tcPr>
          <w:p w14:paraId="27A3392E" w14:textId="77777777" w:rsidR="00153CDA" w:rsidRPr="002933F6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</w:tr>
    </w:tbl>
    <w:p w14:paraId="0FC3A9AD" w14:textId="600ADA6C" w:rsidR="002251F2" w:rsidRPr="000A09E0" w:rsidRDefault="002251F2" w:rsidP="00153CDA">
      <w:pPr>
        <w:pStyle w:val="a4"/>
        <w:ind w:left="804" w:firstLine="0"/>
      </w:pPr>
    </w:p>
    <w:p w14:paraId="03A76995" w14:textId="27BEA570" w:rsidR="006E7366" w:rsidRPr="00FB070F" w:rsidRDefault="008457D5" w:rsidP="00FB070F">
      <w:pPr>
        <w:pStyle w:val="10"/>
        <w:numPr>
          <w:ilvl w:val="0"/>
          <w:numId w:val="23"/>
        </w:numPr>
        <w:rPr>
          <w:rFonts w:cs="Times New Roman"/>
        </w:rPr>
      </w:pPr>
      <w:bookmarkStart w:id="4" w:name="_Toc309597741"/>
      <w:r w:rsidRPr="00FF5124">
        <w:rPr>
          <w:rFonts w:cs="Times New Roman"/>
        </w:rPr>
        <w:t>Изменение интерфейса пользователей</w:t>
      </w:r>
      <w:bookmarkEnd w:id="4"/>
    </w:p>
    <w:p w14:paraId="2AFCB6AF" w14:textId="496F9C74" w:rsidR="00914C86" w:rsidRPr="00914C86" w:rsidRDefault="00914C86" w:rsidP="00914C86">
      <w:pPr>
        <w:pStyle w:val="a4"/>
        <w:numPr>
          <w:ilvl w:val="1"/>
          <w:numId w:val="23"/>
        </w:numPr>
      </w:pPr>
      <w:r>
        <w:t xml:space="preserve">Добавить новое поле на форму </w:t>
      </w:r>
      <w:r w:rsidRPr="00914C86">
        <w:rPr>
          <w:b/>
        </w:rPr>
        <w:t>Параметры управления складом</w:t>
      </w:r>
      <w:r w:rsidR="00CB0A12">
        <w:t xml:space="preserve"> (см. п. 7.1.)</w:t>
      </w:r>
      <w:r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1417"/>
        <w:gridCol w:w="1701"/>
        <w:gridCol w:w="3119"/>
      </w:tblGrid>
      <w:tr w:rsidR="00914C86" w:rsidRPr="00FF5124" w14:paraId="53C8092C" w14:textId="77777777" w:rsidTr="00914C86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BF932FD" w14:textId="77777777" w:rsidR="00914C86" w:rsidRPr="00FF5124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6225DE76" w14:textId="77777777" w:rsidR="00914C86" w:rsidRPr="00FF5124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1D44ACD" w14:textId="77777777" w:rsidR="00914C86" w:rsidRPr="00FF5124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284696EE" w14:textId="77777777" w:rsidR="00914C86" w:rsidRPr="00FF5124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3718F6FD" w14:textId="77777777" w:rsidR="00914C86" w:rsidRPr="00FF5124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 наполнения</w:t>
            </w:r>
          </w:p>
        </w:tc>
      </w:tr>
      <w:tr w:rsidR="00914C86" w:rsidRPr="00493FF4" w14:paraId="4F6699A1" w14:textId="77777777" w:rsidTr="00914C86">
        <w:tc>
          <w:tcPr>
            <w:tcW w:w="1843" w:type="dxa"/>
          </w:tcPr>
          <w:p w14:paraId="3C14BED7" w14:textId="389AF9F2" w:rsidR="00914C86" w:rsidRPr="002933F6" w:rsidRDefault="00140874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Принудительная проверка короба</w:t>
            </w:r>
          </w:p>
        </w:tc>
        <w:tc>
          <w:tcPr>
            <w:tcW w:w="2126" w:type="dxa"/>
          </w:tcPr>
          <w:p w14:paraId="02EA207E" w14:textId="5F4FCF07" w:rsidR="00914C86" w:rsidRPr="009C2D92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Принудительная проверка каждого по счету заводского короба</w:t>
            </w:r>
          </w:p>
        </w:tc>
        <w:tc>
          <w:tcPr>
            <w:tcW w:w="1417" w:type="dxa"/>
          </w:tcPr>
          <w:p w14:paraId="6AED21D7" w14:textId="77777777" w:rsidR="00914C86" w:rsidRPr="002933F6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Да</w:t>
            </w:r>
          </w:p>
        </w:tc>
        <w:tc>
          <w:tcPr>
            <w:tcW w:w="1701" w:type="dxa"/>
          </w:tcPr>
          <w:p w14:paraId="26382B6C" w14:textId="5362A00B" w:rsidR="00914C86" w:rsidRPr="002933F6" w:rsidRDefault="00914C8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w="3119" w:type="dxa"/>
          </w:tcPr>
          <w:p w14:paraId="53E69172" w14:textId="3217EFDC" w:rsidR="00914C86" w:rsidRPr="00914C86" w:rsidRDefault="00914C86" w:rsidP="00A40866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 w:rsidRPr="00914C86">
              <w:rPr>
                <w:rFonts w:ascii="Times New Roman" w:hAnsi="Times New Roman"/>
                <w:sz w:val="22"/>
                <w:lang w:val="en-US"/>
              </w:rPr>
              <w:t>(</w:t>
            </w:r>
            <w:proofErr w:type="spellStart"/>
            <w:r w:rsidRPr="00914C86">
              <w:rPr>
                <w:rFonts w:ascii="Times New Roman" w:hAnsi="Times New Roman"/>
                <w:sz w:val="22"/>
                <w:lang w:val="en-US"/>
              </w:rPr>
              <w:t>WMS_WMSAdvancedParameters</w:t>
            </w:r>
            <w:proofErr w:type="spellEnd"/>
            <w:r w:rsidRPr="00914C8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914C86">
              <w:rPr>
                <w:rFonts w:ascii="Times New Roman" w:hAnsi="Times New Roman"/>
                <w:sz w:val="22"/>
                <w:lang w:val="en-US"/>
              </w:rPr>
              <w:t>WMS_</w:t>
            </w:r>
            <w:r>
              <w:rPr>
                <w:rFonts w:ascii="Times New Roman" w:hAnsi="Times New Roman"/>
                <w:sz w:val="22"/>
                <w:lang w:val="en-US"/>
              </w:rPr>
              <w:t>CheckingEachFactoryBox</w:t>
            </w:r>
            <w:proofErr w:type="spellEnd"/>
            <w:r w:rsidRPr="00914C8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r>
              <w:rPr>
                <w:rFonts w:ascii="Times New Roman" w:hAnsi="Times New Roman"/>
                <w:sz w:val="22"/>
              </w:rPr>
              <w:t>см</w:t>
            </w:r>
            <w:r w:rsidRPr="00914C86">
              <w:rPr>
                <w:rFonts w:ascii="Times New Roman" w:hAnsi="Times New Roman"/>
                <w:sz w:val="22"/>
                <w:lang w:val="en-US"/>
              </w:rPr>
              <w:t xml:space="preserve">. </w:t>
            </w:r>
            <w:r>
              <w:rPr>
                <w:rFonts w:ascii="Times New Roman" w:hAnsi="Times New Roman"/>
                <w:sz w:val="22"/>
              </w:rPr>
              <w:t>п</w:t>
            </w:r>
            <w:r w:rsidRPr="00914C86">
              <w:rPr>
                <w:rFonts w:ascii="Times New Roman" w:hAnsi="Times New Roman"/>
                <w:sz w:val="22"/>
                <w:lang w:val="en-US"/>
              </w:rPr>
              <w:t xml:space="preserve">. </w:t>
            </w:r>
            <w:r w:rsidRPr="008254A3">
              <w:rPr>
                <w:rFonts w:ascii="Times New Roman" w:hAnsi="Times New Roman"/>
                <w:sz w:val="22"/>
                <w:lang w:val="en-US"/>
              </w:rPr>
              <w:t>2.1.</w:t>
            </w:r>
            <w:r w:rsidRPr="00914C86">
              <w:rPr>
                <w:rFonts w:ascii="Times New Roman" w:hAnsi="Times New Roman"/>
                <w:sz w:val="22"/>
                <w:lang w:val="en-US"/>
              </w:rPr>
              <w:t>)</w:t>
            </w:r>
          </w:p>
        </w:tc>
      </w:tr>
    </w:tbl>
    <w:p w14:paraId="50B7E50A" w14:textId="25171507" w:rsidR="008254A3" w:rsidRPr="008254A3" w:rsidRDefault="008254A3" w:rsidP="00914C86">
      <w:pPr>
        <w:pStyle w:val="a4"/>
        <w:numPr>
          <w:ilvl w:val="1"/>
          <w:numId w:val="23"/>
        </w:numPr>
      </w:pPr>
      <w:r>
        <w:t xml:space="preserve">Добавить новую кнопку на форму </w:t>
      </w:r>
      <w:r w:rsidRPr="008254A3">
        <w:rPr>
          <w:b/>
        </w:rPr>
        <w:t>Завершение маршрута комплектации</w:t>
      </w:r>
      <w:r w:rsidR="00CB0A12" w:rsidRPr="00CB0A12">
        <w:t xml:space="preserve"> (</w:t>
      </w:r>
      <w:r w:rsidR="00CB0A12">
        <w:t>см. п. 7.2.</w:t>
      </w:r>
      <w:r w:rsidR="00CB0A12" w:rsidRPr="00CB0A12">
        <w:t>)</w:t>
      </w:r>
      <w:r w:rsidRPr="00CB0A12">
        <w:t>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843"/>
        <w:gridCol w:w="2126"/>
        <w:gridCol w:w="3118"/>
        <w:gridCol w:w="3119"/>
      </w:tblGrid>
      <w:tr w:rsidR="008254A3" w14:paraId="2D160A7C" w14:textId="77777777" w:rsidTr="00DE5AF3">
        <w:trPr>
          <w:trHeight w:val="999"/>
        </w:trPr>
        <w:tc>
          <w:tcPr>
            <w:tcW w:w="1843" w:type="dxa"/>
            <w:shd w:val="clear" w:color="auto" w:fill="D9D9D9" w:themeFill="background1" w:themeFillShade="D9"/>
          </w:tcPr>
          <w:p w14:paraId="39DA8A79" w14:textId="77777777" w:rsidR="008254A3" w:rsidRPr="00FF5124" w:rsidRDefault="008254A3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 xml:space="preserve">Имя </w:t>
            </w:r>
            <w:r>
              <w:rPr>
                <w:rFonts w:ascii="Times New Roman" w:hAnsi="Times New Roman"/>
                <w:b/>
              </w:rPr>
              <w:t>кнопки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0FFF15A2" w14:textId="77777777" w:rsidR="008254A3" w:rsidRPr="00FF5124" w:rsidRDefault="008254A3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3118" w:type="dxa"/>
            <w:shd w:val="clear" w:color="auto" w:fill="D9D9D9" w:themeFill="background1" w:themeFillShade="D9"/>
          </w:tcPr>
          <w:p w14:paraId="47ED9AE1" w14:textId="77777777" w:rsidR="008254A3" w:rsidRPr="00FF5124" w:rsidRDefault="008254A3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3119" w:type="dxa"/>
            <w:shd w:val="clear" w:color="auto" w:fill="D9D9D9" w:themeFill="background1" w:themeFillShade="D9"/>
          </w:tcPr>
          <w:p w14:paraId="015B77F8" w14:textId="77777777" w:rsidR="008254A3" w:rsidRDefault="008254A3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Действие</w:t>
            </w:r>
          </w:p>
        </w:tc>
      </w:tr>
      <w:tr w:rsidR="008254A3" w:rsidRPr="00381107" w14:paraId="606415D3" w14:textId="77777777" w:rsidTr="00DE5AF3">
        <w:tc>
          <w:tcPr>
            <w:tcW w:w="1843" w:type="dxa"/>
          </w:tcPr>
          <w:p w14:paraId="419D0307" w14:textId="64D58C0B" w:rsidR="008254A3" w:rsidRPr="002933F6" w:rsidRDefault="008254A3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sz w:val="22"/>
              </w:rPr>
            </w:pPr>
            <w:r w:rsidRPr="002933F6">
              <w:rPr>
                <w:rFonts w:ascii="Times New Roman" w:hAnsi="Times New Roman"/>
                <w:b/>
                <w:sz w:val="22"/>
              </w:rPr>
              <w:t>[</w:t>
            </w:r>
            <w:r w:rsidR="00A40866">
              <w:rPr>
                <w:rFonts w:ascii="Times New Roman" w:hAnsi="Times New Roman"/>
                <w:b/>
                <w:sz w:val="22"/>
              </w:rPr>
              <w:t>Перепроверить поштучно</w:t>
            </w:r>
            <w:r w:rsidRPr="002933F6">
              <w:rPr>
                <w:rFonts w:ascii="Times New Roman" w:hAnsi="Times New Roman"/>
                <w:b/>
                <w:sz w:val="22"/>
              </w:rPr>
              <w:t>]</w:t>
            </w:r>
          </w:p>
        </w:tc>
        <w:tc>
          <w:tcPr>
            <w:tcW w:w="2126" w:type="dxa"/>
          </w:tcPr>
          <w:p w14:paraId="3F89E990" w14:textId="1B389196" w:rsidR="008254A3" w:rsidRPr="00153CDA" w:rsidRDefault="00A40866" w:rsidP="00A40866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 w:rsidRPr="00153CDA">
              <w:rPr>
                <w:rFonts w:ascii="Times New Roman" w:hAnsi="Times New Roman"/>
                <w:i/>
                <w:sz w:val="22"/>
              </w:rPr>
              <w:t>Перепроверить поштучно товар в заводском коробе</w:t>
            </w:r>
          </w:p>
        </w:tc>
        <w:tc>
          <w:tcPr>
            <w:tcW w:w="3118" w:type="dxa"/>
          </w:tcPr>
          <w:p w14:paraId="28D21C85" w14:textId="74D3AA28" w:rsidR="006029FD" w:rsidRPr="006029FD" w:rsidRDefault="00A40866" w:rsidP="0091593F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b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Доступно </w:t>
            </w:r>
            <w:r w:rsidR="00237539">
              <w:rPr>
                <w:rFonts w:ascii="Times New Roman" w:hAnsi="Times New Roman"/>
                <w:sz w:val="22"/>
              </w:rPr>
              <w:t>при условии:</w:t>
            </w:r>
            <w:r w:rsidR="00237539">
              <w:rPr>
                <w:rFonts w:ascii="Times New Roman" w:hAnsi="Times New Roman"/>
                <w:sz w:val="22"/>
              </w:rPr>
              <w:br/>
            </w:r>
            <w:r w:rsidR="00DE5AF3">
              <w:rPr>
                <w:rFonts w:ascii="Times New Roman" w:hAnsi="Times New Roman"/>
                <w:sz w:val="22"/>
              </w:rPr>
              <w:t xml:space="preserve">У пользователя установлен признак в поле </w:t>
            </w:r>
            <w:r w:rsidR="00DE5AF3" w:rsidRPr="00DE5AF3">
              <w:rPr>
                <w:rFonts w:ascii="Times New Roman" w:hAnsi="Times New Roman"/>
                <w:b/>
                <w:i/>
                <w:sz w:val="22"/>
              </w:rPr>
              <w:t>Особые права</w:t>
            </w:r>
            <w:r w:rsidR="00DE5AF3">
              <w:rPr>
                <w:rFonts w:ascii="Times New Roman" w:hAnsi="Times New Roman"/>
                <w:sz w:val="22"/>
              </w:rPr>
              <w:t xml:space="preserve"> </w:t>
            </w:r>
            <w:r w:rsidR="00DE5AF3" w:rsidRPr="00DE5AF3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DE5AF3" w:rsidRPr="00DE5AF3">
              <w:rPr>
                <w:rFonts w:ascii="Times New Roman" w:hAnsi="Times New Roman"/>
                <w:sz w:val="22"/>
              </w:rPr>
              <w:t>HcmWorker</w:t>
            </w:r>
            <w:proofErr w:type="spellEnd"/>
            <w:r w:rsidR="00DE5AF3" w:rsidRPr="00DE5AF3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DE5AF3" w:rsidRPr="00DE5AF3">
              <w:rPr>
                <w:rFonts w:ascii="Times New Roman" w:hAnsi="Times New Roman"/>
                <w:sz w:val="22"/>
              </w:rPr>
              <w:t>WMS_SpecialPermissions</w:t>
            </w:r>
            <w:proofErr w:type="spellEnd"/>
            <w:r w:rsidR="00237539">
              <w:rPr>
                <w:rFonts w:ascii="Times New Roman" w:hAnsi="Times New Roman"/>
                <w:sz w:val="22"/>
              </w:rPr>
              <w:br/>
            </w:r>
            <w:r w:rsidR="0091593F">
              <w:rPr>
                <w:rFonts w:ascii="Times New Roman" w:hAnsi="Times New Roman"/>
                <w:b/>
                <w:color w:val="000000" w:themeColor="text1"/>
                <w:sz w:val="22"/>
              </w:rPr>
              <w:t>И</w:t>
            </w:r>
            <w:r w:rsidR="00DE5AF3">
              <w:rPr>
                <w:rFonts w:ascii="Times New Roman" w:hAnsi="Times New Roman"/>
                <w:sz w:val="22"/>
              </w:rPr>
              <w:br/>
              <w:t xml:space="preserve">На маршруте комплектации </w:t>
            </w:r>
            <w:r w:rsidR="00630C0B">
              <w:rPr>
                <w:rFonts w:ascii="Times New Roman" w:hAnsi="Times New Roman"/>
                <w:sz w:val="22"/>
              </w:rPr>
              <w:t>не установлен признак</w:t>
            </w:r>
            <w:r>
              <w:rPr>
                <w:rFonts w:ascii="Times New Roman" w:hAnsi="Times New Roman"/>
                <w:sz w:val="22"/>
              </w:rPr>
              <w:t xml:space="preserve"> в поле </w:t>
            </w:r>
            <w:commentRangeStart w:id="5"/>
            <w:commentRangeStart w:id="6"/>
            <w:r w:rsidR="00537D8D" w:rsidRPr="00537D8D">
              <w:rPr>
                <w:rFonts w:ascii="Times New Roman" w:hAnsi="Times New Roman"/>
                <w:b/>
                <w:i/>
                <w:sz w:val="22"/>
              </w:rPr>
              <w:t>Готов к завершению</w:t>
            </w:r>
            <w:r w:rsidR="00537D8D">
              <w:rPr>
                <w:rFonts w:ascii="Times New Roman" w:hAnsi="Times New Roman"/>
                <w:sz w:val="22"/>
              </w:rPr>
              <w:t xml:space="preserve"> </w:t>
            </w:r>
            <w:commentRangeEnd w:id="5"/>
            <w:r w:rsidR="00E10B31">
              <w:rPr>
                <w:rStyle w:val="af8"/>
              </w:rPr>
              <w:commentReference w:id="5"/>
            </w:r>
            <w:commentRangeEnd w:id="6"/>
            <w:r w:rsidR="006029FD">
              <w:rPr>
                <w:rStyle w:val="af8"/>
              </w:rPr>
              <w:commentReference w:id="6"/>
            </w:r>
            <w:r w:rsidR="00537D8D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537D8D" w:rsidRPr="00537D8D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r w:rsidR="00537D8D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537D8D" w:rsidRPr="00537D8D">
              <w:rPr>
                <w:rFonts w:ascii="Times New Roman" w:hAnsi="Times New Roman"/>
                <w:sz w:val="22"/>
              </w:rPr>
              <w:t>WMS_BatchStart</w:t>
            </w:r>
            <w:proofErr w:type="spellEnd"/>
            <w:r w:rsidR="006029FD">
              <w:rPr>
                <w:rFonts w:ascii="Times New Roman" w:hAnsi="Times New Roman"/>
                <w:sz w:val="22"/>
              </w:rPr>
              <w:br/>
            </w:r>
            <w:r w:rsidR="006029FD" w:rsidRPr="00B66B13">
              <w:rPr>
                <w:rFonts w:ascii="Times New Roman" w:hAnsi="Times New Roman"/>
                <w:b/>
                <w:sz w:val="22"/>
              </w:rPr>
              <w:t>И</w:t>
            </w:r>
            <w:r w:rsidR="006029FD">
              <w:rPr>
                <w:rFonts w:ascii="Times New Roman" w:hAnsi="Times New Roman"/>
                <w:sz w:val="22"/>
              </w:rPr>
              <w:br/>
              <w:t xml:space="preserve">На маршруте комплектации в поле </w:t>
            </w:r>
            <w:r w:rsidR="006029FD" w:rsidRPr="006029FD">
              <w:rPr>
                <w:rFonts w:ascii="Times New Roman" w:hAnsi="Times New Roman"/>
                <w:b/>
                <w:i/>
                <w:sz w:val="22"/>
              </w:rPr>
              <w:t>Статус обработки</w:t>
            </w:r>
            <w:r w:rsidR="006029FD">
              <w:rPr>
                <w:rFonts w:ascii="Times New Roman" w:hAnsi="Times New Roman"/>
                <w:sz w:val="22"/>
              </w:rPr>
              <w:t xml:space="preserve"> </w:t>
            </w:r>
            <w:r w:rsidR="006029FD" w:rsidRPr="006029FD">
              <w:rPr>
                <w:rFonts w:ascii="Times New Roman" w:hAnsi="Times New Roman"/>
                <w:sz w:val="22"/>
              </w:rPr>
              <w:t>(</w:t>
            </w:r>
            <w:proofErr w:type="spellStart"/>
            <w:r w:rsidR="006029FD" w:rsidRPr="006029FD">
              <w:rPr>
                <w:rFonts w:ascii="Times New Roman" w:hAnsi="Times New Roman"/>
                <w:sz w:val="22"/>
              </w:rPr>
              <w:t>WMSPickingRoute</w:t>
            </w:r>
            <w:proofErr w:type="spellEnd"/>
            <w:r w:rsidR="006029FD" w:rsidRPr="006029FD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6029FD" w:rsidRPr="006029FD">
              <w:rPr>
                <w:rFonts w:ascii="Times New Roman" w:hAnsi="Times New Roman"/>
                <w:sz w:val="22"/>
              </w:rPr>
              <w:t>expeditionStatus</w:t>
            </w:r>
            <w:proofErr w:type="spellEnd"/>
            <w:r w:rsidR="006029FD">
              <w:rPr>
                <w:rFonts w:ascii="Times New Roman" w:hAnsi="Times New Roman"/>
                <w:sz w:val="22"/>
              </w:rPr>
              <w:t xml:space="preserve"> установлено значение - </w:t>
            </w:r>
            <w:r w:rsidR="006029FD" w:rsidRPr="006029FD">
              <w:rPr>
                <w:rFonts w:ascii="Times New Roman" w:hAnsi="Times New Roman"/>
                <w:i/>
                <w:sz w:val="22"/>
              </w:rPr>
              <w:t>Начато</w:t>
            </w:r>
          </w:p>
        </w:tc>
        <w:tc>
          <w:tcPr>
            <w:tcW w:w="3119" w:type="dxa"/>
          </w:tcPr>
          <w:p w14:paraId="1F9CE0AD" w14:textId="65358803" w:rsidR="008254A3" w:rsidRPr="00381107" w:rsidRDefault="008254A3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При нажатии на данную кнопку </w:t>
            </w:r>
            <w:r w:rsidRPr="006E169E">
              <w:rPr>
                <w:rFonts w:ascii="Times New Roman" w:hAnsi="Times New Roman"/>
                <w:sz w:val="22"/>
              </w:rPr>
              <w:t xml:space="preserve">система должна </w:t>
            </w:r>
            <w:r w:rsidR="00153CDA">
              <w:rPr>
                <w:rFonts w:ascii="Times New Roman" w:hAnsi="Times New Roman"/>
                <w:sz w:val="22"/>
              </w:rPr>
              <w:t xml:space="preserve">установить признак в поле </w:t>
            </w:r>
            <w:r w:rsidR="008C7BB7">
              <w:rPr>
                <w:rFonts w:ascii="Times New Roman" w:hAnsi="Times New Roman"/>
                <w:sz w:val="22"/>
              </w:rPr>
              <w:t xml:space="preserve"> </w:t>
            </w:r>
            <w:r w:rsidR="00153CDA">
              <w:rPr>
                <w:rFonts w:ascii="Times New Roman" w:hAnsi="Times New Roman"/>
                <w:b/>
                <w:i/>
                <w:sz w:val="22"/>
              </w:rPr>
              <w:t>Поштучно</w:t>
            </w:r>
            <w:r w:rsidR="00153CDA">
              <w:rPr>
                <w:rFonts w:ascii="Times New Roman" w:hAnsi="Times New Roman"/>
                <w:sz w:val="22"/>
              </w:rPr>
              <w:t xml:space="preserve"> (</w:t>
            </w:r>
            <w:proofErr w:type="spellStart"/>
            <w:r w:rsidR="00153CDA" w:rsidRPr="00153CDA">
              <w:rPr>
                <w:rFonts w:ascii="Times New Roman" w:hAnsi="Times New Roman"/>
                <w:sz w:val="22"/>
              </w:rPr>
              <w:t>WMSOrderTrans</w:t>
            </w:r>
            <w:proofErr w:type="spellEnd"/>
            <w:r w:rsidR="00153CDA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="00153CDA">
              <w:rPr>
                <w:rFonts w:ascii="Times New Roman" w:hAnsi="Times New Roman"/>
                <w:sz w:val="22"/>
                <w:lang w:val="en-US"/>
              </w:rPr>
              <w:t>AllowPieceControl</w:t>
            </w:r>
            <w:proofErr w:type="spellEnd"/>
            <w:r w:rsidR="00153CDA">
              <w:rPr>
                <w:rFonts w:ascii="Times New Roman" w:hAnsi="Times New Roman"/>
                <w:sz w:val="22"/>
              </w:rPr>
              <w:br/>
            </w:r>
            <w:r w:rsidR="008C7BB7">
              <w:rPr>
                <w:rFonts w:ascii="Times New Roman" w:hAnsi="Times New Roman"/>
                <w:sz w:val="22"/>
              </w:rPr>
              <w:t xml:space="preserve">При этом данные о просканированном </w:t>
            </w:r>
            <w:r w:rsidR="00153CDA">
              <w:rPr>
                <w:rFonts w:ascii="Times New Roman" w:hAnsi="Times New Roman"/>
                <w:sz w:val="22"/>
                <w:lang w:val="en-US"/>
              </w:rPr>
              <w:t>SSCC</w:t>
            </w:r>
            <w:r w:rsidR="00153CDA" w:rsidRPr="00153CDA">
              <w:rPr>
                <w:rFonts w:ascii="Times New Roman" w:hAnsi="Times New Roman"/>
                <w:sz w:val="22"/>
              </w:rPr>
              <w:t xml:space="preserve"> </w:t>
            </w:r>
            <w:r w:rsidR="00153CDA">
              <w:rPr>
                <w:rFonts w:ascii="Times New Roman" w:hAnsi="Times New Roman"/>
                <w:sz w:val="22"/>
              </w:rPr>
              <w:t>коде иди штриховом коде упаковки не должны учитываться в складской операции «Просканировано коробов»</w:t>
            </w:r>
          </w:p>
        </w:tc>
      </w:tr>
    </w:tbl>
    <w:p w14:paraId="0A066C88" w14:textId="61CBBF51" w:rsidR="001D0232" w:rsidRDefault="00630C0B" w:rsidP="00A40866">
      <w:pPr>
        <w:pStyle w:val="a4"/>
        <w:ind w:left="360" w:firstLine="0"/>
      </w:pPr>
      <w:r>
        <w:rPr>
          <w:noProof/>
        </w:rPr>
        <w:lastRenderedPageBreak/>
        <w:drawing>
          <wp:inline distT="0" distB="0" distL="0" distR="0" wp14:anchorId="28BB4FFF" wp14:editId="71CB3636">
            <wp:extent cx="6367547" cy="3137535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3917" cy="3140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0294D" w14:textId="22C84C07" w:rsidR="00153CDA" w:rsidRPr="008254A3" w:rsidRDefault="00153CDA" w:rsidP="00BE6390">
      <w:pPr>
        <w:pStyle w:val="a4"/>
        <w:numPr>
          <w:ilvl w:val="1"/>
          <w:numId w:val="23"/>
        </w:numPr>
      </w:pPr>
      <w:r>
        <w:t xml:space="preserve">Добавить новое поле в </w:t>
      </w:r>
      <w:proofErr w:type="spellStart"/>
      <w:r>
        <w:t>грид</w:t>
      </w:r>
      <w:proofErr w:type="spellEnd"/>
      <w:r>
        <w:t xml:space="preserve"> формы </w:t>
      </w:r>
      <w:r w:rsidRPr="008254A3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1417"/>
        <w:gridCol w:w="1418"/>
        <w:gridCol w:w="1701"/>
        <w:gridCol w:w="1559"/>
        <w:gridCol w:w="4111"/>
      </w:tblGrid>
      <w:tr w:rsidR="00153CDA" w:rsidRPr="00FF5124" w14:paraId="75F59598" w14:textId="77777777" w:rsidTr="009660F5">
        <w:trPr>
          <w:trHeight w:val="999"/>
        </w:trPr>
        <w:tc>
          <w:tcPr>
            <w:tcW w:w="1417" w:type="dxa"/>
            <w:shd w:val="clear" w:color="auto" w:fill="D9D9D9" w:themeFill="background1" w:themeFillShade="D9"/>
          </w:tcPr>
          <w:p w14:paraId="282D509B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14:paraId="6D7A17C8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Подсказка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7FEF4CD0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Доступность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1A62BCD4" w14:textId="77777777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Значение по умолчанию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58F2CED5" w14:textId="632EA4C4" w:rsidR="00153CDA" w:rsidRPr="00FF5124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Источник</w:t>
            </w:r>
            <w:r w:rsidR="00667A96">
              <w:rPr>
                <w:rFonts w:ascii="Times New Roman" w:hAnsi="Times New Roman"/>
                <w:b/>
              </w:rPr>
              <w:t>и</w:t>
            </w:r>
            <w:r>
              <w:rPr>
                <w:rFonts w:ascii="Times New Roman" w:hAnsi="Times New Roman"/>
                <w:b/>
              </w:rPr>
              <w:t xml:space="preserve"> наполнения</w:t>
            </w:r>
          </w:p>
        </w:tc>
      </w:tr>
      <w:tr w:rsidR="00153CDA" w:rsidRPr="009660F5" w14:paraId="7A913C7F" w14:textId="77777777" w:rsidTr="009660F5">
        <w:tc>
          <w:tcPr>
            <w:tcW w:w="1417" w:type="dxa"/>
          </w:tcPr>
          <w:p w14:paraId="6978EEB6" w14:textId="7A77D507" w:rsidR="00153CDA" w:rsidRPr="002933F6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  <w:i/>
                <w:sz w:val="22"/>
                <w:lang w:val="en-US"/>
              </w:rPr>
            </w:pPr>
            <w:r>
              <w:rPr>
                <w:rFonts w:ascii="Times New Roman" w:hAnsi="Times New Roman"/>
                <w:b/>
                <w:i/>
                <w:sz w:val="22"/>
              </w:rPr>
              <w:t>Поштучно</w:t>
            </w:r>
          </w:p>
        </w:tc>
        <w:tc>
          <w:tcPr>
            <w:tcW w:w="1418" w:type="dxa"/>
          </w:tcPr>
          <w:p w14:paraId="5F6ABE1E" w14:textId="2757C1C3" w:rsidR="00153CDA" w:rsidRPr="009C2D92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i/>
                <w:sz w:val="22"/>
              </w:rPr>
            </w:pPr>
            <w:r>
              <w:rPr>
                <w:rFonts w:ascii="Times New Roman" w:hAnsi="Times New Roman"/>
                <w:i/>
                <w:sz w:val="22"/>
              </w:rPr>
              <w:t>Разрешить поштучный контроль</w:t>
            </w:r>
          </w:p>
        </w:tc>
        <w:tc>
          <w:tcPr>
            <w:tcW w:w="1701" w:type="dxa"/>
          </w:tcPr>
          <w:p w14:paraId="1D0C645C" w14:textId="1742AB29" w:rsidR="00153CDA" w:rsidRPr="002933F6" w:rsidRDefault="00153CDA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 редактируемое поле</w:t>
            </w:r>
          </w:p>
        </w:tc>
        <w:tc>
          <w:tcPr>
            <w:tcW w:w="1559" w:type="dxa"/>
          </w:tcPr>
          <w:p w14:paraId="7F72E0A1" w14:textId="3EE944A8" w:rsidR="00153CDA" w:rsidRPr="002933F6" w:rsidRDefault="009660F5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w="4111" w:type="dxa"/>
          </w:tcPr>
          <w:p w14:paraId="3C870C99" w14:textId="289C58EC" w:rsidR="00153CDA" w:rsidRPr="00667A96" w:rsidRDefault="009660F5" w:rsidP="00667A96">
            <w:pPr>
              <w:pStyle w:val="affa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/>
                <w:sz w:val="22"/>
              </w:rPr>
            </w:pPr>
            <w:r w:rsidRPr="00667A96">
              <w:rPr>
                <w:rFonts w:ascii="Times New Roman" w:hAnsi="Times New Roman"/>
                <w:sz w:val="22"/>
              </w:rPr>
              <w:t xml:space="preserve">Признак в поле устанавливается при нажатии на кнопку </w:t>
            </w:r>
            <w:r w:rsidRPr="00667A96">
              <w:rPr>
                <w:rFonts w:ascii="Times New Roman" w:hAnsi="Times New Roman"/>
                <w:b/>
                <w:sz w:val="22"/>
              </w:rPr>
              <w:t>[Перепроверить поштучно]</w:t>
            </w:r>
            <w:r w:rsidRPr="00667A96">
              <w:rPr>
                <w:rFonts w:ascii="Times New Roman" w:hAnsi="Times New Roman"/>
                <w:sz w:val="22"/>
              </w:rPr>
              <w:t xml:space="preserve"> (см. п. 3.2.);</w:t>
            </w:r>
          </w:p>
          <w:p w14:paraId="75207E11" w14:textId="705BA7A8" w:rsidR="009660F5" w:rsidRPr="00667A96" w:rsidRDefault="009660F5" w:rsidP="00667A96">
            <w:pPr>
              <w:pStyle w:val="affa"/>
              <w:numPr>
                <w:ilvl w:val="0"/>
                <w:numId w:val="37"/>
              </w:numPr>
              <w:spacing w:after="120"/>
              <w:jc w:val="left"/>
              <w:rPr>
                <w:rFonts w:ascii="Times New Roman" w:hAnsi="Times New Roman"/>
                <w:sz w:val="22"/>
              </w:rPr>
            </w:pPr>
            <w:r w:rsidRPr="00667A96">
              <w:rPr>
                <w:rFonts w:ascii="Times New Roman" w:hAnsi="Times New Roman"/>
                <w:sz w:val="22"/>
              </w:rPr>
              <w:t xml:space="preserve">Признак в поле устанавливается автоматически при достижении порогового значения в поле </w:t>
            </w:r>
            <w:r w:rsidRPr="00667A96">
              <w:rPr>
                <w:rFonts w:ascii="Times New Roman" w:hAnsi="Times New Roman"/>
                <w:b/>
                <w:i/>
                <w:sz w:val="22"/>
              </w:rPr>
              <w:t xml:space="preserve">Счетчик коробов </w:t>
            </w:r>
            <w:r w:rsidRPr="00667A96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67A96">
              <w:rPr>
                <w:rFonts w:ascii="Times New Roman" w:hAnsi="Times New Roman"/>
                <w:sz w:val="22"/>
              </w:rPr>
              <w:t>WMS_BoxScanHistory</w:t>
            </w:r>
            <w:proofErr w:type="spellEnd"/>
            <w:r w:rsidRPr="00667A96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67A96">
              <w:rPr>
                <w:rFonts w:ascii="Times New Roman" w:hAnsi="Times New Roman"/>
                <w:sz w:val="22"/>
              </w:rPr>
              <w:t>BoxCounter</w:t>
            </w:r>
            <w:proofErr w:type="spellEnd"/>
            <w:r w:rsidRPr="00667A96">
              <w:rPr>
                <w:rFonts w:ascii="Times New Roman" w:hAnsi="Times New Roman"/>
                <w:sz w:val="22"/>
              </w:rPr>
              <w:t xml:space="preserve"> (см. п. 4.2.1.1.3.1.1.)</w:t>
            </w:r>
          </w:p>
        </w:tc>
      </w:tr>
    </w:tbl>
    <w:p w14:paraId="60776728" w14:textId="0A7F60C5" w:rsidR="00DE5AF3" w:rsidRPr="009660F5" w:rsidRDefault="00DE5AF3" w:rsidP="000A4CCE">
      <w:pPr>
        <w:pStyle w:val="a4"/>
        <w:ind w:left="804" w:firstLine="0"/>
      </w:pPr>
    </w:p>
    <w:p w14:paraId="5B191894" w14:textId="41C654A5" w:rsidR="00895E2C" w:rsidRPr="00290D24" w:rsidRDefault="008457D5" w:rsidP="009012A2">
      <w:pPr>
        <w:pStyle w:val="10"/>
        <w:numPr>
          <w:ilvl w:val="0"/>
          <w:numId w:val="23"/>
        </w:numPr>
        <w:rPr>
          <w:rFonts w:cs="Times New Roman"/>
        </w:rPr>
      </w:pPr>
      <w:bookmarkStart w:id="7" w:name="_Toc309597746"/>
      <w:r w:rsidRPr="00290D24">
        <w:rPr>
          <w:rFonts w:cs="Times New Roman"/>
        </w:rPr>
        <w:t>Алгоритмы</w:t>
      </w:r>
      <w:bookmarkStart w:id="8" w:name="_Toc309597747"/>
      <w:bookmarkEnd w:id="7"/>
    </w:p>
    <w:p w14:paraId="0B4EE096" w14:textId="286E24DA" w:rsidR="00F763DB" w:rsidRDefault="00B8149F" w:rsidP="00FF46EC">
      <w:pPr>
        <w:pStyle w:val="a4"/>
        <w:numPr>
          <w:ilvl w:val="1"/>
          <w:numId w:val="23"/>
        </w:numPr>
      </w:pPr>
      <w:r>
        <w:t xml:space="preserve">Добавить новую проверку при сканировании товара в поле </w:t>
      </w:r>
      <w:proofErr w:type="spellStart"/>
      <w:r w:rsidRPr="00B8149F">
        <w:rPr>
          <w:b/>
          <w:i/>
        </w:rPr>
        <w:t>Штрихкод</w:t>
      </w:r>
      <w:proofErr w:type="spellEnd"/>
      <w:r w:rsidRPr="00B8149F">
        <w:rPr>
          <w:b/>
          <w:i/>
        </w:rPr>
        <w:t>/Код маркировки/SSCC</w:t>
      </w:r>
      <w:r>
        <w:t xml:space="preserve"> </w:t>
      </w:r>
      <w:proofErr w:type="spellStart"/>
      <w:r w:rsidRPr="00B8149F">
        <w:t>wms_</w:t>
      </w:r>
      <w:proofErr w:type="gramStart"/>
      <w:r w:rsidRPr="00B8149F">
        <w:t>editItemBarCode</w:t>
      </w:r>
      <w:proofErr w:type="spellEnd"/>
      <w:r w:rsidRPr="00B8149F">
        <w:t>(</w:t>
      </w:r>
      <w:proofErr w:type="gramEnd"/>
      <w:r w:rsidRPr="00B8149F">
        <w:t>)</w:t>
      </w:r>
      <w:r>
        <w:t xml:space="preserve">, которое находится на форме </w:t>
      </w:r>
      <w:r w:rsidRPr="008254A3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>
        <w:t xml:space="preserve"> </w:t>
      </w:r>
      <w:r w:rsidR="00FF46EC">
        <w:t xml:space="preserve">для заявок с признаком в поле </w:t>
      </w:r>
      <w:r w:rsidR="00FF46EC" w:rsidRPr="00F147C0">
        <w:rPr>
          <w:b/>
          <w:i/>
        </w:rPr>
        <w:t>Свой клиент</w:t>
      </w:r>
      <w:r w:rsidR="00FF46EC">
        <w:t xml:space="preserve"> (</w:t>
      </w:r>
      <w:proofErr w:type="spellStart"/>
      <w:r w:rsidR="00FF46EC" w:rsidRPr="00B8149F">
        <w:t>LFL_RequestTable</w:t>
      </w:r>
      <w:proofErr w:type="spellEnd"/>
      <w:r w:rsidR="00FF46EC">
        <w:t>).</w:t>
      </w:r>
      <w:proofErr w:type="spellStart"/>
      <w:r w:rsidR="00FF46EC" w:rsidRPr="00B8149F">
        <w:t>OurShop</w:t>
      </w:r>
      <w:proofErr w:type="spellEnd"/>
      <w:r w:rsidR="00B36D8A">
        <w:t xml:space="preserve">, которые находятся на форме </w:t>
      </w:r>
      <w:r w:rsidR="00B36D8A" w:rsidRPr="00B8149F">
        <w:rPr>
          <w:b/>
        </w:rPr>
        <w:t>Заявки</w:t>
      </w:r>
      <w:r w:rsidR="00B36D8A">
        <w:t xml:space="preserve"> (см п. 7.3.), которая связана с маршрутом комплектации через поле </w:t>
      </w:r>
      <w:r w:rsidR="00B36D8A" w:rsidRPr="00B8149F">
        <w:rPr>
          <w:b/>
          <w:i/>
        </w:rPr>
        <w:t>Номер заявки</w:t>
      </w:r>
      <w:r w:rsidR="00B36D8A">
        <w:t xml:space="preserve"> </w:t>
      </w:r>
      <w:r w:rsidR="00B36D8A" w:rsidRPr="00B8149F">
        <w:t>(</w:t>
      </w:r>
      <w:proofErr w:type="spellStart"/>
      <w:r w:rsidR="00B36D8A" w:rsidRPr="00B8149F">
        <w:t>WMSPickingRoute</w:t>
      </w:r>
      <w:proofErr w:type="spellEnd"/>
      <w:r w:rsidR="00B36D8A" w:rsidRPr="00B8149F">
        <w:t>).</w:t>
      </w:r>
      <w:proofErr w:type="spellStart"/>
      <w:r w:rsidR="00B36D8A" w:rsidRPr="00B8149F">
        <w:t>WMS_RequestId</w:t>
      </w:r>
      <w:proofErr w:type="spellEnd"/>
      <w:r w:rsidR="00B36D8A">
        <w:t>,</w:t>
      </w:r>
      <w:r w:rsidR="00FF46EC">
        <w:t xml:space="preserve"> на наличие признака в поле </w:t>
      </w:r>
      <w:r w:rsidR="00FF46EC" w:rsidRPr="00FF46EC">
        <w:rPr>
          <w:b/>
          <w:i/>
        </w:rPr>
        <w:t xml:space="preserve">Сервис </w:t>
      </w:r>
      <w:proofErr w:type="spellStart"/>
      <w:r w:rsidR="00FF46EC" w:rsidRPr="00FF46EC">
        <w:rPr>
          <w:b/>
          <w:i/>
        </w:rPr>
        <w:t>магнитки</w:t>
      </w:r>
      <w:proofErr w:type="spellEnd"/>
      <w:r w:rsidR="00FF46EC">
        <w:t xml:space="preserve"> </w:t>
      </w:r>
      <w:r w:rsidR="00FF46EC" w:rsidRPr="00FF46EC">
        <w:t>(</w:t>
      </w:r>
      <w:proofErr w:type="spellStart"/>
      <w:r w:rsidR="00FF46EC" w:rsidRPr="00FF46EC">
        <w:t>RequestTable</w:t>
      </w:r>
      <w:proofErr w:type="spellEnd"/>
      <w:r w:rsidR="00FF46EC" w:rsidRPr="00FF46EC">
        <w:t>).</w:t>
      </w:r>
      <w:proofErr w:type="spellStart"/>
      <w:r w:rsidR="00FF46EC" w:rsidRPr="00FF46EC">
        <w:t>ServMAGNITKI</w:t>
      </w:r>
      <w:proofErr w:type="spellEnd"/>
      <w:r>
        <w:t>:</w:t>
      </w:r>
    </w:p>
    <w:p w14:paraId="56D91B70" w14:textId="77777777" w:rsidR="0026559D" w:rsidRDefault="00FF46EC" w:rsidP="0026559D">
      <w:pPr>
        <w:pStyle w:val="a4"/>
        <w:numPr>
          <w:ilvl w:val="2"/>
          <w:numId w:val="23"/>
        </w:numPr>
      </w:pPr>
      <w:r>
        <w:t xml:space="preserve">Если </w:t>
      </w:r>
      <w:r w:rsidR="00B36D8A">
        <w:t xml:space="preserve">признак в поле </w:t>
      </w:r>
      <w:r w:rsidR="00B36D8A" w:rsidRPr="00FF46EC">
        <w:rPr>
          <w:b/>
          <w:i/>
        </w:rPr>
        <w:t xml:space="preserve">Сервис </w:t>
      </w:r>
      <w:proofErr w:type="spellStart"/>
      <w:r w:rsidR="00B36D8A" w:rsidRPr="00FF46EC">
        <w:rPr>
          <w:b/>
          <w:i/>
        </w:rPr>
        <w:t>магнитки</w:t>
      </w:r>
      <w:proofErr w:type="spellEnd"/>
      <w:r w:rsidR="00B36D8A">
        <w:t xml:space="preserve"> </w:t>
      </w:r>
      <w:r w:rsidR="00B36D8A" w:rsidRPr="00FF46EC">
        <w:t>(</w:t>
      </w:r>
      <w:proofErr w:type="spellStart"/>
      <w:r w:rsidR="00B36D8A" w:rsidRPr="00FF46EC">
        <w:t>RequestTable</w:t>
      </w:r>
      <w:proofErr w:type="spellEnd"/>
      <w:proofErr w:type="gramStart"/>
      <w:r w:rsidR="00B36D8A" w:rsidRPr="00FF46EC">
        <w:t>).</w:t>
      </w:r>
      <w:proofErr w:type="spellStart"/>
      <w:r w:rsidR="00B36D8A" w:rsidRPr="00FF46EC">
        <w:t>ServMAGNITKI</w:t>
      </w:r>
      <w:proofErr w:type="spellEnd"/>
      <w:proofErr w:type="gramEnd"/>
      <w:r w:rsidR="00B36D8A">
        <w:t xml:space="preserve"> </w:t>
      </w:r>
      <w:r w:rsidR="00B36D8A" w:rsidRPr="00680C80">
        <w:rPr>
          <w:b/>
          <w:color w:val="FF0000"/>
        </w:rPr>
        <w:t>установлен</w:t>
      </w:r>
      <w:r w:rsidR="00B36D8A">
        <w:t xml:space="preserve">, то система должна </w:t>
      </w:r>
      <w:r w:rsidR="0026559D">
        <w:t>выполнять проверку на наличие признака в поле</w:t>
      </w:r>
      <w:r w:rsidR="0026559D" w:rsidRPr="0026559D">
        <w:rPr>
          <w:b/>
          <w:i/>
        </w:rPr>
        <w:t xml:space="preserve"> Маркируемый товар </w:t>
      </w:r>
      <w:r w:rsidR="0026559D">
        <w:t>(</w:t>
      </w:r>
      <w:proofErr w:type="spellStart"/>
      <w:r w:rsidR="0026559D" w:rsidRPr="0026559D">
        <w:t>InventTable</w:t>
      </w:r>
      <w:proofErr w:type="spellEnd"/>
      <w:r w:rsidR="0026559D">
        <w:t>).</w:t>
      </w:r>
      <w:proofErr w:type="spellStart"/>
      <w:r w:rsidR="0026559D" w:rsidRPr="0026559D">
        <w:t>LFL_IsMarkableItem</w:t>
      </w:r>
      <w:proofErr w:type="spellEnd"/>
      <w:r w:rsidR="0026559D">
        <w:t xml:space="preserve">, которое находится на форме </w:t>
      </w:r>
      <w:r w:rsidR="0026559D" w:rsidRPr="0026559D">
        <w:rPr>
          <w:b/>
        </w:rPr>
        <w:t>Сведение об используемом продукте</w:t>
      </w:r>
      <w:r w:rsidR="0026559D">
        <w:t xml:space="preserve"> (см. п. 7.7.):</w:t>
      </w:r>
    </w:p>
    <w:p w14:paraId="1587627A" w14:textId="1D164F97" w:rsidR="0026559D" w:rsidRDefault="0026559D" w:rsidP="0026559D">
      <w:pPr>
        <w:pStyle w:val="a4"/>
        <w:numPr>
          <w:ilvl w:val="3"/>
          <w:numId w:val="23"/>
        </w:numPr>
      </w:pPr>
      <w:r>
        <w:t>Если товар маркированный, то система должна</w:t>
      </w:r>
      <w:r w:rsidR="00381B3B">
        <w:t xml:space="preserve"> позволить отсканировать коды:</w:t>
      </w:r>
      <w:r w:rsidR="00B80740">
        <w:br/>
      </w:r>
      <w:r w:rsidR="00B80740" w:rsidRPr="00B80740">
        <w:rPr>
          <w:b/>
          <w:i/>
        </w:rPr>
        <w:t>Примечание</w:t>
      </w:r>
      <w:r w:rsidR="00B80740">
        <w:t xml:space="preserve">: </w:t>
      </w:r>
      <w:commentRangeStart w:id="9"/>
      <w:commentRangeStart w:id="10"/>
      <w:r w:rsidR="00B80740" w:rsidRPr="00443A58">
        <w:rPr>
          <w:i/>
        </w:rPr>
        <w:t>П</w:t>
      </w:r>
      <w:r w:rsidR="0058615C">
        <w:rPr>
          <w:i/>
        </w:rPr>
        <w:t>ри</w:t>
      </w:r>
      <w:r w:rsidR="0058615C" w:rsidRPr="0058615C">
        <w:rPr>
          <w:i/>
        </w:rPr>
        <w:t xml:space="preserve"> </w:t>
      </w:r>
      <w:r w:rsidR="0058615C">
        <w:rPr>
          <w:i/>
        </w:rPr>
        <w:t xml:space="preserve">установленном признаки сервиса Магнитки допустимо поштучное сканирование товара и сканирование </w:t>
      </w:r>
      <w:r w:rsidR="00B80740" w:rsidRPr="00443A58">
        <w:rPr>
          <w:i/>
          <w:lang w:val="en-US"/>
        </w:rPr>
        <w:t>SSCC</w:t>
      </w:r>
      <w:r w:rsidR="00B80740" w:rsidRPr="00443A58">
        <w:rPr>
          <w:i/>
        </w:rPr>
        <w:t xml:space="preserve"> кода </w:t>
      </w:r>
      <w:r w:rsidR="0058615C">
        <w:rPr>
          <w:i/>
        </w:rPr>
        <w:t xml:space="preserve">короба. Сканирование </w:t>
      </w:r>
      <w:r w:rsidR="00B80740" w:rsidRPr="00443A58">
        <w:rPr>
          <w:i/>
        </w:rPr>
        <w:t>штрихового кода упаковки</w:t>
      </w:r>
      <w:r w:rsidR="0058615C">
        <w:rPr>
          <w:i/>
        </w:rPr>
        <w:t xml:space="preserve"> не допустимо</w:t>
      </w:r>
      <w:r w:rsidR="00B80740">
        <w:t>.</w:t>
      </w:r>
      <w:commentRangeEnd w:id="9"/>
      <w:r w:rsidR="0095442B">
        <w:rPr>
          <w:rStyle w:val="af8"/>
          <w:rFonts w:ascii="Arial" w:hAnsi="Arial"/>
        </w:rPr>
        <w:commentReference w:id="9"/>
      </w:r>
      <w:commentRangeEnd w:id="10"/>
      <w:r w:rsidR="0058615C">
        <w:rPr>
          <w:rStyle w:val="af8"/>
          <w:rFonts w:ascii="Arial" w:hAnsi="Arial"/>
        </w:rPr>
        <w:commentReference w:id="10"/>
      </w:r>
    </w:p>
    <w:p w14:paraId="70D34F4C" w14:textId="243EA7D7" w:rsidR="00381B3B" w:rsidRDefault="00381B3B" w:rsidP="00381B3B">
      <w:pPr>
        <w:pStyle w:val="a4"/>
        <w:numPr>
          <w:ilvl w:val="4"/>
          <w:numId w:val="23"/>
        </w:numPr>
      </w:pPr>
      <w:r>
        <w:lastRenderedPageBreak/>
        <w:t xml:space="preserve">При сканировании </w:t>
      </w:r>
      <w:r>
        <w:rPr>
          <w:lang w:val="en-US"/>
        </w:rPr>
        <w:t>SSCC</w:t>
      </w:r>
      <w:r>
        <w:t xml:space="preserve"> кода короба система должна записывать в поле </w:t>
      </w:r>
      <w:r w:rsidRPr="00F506C9">
        <w:rPr>
          <w:b/>
          <w:i/>
        </w:rPr>
        <w:t>Проверено</w:t>
      </w:r>
      <w:r>
        <w:t xml:space="preserve"> </w:t>
      </w:r>
      <w:r w:rsidRPr="00F506C9">
        <w:t>(</w:t>
      </w:r>
      <w:proofErr w:type="spellStart"/>
      <w:r w:rsidRPr="00F506C9">
        <w:t>WMS_PickingLineBuffer</w:t>
      </w:r>
      <w:proofErr w:type="spellEnd"/>
      <w:proofErr w:type="gramStart"/>
      <w:r w:rsidRPr="00F506C9">
        <w:t>).</w:t>
      </w:r>
      <w:proofErr w:type="spellStart"/>
      <w:r w:rsidRPr="00F506C9">
        <w:t>IMP</w:t>
      </w:r>
      <w:proofErr w:type="gramEnd"/>
      <w:r w:rsidRPr="00F506C9">
        <w:t>_PickedQty</w:t>
      </w:r>
      <w:proofErr w:type="spellEnd"/>
      <w:r>
        <w:t xml:space="preserve"> количество единиц товара, которое привязано к сканируемому коду короба</w:t>
      </w:r>
      <w:r w:rsidRPr="00F763DB">
        <w:t xml:space="preserve"> </w:t>
      </w:r>
      <w:r>
        <w:rPr>
          <w:lang w:val="en-US"/>
        </w:rPr>
        <w:t>SSCC</w:t>
      </w:r>
      <w:r>
        <w:t xml:space="preserve">, где система должна определять количество товара по количеству записей через поле </w:t>
      </w:r>
      <w:r w:rsidRPr="00F763DB">
        <w:t>(</w:t>
      </w:r>
      <w:proofErr w:type="spellStart"/>
      <w:r w:rsidRPr="00F763DB">
        <w:t>LFL_MarkingCodeTable</w:t>
      </w:r>
      <w:proofErr w:type="spellEnd"/>
      <w:r w:rsidRPr="00F763DB">
        <w:t>).SSCC</w:t>
      </w:r>
      <w:r>
        <w:t xml:space="preserve"> значение которого равно отсканированному коду короба </w:t>
      </w:r>
      <w:r>
        <w:rPr>
          <w:lang w:val="en-US"/>
        </w:rPr>
        <w:t>SSCC</w:t>
      </w:r>
      <w:r>
        <w:t>;</w:t>
      </w:r>
    </w:p>
    <w:p w14:paraId="706E7B96" w14:textId="6FD5B276" w:rsidR="00863808" w:rsidRDefault="00381B3B" w:rsidP="007E5693">
      <w:pPr>
        <w:pStyle w:val="a4"/>
        <w:numPr>
          <w:ilvl w:val="4"/>
          <w:numId w:val="23"/>
        </w:numPr>
      </w:pPr>
      <w:r>
        <w:t xml:space="preserve">При сканировании штрихового кода упаковки </w:t>
      </w:r>
      <w:r w:rsidR="00863808">
        <w:t xml:space="preserve">должна выполнять проверку наличия такого штрихового кода в поле </w:t>
      </w:r>
      <w:r w:rsidR="00863808" w:rsidRPr="007E5693">
        <w:rPr>
          <w:b/>
          <w:i/>
        </w:rPr>
        <w:t>Штрих-код упаковки</w:t>
      </w:r>
      <w:r w:rsidR="00863808">
        <w:t xml:space="preserve"> </w:t>
      </w:r>
      <w:r w:rsidR="00863808" w:rsidRPr="00BB1E34">
        <w:t>(</w:t>
      </w:r>
      <w:proofErr w:type="spellStart"/>
      <w:r w:rsidR="00863808" w:rsidRPr="00BB1E34">
        <w:t>WMS_PackBarcode</w:t>
      </w:r>
      <w:proofErr w:type="spellEnd"/>
      <w:r w:rsidR="00863808" w:rsidRPr="00BB1E34">
        <w:t>).</w:t>
      </w:r>
      <w:proofErr w:type="spellStart"/>
      <w:r w:rsidR="00863808" w:rsidRPr="00BB1E34">
        <w:t>packBarCode</w:t>
      </w:r>
      <w:proofErr w:type="spellEnd"/>
      <w:r w:rsidR="00863808">
        <w:t xml:space="preserve">, которое находится на форме </w:t>
      </w:r>
      <w:r w:rsidR="00863808" w:rsidRPr="007E5693">
        <w:rPr>
          <w:b/>
        </w:rPr>
        <w:t>Штрих-коды упаковки</w:t>
      </w:r>
      <w:r w:rsidR="00863808">
        <w:t xml:space="preserve"> (см. п. 7.6.), где связь с кодом номенклатуры реализована через поле </w:t>
      </w:r>
      <w:r w:rsidR="00863808" w:rsidRPr="007E5693">
        <w:rPr>
          <w:b/>
          <w:i/>
        </w:rPr>
        <w:t>Код номенклатуры</w:t>
      </w:r>
      <w:r w:rsidR="00863808">
        <w:t xml:space="preserve"> </w:t>
      </w:r>
      <w:r w:rsidR="00863808" w:rsidRPr="00BB1E34">
        <w:t>(</w:t>
      </w:r>
      <w:proofErr w:type="spellStart"/>
      <w:r w:rsidR="00863808" w:rsidRPr="00BB1E34">
        <w:t>WMS_PackBarcode</w:t>
      </w:r>
      <w:proofErr w:type="spellEnd"/>
      <w:r w:rsidR="00863808" w:rsidRPr="00BB1E34">
        <w:t>).</w:t>
      </w:r>
      <w:proofErr w:type="spellStart"/>
      <w:r w:rsidR="00863808" w:rsidRPr="00BB1E34">
        <w:t>itemId</w:t>
      </w:r>
      <w:proofErr w:type="spellEnd"/>
      <w:r w:rsidR="00863808">
        <w:t xml:space="preserve">, которое равно значению поля </w:t>
      </w:r>
      <w:r w:rsidR="00863808" w:rsidRPr="007E5693">
        <w:rPr>
          <w:b/>
          <w:i/>
        </w:rPr>
        <w:t>Код номенклатуры</w:t>
      </w:r>
      <w:r w:rsidR="00863808">
        <w:t xml:space="preserve"> </w:t>
      </w:r>
      <w:r w:rsidR="00863808" w:rsidRPr="00BB1E34">
        <w:t>(</w:t>
      </w:r>
      <w:proofErr w:type="spellStart"/>
      <w:r w:rsidR="00863808" w:rsidRPr="00BB1E34">
        <w:t>WMSOrderTrans</w:t>
      </w:r>
      <w:proofErr w:type="spellEnd"/>
      <w:r w:rsidR="00863808" w:rsidRPr="00BB1E34">
        <w:t>).</w:t>
      </w:r>
      <w:proofErr w:type="spellStart"/>
      <w:r w:rsidR="00863808" w:rsidRPr="00BB1E34">
        <w:t>itemId</w:t>
      </w:r>
      <w:proofErr w:type="spellEnd"/>
      <w:r w:rsidR="00863808">
        <w:t xml:space="preserve">, при этом система должна заполнять значение поля </w:t>
      </w:r>
      <w:r w:rsidR="00863808" w:rsidRPr="007E5693">
        <w:rPr>
          <w:b/>
          <w:i/>
        </w:rPr>
        <w:t>Проверено</w:t>
      </w:r>
      <w:r w:rsidR="00863808">
        <w:t xml:space="preserve"> </w:t>
      </w:r>
      <w:r w:rsidR="00863808" w:rsidRPr="00F506C9">
        <w:t>(</w:t>
      </w:r>
      <w:proofErr w:type="spellStart"/>
      <w:r w:rsidR="00863808" w:rsidRPr="00F506C9">
        <w:t>WMS_PickingLineBuffer</w:t>
      </w:r>
      <w:proofErr w:type="spellEnd"/>
      <w:r w:rsidR="00863808" w:rsidRPr="00F506C9">
        <w:t>).</w:t>
      </w:r>
      <w:proofErr w:type="spellStart"/>
      <w:r w:rsidR="00863808" w:rsidRPr="00F506C9">
        <w:t>IMP_PickedQty</w:t>
      </w:r>
      <w:proofErr w:type="spellEnd"/>
      <w:r w:rsidR="00863808">
        <w:t xml:space="preserve"> значением из поля </w:t>
      </w:r>
      <w:r w:rsidR="00863808" w:rsidRPr="007E5693">
        <w:rPr>
          <w:b/>
          <w:i/>
        </w:rPr>
        <w:t>Количество</w:t>
      </w:r>
      <w:r w:rsidR="00863808">
        <w:t xml:space="preserve"> </w:t>
      </w:r>
      <w:r w:rsidR="00863808" w:rsidRPr="00F506C9">
        <w:t>(</w:t>
      </w:r>
      <w:proofErr w:type="spellStart"/>
      <w:r w:rsidR="00863808" w:rsidRPr="00F506C9">
        <w:t>WMS_PackBarcode</w:t>
      </w:r>
      <w:proofErr w:type="spellEnd"/>
      <w:r w:rsidR="00863808" w:rsidRPr="00F506C9">
        <w:t>).</w:t>
      </w:r>
      <w:proofErr w:type="spellStart"/>
      <w:r w:rsidR="00863808" w:rsidRPr="00F506C9">
        <w:t>qty</w:t>
      </w:r>
      <w:proofErr w:type="spellEnd"/>
      <w:r w:rsidR="00863808">
        <w:t xml:space="preserve"> с найденной записи</w:t>
      </w:r>
      <w:r w:rsidR="00863808" w:rsidRPr="00F506C9">
        <w:t xml:space="preserve"> </w:t>
      </w:r>
      <w:r w:rsidR="00863808">
        <w:t xml:space="preserve">на форме </w:t>
      </w:r>
      <w:r w:rsidR="00863808" w:rsidRPr="007E5693">
        <w:rPr>
          <w:b/>
        </w:rPr>
        <w:t>Штрих-коды упаковки</w:t>
      </w:r>
      <w:r w:rsidR="00863808">
        <w:t xml:space="preserve"> (см. п. 7.6.):</w:t>
      </w:r>
    </w:p>
    <w:p w14:paraId="742C552C" w14:textId="35CDADD7" w:rsidR="007E5693" w:rsidRDefault="007E5693" w:rsidP="007E5693">
      <w:pPr>
        <w:pStyle w:val="a4"/>
        <w:numPr>
          <w:ilvl w:val="5"/>
          <w:numId w:val="23"/>
        </w:numPr>
      </w:pPr>
      <w:r>
        <w:t>Если значение найдено, то система должна откатить транза</w:t>
      </w:r>
      <w:r w:rsidR="00F05E18">
        <w:t xml:space="preserve">кцию по заполнению данных при сканировании штрихового кода упаковки и вывести на экран </w:t>
      </w:r>
      <w:proofErr w:type="spellStart"/>
      <w:r w:rsidR="00F05E18">
        <w:t>инфолог</w:t>
      </w:r>
      <w:proofErr w:type="spellEnd"/>
      <w:r w:rsidR="00F05E18">
        <w:t>: «</w:t>
      </w:r>
      <w:r w:rsidR="00F05E18" w:rsidRPr="00F05E18">
        <w:rPr>
          <w:i/>
        </w:rPr>
        <w:t>Сканирование ШК упаковки с Магниткой запрещено</w:t>
      </w:r>
      <w:r w:rsidR="00F05E18">
        <w:t>.»;</w:t>
      </w:r>
    </w:p>
    <w:p w14:paraId="2E92F1B0" w14:textId="64AE72F8" w:rsidR="00F05E18" w:rsidRDefault="00F05E18" w:rsidP="007E5693">
      <w:pPr>
        <w:pStyle w:val="a4"/>
        <w:numPr>
          <w:ilvl w:val="5"/>
          <w:numId w:val="23"/>
        </w:numPr>
      </w:pPr>
      <w:r>
        <w:t>Если значение не найдено, то система должна работать как это реализовано сейчас.</w:t>
      </w:r>
    </w:p>
    <w:p w14:paraId="3C2D6E6C" w14:textId="77777777" w:rsidR="00F05E18" w:rsidRPr="00F05E18" w:rsidRDefault="00B80740" w:rsidP="00F05E18">
      <w:pPr>
        <w:pStyle w:val="a4"/>
        <w:numPr>
          <w:ilvl w:val="4"/>
          <w:numId w:val="23"/>
        </w:numPr>
        <w:rPr>
          <w:szCs w:val="22"/>
        </w:rPr>
      </w:pPr>
      <w:r>
        <w:t xml:space="preserve">При завершении контроля, при нажатии на кнопку </w:t>
      </w:r>
      <w:r w:rsidRPr="00F05E18">
        <w:rPr>
          <w:b/>
        </w:rPr>
        <w:t>[Завершить маршрут]</w:t>
      </w:r>
      <w:r>
        <w:t>,</w:t>
      </w:r>
      <w:r w:rsidRPr="0028761C">
        <w:t xml:space="preserve"> </w:t>
      </w:r>
      <w:r>
        <w:t xml:space="preserve">которая находится на форме </w:t>
      </w:r>
      <w:r w:rsidRPr="00F05E18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>
        <w:t xml:space="preserve"> </w:t>
      </w:r>
      <w:r w:rsidR="00F05E18">
        <w:t>система должна разделять отсканированные коды:</w:t>
      </w:r>
    </w:p>
    <w:p w14:paraId="687DF254" w14:textId="77777777" w:rsidR="00F05E18" w:rsidRPr="00F05E18" w:rsidRDefault="00F05E18" w:rsidP="00F05E18">
      <w:pPr>
        <w:pStyle w:val="a4"/>
        <w:numPr>
          <w:ilvl w:val="5"/>
          <w:numId w:val="23"/>
        </w:numPr>
        <w:rPr>
          <w:szCs w:val="22"/>
        </w:rPr>
      </w:pPr>
      <w:r>
        <w:t xml:space="preserve">Если товар сканировался поштучно, то система должна записать количество отсканированных штук в складскую операцию </w:t>
      </w:r>
      <w:r w:rsidRPr="00F05E18">
        <w:rPr>
          <w:i/>
        </w:rPr>
        <w:t>Проконтролировано штук</w:t>
      </w:r>
      <w:r>
        <w:t>;</w:t>
      </w:r>
    </w:p>
    <w:p w14:paraId="38E3DFD1" w14:textId="720DAB85" w:rsidR="00B80740" w:rsidRPr="00F05E18" w:rsidRDefault="00F05E18" w:rsidP="00F05E18">
      <w:pPr>
        <w:pStyle w:val="a4"/>
        <w:numPr>
          <w:ilvl w:val="5"/>
          <w:numId w:val="23"/>
        </w:numPr>
        <w:rPr>
          <w:szCs w:val="22"/>
        </w:rPr>
      </w:pPr>
      <w:r>
        <w:t xml:space="preserve">Если сканировались </w:t>
      </w:r>
      <w:r>
        <w:rPr>
          <w:lang w:val="en-US"/>
        </w:rPr>
        <w:t>SSCC</w:t>
      </w:r>
      <w:r w:rsidRPr="00F05E18">
        <w:t xml:space="preserve"> </w:t>
      </w:r>
      <w:r>
        <w:t xml:space="preserve">короба, то система должна записывать количество таких коробов в новую складскую операцию </w:t>
      </w:r>
      <w:r w:rsidRPr="00F05E18">
        <w:rPr>
          <w:i/>
        </w:rPr>
        <w:t>Проконтролировано коробов</w:t>
      </w:r>
      <w:r>
        <w:t xml:space="preserve">, где система должна создать запись на форме </w:t>
      </w:r>
      <w:r w:rsidR="00B80740" w:rsidRPr="00F05E18">
        <w:rPr>
          <w:b/>
        </w:rPr>
        <w:t>Отчет по операциям</w:t>
      </w:r>
      <w:r w:rsidR="00B80740">
        <w:t xml:space="preserve"> (см. п. 7.4.), заполнив на ней соответствующие поля: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7088"/>
      </w:tblGrid>
      <w:tr w:rsidR="00B80740" w:rsidRPr="00FF5124" w14:paraId="5A392753" w14:textId="77777777" w:rsidTr="00153CDA">
        <w:trPr>
          <w:trHeight w:val="999"/>
        </w:trPr>
        <w:tc>
          <w:tcPr>
            <w:tcW w:w="3118" w:type="dxa"/>
            <w:shd w:val="clear" w:color="auto" w:fill="D9D9D9" w:themeFill="background1" w:themeFillShade="D9"/>
          </w:tcPr>
          <w:p w14:paraId="190E2A46" w14:textId="77777777" w:rsidR="00B80740" w:rsidRPr="00FF5124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4F786EA2" w14:textId="77777777" w:rsidR="00B80740" w:rsidRPr="00FF5124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Чем заполнять</w:t>
            </w:r>
          </w:p>
        </w:tc>
      </w:tr>
      <w:tr w:rsidR="00B80740" w:rsidRPr="00493FF4" w14:paraId="0F158213" w14:textId="77777777" w:rsidTr="00153CDA">
        <w:tc>
          <w:tcPr>
            <w:tcW w:w="3118" w:type="dxa"/>
          </w:tcPr>
          <w:p w14:paraId="5DA67943" w14:textId="77777777" w:rsidR="00B80740" w:rsidRPr="006F03C7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</w:p>
        </w:tc>
        <w:tc>
          <w:tcPr>
            <w:tcW w:w="7088" w:type="dxa"/>
          </w:tcPr>
          <w:p w14:paraId="5686DE93" w14:textId="24FA13B0" w:rsidR="00B80740" w:rsidRPr="00072A96" w:rsidRDefault="00B80740" w:rsidP="00153CD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Заполнять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значением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поля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- </w:t>
            </w:r>
            <w:commentRangeStart w:id="11"/>
            <w:commentRangeStart w:id="12"/>
            <w:proofErr w:type="spellStart"/>
            <w:r w:rsidR="00CB6799">
              <w:rPr>
                <w:rFonts w:ascii="Times New Roman" w:hAnsi="Times New Roman"/>
                <w:i/>
                <w:sz w:val="22"/>
                <w:lang w:val="en-US"/>
              </w:rPr>
              <w:t>Про</w:t>
            </w:r>
            <w:proofErr w:type="spellEnd"/>
            <w:r w:rsidR="00CB6799">
              <w:rPr>
                <w:rFonts w:ascii="Times New Roman" w:hAnsi="Times New Roman"/>
                <w:i/>
                <w:sz w:val="22"/>
              </w:rPr>
              <w:t>контролировано</w:t>
            </w:r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proofErr w:type="spellStart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>коробов</w:t>
            </w:r>
            <w:commentRangeEnd w:id="11"/>
            <w:proofErr w:type="spellEnd"/>
            <w:r w:rsidR="007370B5">
              <w:rPr>
                <w:rStyle w:val="af8"/>
              </w:rPr>
              <w:commentReference w:id="11"/>
            </w:r>
            <w:commentRangeEnd w:id="12"/>
            <w:r w:rsidR="00F05E18">
              <w:rPr>
                <w:rStyle w:val="af8"/>
              </w:rPr>
              <w:commentReference w:id="12"/>
            </w:r>
          </w:p>
        </w:tc>
      </w:tr>
      <w:tr w:rsidR="00B80740" w:rsidRPr="006F03C7" w14:paraId="27B79DEE" w14:textId="77777777" w:rsidTr="00153CDA">
        <w:tc>
          <w:tcPr>
            <w:tcW w:w="3118" w:type="dxa"/>
          </w:tcPr>
          <w:p w14:paraId="472BD01E" w14:textId="77777777" w:rsidR="00B80740" w:rsidRPr="006F03C7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Штук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F03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Qty</w:t>
            </w:r>
            <w:proofErr w:type="spellEnd"/>
          </w:p>
        </w:tc>
        <w:tc>
          <w:tcPr>
            <w:tcW w:w="7088" w:type="dxa"/>
          </w:tcPr>
          <w:p w14:paraId="6FC9B1D1" w14:textId="535CE4E2" w:rsidR="00B80740" w:rsidRPr="00E9533C" w:rsidRDefault="00B80740" w:rsidP="00E9533C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количеством </w:t>
            </w:r>
            <w:r w:rsidR="00E9533C">
              <w:rPr>
                <w:rFonts w:ascii="Times New Roman" w:hAnsi="Times New Roman"/>
                <w:sz w:val="22"/>
              </w:rPr>
              <w:t xml:space="preserve">отсканированных кодов </w:t>
            </w:r>
            <w:r w:rsidR="00E9533C">
              <w:rPr>
                <w:rFonts w:ascii="Times New Roman" w:hAnsi="Times New Roman"/>
                <w:sz w:val="22"/>
                <w:lang w:val="en-US"/>
              </w:rPr>
              <w:t>SSCC</w:t>
            </w:r>
            <w:r w:rsidR="00E9533C">
              <w:rPr>
                <w:rFonts w:ascii="Times New Roman" w:hAnsi="Times New Roman"/>
                <w:sz w:val="22"/>
              </w:rPr>
              <w:t xml:space="preserve"> по маршруту комплектации.</w:t>
            </w:r>
          </w:p>
        </w:tc>
      </w:tr>
    </w:tbl>
    <w:p w14:paraId="6877E4D4" w14:textId="7097BF56" w:rsidR="00381B3B" w:rsidRDefault="00B80740" w:rsidP="007930AE">
      <w:pPr>
        <w:pStyle w:val="a4"/>
        <w:ind w:left="1560" w:firstLine="0"/>
      </w:pPr>
      <w:r>
        <w:rPr>
          <w:szCs w:val="22"/>
        </w:rPr>
        <w:t xml:space="preserve">Все остальные поля система должна </w:t>
      </w:r>
      <w:r>
        <w:t xml:space="preserve">заполнять по аналогии, как это делается для записей, у которых поле </w:t>
      </w:r>
      <w:r w:rsidRPr="001C1090">
        <w:rPr>
          <w:b/>
          <w:i/>
        </w:rPr>
        <w:t>Ссылка</w:t>
      </w:r>
      <w:r>
        <w:t xml:space="preserve"> </w:t>
      </w:r>
      <w:r w:rsidRPr="006F03C7">
        <w:t>(</w:t>
      </w:r>
      <w:proofErr w:type="spellStart"/>
      <w:r w:rsidRPr="006F03C7">
        <w:t>WMS_JournalWarehouseOperationTable</w:t>
      </w:r>
      <w:proofErr w:type="spellEnd"/>
      <w:r w:rsidRPr="006F03C7">
        <w:t>).</w:t>
      </w:r>
      <w:proofErr w:type="spellStart"/>
      <w:r w:rsidRPr="006F03C7">
        <w:t>TransType</w:t>
      </w:r>
      <w:proofErr w:type="spellEnd"/>
      <w:r>
        <w:t xml:space="preserve"> заполнена значением – </w:t>
      </w:r>
      <w:r w:rsidR="00CB6799">
        <w:rPr>
          <w:i/>
        </w:rPr>
        <w:t>Проконтролировано</w:t>
      </w:r>
      <w:r w:rsidRPr="00F147C0">
        <w:rPr>
          <w:i/>
        </w:rPr>
        <w:t xml:space="preserve"> штук</w:t>
      </w:r>
      <w:r w:rsidR="00E9533C">
        <w:t>.</w:t>
      </w:r>
      <w:r>
        <w:br/>
      </w:r>
    </w:p>
    <w:p w14:paraId="6FB272DA" w14:textId="77777777" w:rsidR="00B80740" w:rsidRDefault="0026559D" w:rsidP="0026559D">
      <w:pPr>
        <w:pStyle w:val="a4"/>
        <w:numPr>
          <w:ilvl w:val="3"/>
          <w:numId w:val="23"/>
        </w:numPr>
      </w:pPr>
      <w:r>
        <w:t xml:space="preserve">Если товар </w:t>
      </w:r>
      <w:r w:rsidRPr="00446D71">
        <w:rPr>
          <w:highlight w:val="yellow"/>
        </w:rPr>
        <w:t>не маркированный</w:t>
      </w:r>
      <w:r>
        <w:t>, то система должна</w:t>
      </w:r>
      <w:r w:rsidR="00B80740">
        <w:t xml:space="preserve"> позволять сканировать штриховой код упаковки. При сканировании штрихового кода упаковки система должна выполнить проверку по значению поля </w:t>
      </w:r>
      <w:r w:rsidR="00B80740" w:rsidRPr="00792F88">
        <w:rPr>
          <w:b/>
          <w:i/>
        </w:rPr>
        <w:t xml:space="preserve">Тип </w:t>
      </w:r>
      <w:proofErr w:type="spellStart"/>
      <w:r w:rsidR="00B80740" w:rsidRPr="00792F88">
        <w:rPr>
          <w:b/>
          <w:i/>
        </w:rPr>
        <w:t>грузоместа</w:t>
      </w:r>
      <w:proofErr w:type="spellEnd"/>
      <w:r w:rsidR="00B80740">
        <w:t xml:space="preserve"> </w:t>
      </w:r>
      <w:r w:rsidR="00B80740" w:rsidRPr="00792F88">
        <w:t>(</w:t>
      </w:r>
      <w:proofErr w:type="spellStart"/>
      <w:r w:rsidR="00B80740" w:rsidRPr="00792F88">
        <w:t>WMSPalletType</w:t>
      </w:r>
      <w:proofErr w:type="spellEnd"/>
      <w:proofErr w:type="gramStart"/>
      <w:r w:rsidR="00B80740" w:rsidRPr="00792F88">
        <w:t>).</w:t>
      </w:r>
      <w:proofErr w:type="spellStart"/>
      <w:r w:rsidR="00B80740" w:rsidRPr="00792F88">
        <w:t>WMS</w:t>
      </w:r>
      <w:proofErr w:type="gramEnd"/>
      <w:r w:rsidR="00B80740" w:rsidRPr="00792F88">
        <w:t>_PickingTara</w:t>
      </w:r>
      <w:proofErr w:type="spellEnd"/>
      <w:r w:rsidR="00B80740">
        <w:t xml:space="preserve">, которое находится на форме </w:t>
      </w:r>
      <w:r w:rsidR="00B80740" w:rsidRPr="00792F88">
        <w:rPr>
          <w:b/>
        </w:rPr>
        <w:t xml:space="preserve">Типы </w:t>
      </w:r>
      <w:proofErr w:type="spellStart"/>
      <w:r w:rsidR="00B80740" w:rsidRPr="00792F88">
        <w:rPr>
          <w:b/>
        </w:rPr>
        <w:t>палет</w:t>
      </w:r>
      <w:proofErr w:type="spellEnd"/>
      <w:r w:rsidR="00B80740">
        <w:t xml:space="preserve"> (см. п. 7.5), где связь с маршрутной картой через поле </w:t>
      </w:r>
      <w:r w:rsidR="00B80740" w:rsidRPr="00792F88">
        <w:rPr>
          <w:b/>
          <w:i/>
        </w:rPr>
        <w:t>Тип паллеты для комплектации</w:t>
      </w:r>
      <w:r w:rsidR="00B80740">
        <w:t xml:space="preserve"> </w:t>
      </w:r>
      <w:r w:rsidR="00B80740" w:rsidRPr="00792F88">
        <w:t>(</w:t>
      </w:r>
      <w:proofErr w:type="spellStart"/>
      <w:r w:rsidR="00B80740" w:rsidRPr="00792F88">
        <w:t>WMSPickingRoute</w:t>
      </w:r>
      <w:proofErr w:type="spellEnd"/>
      <w:r w:rsidR="00B80740" w:rsidRPr="00792F88">
        <w:t>).</w:t>
      </w:r>
      <w:proofErr w:type="spellStart"/>
      <w:r w:rsidR="00B80740" w:rsidRPr="00792F88">
        <w:t>WMS_PickingPalletTypeId</w:t>
      </w:r>
      <w:proofErr w:type="spellEnd"/>
      <w:r w:rsidR="00B80740">
        <w:t>:</w:t>
      </w:r>
    </w:p>
    <w:p w14:paraId="6C244E2B" w14:textId="77777777" w:rsidR="00B80740" w:rsidRDefault="00B80740" w:rsidP="00B80740">
      <w:pPr>
        <w:pStyle w:val="a4"/>
        <w:numPr>
          <w:ilvl w:val="4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r w:rsidRPr="00792F88">
        <w:t>).</w:t>
      </w:r>
      <w:proofErr w:type="spellStart"/>
      <w:r w:rsidRPr="00792F88">
        <w:t>WMS_PickingTara</w:t>
      </w:r>
      <w:proofErr w:type="spellEnd"/>
      <w:r>
        <w:t xml:space="preserve"> - </w:t>
      </w:r>
      <w:r w:rsidRPr="00792F88">
        <w:rPr>
          <w:i/>
        </w:rPr>
        <w:t>Заводская упаковка</w:t>
      </w:r>
      <w:r>
        <w:t xml:space="preserve">, то система должна позволять сканировать заводской код короба товара, при этом система должна выполнять проверку наличия такого штрихового кода в поле </w:t>
      </w:r>
      <w:commentRangeStart w:id="13"/>
      <w:commentRangeStart w:id="14"/>
      <w:r w:rsidRPr="00446D71">
        <w:rPr>
          <w:b/>
          <w:i/>
          <w:highlight w:val="yellow"/>
        </w:rPr>
        <w:t>Штрих-код упаковки</w:t>
      </w:r>
      <w:r w:rsidRPr="00446D71">
        <w:rPr>
          <w:highlight w:val="yellow"/>
        </w:rPr>
        <w:t xml:space="preserve"> </w:t>
      </w:r>
      <w:commentRangeEnd w:id="13"/>
      <w:r w:rsidR="00DB4775" w:rsidRPr="00446D71">
        <w:rPr>
          <w:rStyle w:val="af8"/>
          <w:rFonts w:ascii="Arial" w:hAnsi="Arial"/>
          <w:highlight w:val="yellow"/>
        </w:rPr>
        <w:commentReference w:id="13"/>
      </w:r>
      <w:commentRangeEnd w:id="14"/>
      <w:r w:rsidR="00493FF4">
        <w:rPr>
          <w:rStyle w:val="af8"/>
          <w:rFonts w:ascii="Arial" w:hAnsi="Arial"/>
        </w:rPr>
        <w:commentReference w:id="14"/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packBarCode</w:t>
      </w:r>
      <w:proofErr w:type="spellEnd"/>
      <w:r>
        <w:t xml:space="preserve">, которое находится на форме </w:t>
      </w:r>
      <w:r w:rsidRPr="00F506C9">
        <w:rPr>
          <w:b/>
        </w:rPr>
        <w:t>Штрих-коды упаковки</w:t>
      </w:r>
      <w:r>
        <w:t xml:space="preserve"> (см. п. 7.6.), где связь с кодом номенклатуры реализована через поле </w:t>
      </w:r>
      <w:r w:rsidRPr="00BB1E34">
        <w:rPr>
          <w:b/>
          <w:i/>
        </w:rPr>
        <w:t>Код номенклатуры</w:t>
      </w:r>
      <w:r>
        <w:t xml:space="preserve"> </w:t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которое равно значению поля </w:t>
      </w:r>
      <w:r w:rsidRPr="00BB1E34">
        <w:rPr>
          <w:b/>
          <w:i/>
        </w:rPr>
        <w:t>Код номенклатуры</w:t>
      </w:r>
      <w:r>
        <w:t xml:space="preserve"> </w:t>
      </w:r>
      <w:r w:rsidRPr="00BB1E34">
        <w:t>(</w:t>
      </w:r>
      <w:proofErr w:type="spellStart"/>
      <w:r w:rsidRPr="00BB1E34">
        <w:t>WMSOrderTrans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при этом система должна заполнять значение поля </w:t>
      </w:r>
      <w:r w:rsidRPr="00F506C9">
        <w:rPr>
          <w:b/>
          <w:i/>
        </w:rPr>
        <w:t>Проверено</w:t>
      </w:r>
      <w:r>
        <w:t xml:space="preserve"> </w:t>
      </w:r>
      <w:r w:rsidRPr="00F506C9">
        <w:lastRenderedPageBreak/>
        <w:t>(</w:t>
      </w:r>
      <w:proofErr w:type="spellStart"/>
      <w:r w:rsidRPr="00F506C9">
        <w:t>WMS_PickingLineBuffer</w:t>
      </w:r>
      <w:proofErr w:type="spellEnd"/>
      <w:r w:rsidRPr="00F506C9">
        <w:t>).</w:t>
      </w:r>
      <w:proofErr w:type="spellStart"/>
      <w:r w:rsidRPr="00F506C9">
        <w:t>IMP_PickedQty</w:t>
      </w:r>
      <w:proofErr w:type="spellEnd"/>
      <w:r>
        <w:t xml:space="preserve"> значением из поля </w:t>
      </w:r>
      <w:r w:rsidRPr="00F506C9">
        <w:rPr>
          <w:b/>
          <w:i/>
        </w:rPr>
        <w:t>Количество</w:t>
      </w:r>
      <w:r>
        <w:t xml:space="preserve"> </w:t>
      </w:r>
      <w:r w:rsidRPr="00F506C9">
        <w:t>(</w:t>
      </w:r>
      <w:proofErr w:type="spellStart"/>
      <w:r w:rsidRPr="00F506C9">
        <w:t>WMS_PackBarcode</w:t>
      </w:r>
      <w:proofErr w:type="spellEnd"/>
      <w:r w:rsidRPr="00F506C9">
        <w:t>).</w:t>
      </w:r>
      <w:proofErr w:type="spellStart"/>
      <w:r w:rsidRPr="00F506C9">
        <w:t>qty</w:t>
      </w:r>
      <w:proofErr w:type="spellEnd"/>
      <w:r>
        <w:t xml:space="preserve"> с найденной записи</w:t>
      </w:r>
      <w:r w:rsidRPr="00F506C9">
        <w:t xml:space="preserve"> </w:t>
      </w:r>
      <w:r>
        <w:t xml:space="preserve">на форме </w:t>
      </w:r>
      <w:r w:rsidRPr="00F506C9">
        <w:rPr>
          <w:b/>
        </w:rPr>
        <w:t>Штрих-коды упаковки</w:t>
      </w:r>
      <w:r>
        <w:t xml:space="preserve"> (см. п. 7.6.):</w:t>
      </w:r>
    </w:p>
    <w:p w14:paraId="68E5FB68" w14:textId="4A77DD23" w:rsidR="00B80740" w:rsidRDefault="00B80740" w:rsidP="00B80740">
      <w:pPr>
        <w:pStyle w:val="a4"/>
        <w:numPr>
          <w:ilvl w:val="5"/>
          <w:numId w:val="23"/>
        </w:numPr>
      </w:pPr>
      <w:r>
        <w:t xml:space="preserve">При завершении контроля, при нажатии на кнопку </w:t>
      </w:r>
      <w:r w:rsidRPr="0028761C">
        <w:rPr>
          <w:b/>
        </w:rPr>
        <w:t>[Завершить маршрут]</w:t>
      </w:r>
      <w:r>
        <w:t>,</w:t>
      </w:r>
      <w:r w:rsidRPr="0028761C">
        <w:t xml:space="preserve"> </w:t>
      </w:r>
      <w:r>
        <w:t xml:space="preserve">которая находится на форме </w:t>
      </w:r>
      <w:r w:rsidRPr="008254A3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>
        <w:t xml:space="preserve"> система должна создать запись на форме </w:t>
      </w:r>
      <w:r w:rsidRPr="006F03C7">
        <w:rPr>
          <w:b/>
        </w:rPr>
        <w:t>Отчет по операциям</w:t>
      </w:r>
      <w:r>
        <w:t xml:space="preserve"> (см. п. 7.4.), заполнив на ней соответствующие поля: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7088"/>
      </w:tblGrid>
      <w:tr w:rsidR="00B80740" w:rsidRPr="00FF5124" w14:paraId="65C6EDCE" w14:textId="77777777" w:rsidTr="00153CDA">
        <w:trPr>
          <w:trHeight w:val="999"/>
        </w:trPr>
        <w:tc>
          <w:tcPr>
            <w:tcW w:w="3118" w:type="dxa"/>
            <w:shd w:val="clear" w:color="auto" w:fill="D9D9D9" w:themeFill="background1" w:themeFillShade="D9"/>
          </w:tcPr>
          <w:p w14:paraId="59EABEC3" w14:textId="77777777" w:rsidR="00B80740" w:rsidRPr="00FF5124" w:rsidRDefault="00B80740" w:rsidP="00B80740">
            <w:pPr>
              <w:pStyle w:val="affa"/>
              <w:spacing w:after="120"/>
              <w:contextualSpacing w:val="0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1DA533F5" w14:textId="77777777" w:rsidR="00B80740" w:rsidRPr="00FF5124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Чем заполнять</w:t>
            </w:r>
          </w:p>
        </w:tc>
      </w:tr>
      <w:tr w:rsidR="00B80740" w:rsidRPr="00493FF4" w14:paraId="6A7DB111" w14:textId="77777777" w:rsidTr="00153CDA">
        <w:tc>
          <w:tcPr>
            <w:tcW w:w="3118" w:type="dxa"/>
          </w:tcPr>
          <w:p w14:paraId="1B9DF3B2" w14:textId="77777777" w:rsidR="00B80740" w:rsidRPr="006F03C7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</w:p>
        </w:tc>
        <w:tc>
          <w:tcPr>
            <w:tcW w:w="7088" w:type="dxa"/>
          </w:tcPr>
          <w:p w14:paraId="159AB0CF" w14:textId="7557A7DC" w:rsidR="00B80740" w:rsidRPr="00072A96" w:rsidRDefault="00B80740" w:rsidP="00CB6799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Заполнять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значением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поля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- </w:t>
            </w:r>
            <w:r w:rsidR="00CB6799">
              <w:rPr>
                <w:rFonts w:ascii="Times New Roman" w:hAnsi="Times New Roman"/>
                <w:i/>
                <w:sz w:val="22"/>
              </w:rPr>
              <w:t>Проконтролировано</w:t>
            </w:r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proofErr w:type="spellStart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>коробов</w:t>
            </w:r>
            <w:proofErr w:type="spellEnd"/>
          </w:p>
        </w:tc>
      </w:tr>
      <w:tr w:rsidR="00B80740" w:rsidRPr="006F03C7" w14:paraId="2A49B823" w14:textId="77777777" w:rsidTr="00153CDA">
        <w:tc>
          <w:tcPr>
            <w:tcW w:w="3118" w:type="dxa"/>
          </w:tcPr>
          <w:p w14:paraId="72FEB808" w14:textId="77777777" w:rsidR="00B80740" w:rsidRPr="006F03C7" w:rsidRDefault="00B80740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Штук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F03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Qty</w:t>
            </w:r>
            <w:proofErr w:type="spellEnd"/>
          </w:p>
        </w:tc>
        <w:tc>
          <w:tcPr>
            <w:tcW w:w="7088" w:type="dxa"/>
          </w:tcPr>
          <w:p w14:paraId="30E70976" w14:textId="77777777" w:rsidR="00B80740" w:rsidRDefault="00B80740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количеством отсканированных заводских коробов, штриховые коды которых были найдены в таблице </w:t>
            </w:r>
            <w:proofErr w:type="spellStart"/>
            <w:r w:rsidRPr="00BB1E34">
              <w:rPr>
                <w:rFonts w:ascii="Times New Roman" w:hAnsi="Times New Roman"/>
                <w:sz w:val="22"/>
              </w:rPr>
              <w:t>WMS_PackBarcode</w:t>
            </w:r>
            <w:proofErr w:type="spellEnd"/>
          </w:p>
          <w:p w14:paraId="2A62C5C4" w14:textId="77777777" w:rsidR="00B80740" w:rsidRPr="00F147C0" w:rsidRDefault="00B80740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запись = 1 короб</w:t>
            </w:r>
          </w:p>
        </w:tc>
      </w:tr>
    </w:tbl>
    <w:p w14:paraId="6929D893" w14:textId="1C26248F" w:rsidR="00B80740" w:rsidRDefault="00B80740" w:rsidP="00B80740">
      <w:pPr>
        <w:pStyle w:val="a4"/>
        <w:ind w:left="1418" w:firstLine="0"/>
      </w:pPr>
      <w:r>
        <w:rPr>
          <w:szCs w:val="22"/>
        </w:rPr>
        <w:t xml:space="preserve">Все остальные поля система должна </w:t>
      </w:r>
      <w:r>
        <w:t xml:space="preserve">заполнять по аналогии, как это делается для записей, у которых поле </w:t>
      </w:r>
      <w:r w:rsidRPr="001C1090">
        <w:rPr>
          <w:b/>
          <w:i/>
        </w:rPr>
        <w:t>Ссылка</w:t>
      </w:r>
      <w:r>
        <w:t xml:space="preserve"> </w:t>
      </w:r>
      <w:r w:rsidRPr="006F03C7">
        <w:t>(</w:t>
      </w:r>
      <w:proofErr w:type="spellStart"/>
      <w:r w:rsidRPr="006F03C7">
        <w:t>WMS_JournalWarehouseOperationTable</w:t>
      </w:r>
      <w:proofErr w:type="spellEnd"/>
      <w:proofErr w:type="gramStart"/>
      <w:r w:rsidRPr="006F03C7">
        <w:t>).</w:t>
      </w:r>
      <w:proofErr w:type="spellStart"/>
      <w:r w:rsidRPr="006F03C7">
        <w:t>TransType</w:t>
      </w:r>
      <w:proofErr w:type="spellEnd"/>
      <w:proofErr w:type="gramEnd"/>
      <w:r>
        <w:t xml:space="preserve"> заполнена значением – </w:t>
      </w:r>
      <w:r w:rsidR="00CB6799">
        <w:rPr>
          <w:i/>
        </w:rPr>
        <w:t>Проконтролировано</w:t>
      </w:r>
      <w:r w:rsidRPr="00F147C0">
        <w:rPr>
          <w:i/>
        </w:rPr>
        <w:t xml:space="preserve"> штук</w:t>
      </w:r>
    </w:p>
    <w:p w14:paraId="3B3F32C7" w14:textId="76FC5243" w:rsidR="00D53134" w:rsidRDefault="00B80740" w:rsidP="003B5E93">
      <w:pPr>
        <w:pStyle w:val="a4"/>
        <w:numPr>
          <w:ilvl w:val="4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r w:rsidRPr="00792F88">
        <w:t>).</w:t>
      </w:r>
      <w:proofErr w:type="spellStart"/>
      <w:r w:rsidRPr="00792F88">
        <w:t>WMS_PickingTara</w:t>
      </w:r>
      <w:proofErr w:type="spellEnd"/>
      <w:r>
        <w:t xml:space="preserve"> – не </w:t>
      </w:r>
      <w:r w:rsidRPr="00792F88">
        <w:rPr>
          <w:i/>
        </w:rPr>
        <w:t>Заводская упаковка</w:t>
      </w:r>
      <w:r>
        <w:t xml:space="preserve">, то система не должна позволять сканировать штриховой код заводского короба и </w:t>
      </w:r>
      <w:r w:rsidR="003B5E93">
        <w:t xml:space="preserve">должна </w:t>
      </w:r>
      <w:r>
        <w:t>работать</w:t>
      </w:r>
      <w:r w:rsidR="00A256AC">
        <w:t xml:space="preserve"> как это реализовано сейчас.</w:t>
      </w:r>
      <w:r w:rsidR="00A256AC">
        <w:br/>
      </w:r>
    </w:p>
    <w:p w14:paraId="2B1A8464" w14:textId="7B6EFACD" w:rsidR="0026559D" w:rsidRDefault="00D53134" w:rsidP="00F763DB">
      <w:pPr>
        <w:pStyle w:val="a4"/>
        <w:numPr>
          <w:ilvl w:val="2"/>
          <w:numId w:val="23"/>
        </w:numPr>
      </w:pPr>
      <w:r>
        <w:t xml:space="preserve">Если признак в поле </w:t>
      </w:r>
      <w:r w:rsidRPr="00FF46EC">
        <w:rPr>
          <w:b/>
          <w:i/>
        </w:rPr>
        <w:t xml:space="preserve">Сервис </w:t>
      </w:r>
      <w:proofErr w:type="spellStart"/>
      <w:r w:rsidRPr="00FF46EC">
        <w:rPr>
          <w:b/>
          <w:i/>
        </w:rPr>
        <w:t>магнитки</w:t>
      </w:r>
      <w:proofErr w:type="spellEnd"/>
      <w:r>
        <w:t xml:space="preserve"> </w:t>
      </w:r>
      <w:r w:rsidRPr="00FF46EC">
        <w:t>(</w:t>
      </w:r>
      <w:proofErr w:type="spellStart"/>
      <w:r w:rsidRPr="00FF46EC">
        <w:t>RequestTable</w:t>
      </w:r>
      <w:proofErr w:type="spellEnd"/>
      <w:r w:rsidRPr="00FF46EC">
        <w:t>).</w:t>
      </w:r>
      <w:proofErr w:type="spellStart"/>
      <w:r w:rsidRPr="00FF46EC">
        <w:t>ServMAGNITKI</w:t>
      </w:r>
      <w:proofErr w:type="spellEnd"/>
      <w:r>
        <w:t xml:space="preserve"> </w:t>
      </w:r>
      <w:r w:rsidRPr="00680C80">
        <w:rPr>
          <w:b/>
          <w:color w:val="FF0000"/>
        </w:rPr>
        <w:t>не установлен</w:t>
      </w:r>
      <w:r>
        <w:t>, то система должна</w:t>
      </w:r>
      <w:r w:rsidR="0026559D" w:rsidRPr="0026559D">
        <w:t xml:space="preserve"> </w:t>
      </w:r>
      <w:r w:rsidR="00431A7E">
        <w:t xml:space="preserve">позволять сканировать товар поштучно только при наличии признака в поле </w:t>
      </w:r>
      <w:r w:rsidR="00431A7E">
        <w:rPr>
          <w:b/>
          <w:i/>
        </w:rPr>
        <w:t>Поштучно</w:t>
      </w:r>
      <w:r w:rsidR="00431A7E">
        <w:t xml:space="preserve"> </w:t>
      </w:r>
      <w:r w:rsidR="00431A7E" w:rsidRPr="00431A7E">
        <w:t>(</w:t>
      </w:r>
      <w:proofErr w:type="spellStart"/>
      <w:r w:rsidR="00431A7E" w:rsidRPr="00431A7E">
        <w:t>WMSOrderTrans</w:t>
      </w:r>
      <w:proofErr w:type="spellEnd"/>
      <w:r w:rsidR="00431A7E" w:rsidRPr="00431A7E">
        <w:t>).</w:t>
      </w:r>
      <w:proofErr w:type="spellStart"/>
      <w:r w:rsidR="00431A7E" w:rsidRPr="00431A7E">
        <w:rPr>
          <w:lang w:val="en-US"/>
        </w:rPr>
        <w:t>AllowPieceControl</w:t>
      </w:r>
      <w:proofErr w:type="spellEnd"/>
      <w:r w:rsidR="00431A7E">
        <w:t xml:space="preserve">, во всех остальных случаях система должна позволять сканировать только коды </w:t>
      </w:r>
      <w:r w:rsidR="00431A7E">
        <w:rPr>
          <w:lang w:val="en-US"/>
        </w:rPr>
        <w:t>SSCC</w:t>
      </w:r>
      <w:r w:rsidR="00431A7E" w:rsidRPr="00431A7E">
        <w:t xml:space="preserve"> </w:t>
      </w:r>
      <w:r w:rsidR="00431A7E">
        <w:t>или штриховые кода короба</w:t>
      </w:r>
      <w:r w:rsidR="005A55E3">
        <w:t xml:space="preserve">, при попытке сканирования штучного товара система должна сбрасывать отсканированное значение кода маркировки или штрихового кода товара и выводить на экран </w:t>
      </w:r>
      <w:proofErr w:type="spellStart"/>
      <w:r w:rsidR="005A55E3">
        <w:t>инфолог</w:t>
      </w:r>
      <w:proofErr w:type="spellEnd"/>
      <w:r w:rsidR="005A55E3">
        <w:t>: «</w:t>
      </w:r>
      <w:r w:rsidR="005A55E3" w:rsidRPr="005A55E3">
        <w:rPr>
          <w:i/>
        </w:rPr>
        <w:t xml:space="preserve">Поштучный контроль запрещен. Сканируйте код </w:t>
      </w:r>
      <w:r w:rsidR="005A55E3" w:rsidRPr="005A55E3">
        <w:rPr>
          <w:i/>
          <w:lang w:val="en-US"/>
        </w:rPr>
        <w:t>SSCC</w:t>
      </w:r>
      <w:r w:rsidR="005A55E3" w:rsidRPr="005A55E3">
        <w:rPr>
          <w:i/>
        </w:rPr>
        <w:t xml:space="preserve"> или ШК короба</w:t>
      </w:r>
      <w:r w:rsidR="005A55E3">
        <w:t>.»</w:t>
      </w:r>
      <w:r w:rsidR="00431A7E">
        <w:t xml:space="preserve">. Так же система должна </w:t>
      </w:r>
      <w:r w:rsidR="0026559D">
        <w:t>выполнять проверку на наличие признака в поле</w:t>
      </w:r>
      <w:r w:rsidR="0026559D" w:rsidRPr="0026559D">
        <w:rPr>
          <w:b/>
          <w:i/>
        </w:rPr>
        <w:t xml:space="preserve"> Маркируемый товар </w:t>
      </w:r>
      <w:r w:rsidR="0026559D">
        <w:t>(</w:t>
      </w:r>
      <w:proofErr w:type="spellStart"/>
      <w:r w:rsidR="0026559D" w:rsidRPr="0026559D">
        <w:t>InventTable</w:t>
      </w:r>
      <w:proofErr w:type="spellEnd"/>
      <w:r w:rsidR="0026559D">
        <w:t>).</w:t>
      </w:r>
      <w:proofErr w:type="spellStart"/>
      <w:r w:rsidR="0026559D" w:rsidRPr="0026559D">
        <w:t>LFL_IsMarkableItem</w:t>
      </w:r>
      <w:proofErr w:type="spellEnd"/>
      <w:r w:rsidR="0026559D">
        <w:t xml:space="preserve">, которое находится на форме </w:t>
      </w:r>
      <w:r w:rsidR="0026559D" w:rsidRPr="0026559D">
        <w:rPr>
          <w:b/>
        </w:rPr>
        <w:t>Сведение об используемом продукте</w:t>
      </w:r>
      <w:r w:rsidR="0026559D">
        <w:t xml:space="preserve"> (см. п. 7.7.):</w:t>
      </w:r>
    </w:p>
    <w:p w14:paraId="5230285D" w14:textId="51D52655" w:rsidR="0026559D" w:rsidRDefault="0026559D" w:rsidP="0026559D">
      <w:pPr>
        <w:pStyle w:val="a4"/>
        <w:numPr>
          <w:ilvl w:val="3"/>
          <w:numId w:val="23"/>
        </w:numPr>
      </w:pPr>
      <w:r>
        <w:t>Если товар маркированный, то система должна</w:t>
      </w:r>
      <w:r w:rsidR="00694FE6" w:rsidRPr="00694FE6">
        <w:t xml:space="preserve"> </w:t>
      </w:r>
      <w:r w:rsidR="00694FE6">
        <w:t xml:space="preserve">позволить отсканировать </w:t>
      </w:r>
      <w:commentRangeStart w:id="15"/>
      <w:commentRangeStart w:id="16"/>
      <w:r w:rsidR="00694FE6">
        <w:t>код</w:t>
      </w:r>
      <w:r w:rsidR="00381748">
        <w:t xml:space="preserve">ы </w:t>
      </w:r>
      <w:r w:rsidR="00381748">
        <w:rPr>
          <w:lang w:val="en-US"/>
        </w:rPr>
        <w:t>SSCC</w:t>
      </w:r>
      <w:r w:rsidR="00381748" w:rsidRPr="00381748">
        <w:t xml:space="preserve"> </w:t>
      </w:r>
      <w:r w:rsidR="00381748">
        <w:t>и штриховые коды упаковок</w:t>
      </w:r>
      <w:commentRangeEnd w:id="15"/>
      <w:r w:rsidR="004F56D0">
        <w:rPr>
          <w:rStyle w:val="af8"/>
          <w:rFonts w:ascii="Arial" w:hAnsi="Arial"/>
        </w:rPr>
        <w:commentReference w:id="15"/>
      </w:r>
      <w:commentRangeEnd w:id="16"/>
      <w:r w:rsidR="00381748">
        <w:rPr>
          <w:rStyle w:val="af8"/>
          <w:rFonts w:ascii="Arial" w:hAnsi="Arial"/>
        </w:rPr>
        <w:commentReference w:id="16"/>
      </w:r>
      <w:r w:rsidR="00694FE6">
        <w:t>:</w:t>
      </w:r>
      <w:r w:rsidR="00694FE6">
        <w:br/>
      </w:r>
      <w:r w:rsidR="00694FE6" w:rsidRPr="00B80740">
        <w:rPr>
          <w:b/>
          <w:i/>
        </w:rPr>
        <w:t>Примечание</w:t>
      </w:r>
      <w:r w:rsidR="00694FE6">
        <w:t xml:space="preserve">: </w:t>
      </w:r>
      <w:r w:rsidR="00694FE6" w:rsidRPr="00443A58">
        <w:rPr>
          <w:i/>
        </w:rPr>
        <w:t xml:space="preserve">При отсутствии </w:t>
      </w:r>
      <w:r w:rsidR="00694FE6" w:rsidRPr="00443A58">
        <w:rPr>
          <w:i/>
          <w:lang w:val="en-US"/>
        </w:rPr>
        <w:t>SSCC</w:t>
      </w:r>
      <w:r w:rsidR="00694FE6" w:rsidRPr="00443A58">
        <w:rPr>
          <w:i/>
        </w:rPr>
        <w:t xml:space="preserve"> кода на упаковке</w:t>
      </w:r>
      <w:r w:rsidR="00694FE6">
        <w:rPr>
          <w:i/>
        </w:rPr>
        <w:t xml:space="preserve"> с маркированным товаром</w:t>
      </w:r>
      <w:r w:rsidR="00694FE6" w:rsidRPr="00443A58">
        <w:rPr>
          <w:i/>
        </w:rPr>
        <w:t>, допустимо сканирование штрихового кода упаковки</w:t>
      </w:r>
      <w:r w:rsidR="00694FE6">
        <w:t>.</w:t>
      </w:r>
    </w:p>
    <w:p w14:paraId="5EDB815C" w14:textId="5F055E6D" w:rsidR="00694FE6" w:rsidRDefault="00694FE6" w:rsidP="00694FE6">
      <w:pPr>
        <w:pStyle w:val="a4"/>
        <w:numPr>
          <w:ilvl w:val="4"/>
          <w:numId w:val="23"/>
        </w:numPr>
      </w:pPr>
      <w:r>
        <w:t xml:space="preserve">При сканировании </w:t>
      </w:r>
      <w:r>
        <w:rPr>
          <w:lang w:val="en-US"/>
        </w:rPr>
        <w:t>SSCC</w:t>
      </w:r>
      <w:r>
        <w:t xml:space="preserve"> кода короба система должна записывать в поле </w:t>
      </w:r>
      <w:r w:rsidRPr="00F506C9">
        <w:rPr>
          <w:b/>
          <w:i/>
        </w:rPr>
        <w:t>Проверено</w:t>
      </w:r>
      <w:r>
        <w:t xml:space="preserve"> </w:t>
      </w:r>
      <w:r w:rsidRPr="00F506C9">
        <w:t>(</w:t>
      </w:r>
      <w:proofErr w:type="spellStart"/>
      <w:r w:rsidRPr="00F506C9">
        <w:t>WMS_PickingLineBuffer</w:t>
      </w:r>
      <w:proofErr w:type="spellEnd"/>
      <w:proofErr w:type="gramStart"/>
      <w:r w:rsidRPr="00F506C9">
        <w:t>).</w:t>
      </w:r>
      <w:proofErr w:type="spellStart"/>
      <w:r w:rsidRPr="00F506C9">
        <w:t>IMP</w:t>
      </w:r>
      <w:proofErr w:type="gramEnd"/>
      <w:r w:rsidRPr="00F506C9">
        <w:t>_PickedQty</w:t>
      </w:r>
      <w:proofErr w:type="spellEnd"/>
      <w:r>
        <w:t xml:space="preserve"> количество единиц товара, которое привязано к сканируемому коду короба</w:t>
      </w:r>
      <w:r w:rsidRPr="00F763DB">
        <w:t xml:space="preserve"> </w:t>
      </w:r>
      <w:r>
        <w:rPr>
          <w:lang w:val="en-US"/>
        </w:rPr>
        <w:t>SSCC</w:t>
      </w:r>
      <w:r>
        <w:t xml:space="preserve">, где система должна определять количество товара по количеству записей через поле </w:t>
      </w:r>
      <w:r w:rsidRPr="00F763DB">
        <w:t>(</w:t>
      </w:r>
      <w:proofErr w:type="spellStart"/>
      <w:r w:rsidRPr="00F763DB">
        <w:t>LFL_MarkingCodeTable</w:t>
      </w:r>
      <w:proofErr w:type="spellEnd"/>
      <w:r w:rsidRPr="00F763DB">
        <w:t>).SSCC</w:t>
      </w:r>
      <w:r>
        <w:t xml:space="preserve"> значение которого равно отсканированному коду короба </w:t>
      </w:r>
      <w:r>
        <w:rPr>
          <w:lang w:val="en-US"/>
        </w:rPr>
        <w:t>SSCC</w:t>
      </w:r>
      <w:r>
        <w:t>;</w:t>
      </w:r>
    </w:p>
    <w:p w14:paraId="59D15A89" w14:textId="12375F0D" w:rsidR="003B5E93" w:rsidRDefault="00694FE6" w:rsidP="003B5E93">
      <w:pPr>
        <w:pStyle w:val="a4"/>
        <w:numPr>
          <w:ilvl w:val="4"/>
          <w:numId w:val="23"/>
        </w:numPr>
      </w:pPr>
      <w:r>
        <w:t xml:space="preserve">При сканировании штрихового кода упаковки система должна выполнить проверку по значению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proofErr w:type="gramStart"/>
      <w:r w:rsidRPr="00792F88">
        <w:t>).</w:t>
      </w:r>
      <w:proofErr w:type="spellStart"/>
      <w:r w:rsidRPr="00792F88">
        <w:t>WMS</w:t>
      </w:r>
      <w:proofErr w:type="gramEnd"/>
      <w:r w:rsidRPr="00792F88">
        <w:t>_PickingTara</w:t>
      </w:r>
      <w:proofErr w:type="spellEnd"/>
      <w:r>
        <w:t xml:space="preserve">, которое находится на форме </w:t>
      </w:r>
      <w:r w:rsidRPr="00792F88">
        <w:rPr>
          <w:b/>
        </w:rPr>
        <w:t xml:space="preserve">Типы </w:t>
      </w:r>
      <w:proofErr w:type="spellStart"/>
      <w:r w:rsidRPr="00792F88">
        <w:rPr>
          <w:b/>
        </w:rPr>
        <w:t>палет</w:t>
      </w:r>
      <w:proofErr w:type="spellEnd"/>
      <w:r>
        <w:t xml:space="preserve"> (см. п. 7.5), где связь с маршрутной картой через поле </w:t>
      </w:r>
      <w:r w:rsidRPr="00792F88">
        <w:rPr>
          <w:b/>
          <w:i/>
        </w:rPr>
        <w:t>Тип паллеты для комплектации</w:t>
      </w:r>
      <w:r>
        <w:t xml:space="preserve"> </w:t>
      </w:r>
      <w:r w:rsidRPr="00792F88">
        <w:t>(</w:t>
      </w:r>
      <w:proofErr w:type="spellStart"/>
      <w:r w:rsidRPr="00792F88">
        <w:t>WMSPickingRoute</w:t>
      </w:r>
      <w:proofErr w:type="spellEnd"/>
      <w:r w:rsidRPr="00792F88">
        <w:t>).</w:t>
      </w:r>
      <w:proofErr w:type="spellStart"/>
      <w:r w:rsidRPr="00792F88">
        <w:t>WMS_PickingPalletTypeId</w:t>
      </w:r>
      <w:proofErr w:type="spellEnd"/>
      <w:r>
        <w:t>:</w:t>
      </w:r>
    </w:p>
    <w:p w14:paraId="684CBED2" w14:textId="122C5097" w:rsidR="003B5E93" w:rsidRDefault="003B5E93" w:rsidP="003B5E93">
      <w:pPr>
        <w:pStyle w:val="a4"/>
        <w:numPr>
          <w:ilvl w:val="5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r w:rsidRPr="00792F88">
        <w:t>).</w:t>
      </w:r>
      <w:proofErr w:type="spellStart"/>
      <w:r w:rsidRPr="00792F88">
        <w:t>WMS_PickingTara</w:t>
      </w:r>
      <w:proofErr w:type="spellEnd"/>
      <w:r>
        <w:t xml:space="preserve"> - </w:t>
      </w:r>
      <w:r w:rsidRPr="00792F88">
        <w:rPr>
          <w:i/>
        </w:rPr>
        <w:t>Заводская упаковка</w:t>
      </w:r>
      <w:r>
        <w:t xml:space="preserve">, то система должна позволять сканировать заводской код короба товара, при этом система должна выполнять проверку наличия такого штрихового кода в поле </w:t>
      </w:r>
      <w:r w:rsidRPr="00BB1E34">
        <w:rPr>
          <w:b/>
          <w:i/>
        </w:rPr>
        <w:t>Штрих-код упаковки</w:t>
      </w:r>
      <w:r>
        <w:t xml:space="preserve"> </w:t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packBarCode</w:t>
      </w:r>
      <w:proofErr w:type="spellEnd"/>
      <w:r>
        <w:t xml:space="preserve">, которое находится на форме </w:t>
      </w:r>
      <w:r w:rsidRPr="00F506C9">
        <w:rPr>
          <w:b/>
        </w:rPr>
        <w:t>Штрих-коды упаковки</w:t>
      </w:r>
      <w:r>
        <w:t xml:space="preserve"> (см. п. 7.6.), где связь с кодом номенклатуры реализована через поле </w:t>
      </w:r>
      <w:r w:rsidRPr="00BB1E34">
        <w:rPr>
          <w:b/>
          <w:i/>
        </w:rPr>
        <w:t>Код номенклатуры</w:t>
      </w:r>
      <w:r>
        <w:t xml:space="preserve"> </w:t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которое равно значению поля </w:t>
      </w:r>
      <w:r w:rsidRPr="00BB1E34">
        <w:rPr>
          <w:b/>
          <w:i/>
        </w:rPr>
        <w:t>Код номенклатуры</w:t>
      </w:r>
      <w:r>
        <w:t xml:space="preserve"> </w:t>
      </w:r>
      <w:r w:rsidRPr="00BB1E34">
        <w:t>(</w:t>
      </w:r>
      <w:proofErr w:type="spellStart"/>
      <w:r w:rsidRPr="00BB1E34">
        <w:t>WMSOrderTrans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при этом система должна заполнять значение поля </w:t>
      </w:r>
      <w:r w:rsidRPr="00F506C9">
        <w:rPr>
          <w:b/>
          <w:i/>
        </w:rPr>
        <w:t>Проверено</w:t>
      </w:r>
      <w:r>
        <w:t xml:space="preserve"> </w:t>
      </w:r>
      <w:r w:rsidRPr="00F506C9">
        <w:lastRenderedPageBreak/>
        <w:t>(</w:t>
      </w:r>
      <w:proofErr w:type="spellStart"/>
      <w:r w:rsidRPr="00F506C9">
        <w:t>WMS_PickingLineBuffer</w:t>
      </w:r>
      <w:proofErr w:type="spellEnd"/>
      <w:r w:rsidRPr="00F506C9">
        <w:t>).</w:t>
      </w:r>
      <w:proofErr w:type="spellStart"/>
      <w:r w:rsidRPr="00F506C9">
        <w:t>IMP_PickedQty</w:t>
      </w:r>
      <w:proofErr w:type="spellEnd"/>
      <w:r>
        <w:t xml:space="preserve"> значением из поля </w:t>
      </w:r>
      <w:r w:rsidRPr="00F506C9">
        <w:rPr>
          <w:b/>
          <w:i/>
        </w:rPr>
        <w:t>Количество</w:t>
      </w:r>
      <w:r>
        <w:t xml:space="preserve"> </w:t>
      </w:r>
      <w:r w:rsidRPr="00F506C9">
        <w:t>(</w:t>
      </w:r>
      <w:proofErr w:type="spellStart"/>
      <w:r w:rsidRPr="00F506C9">
        <w:t>WMS_PackBarcode</w:t>
      </w:r>
      <w:proofErr w:type="spellEnd"/>
      <w:r w:rsidRPr="00F506C9">
        <w:t>).</w:t>
      </w:r>
      <w:proofErr w:type="spellStart"/>
      <w:r w:rsidRPr="00F506C9">
        <w:t>qty</w:t>
      </w:r>
      <w:proofErr w:type="spellEnd"/>
      <w:r>
        <w:t xml:space="preserve"> с найденной записи</w:t>
      </w:r>
      <w:r w:rsidRPr="00F506C9">
        <w:t xml:space="preserve"> </w:t>
      </w:r>
      <w:r>
        <w:t xml:space="preserve">на форме </w:t>
      </w:r>
      <w:r w:rsidRPr="00F506C9">
        <w:rPr>
          <w:b/>
        </w:rPr>
        <w:t>Штрих-коды упаковки</w:t>
      </w:r>
      <w:r w:rsidR="00DB0EC5">
        <w:t xml:space="preserve"> (см. п. 7.6.);</w:t>
      </w:r>
    </w:p>
    <w:p w14:paraId="491C6C6C" w14:textId="4C1CC526" w:rsidR="00DB0EC5" w:rsidRDefault="00DB0EC5" w:rsidP="003B5E93">
      <w:pPr>
        <w:pStyle w:val="a4"/>
        <w:numPr>
          <w:ilvl w:val="5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proofErr w:type="gramStart"/>
      <w:r w:rsidRPr="00792F88">
        <w:t>).</w:t>
      </w:r>
      <w:proofErr w:type="spellStart"/>
      <w:r w:rsidRPr="00792F88">
        <w:t>WMS</w:t>
      </w:r>
      <w:proofErr w:type="gramEnd"/>
      <w:r w:rsidRPr="00792F88">
        <w:t>_PickingTara</w:t>
      </w:r>
      <w:proofErr w:type="spellEnd"/>
      <w:r>
        <w:t xml:space="preserve"> – не </w:t>
      </w:r>
      <w:r w:rsidRPr="00792F88">
        <w:rPr>
          <w:i/>
        </w:rPr>
        <w:t>Заводская упаковка</w:t>
      </w:r>
      <w:r>
        <w:t>, то система не должна позволять сканировать штриховой код заводского короба и должна работать как это реализовано сейчас.</w:t>
      </w:r>
    </w:p>
    <w:p w14:paraId="2BD979D8" w14:textId="5DD659BB" w:rsidR="00381748" w:rsidRPr="00381748" w:rsidRDefault="003B5E93" w:rsidP="00DB0EC5">
      <w:pPr>
        <w:pStyle w:val="a4"/>
        <w:numPr>
          <w:ilvl w:val="3"/>
          <w:numId w:val="23"/>
        </w:numPr>
        <w:rPr>
          <w:szCs w:val="22"/>
        </w:rPr>
      </w:pPr>
      <w:r>
        <w:t xml:space="preserve">При завершении контроля, при нажатии на кнопку </w:t>
      </w:r>
      <w:r w:rsidRPr="0028761C">
        <w:rPr>
          <w:b/>
        </w:rPr>
        <w:t>[Завершить маршрут]</w:t>
      </w:r>
      <w:r>
        <w:t>,</w:t>
      </w:r>
      <w:r w:rsidRPr="0028761C">
        <w:t xml:space="preserve"> </w:t>
      </w:r>
      <w:r>
        <w:t xml:space="preserve">которая находится на форме </w:t>
      </w:r>
      <w:r w:rsidRPr="008254A3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>
        <w:t xml:space="preserve"> система должна </w:t>
      </w:r>
      <w:r w:rsidR="00381748">
        <w:t>разделять отсканированные коды:</w:t>
      </w:r>
    </w:p>
    <w:p w14:paraId="47F9679D" w14:textId="4E0E5ADA" w:rsidR="00381748" w:rsidRPr="00381748" w:rsidRDefault="00381748" w:rsidP="00DB0EC5">
      <w:pPr>
        <w:pStyle w:val="a4"/>
        <w:numPr>
          <w:ilvl w:val="4"/>
          <w:numId w:val="23"/>
        </w:numPr>
        <w:rPr>
          <w:szCs w:val="22"/>
        </w:rPr>
      </w:pPr>
      <w:r>
        <w:t xml:space="preserve">Если товар сканировался поштучно, то система должна записать количество отсканированных штук в </w:t>
      </w:r>
      <w:r w:rsidR="005C3DDF">
        <w:t xml:space="preserve">существующую </w:t>
      </w:r>
      <w:r>
        <w:t xml:space="preserve">складскую операцию </w:t>
      </w:r>
      <w:r w:rsidRPr="00F05E18">
        <w:rPr>
          <w:i/>
        </w:rPr>
        <w:t>Проконтролировано штук</w:t>
      </w:r>
      <w:r>
        <w:t>;</w:t>
      </w:r>
      <w:r>
        <w:br/>
      </w:r>
      <w:r w:rsidRPr="00381748">
        <w:rPr>
          <w:b/>
          <w:i/>
        </w:rPr>
        <w:t>Примечание</w:t>
      </w:r>
      <w:r>
        <w:t xml:space="preserve">: </w:t>
      </w:r>
      <w:r w:rsidR="005C3DDF" w:rsidRPr="005C3DDF">
        <w:rPr>
          <w:i/>
        </w:rPr>
        <w:t>В данном случае делается исключение,</w:t>
      </w:r>
      <w:r w:rsidR="005C3DDF">
        <w:rPr>
          <w:i/>
        </w:rPr>
        <w:t xml:space="preserve"> к постановке, которое описано в пункте 4.1.2., </w:t>
      </w:r>
      <w:r w:rsidRPr="00381748">
        <w:rPr>
          <w:i/>
        </w:rPr>
        <w:t>когда поштучное сканирование товара выполняется принудительно</w:t>
      </w:r>
      <w:r w:rsidR="005C3DDF">
        <w:rPr>
          <w:i/>
        </w:rPr>
        <w:t xml:space="preserve"> по требованию системы,</w:t>
      </w:r>
      <w:r w:rsidRPr="00381748">
        <w:rPr>
          <w:i/>
        </w:rPr>
        <w:t xml:space="preserve"> при наличии признака в поле</w:t>
      </w:r>
      <w:r>
        <w:t xml:space="preserve"> </w:t>
      </w:r>
      <w:r>
        <w:rPr>
          <w:b/>
          <w:i/>
        </w:rPr>
        <w:t>Принудительная проверка короба</w:t>
      </w:r>
      <w:r>
        <w:t xml:space="preserve"> </w:t>
      </w:r>
      <w:r w:rsidRPr="005C3DDF">
        <w:rPr>
          <w:i/>
        </w:rPr>
        <w:t>(</w:t>
      </w:r>
      <w:proofErr w:type="spellStart"/>
      <w:r w:rsidRPr="005C3DDF">
        <w:rPr>
          <w:i/>
        </w:rPr>
        <w:t>WMS_WMSAdvancedParameters</w:t>
      </w:r>
      <w:proofErr w:type="spellEnd"/>
      <w:r w:rsidRPr="005C3DDF">
        <w:rPr>
          <w:i/>
        </w:rPr>
        <w:t>).WMS_</w:t>
      </w:r>
      <w:proofErr w:type="spellStart"/>
      <w:r w:rsidRPr="005C3DDF">
        <w:rPr>
          <w:i/>
          <w:lang w:val="en-US"/>
        </w:rPr>
        <w:t>CheckingEachFactoryBox</w:t>
      </w:r>
      <w:proofErr w:type="spellEnd"/>
    </w:p>
    <w:p w14:paraId="1A8B14C4" w14:textId="223D3D09" w:rsidR="00DB0EC5" w:rsidRPr="00DB0EC5" w:rsidRDefault="00381748" w:rsidP="00DB0EC5">
      <w:pPr>
        <w:pStyle w:val="a4"/>
        <w:numPr>
          <w:ilvl w:val="4"/>
          <w:numId w:val="23"/>
        </w:numPr>
        <w:rPr>
          <w:szCs w:val="22"/>
        </w:rPr>
      </w:pPr>
      <w:r>
        <w:t xml:space="preserve">Если </w:t>
      </w:r>
      <w:r w:rsidR="00DB0EC5">
        <w:t xml:space="preserve">сканировался </w:t>
      </w:r>
      <w:r w:rsidR="00DB0EC5">
        <w:rPr>
          <w:lang w:val="en-US"/>
        </w:rPr>
        <w:t>SSCC</w:t>
      </w:r>
      <w:r w:rsidR="00DB0EC5" w:rsidRPr="00DB0EC5">
        <w:t xml:space="preserve"> </w:t>
      </w:r>
      <w:r w:rsidR="00DB0EC5">
        <w:t xml:space="preserve">короб то, система должна создавать записи на форме </w:t>
      </w:r>
      <w:r w:rsidR="00DB0EC5" w:rsidRPr="00DB0EC5">
        <w:rPr>
          <w:b/>
        </w:rPr>
        <w:t>Отчет по операциям</w:t>
      </w:r>
      <w:r w:rsidR="00DB0EC5">
        <w:t xml:space="preserve"> (см. п. 7.4.), заполняя поля в записях: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7088"/>
      </w:tblGrid>
      <w:tr w:rsidR="00DB0EC5" w:rsidRPr="00FF5124" w14:paraId="58A2AB01" w14:textId="77777777" w:rsidTr="008B4257">
        <w:trPr>
          <w:trHeight w:val="999"/>
        </w:trPr>
        <w:tc>
          <w:tcPr>
            <w:tcW w:w="3118" w:type="dxa"/>
            <w:shd w:val="clear" w:color="auto" w:fill="D9D9D9" w:themeFill="background1" w:themeFillShade="D9"/>
          </w:tcPr>
          <w:p w14:paraId="64A8710D" w14:textId="77777777" w:rsidR="00DB0EC5" w:rsidRPr="00FF5124" w:rsidRDefault="00DB0EC5" w:rsidP="008B42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2D05F55D" w14:textId="77777777" w:rsidR="00DB0EC5" w:rsidRPr="00FF5124" w:rsidRDefault="00DB0EC5" w:rsidP="008B42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Чем заполнять</w:t>
            </w:r>
          </w:p>
        </w:tc>
      </w:tr>
      <w:tr w:rsidR="00DB0EC5" w:rsidRPr="00493FF4" w14:paraId="51BBFB3B" w14:textId="77777777" w:rsidTr="008B4257">
        <w:tc>
          <w:tcPr>
            <w:tcW w:w="3118" w:type="dxa"/>
          </w:tcPr>
          <w:p w14:paraId="7387245F" w14:textId="77777777" w:rsidR="00DB0EC5" w:rsidRPr="006F03C7" w:rsidRDefault="00DB0EC5" w:rsidP="008B42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</w:p>
        </w:tc>
        <w:tc>
          <w:tcPr>
            <w:tcW w:w="7088" w:type="dxa"/>
          </w:tcPr>
          <w:p w14:paraId="228B36A4" w14:textId="77777777" w:rsidR="00DB0EC5" w:rsidRPr="00072A96" w:rsidRDefault="00DB0EC5" w:rsidP="008B4257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Заполнять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значением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поля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- </w:t>
            </w:r>
            <w:commentRangeStart w:id="17"/>
            <w:commentRangeStart w:id="18"/>
            <w:proofErr w:type="spellStart"/>
            <w:r>
              <w:rPr>
                <w:rFonts w:ascii="Times New Roman" w:hAnsi="Times New Roman"/>
                <w:i/>
                <w:sz w:val="22"/>
                <w:lang w:val="en-US"/>
              </w:rPr>
              <w:t>Про</w:t>
            </w:r>
            <w:proofErr w:type="spellEnd"/>
            <w:r>
              <w:rPr>
                <w:rFonts w:ascii="Times New Roman" w:hAnsi="Times New Roman"/>
                <w:i/>
                <w:sz w:val="22"/>
              </w:rPr>
              <w:t>контролировано</w:t>
            </w:r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proofErr w:type="spellStart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>коробов</w:t>
            </w:r>
            <w:commentRangeEnd w:id="17"/>
            <w:proofErr w:type="spellEnd"/>
            <w:r>
              <w:rPr>
                <w:rStyle w:val="af8"/>
              </w:rPr>
              <w:commentReference w:id="17"/>
            </w:r>
            <w:commentRangeEnd w:id="18"/>
            <w:r>
              <w:rPr>
                <w:rStyle w:val="af8"/>
              </w:rPr>
              <w:commentReference w:id="18"/>
            </w:r>
          </w:p>
        </w:tc>
      </w:tr>
      <w:tr w:rsidR="00DB0EC5" w:rsidRPr="00E9533C" w14:paraId="7C9260E4" w14:textId="77777777" w:rsidTr="008B4257">
        <w:tc>
          <w:tcPr>
            <w:tcW w:w="3118" w:type="dxa"/>
          </w:tcPr>
          <w:p w14:paraId="33A1F57A" w14:textId="77777777" w:rsidR="00DB0EC5" w:rsidRPr="006F03C7" w:rsidRDefault="00DB0EC5" w:rsidP="008B4257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Штук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F03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Qty</w:t>
            </w:r>
            <w:proofErr w:type="spellEnd"/>
          </w:p>
        </w:tc>
        <w:tc>
          <w:tcPr>
            <w:tcW w:w="7088" w:type="dxa"/>
          </w:tcPr>
          <w:p w14:paraId="67532A80" w14:textId="77777777" w:rsidR="00DB0EC5" w:rsidRPr="00E9533C" w:rsidRDefault="00DB0EC5" w:rsidP="008B4257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количеством отсканированных кодов </w:t>
            </w:r>
            <w:r>
              <w:rPr>
                <w:rFonts w:ascii="Times New Roman" w:hAnsi="Times New Roman"/>
                <w:sz w:val="22"/>
                <w:lang w:val="en-US"/>
              </w:rPr>
              <w:t>SSCC</w:t>
            </w:r>
            <w:r>
              <w:rPr>
                <w:rFonts w:ascii="Times New Roman" w:hAnsi="Times New Roman"/>
                <w:sz w:val="22"/>
              </w:rPr>
              <w:t xml:space="preserve"> по маршруту комплектации.</w:t>
            </w:r>
          </w:p>
        </w:tc>
      </w:tr>
    </w:tbl>
    <w:p w14:paraId="0712AF5E" w14:textId="4A9D8643" w:rsidR="00DB0EC5" w:rsidRPr="00DB0EC5" w:rsidRDefault="00DB0EC5" w:rsidP="00DB0EC5">
      <w:pPr>
        <w:pStyle w:val="a4"/>
        <w:ind w:left="1418" w:firstLine="0"/>
      </w:pPr>
      <w:r>
        <w:rPr>
          <w:szCs w:val="22"/>
        </w:rPr>
        <w:t xml:space="preserve">Все остальные поля система должна </w:t>
      </w:r>
      <w:r>
        <w:t xml:space="preserve">заполнять по аналогии, как это делается для записей, у которых поле </w:t>
      </w:r>
      <w:r w:rsidRPr="001C1090">
        <w:rPr>
          <w:b/>
          <w:i/>
        </w:rPr>
        <w:t>Ссылка</w:t>
      </w:r>
      <w:r>
        <w:t xml:space="preserve"> </w:t>
      </w:r>
      <w:r w:rsidRPr="006F03C7">
        <w:t>(</w:t>
      </w:r>
      <w:proofErr w:type="spellStart"/>
      <w:r w:rsidRPr="006F03C7">
        <w:t>WMS_JournalWarehouseOperationTable</w:t>
      </w:r>
      <w:proofErr w:type="spellEnd"/>
      <w:proofErr w:type="gramStart"/>
      <w:r w:rsidRPr="006F03C7">
        <w:t>).</w:t>
      </w:r>
      <w:proofErr w:type="spellStart"/>
      <w:r w:rsidRPr="006F03C7">
        <w:t>TransType</w:t>
      </w:r>
      <w:proofErr w:type="spellEnd"/>
      <w:proofErr w:type="gramEnd"/>
      <w:r>
        <w:t xml:space="preserve"> заполнена значением – </w:t>
      </w:r>
      <w:r>
        <w:rPr>
          <w:i/>
        </w:rPr>
        <w:t>Проконтролировано</w:t>
      </w:r>
      <w:r w:rsidRPr="00F147C0">
        <w:rPr>
          <w:i/>
        </w:rPr>
        <w:t xml:space="preserve"> штук</w:t>
      </w:r>
    </w:p>
    <w:p w14:paraId="78FB8F02" w14:textId="2BEFC72C" w:rsidR="003B5E93" w:rsidRPr="009A4115" w:rsidRDefault="00DB0EC5" w:rsidP="00DB0EC5">
      <w:pPr>
        <w:pStyle w:val="a4"/>
        <w:numPr>
          <w:ilvl w:val="4"/>
          <w:numId w:val="23"/>
        </w:numPr>
        <w:rPr>
          <w:szCs w:val="22"/>
        </w:rPr>
      </w:pPr>
      <w:r>
        <w:t>Если сканировался штриховой код упаковки, то</w:t>
      </w:r>
      <w:r w:rsidRPr="00DB0EC5">
        <w:t xml:space="preserve"> </w:t>
      </w:r>
      <w:r>
        <w:t xml:space="preserve">система должна создавать записи на форме </w:t>
      </w:r>
      <w:r w:rsidRPr="00DB0EC5">
        <w:rPr>
          <w:b/>
        </w:rPr>
        <w:t>Отчет по операциям</w:t>
      </w:r>
      <w:r>
        <w:t xml:space="preserve"> (см. п. 7.4.), заполняя поля в записях: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7088"/>
      </w:tblGrid>
      <w:tr w:rsidR="003B5E93" w:rsidRPr="00FF5124" w14:paraId="38D3ECAF" w14:textId="77777777" w:rsidTr="00153CDA">
        <w:trPr>
          <w:trHeight w:val="999"/>
        </w:trPr>
        <w:tc>
          <w:tcPr>
            <w:tcW w:w="3118" w:type="dxa"/>
            <w:shd w:val="clear" w:color="auto" w:fill="D9D9D9" w:themeFill="background1" w:themeFillShade="D9"/>
          </w:tcPr>
          <w:p w14:paraId="65AA25ED" w14:textId="77777777" w:rsidR="003B5E93" w:rsidRPr="00FF5124" w:rsidRDefault="003B5E93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4B7DEC02" w14:textId="77777777" w:rsidR="003B5E93" w:rsidRPr="00FF5124" w:rsidRDefault="003B5E93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Чем заполнять</w:t>
            </w:r>
          </w:p>
        </w:tc>
      </w:tr>
      <w:tr w:rsidR="003B5E93" w:rsidRPr="00493FF4" w14:paraId="42133BCE" w14:textId="77777777" w:rsidTr="00153CDA">
        <w:tc>
          <w:tcPr>
            <w:tcW w:w="3118" w:type="dxa"/>
          </w:tcPr>
          <w:p w14:paraId="352BB4E4" w14:textId="77777777" w:rsidR="003B5E93" w:rsidRPr="006F03C7" w:rsidRDefault="003B5E93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</w:p>
        </w:tc>
        <w:tc>
          <w:tcPr>
            <w:tcW w:w="7088" w:type="dxa"/>
          </w:tcPr>
          <w:p w14:paraId="68C754F5" w14:textId="7FAD4DE6" w:rsidR="003B5E93" w:rsidRPr="00072A96" w:rsidRDefault="003B5E93" w:rsidP="00153CD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Заполнять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значением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поля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 w:rsidR="00CB6799">
              <w:rPr>
                <w:rFonts w:ascii="Times New Roman" w:hAnsi="Times New Roman"/>
                <w:sz w:val="22"/>
                <w:lang w:val="en-US"/>
              </w:rPr>
              <w:t>–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commentRangeStart w:id="19"/>
            <w:commentRangeStart w:id="20"/>
            <w:r w:rsidR="00CB6799">
              <w:rPr>
                <w:rFonts w:ascii="Times New Roman" w:hAnsi="Times New Roman"/>
                <w:i/>
                <w:sz w:val="22"/>
                <w:lang w:val="en-US"/>
              </w:rPr>
              <w:t>П</w:t>
            </w:r>
            <w:proofErr w:type="spellStart"/>
            <w:r w:rsidR="00CB6799">
              <w:rPr>
                <w:rFonts w:ascii="Times New Roman" w:hAnsi="Times New Roman"/>
                <w:i/>
                <w:sz w:val="22"/>
              </w:rPr>
              <w:t>роконтролировано</w:t>
            </w:r>
            <w:proofErr w:type="spellEnd"/>
            <w:r w:rsidR="00CB6799" w:rsidRPr="00CB6799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proofErr w:type="spellStart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>коробов</w:t>
            </w:r>
            <w:commentRangeEnd w:id="19"/>
            <w:proofErr w:type="spellEnd"/>
            <w:r w:rsidR="004F56D0">
              <w:rPr>
                <w:rStyle w:val="af8"/>
              </w:rPr>
              <w:commentReference w:id="19"/>
            </w:r>
            <w:commentRangeEnd w:id="20"/>
            <w:r w:rsidR="00DB0EC5">
              <w:rPr>
                <w:rStyle w:val="af8"/>
              </w:rPr>
              <w:commentReference w:id="20"/>
            </w:r>
          </w:p>
        </w:tc>
      </w:tr>
      <w:tr w:rsidR="003B5E93" w:rsidRPr="006F03C7" w14:paraId="7D0392C9" w14:textId="77777777" w:rsidTr="00153CDA">
        <w:tc>
          <w:tcPr>
            <w:tcW w:w="3118" w:type="dxa"/>
          </w:tcPr>
          <w:p w14:paraId="76EA30E3" w14:textId="77777777" w:rsidR="003B5E93" w:rsidRPr="006F03C7" w:rsidRDefault="003B5E93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Штук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F03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Qty</w:t>
            </w:r>
            <w:proofErr w:type="spellEnd"/>
          </w:p>
        </w:tc>
        <w:tc>
          <w:tcPr>
            <w:tcW w:w="7088" w:type="dxa"/>
          </w:tcPr>
          <w:p w14:paraId="1162799E" w14:textId="77777777" w:rsidR="003B5E93" w:rsidRDefault="003B5E93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количеством отсканированных заводских коробов, штриховые коды которых были найдены в таблице </w:t>
            </w:r>
            <w:proofErr w:type="spellStart"/>
            <w:r w:rsidRPr="00BB1E34">
              <w:rPr>
                <w:rFonts w:ascii="Times New Roman" w:hAnsi="Times New Roman"/>
                <w:sz w:val="22"/>
              </w:rPr>
              <w:t>WMS_PackBarcode</w:t>
            </w:r>
            <w:proofErr w:type="spellEnd"/>
          </w:p>
          <w:p w14:paraId="09E04D56" w14:textId="77777777" w:rsidR="003B5E93" w:rsidRPr="00F147C0" w:rsidRDefault="003B5E93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запись = 1 короб</w:t>
            </w:r>
          </w:p>
        </w:tc>
      </w:tr>
    </w:tbl>
    <w:p w14:paraId="0D233237" w14:textId="0001BBD9" w:rsidR="003B5E93" w:rsidRDefault="003B5E93" w:rsidP="00DB0EC5">
      <w:pPr>
        <w:pStyle w:val="a4"/>
        <w:ind w:left="1418" w:firstLine="0"/>
      </w:pPr>
      <w:r>
        <w:rPr>
          <w:szCs w:val="22"/>
        </w:rPr>
        <w:t xml:space="preserve">Все остальные поля система должна </w:t>
      </w:r>
      <w:r>
        <w:t xml:space="preserve">заполнять по аналогии, как это делается для записей, у которых поле </w:t>
      </w:r>
      <w:r w:rsidRPr="001C1090">
        <w:rPr>
          <w:b/>
          <w:i/>
        </w:rPr>
        <w:t>Ссылка</w:t>
      </w:r>
      <w:r>
        <w:t xml:space="preserve"> </w:t>
      </w:r>
      <w:r w:rsidRPr="006F03C7">
        <w:t>(</w:t>
      </w:r>
      <w:proofErr w:type="spellStart"/>
      <w:r w:rsidRPr="006F03C7">
        <w:t>WMS_JournalWarehouseOperationTable</w:t>
      </w:r>
      <w:proofErr w:type="spellEnd"/>
      <w:proofErr w:type="gramStart"/>
      <w:r w:rsidRPr="006F03C7">
        <w:t>).</w:t>
      </w:r>
      <w:proofErr w:type="spellStart"/>
      <w:r w:rsidRPr="006F03C7">
        <w:t>TransType</w:t>
      </w:r>
      <w:proofErr w:type="spellEnd"/>
      <w:proofErr w:type="gramEnd"/>
      <w:r>
        <w:t xml:space="preserve"> заполнена значением – </w:t>
      </w:r>
      <w:r w:rsidR="00CB6799">
        <w:rPr>
          <w:i/>
        </w:rPr>
        <w:t>Проконтролировано</w:t>
      </w:r>
      <w:r w:rsidRPr="00F147C0">
        <w:rPr>
          <w:i/>
        </w:rPr>
        <w:t xml:space="preserve"> штук</w:t>
      </w:r>
    </w:p>
    <w:p w14:paraId="71462839" w14:textId="4C5BB99E" w:rsidR="003B5E93" w:rsidRDefault="003B5E93" w:rsidP="00DB0EC5">
      <w:pPr>
        <w:pStyle w:val="a4"/>
        <w:ind w:left="1440" w:firstLine="0"/>
      </w:pPr>
      <w:r>
        <w:br/>
      </w:r>
    </w:p>
    <w:p w14:paraId="2D50A428" w14:textId="4E9AD3F5" w:rsidR="00F56EBB" w:rsidRDefault="00F56EBB" w:rsidP="0026559D">
      <w:pPr>
        <w:pStyle w:val="a4"/>
        <w:numPr>
          <w:ilvl w:val="3"/>
          <w:numId w:val="23"/>
        </w:numPr>
      </w:pPr>
      <w:r>
        <w:t xml:space="preserve">Если товар не маркированный, то система должна </w:t>
      </w:r>
      <w:commentRangeStart w:id="21"/>
      <w:commentRangeStart w:id="22"/>
      <w:r w:rsidR="00B60079">
        <w:t>требова</w:t>
      </w:r>
      <w:r>
        <w:t>ть</w:t>
      </w:r>
      <w:commentRangeEnd w:id="21"/>
      <w:r w:rsidR="004F56D0">
        <w:rPr>
          <w:rStyle w:val="af8"/>
          <w:rFonts w:ascii="Arial" w:hAnsi="Arial"/>
        </w:rPr>
        <w:commentReference w:id="21"/>
      </w:r>
      <w:commentRangeEnd w:id="22"/>
      <w:r w:rsidR="00B60079">
        <w:rPr>
          <w:rStyle w:val="af8"/>
          <w:rFonts w:ascii="Arial" w:hAnsi="Arial"/>
        </w:rPr>
        <w:commentReference w:id="22"/>
      </w:r>
      <w:r>
        <w:t xml:space="preserve"> сканировать штриховой код упаковки. При сканировании штрихового кода упаковки система должна выполнить проверку по значению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proofErr w:type="gramStart"/>
      <w:r w:rsidRPr="00792F88">
        <w:t>).</w:t>
      </w:r>
      <w:proofErr w:type="spellStart"/>
      <w:r w:rsidRPr="00792F88">
        <w:t>WMS</w:t>
      </w:r>
      <w:proofErr w:type="gramEnd"/>
      <w:r w:rsidRPr="00792F88">
        <w:t>_PickingTara</w:t>
      </w:r>
      <w:proofErr w:type="spellEnd"/>
      <w:r>
        <w:t xml:space="preserve">, которое находится на форме </w:t>
      </w:r>
      <w:r w:rsidRPr="00792F88">
        <w:rPr>
          <w:b/>
        </w:rPr>
        <w:t xml:space="preserve">Типы </w:t>
      </w:r>
      <w:proofErr w:type="spellStart"/>
      <w:r w:rsidRPr="00792F88">
        <w:rPr>
          <w:b/>
        </w:rPr>
        <w:lastRenderedPageBreak/>
        <w:t>палет</w:t>
      </w:r>
      <w:proofErr w:type="spellEnd"/>
      <w:r>
        <w:t xml:space="preserve"> (см. п. 7.5), где связь с маршрутной картой через поле </w:t>
      </w:r>
      <w:r w:rsidRPr="00792F88">
        <w:rPr>
          <w:b/>
          <w:i/>
        </w:rPr>
        <w:t>Тип паллеты для комплектации</w:t>
      </w:r>
      <w:r>
        <w:t xml:space="preserve"> </w:t>
      </w:r>
      <w:r w:rsidRPr="00792F88">
        <w:t>(</w:t>
      </w:r>
      <w:proofErr w:type="spellStart"/>
      <w:r w:rsidRPr="00792F88">
        <w:t>WMSPickingRoute</w:t>
      </w:r>
      <w:proofErr w:type="spellEnd"/>
      <w:r w:rsidRPr="00792F88">
        <w:t>).</w:t>
      </w:r>
      <w:proofErr w:type="spellStart"/>
      <w:r w:rsidRPr="00792F88">
        <w:t>WMS_PickingPalletTypeId</w:t>
      </w:r>
      <w:proofErr w:type="spellEnd"/>
      <w:r>
        <w:t>:</w:t>
      </w:r>
    </w:p>
    <w:p w14:paraId="6C5935A6" w14:textId="105B3374" w:rsidR="00F56EBB" w:rsidRDefault="00F56EBB" w:rsidP="00F56EBB">
      <w:pPr>
        <w:pStyle w:val="a4"/>
        <w:numPr>
          <w:ilvl w:val="4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r w:rsidRPr="00792F88">
        <w:t>).</w:t>
      </w:r>
      <w:proofErr w:type="spellStart"/>
      <w:r w:rsidRPr="00792F88">
        <w:t>WMS_PickingTara</w:t>
      </w:r>
      <w:proofErr w:type="spellEnd"/>
      <w:r>
        <w:t xml:space="preserve"> - </w:t>
      </w:r>
      <w:r w:rsidRPr="00792F88">
        <w:rPr>
          <w:i/>
        </w:rPr>
        <w:t>Заводская упаковка</w:t>
      </w:r>
      <w:r>
        <w:t xml:space="preserve">, то система должна </w:t>
      </w:r>
      <w:commentRangeStart w:id="23"/>
      <w:commentRangeStart w:id="24"/>
      <w:proofErr w:type="spellStart"/>
      <w:r w:rsidR="00493FF4">
        <w:t>требовать</w:t>
      </w:r>
      <w:r>
        <w:t>ть</w:t>
      </w:r>
      <w:commentRangeEnd w:id="23"/>
      <w:proofErr w:type="spellEnd"/>
      <w:r w:rsidR="00F6220C">
        <w:rPr>
          <w:rStyle w:val="af8"/>
          <w:rFonts w:ascii="Arial" w:hAnsi="Arial"/>
        </w:rPr>
        <w:commentReference w:id="23"/>
      </w:r>
      <w:commentRangeEnd w:id="24"/>
      <w:r w:rsidR="00493FF4">
        <w:rPr>
          <w:rStyle w:val="af8"/>
          <w:rFonts w:ascii="Arial" w:hAnsi="Arial"/>
        </w:rPr>
        <w:commentReference w:id="24"/>
      </w:r>
      <w:r>
        <w:t xml:space="preserve"> сканировать заводской код короба товара, при этом система должна выполнять проверку наличия такого штрихового кода в поле </w:t>
      </w:r>
      <w:r w:rsidRPr="00BB1E34">
        <w:rPr>
          <w:b/>
          <w:i/>
        </w:rPr>
        <w:t>Штрих-код упаковки</w:t>
      </w:r>
      <w:r>
        <w:t xml:space="preserve"> </w:t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packBarCode</w:t>
      </w:r>
      <w:proofErr w:type="spellEnd"/>
      <w:r>
        <w:t xml:space="preserve">, которое находится на форме </w:t>
      </w:r>
      <w:r w:rsidRPr="00F506C9">
        <w:rPr>
          <w:b/>
        </w:rPr>
        <w:t>Штрих-коды упаковки</w:t>
      </w:r>
      <w:r>
        <w:t xml:space="preserve"> (см. п. 7.6.), где связь с кодом номенклатуры реализована через поле </w:t>
      </w:r>
      <w:r w:rsidRPr="00BB1E34">
        <w:rPr>
          <w:b/>
          <w:i/>
        </w:rPr>
        <w:t>Код номенклатуры</w:t>
      </w:r>
      <w:r>
        <w:t xml:space="preserve"> </w:t>
      </w:r>
      <w:r w:rsidRPr="00BB1E34">
        <w:t>(</w:t>
      </w:r>
      <w:proofErr w:type="spellStart"/>
      <w:r w:rsidRPr="00BB1E34">
        <w:t>WMS_PackBarcode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которое равно значению поля </w:t>
      </w:r>
      <w:r w:rsidRPr="00BB1E34">
        <w:rPr>
          <w:b/>
          <w:i/>
        </w:rPr>
        <w:t>Код номенклатуры</w:t>
      </w:r>
      <w:r>
        <w:t xml:space="preserve"> </w:t>
      </w:r>
      <w:bookmarkStart w:id="25" w:name="_GoBack"/>
      <w:bookmarkEnd w:id="25"/>
      <w:r w:rsidRPr="00BB1E34">
        <w:t>(</w:t>
      </w:r>
      <w:proofErr w:type="spellStart"/>
      <w:r w:rsidRPr="00BB1E34">
        <w:t>WMSOrderTrans</w:t>
      </w:r>
      <w:proofErr w:type="spellEnd"/>
      <w:r w:rsidRPr="00BB1E34">
        <w:t>).</w:t>
      </w:r>
      <w:proofErr w:type="spellStart"/>
      <w:r w:rsidRPr="00BB1E34">
        <w:t>itemId</w:t>
      </w:r>
      <w:proofErr w:type="spellEnd"/>
      <w:r>
        <w:t xml:space="preserve">, при этом система должна заполнять значение поля </w:t>
      </w:r>
      <w:r w:rsidRPr="00F506C9">
        <w:rPr>
          <w:b/>
          <w:i/>
        </w:rPr>
        <w:t>Проверено</w:t>
      </w:r>
      <w:r>
        <w:t xml:space="preserve"> </w:t>
      </w:r>
      <w:r w:rsidRPr="00F506C9">
        <w:t>(</w:t>
      </w:r>
      <w:proofErr w:type="spellStart"/>
      <w:r w:rsidRPr="00F506C9">
        <w:t>WMS_PickingLineBuffer</w:t>
      </w:r>
      <w:proofErr w:type="spellEnd"/>
      <w:r w:rsidRPr="00F506C9">
        <w:t>).</w:t>
      </w:r>
      <w:proofErr w:type="spellStart"/>
      <w:r w:rsidRPr="00F506C9">
        <w:t>IMP_PickedQty</w:t>
      </w:r>
      <w:proofErr w:type="spellEnd"/>
      <w:r>
        <w:t xml:space="preserve"> значением из поля </w:t>
      </w:r>
      <w:r w:rsidRPr="00F506C9">
        <w:rPr>
          <w:b/>
          <w:i/>
        </w:rPr>
        <w:t>Количество</w:t>
      </w:r>
      <w:r>
        <w:t xml:space="preserve"> </w:t>
      </w:r>
      <w:r w:rsidRPr="00F506C9">
        <w:t>(</w:t>
      </w:r>
      <w:proofErr w:type="spellStart"/>
      <w:r w:rsidRPr="00F506C9">
        <w:t>WMS_PackBarcode</w:t>
      </w:r>
      <w:proofErr w:type="spellEnd"/>
      <w:r w:rsidRPr="00F506C9">
        <w:t>).</w:t>
      </w:r>
      <w:proofErr w:type="spellStart"/>
      <w:r w:rsidRPr="00F506C9">
        <w:t>qty</w:t>
      </w:r>
      <w:proofErr w:type="spellEnd"/>
      <w:r>
        <w:t xml:space="preserve"> с найденной записи</w:t>
      </w:r>
      <w:r w:rsidRPr="00F506C9">
        <w:t xml:space="preserve"> </w:t>
      </w:r>
      <w:r>
        <w:t xml:space="preserve">на форме </w:t>
      </w:r>
      <w:r w:rsidRPr="00F506C9">
        <w:rPr>
          <w:b/>
        </w:rPr>
        <w:t>Штрих-коды упаковки</w:t>
      </w:r>
      <w:r>
        <w:t xml:space="preserve"> (см. п. 7.6.):</w:t>
      </w:r>
    </w:p>
    <w:p w14:paraId="6706D77A" w14:textId="77777777" w:rsidR="00F56EBB" w:rsidRDefault="00F56EBB" w:rsidP="00F56EBB">
      <w:pPr>
        <w:pStyle w:val="a4"/>
        <w:numPr>
          <w:ilvl w:val="5"/>
          <w:numId w:val="23"/>
        </w:numPr>
      </w:pPr>
      <w:r>
        <w:t xml:space="preserve">При завершении контроля, при нажатии на кнопку </w:t>
      </w:r>
      <w:r w:rsidRPr="0028761C">
        <w:rPr>
          <w:b/>
        </w:rPr>
        <w:t>[Завершить маршрут]</w:t>
      </w:r>
      <w:r>
        <w:t>,</w:t>
      </w:r>
      <w:r w:rsidRPr="0028761C">
        <w:t xml:space="preserve"> </w:t>
      </w:r>
      <w:r>
        <w:t xml:space="preserve">которая находится на форме </w:t>
      </w:r>
      <w:r w:rsidRPr="008254A3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>
        <w:t xml:space="preserve"> система должна создать запись на форме </w:t>
      </w:r>
      <w:r w:rsidRPr="006F03C7">
        <w:rPr>
          <w:b/>
        </w:rPr>
        <w:t>Отчет по операциям</w:t>
      </w:r>
      <w:r>
        <w:t xml:space="preserve"> (см. п. 7.4.), заполнив на ней соответствующие поля:</w:t>
      </w:r>
    </w:p>
    <w:tbl>
      <w:tblPr>
        <w:tblStyle w:val="afe"/>
        <w:tblW w:w="10206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3118"/>
        <w:gridCol w:w="7088"/>
      </w:tblGrid>
      <w:tr w:rsidR="00F56EBB" w:rsidRPr="00FF5124" w14:paraId="72C67D66" w14:textId="77777777" w:rsidTr="00153CDA">
        <w:trPr>
          <w:trHeight w:val="999"/>
        </w:trPr>
        <w:tc>
          <w:tcPr>
            <w:tcW w:w="3118" w:type="dxa"/>
            <w:shd w:val="clear" w:color="auto" w:fill="D9D9D9" w:themeFill="background1" w:themeFillShade="D9"/>
          </w:tcPr>
          <w:p w14:paraId="0C85501F" w14:textId="77777777" w:rsidR="00F56EBB" w:rsidRPr="00FF5124" w:rsidRDefault="00F56EBB" w:rsidP="00153CDA">
            <w:pPr>
              <w:pStyle w:val="affa"/>
              <w:spacing w:after="120"/>
              <w:contextualSpacing w:val="0"/>
              <w:rPr>
                <w:rFonts w:ascii="Times New Roman" w:hAnsi="Times New Roman"/>
                <w:b/>
              </w:rPr>
            </w:pPr>
            <w:r w:rsidRPr="00FF5124">
              <w:rPr>
                <w:rFonts w:ascii="Times New Roman" w:hAnsi="Times New Roman"/>
                <w:b/>
              </w:rPr>
              <w:t>Имя поля</w:t>
            </w:r>
          </w:p>
        </w:tc>
        <w:tc>
          <w:tcPr>
            <w:tcW w:w="7088" w:type="dxa"/>
            <w:shd w:val="clear" w:color="auto" w:fill="D9D9D9" w:themeFill="background1" w:themeFillShade="D9"/>
          </w:tcPr>
          <w:p w14:paraId="715F5ED8" w14:textId="77777777" w:rsidR="00F56EBB" w:rsidRPr="00FF5124" w:rsidRDefault="00F56EBB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Чем заполнять</w:t>
            </w:r>
          </w:p>
        </w:tc>
      </w:tr>
      <w:tr w:rsidR="00F56EBB" w:rsidRPr="00493FF4" w14:paraId="321D82F2" w14:textId="77777777" w:rsidTr="00153CDA">
        <w:tc>
          <w:tcPr>
            <w:tcW w:w="3118" w:type="dxa"/>
          </w:tcPr>
          <w:p w14:paraId="43C5B8DA" w14:textId="77777777" w:rsidR="00F56EBB" w:rsidRPr="006F03C7" w:rsidRDefault="00F56EBB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  <w:lang w:val="en-US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</w:p>
        </w:tc>
        <w:tc>
          <w:tcPr>
            <w:tcW w:w="7088" w:type="dxa"/>
          </w:tcPr>
          <w:p w14:paraId="13515459" w14:textId="38567791" w:rsidR="00F56EBB" w:rsidRPr="00072A96" w:rsidRDefault="00F56EBB" w:rsidP="00153CDA">
            <w:pPr>
              <w:pStyle w:val="affa"/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  <w:lang w:val="en-US"/>
              </w:rPr>
            </w:pPr>
            <w:r>
              <w:rPr>
                <w:rFonts w:ascii="Times New Roman" w:hAnsi="Times New Roman"/>
                <w:sz w:val="22"/>
              </w:rPr>
              <w:t>Заполнять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значением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>поля</w:t>
            </w:r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Тип</w:t>
            </w:r>
            <w:proofErr w:type="spellEnd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 xml:space="preserve"> </w:t>
            </w:r>
            <w:proofErr w:type="spellStart"/>
            <w:r w:rsidRPr="00072A96">
              <w:rPr>
                <w:rFonts w:ascii="Times New Roman" w:hAnsi="Times New Roman"/>
                <w:b/>
                <w:i/>
                <w:sz w:val="22"/>
                <w:lang w:val="en-US"/>
              </w:rPr>
              <w:t>операции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(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WMS_JournalWarehouseOperationTable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>).</w:t>
            </w:r>
            <w:proofErr w:type="spellStart"/>
            <w:r w:rsidRPr="00072A96">
              <w:rPr>
                <w:rFonts w:ascii="Times New Roman" w:hAnsi="Times New Roman"/>
                <w:sz w:val="22"/>
                <w:lang w:val="en-US"/>
              </w:rPr>
              <w:t>OperationType</w:t>
            </w:r>
            <w:proofErr w:type="spellEnd"/>
            <w:r w:rsidRPr="00072A96">
              <w:rPr>
                <w:rFonts w:ascii="Times New Roman" w:hAnsi="Times New Roman"/>
                <w:sz w:val="22"/>
                <w:lang w:val="en-US"/>
              </w:rPr>
              <w:t xml:space="preserve"> - </w:t>
            </w:r>
            <w:proofErr w:type="spellStart"/>
            <w:r w:rsidR="00CB6799">
              <w:rPr>
                <w:rFonts w:ascii="Times New Roman" w:hAnsi="Times New Roman"/>
                <w:i/>
                <w:sz w:val="22"/>
                <w:lang w:val="en-US"/>
              </w:rPr>
              <w:t>Про</w:t>
            </w:r>
            <w:r w:rsidR="00CB6799">
              <w:rPr>
                <w:rFonts w:ascii="Times New Roman" w:hAnsi="Times New Roman"/>
                <w:i/>
                <w:sz w:val="22"/>
              </w:rPr>
              <w:t>контролированно</w:t>
            </w:r>
            <w:proofErr w:type="spellEnd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 xml:space="preserve"> </w:t>
            </w:r>
            <w:proofErr w:type="spellStart"/>
            <w:r w:rsidRPr="0028761C">
              <w:rPr>
                <w:rFonts w:ascii="Times New Roman" w:hAnsi="Times New Roman"/>
                <w:i/>
                <w:sz w:val="22"/>
                <w:lang w:val="en-US"/>
              </w:rPr>
              <w:t>коробов</w:t>
            </w:r>
            <w:proofErr w:type="spellEnd"/>
          </w:p>
        </w:tc>
      </w:tr>
      <w:tr w:rsidR="00F56EBB" w:rsidRPr="006F03C7" w14:paraId="36C96131" w14:textId="77777777" w:rsidTr="00153CDA">
        <w:tc>
          <w:tcPr>
            <w:tcW w:w="3118" w:type="dxa"/>
          </w:tcPr>
          <w:p w14:paraId="313542A0" w14:textId="77777777" w:rsidR="00F56EBB" w:rsidRPr="006F03C7" w:rsidRDefault="00F56EBB" w:rsidP="00153CDA">
            <w:pPr>
              <w:pStyle w:val="affa"/>
              <w:spacing w:after="120"/>
              <w:ind w:left="0"/>
              <w:contextualSpacing w:val="0"/>
              <w:jc w:val="center"/>
              <w:rPr>
                <w:rFonts w:ascii="Times New Roman" w:hAnsi="Times New Roman"/>
                <w:sz w:val="22"/>
              </w:rPr>
            </w:pPr>
            <w:proofErr w:type="spellStart"/>
            <w:r w:rsidRPr="006F03C7">
              <w:rPr>
                <w:rFonts w:ascii="Times New Roman" w:hAnsi="Times New Roman"/>
                <w:b/>
                <w:i/>
                <w:sz w:val="22"/>
                <w:lang w:val="en-US"/>
              </w:rPr>
              <w:t>Штук</w:t>
            </w:r>
            <w:proofErr w:type="spellEnd"/>
            <w:r>
              <w:rPr>
                <w:rFonts w:ascii="Times New Roman" w:hAnsi="Times New Roman"/>
                <w:sz w:val="22"/>
              </w:rPr>
              <w:t xml:space="preserve"> </w:t>
            </w:r>
            <w:r w:rsidRPr="006F03C7">
              <w:rPr>
                <w:rFonts w:ascii="Times New Roman" w:hAnsi="Times New Roman"/>
                <w:sz w:val="22"/>
              </w:rPr>
              <w:t>(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WMS_JournalWarehouseOperationTable</w:t>
            </w:r>
            <w:proofErr w:type="spellEnd"/>
            <w:r w:rsidRPr="006F03C7">
              <w:rPr>
                <w:rFonts w:ascii="Times New Roman" w:hAnsi="Times New Roman"/>
                <w:sz w:val="22"/>
              </w:rPr>
              <w:t>).</w:t>
            </w:r>
            <w:proofErr w:type="spellStart"/>
            <w:r w:rsidRPr="006F03C7">
              <w:rPr>
                <w:rFonts w:ascii="Times New Roman" w:hAnsi="Times New Roman"/>
                <w:sz w:val="22"/>
              </w:rPr>
              <w:t>Qty</w:t>
            </w:r>
            <w:proofErr w:type="spellEnd"/>
          </w:p>
        </w:tc>
        <w:tc>
          <w:tcPr>
            <w:tcW w:w="7088" w:type="dxa"/>
          </w:tcPr>
          <w:p w14:paraId="6349BD41" w14:textId="77777777" w:rsidR="00F56EBB" w:rsidRDefault="00F56EBB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Заполнять количеством отсканированных заводских коробов, штриховые коды которых были найдены в таблице </w:t>
            </w:r>
            <w:proofErr w:type="spellStart"/>
            <w:r w:rsidRPr="00BB1E34">
              <w:rPr>
                <w:rFonts w:ascii="Times New Roman" w:hAnsi="Times New Roman"/>
                <w:sz w:val="22"/>
              </w:rPr>
              <w:t>WMS_PackBarcode</w:t>
            </w:r>
            <w:proofErr w:type="spellEnd"/>
          </w:p>
          <w:p w14:paraId="1EEE4B3F" w14:textId="77777777" w:rsidR="00F56EBB" w:rsidRPr="00F147C0" w:rsidRDefault="00F56EBB" w:rsidP="00153CDA">
            <w:pPr>
              <w:pStyle w:val="affa"/>
              <w:tabs>
                <w:tab w:val="left" w:pos="624"/>
              </w:tabs>
              <w:spacing w:after="120"/>
              <w:ind w:left="0"/>
              <w:contextualSpacing w:val="0"/>
              <w:jc w:val="lef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1 запись = 1 короб</w:t>
            </w:r>
          </w:p>
        </w:tc>
      </w:tr>
    </w:tbl>
    <w:p w14:paraId="66A25C35" w14:textId="5C596F71" w:rsidR="00F56EBB" w:rsidRDefault="00F56EBB" w:rsidP="00F56EBB">
      <w:pPr>
        <w:pStyle w:val="a4"/>
        <w:ind w:left="1418" w:firstLine="0"/>
      </w:pPr>
      <w:r>
        <w:rPr>
          <w:szCs w:val="22"/>
        </w:rPr>
        <w:t xml:space="preserve">Все остальные поля система должна </w:t>
      </w:r>
      <w:r>
        <w:t xml:space="preserve">заполнять по аналогии, как это делается для записей, у которых поле </w:t>
      </w:r>
      <w:r w:rsidRPr="001C1090">
        <w:rPr>
          <w:b/>
          <w:i/>
        </w:rPr>
        <w:t>Ссылка</w:t>
      </w:r>
      <w:r>
        <w:t xml:space="preserve"> </w:t>
      </w:r>
      <w:r w:rsidRPr="006F03C7">
        <w:t>(</w:t>
      </w:r>
      <w:proofErr w:type="spellStart"/>
      <w:r w:rsidRPr="006F03C7">
        <w:t>WMS_JournalWarehouseOperationTable</w:t>
      </w:r>
      <w:proofErr w:type="spellEnd"/>
      <w:proofErr w:type="gramStart"/>
      <w:r w:rsidRPr="006F03C7">
        <w:t>).</w:t>
      </w:r>
      <w:proofErr w:type="spellStart"/>
      <w:r w:rsidRPr="006F03C7">
        <w:t>TransType</w:t>
      </w:r>
      <w:proofErr w:type="spellEnd"/>
      <w:proofErr w:type="gramEnd"/>
      <w:r>
        <w:t xml:space="preserve"> заполнена значением – </w:t>
      </w:r>
      <w:proofErr w:type="spellStart"/>
      <w:r w:rsidR="00CB6799">
        <w:rPr>
          <w:i/>
        </w:rPr>
        <w:t>Проконтролированно</w:t>
      </w:r>
      <w:proofErr w:type="spellEnd"/>
      <w:r w:rsidRPr="00F147C0">
        <w:rPr>
          <w:i/>
        </w:rPr>
        <w:t xml:space="preserve"> штук</w:t>
      </w:r>
    </w:p>
    <w:p w14:paraId="70B7D43F" w14:textId="27F96769" w:rsidR="0028761C" w:rsidRDefault="00F56EBB" w:rsidP="00FB50E5">
      <w:pPr>
        <w:pStyle w:val="a4"/>
        <w:numPr>
          <w:ilvl w:val="4"/>
          <w:numId w:val="23"/>
        </w:numPr>
      </w:pPr>
      <w:r>
        <w:t xml:space="preserve">Если значение поля </w:t>
      </w:r>
      <w:r w:rsidRPr="00792F88">
        <w:rPr>
          <w:b/>
          <w:i/>
        </w:rPr>
        <w:t xml:space="preserve">Тип </w:t>
      </w:r>
      <w:proofErr w:type="spellStart"/>
      <w:r w:rsidRPr="00792F88">
        <w:rPr>
          <w:b/>
          <w:i/>
        </w:rPr>
        <w:t>грузоместа</w:t>
      </w:r>
      <w:proofErr w:type="spellEnd"/>
      <w:r>
        <w:t xml:space="preserve"> </w:t>
      </w:r>
      <w:r w:rsidRPr="00792F88">
        <w:t>(</w:t>
      </w:r>
      <w:proofErr w:type="spellStart"/>
      <w:r w:rsidRPr="00792F88">
        <w:t>WMSPalletType</w:t>
      </w:r>
      <w:proofErr w:type="spellEnd"/>
      <w:r w:rsidRPr="00792F88">
        <w:t>).</w:t>
      </w:r>
      <w:proofErr w:type="spellStart"/>
      <w:r w:rsidRPr="00792F88">
        <w:t>WMS_PickingTara</w:t>
      </w:r>
      <w:proofErr w:type="spellEnd"/>
      <w:r>
        <w:t xml:space="preserve"> – не </w:t>
      </w:r>
      <w:r w:rsidRPr="00792F88">
        <w:rPr>
          <w:i/>
        </w:rPr>
        <w:t>Заводская упаковка</w:t>
      </w:r>
      <w:r>
        <w:t>, то система не должна позволять сканировать штриховой код заводского короба и должна работать как это реализовано сейчас.</w:t>
      </w:r>
      <w:r w:rsidR="00FF46EC">
        <w:br/>
      </w:r>
      <w:r w:rsidR="00FF46EC">
        <w:br/>
      </w:r>
    </w:p>
    <w:p w14:paraId="036E9FF5" w14:textId="12001D2F" w:rsidR="00436227" w:rsidRDefault="000A09E0" w:rsidP="00436227">
      <w:pPr>
        <w:pStyle w:val="a4"/>
        <w:numPr>
          <w:ilvl w:val="1"/>
          <w:numId w:val="23"/>
        </w:numPr>
      </w:pPr>
      <w:r>
        <w:t xml:space="preserve">Добавить новую проверку при сканировании штрихового кода в поле </w:t>
      </w:r>
      <w:proofErr w:type="spellStart"/>
      <w:r w:rsidRPr="00B8149F">
        <w:rPr>
          <w:b/>
          <w:i/>
        </w:rPr>
        <w:t>Штрихкод</w:t>
      </w:r>
      <w:proofErr w:type="spellEnd"/>
      <w:r w:rsidRPr="00B8149F">
        <w:rPr>
          <w:b/>
          <w:i/>
        </w:rPr>
        <w:t>/Код</w:t>
      </w:r>
      <w:r w:rsidR="00792F88">
        <w:rPr>
          <w:b/>
          <w:i/>
        </w:rPr>
        <w:t xml:space="preserve"> </w:t>
      </w:r>
      <w:r w:rsidRPr="00792F88">
        <w:rPr>
          <w:b/>
          <w:i/>
        </w:rPr>
        <w:t>маркировки/SSCC</w:t>
      </w:r>
      <w:r>
        <w:t xml:space="preserve"> </w:t>
      </w:r>
      <w:proofErr w:type="spellStart"/>
      <w:r w:rsidRPr="00B8149F">
        <w:t>wms_</w:t>
      </w:r>
      <w:proofErr w:type="gramStart"/>
      <w:r w:rsidRPr="00B8149F">
        <w:t>editItemBarCode</w:t>
      </w:r>
      <w:proofErr w:type="spellEnd"/>
      <w:r w:rsidRPr="00B8149F">
        <w:t>(</w:t>
      </w:r>
      <w:proofErr w:type="gramEnd"/>
      <w:r w:rsidRPr="00B8149F">
        <w:t>)</w:t>
      </w:r>
      <w:r>
        <w:t xml:space="preserve">, которое находится на форме </w:t>
      </w:r>
      <w:r w:rsidRPr="00792F88">
        <w:rPr>
          <w:b/>
        </w:rPr>
        <w:t>Завершение маршрута комплектации</w:t>
      </w:r>
      <w:r w:rsidRPr="00CB0A12">
        <w:t xml:space="preserve"> (</w:t>
      </w:r>
      <w:r>
        <w:t>см. п. 7.2.</w:t>
      </w:r>
      <w:r w:rsidRPr="00CB0A12">
        <w:t>)</w:t>
      </w:r>
      <w:r w:rsidR="00436227">
        <w:t xml:space="preserve"> по значению в поле </w:t>
      </w:r>
      <w:r w:rsidR="00140874">
        <w:rPr>
          <w:b/>
          <w:i/>
        </w:rPr>
        <w:t>Принудительная проверка короба</w:t>
      </w:r>
      <w:r w:rsidR="00140874">
        <w:t xml:space="preserve"> </w:t>
      </w:r>
      <w:r w:rsidR="00436227">
        <w:t>(</w:t>
      </w:r>
      <w:proofErr w:type="spellStart"/>
      <w:r w:rsidR="00436227" w:rsidRPr="00625D63">
        <w:t>WMS_WMSAdvancedParameters</w:t>
      </w:r>
      <w:proofErr w:type="spellEnd"/>
      <w:r w:rsidR="00436227">
        <w:t>).WMS</w:t>
      </w:r>
      <w:r w:rsidR="00436227" w:rsidRPr="00923858">
        <w:t>_</w:t>
      </w:r>
      <w:proofErr w:type="spellStart"/>
      <w:r w:rsidR="00436227">
        <w:rPr>
          <w:lang w:val="en-US"/>
        </w:rPr>
        <w:t>CheckingEachFactoryBox</w:t>
      </w:r>
      <w:proofErr w:type="spellEnd"/>
      <w:r w:rsidR="00436227">
        <w:t>:</w:t>
      </w:r>
    </w:p>
    <w:p w14:paraId="506F81FC" w14:textId="46603367" w:rsidR="00436227" w:rsidRDefault="00436227" w:rsidP="00436227">
      <w:pPr>
        <w:pStyle w:val="a4"/>
        <w:numPr>
          <w:ilvl w:val="2"/>
          <w:numId w:val="23"/>
        </w:numPr>
      </w:pPr>
      <w:r>
        <w:t>Если значение поля больше или равно 1, то система должна выполнять следующие действия:</w:t>
      </w:r>
    </w:p>
    <w:p w14:paraId="0B8CAD61" w14:textId="5C21267F" w:rsidR="000A09E0" w:rsidRDefault="000A09E0" w:rsidP="00436227">
      <w:pPr>
        <w:pStyle w:val="a4"/>
        <w:numPr>
          <w:ilvl w:val="3"/>
          <w:numId w:val="23"/>
        </w:numPr>
      </w:pPr>
      <w:r>
        <w:t xml:space="preserve">При сканировании штрихового кода система должна выполнять поиск его значения в таблице </w:t>
      </w:r>
      <w:proofErr w:type="spellStart"/>
      <w:r w:rsidR="00282A51" w:rsidRPr="00625D63">
        <w:rPr>
          <w:b/>
        </w:rPr>
        <w:t>LFL_SSCCTable</w:t>
      </w:r>
      <w:proofErr w:type="spellEnd"/>
      <w:r w:rsidR="00282A51">
        <w:t xml:space="preserve"> в поле </w:t>
      </w:r>
      <w:r w:rsidR="00282A51" w:rsidRPr="00625D63">
        <w:rPr>
          <w:b/>
          <w:i/>
          <w:lang w:val="en-US"/>
        </w:rPr>
        <w:t>SSCC</w:t>
      </w:r>
      <w:r w:rsidR="00282A51" w:rsidRPr="00282A51">
        <w:t xml:space="preserve"> </w:t>
      </w:r>
      <w:r w:rsidR="00282A51">
        <w:t xml:space="preserve">и в таблице </w:t>
      </w:r>
      <w:proofErr w:type="spellStart"/>
      <w:r w:rsidR="00282A51" w:rsidRPr="00625D63">
        <w:rPr>
          <w:b/>
        </w:rPr>
        <w:t>WMS_PackBarcode</w:t>
      </w:r>
      <w:proofErr w:type="spellEnd"/>
      <w:r w:rsidR="00282A51">
        <w:t xml:space="preserve"> в поле </w:t>
      </w:r>
      <w:proofErr w:type="spellStart"/>
      <w:r w:rsidR="00282A51" w:rsidRPr="00625D63">
        <w:rPr>
          <w:b/>
          <w:i/>
        </w:rPr>
        <w:t>packBarCode</w:t>
      </w:r>
      <w:proofErr w:type="spellEnd"/>
      <w:r w:rsidR="00282A51">
        <w:t>:</w:t>
      </w:r>
    </w:p>
    <w:p w14:paraId="241CE360" w14:textId="0282F45E" w:rsidR="00282A51" w:rsidRDefault="00282A51" w:rsidP="00436227">
      <w:pPr>
        <w:pStyle w:val="a4"/>
        <w:numPr>
          <w:ilvl w:val="4"/>
          <w:numId w:val="23"/>
        </w:numPr>
      </w:pPr>
      <w:r>
        <w:t xml:space="preserve">Если запись найдена в таблице </w:t>
      </w:r>
      <w:proofErr w:type="spellStart"/>
      <w:r w:rsidRPr="00282A51">
        <w:rPr>
          <w:b/>
        </w:rPr>
        <w:t>LFL_SSCCTable</w:t>
      </w:r>
      <w:proofErr w:type="spellEnd"/>
      <w:r>
        <w:t xml:space="preserve"> в поле </w:t>
      </w:r>
      <w:r w:rsidRPr="00282A51">
        <w:rPr>
          <w:b/>
          <w:i/>
          <w:lang w:val="en-US"/>
        </w:rPr>
        <w:t>SSCC</w:t>
      </w:r>
      <w:r>
        <w:t xml:space="preserve">, то система должна создать запись в таблице </w:t>
      </w:r>
      <w:r>
        <w:rPr>
          <w:b/>
          <w:lang w:val="en-US"/>
        </w:rPr>
        <w:t>WMS</w:t>
      </w:r>
      <w:r>
        <w:rPr>
          <w:b/>
        </w:rPr>
        <w:t>_</w:t>
      </w:r>
      <w:r>
        <w:rPr>
          <w:b/>
          <w:lang w:val="en-US"/>
        </w:rPr>
        <w:t>Box</w:t>
      </w:r>
      <w:proofErr w:type="spellStart"/>
      <w:r w:rsidRPr="00637E94">
        <w:rPr>
          <w:b/>
        </w:rPr>
        <w:t>ScanHistory</w:t>
      </w:r>
      <w:proofErr w:type="spellEnd"/>
      <w:r>
        <w:t xml:space="preserve"> (см. п. 2.3.) и заполнить найденное значение в таблице </w:t>
      </w:r>
      <w:proofErr w:type="spellStart"/>
      <w:r w:rsidRPr="00625D63">
        <w:rPr>
          <w:b/>
        </w:rPr>
        <w:t>LFL_SSCCTable</w:t>
      </w:r>
      <w:proofErr w:type="spellEnd"/>
      <w:r>
        <w:t xml:space="preserve"> в поле </w:t>
      </w:r>
      <w:r w:rsidRPr="00625D63">
        <w:rPr>
          <w:b/>
          <w:i/>
          <w:lang w:val="en-US"/>
        </w:rPr>
        <w:t>SSCC</w:t>
      </w:r>
      <w:r>
        <w:t xml:space="preserve"> в поле </w:t>
      </w:r>
      <w:r w:rsidRPr="00282A51">
        <w:rPr>
          <w:b/>
          <w:i/>
          <w:lang w:val="en-US"/>
        </w:rPr>
        <w:t>SSCC</w:t>
      </w:r>
      <w:r w:rsidRPr="00282A51">
        <w:t xml:space="preserve"> </w:t>
      </w:r>
      <w:r>
        <w:t>(</w:t>
      </w:r>
      <w:r w:rsidRPr="00282A51">
        <w:rPr>
          <w:lang w:val="en-US"/>
        </w:rPr>
        <w:t>WMS</w:t>
      </w:r>
      <w:r w:rsidRPr="00282A51">
        <w:t>_</w:t>
      </w:r>
      <w:r w:rsidRPr="00282A51">
        <w:rPr>
          <w:lang w:val="en-US"/>
        </w:rPr>
        <w:t>Box</w:t>
      </w:r>
      <w:proofErr w:type="spellStart"/>
      <w:r w:rsidRPr="00282A51">
        <w:t>ScanHistory</w:t>
      </w:r>
      <w:proofErr w:type="spellEnd"/>
      <w:proofErr w:type="gramStart"/>
      <w:r>
        <w:t>).</w:t>
      </w:r>
      <w:proofErr w:type="spellStart"/>
      <w:r>
        <w:rPr>
          <w:lang w:val="en-US"/>
        </w:rPr>
        <w:t>SSCCBarCode</w:t>
      </w:r>
      <w:proofErr w:type="spellEnd"/>
      <w:proofErr w:type="gramEnd"/>
      <w:r>
        <w:t>;</w:t>
      </w:r>
    </w:p>
    <w:p w14:paraId="1CD5F123" w14:textId="119A0E45" w:rsidR="00282A51" w:rsidRPr="00625D63" w:rsidRDefault="00282A51" w:rsidP="00436227">
      <w:pPr>
        <w:pStyle w:val="a4"/>
        <w:numPr>
          <w:ilvl w:val="4"/>
          <w:numId w:val="23"/>
        </w:numPr>
      </w:pPr>
      <w:r>
        <w:t xml:space="preserve">Если запись найдена в таблице </w:t>
      </w:r>
      <w:proofErr w:type="spellStart"/>
      <w:r w:rsidR="00625D63" w:rsidRPr="00625D63">
        <w:rPr>
          <w:b/>
        </w:rPr>
        <w:t>WMS_PackBarcode</w:t>
      </w:r>
      <w:proofErr w:type="spellEnd"/>
      <w:r w:rsidR="00625D63">
        <w:t xml:space="preserve"> в поле </w:t>
      </w:r>
      <w:proofErr w:type="spellStart"/>
      <w:r w:rsidR="00625D63" w:rsidRPr="00625D63">
        <w:rPr>
          <w:b/>
          <w:i/>
        </w:rPr>
        <w:t>packBarCode</w:t>
      </w:r>
      <w:proofErr w:type="spellEnd"/>
      <w:r w:rsidR="00625D63">
        <w:t xml:space="preserve">, то система должна создать запись в таблице </w:t>
      </w:r>
      <w:r w:rsidR="00625D63">
        <w:rPr>
          <w:b/>
          <w:lang w:val="en-US"/>
        </w:rPr>
        <w:t>WMS</w:t>
      </w:r>
      <w:r w:rsidR="00625D63">
        <w:rPr>
          <w:b/>
        </w:rPr>
        <w:t>_</w:t>
      </w:r>
      <w:r w:rsidR="00625D63">
        <w:rPr>
          <w:b/>
          <w:lang w:val="en-US"/>
        </w:rPr>
        <w:t>Box</w:t>
      </w:r>
      <w:proofErr w:type="spellStart"/>
      <w:r w:rsidR="00625D63" w:rsidRPr="00637E94">
        <w:rPr>
          <w:b/>
        </w:rPr>
        <w:t>ScanHistory</w:t>
      </w:r>
      <w:proofErr w:type="spellEnd"/>
      <w:r w:rsidR="00625D63">
        <w:t xml:space="preserve"> (см. п. 2.3.) и заполнить найденное значение в таблице </w:t>
      </w:r>
      <w:proofErr w:type="spellStart"/>
      <w:r w:rsidR="00625D63" w:rsidRPr="00625D63">
        <w:rPr>
          <w:b/>
        </w:rPr>
        <w:t>WMS_PackBarcode</w:t>
      </w:r>
      <w:proofErr w:type="spellEnd"/>
      <w:r w:rsidR="00625D63">
        <w:t xml:space="preserve"> в поле </w:t>
      </w:r>
      <w:proofErr w:type="spellStart"/>
      <w:r w:rsidR="00625D63" w:rsidRPr="00625D63">
        <w:rPr>
          <w:b/>
          <w:i/>
        </w:rPr>
        <w:t>packBarCode</w:t>
      </w:r>
      <w:proofErr w:type="spellEnd"/>
      <w:r w:rsidR="00625D63">
        <w:t xml:space="preserve"> в поле </w:t>
      </w:r>
      <w:r w:rsidR="00625D63" w:rsidRPr="00CD47CF">
        <w:rPr>
          <w:b/>
          <w:i/>
        </w:rPr>
        <w:t>Заводской короб</w:t>
      </w:r>
      <w:r w:rsidR="00625D63">
        <w:t xml:space="preserve"> (</w:t>
      </w:r>
      <w:r w:rsidR="00625D63" w:rsidRPr="00282A51">
        <w:rPr>
          <w:lang w:val="en-US"/>
        </w:rPr>
        <w:t>WMS</w:t>
      </w:r>
      <w:r w:rsidR="00625D63" w:rsidRPr="00282A51">
        <w:t>_</w:t>
      </w:r>
      <w:r w:rsidR="00625D63" w:rsidRPr="00282A51">
        <w:rPr>
          <w:lang w:val="en-US"/>
        </w:rPr>
        <w:t>Box</w:t>
      </w:r>
      <w:proofErr w:type="spellStart"/>
      <w:r w:rsidR="00625D63" w:rsidRPr="00282A51">
        <w:t>ScanHistory</w:t>
      </w:r>
      <w:proofErr w:type="spellEnd"/>
      <w:proofErr w:type="gramStart"/>
      <w:r w:rsidR="00625D63">
        <w:t>).</w:t>
      </w:r>
      <w:proofErr w:type="spellStart"/>
      <w:r w:rsidR="00625D63" w:rsidRPr="00CD47CF">
        <w:rPr>
          <w:lang w:val="en-US"/>
        </w:rPr>
        <w:t>PackBarCode</w:t>
      </w:r>
      <w:proofErr w:type="spellEnd"/>
      <w:proofErr w:type="gramEnd"/>
    </w:p>
    <w:p w14:paraId="53C8FAAB" w14:textId="12F480DA" w:rsidR="00D75D8C" w:rsidRDefault="00625D63" w:rsidP="00F14423">
      <w:pPr>
        <w:pStyle w:val="a4"/>
        <w:numPr>
          <w:ilvl w:val="4"/>
          <w:numId w:val="23"/>
        </w:numPr>
      </w:pPr>
      <w:r>
        <w:t xml:space="preserve">Каждая созданная запись в таблице </w:t>
      </w:r>
      <w:r>
        <w:rPr>
          <w:b/>
          <w:lang w:val="en-US"/>
        </w:rPr>
        <w:t>WMS</w:t>
      </w:r>
      <w:r>
        <w:rPr>
          <w:b/>
        </w:rPr>
        <w:t>_</w:t>
      </w:r>
      <w:r>
        <w:rPr>
          <w:b/>
          <w:lang w:val="en-US"/>
        </w:rPr>
        <w:t>Box</w:t>
      </w:r>
      <w:proofErr w:type="spellStart"/>
      <w:r w:rsidRPr="00637E94">
        <w:rPr>
          <w:b/>
        </w:rPr>
        <w:t>ScanHistory</w:t>
      </w:r>
      <w:proofErr w:type="spellEnd"/>
      <w:r>
        <w:t xml:space="preserve"> (см. п. 2.3.) должна быть пронумерована автоматическим счетчиком в поле </w:t>
      </w:r>
      <w:r w:rsidRPr="00CD47CF">
        <w:rPr>
          <w:b/>
          <w:i/>
        </w:rPr>
        <w:t>Счетчик</w:t>
      </w:r>
      <w:r w:rsidRPr="00625D63">
        <w:rPr>
          <w:b/>
          <w:i/>
        </w:rPr>
        <w:t xml:space="preserve"> </w:t>
      </w:r>
      <w:r w:rsidRPr="00CD47CF">
        <w:rPr>
          <w:b/>
          <w:i/>
        </w:rPr>
        <w:t>коробов</w:t>
      </w:r>
      <w:r>
        <w:t xml:space="preserve"> (</w:t>
      </w:r>
      <w:r w:rsidRPr="00282A51">
        <w:rPr>
          <w:lang w:val="en-US"/>
        </w:rPr>
        <w:t>WMS</w:t>
      </w:r>
      <w:r w:rsidRPr="00282A51">
        <w:t>_</w:t>
      </w:r>
      <w:r w:rsidRPr="00282A51">
        <w:rPr>
          <w:lang w:val="en-US"/>
        </w:rPr>
        <w:t>Box</w:t>
      </w:r>
      <w:proofErr w:type="spellStart"/>
      <w:r w:rsidRPr="00282A51">
        <w:t>ScanHistory</w:t>
      </w:r>
      <w:proofErr w:type="spellEnd"/>
      <w:proofErr w:type="gramStart"/>
      <w:r>
        <w:t>).</w:t>
      </w:r>
      <w:r w:rsidRPr="00637E94">
        <w:rPr>
          <w:lang w:val="en-US"/>
        </w:rPr>
        <w:t>B</w:t>
      </w:r>
      <w:proofErr w:type="spellStart"/>
      <w:r w:rsidRPr="00637E94">
        <w:t>ox</w:t>
      </w:r>
      <w:proofErr w:type="spellEnd"/>
      <w:r w:rsidRPr="00637E94">
        <w:rPr>
          <w:lang w:val="en-US"/>
        </w:rPr>
        <w:t>C</w:t>
      </w:r>
      <w:proofErr w:type="spellStart"/>
      <w:r w:rsidRPr="00637E94">
        <w:t>ounter</w:t>
      </w:r>
      <w:proofErr w:type="spellEnd"/>
      <w:proofErr w:type="gramEnd"/>
      <w:r w:rsidR="00D75D8C">
        <w:t>:</w:t>
      </w:r>
    </w:p>
    <w:p w14:paraId="05C4C5CA" w14:textId="46763CDD" w:rsidR="00625D63" w:rsidRDefault="00625D63" w:rsidP="00F14423">
      <w:pPr>
        <w:pStyle w:val="a4"/>
        <w:numPr>
          <w:ilvl w:val="5"/>
          <w:numId w:val="23"/>
        </w:numPr>
      </w:pPr>
      <w:r>
        <w:t>При достижении счетчиком</w:t>
      </w:r>
      <w:r w:rsidR="00A256AC" w:rsidRPr="00A256AC">
        <w:t xml:space="preserve"> </w:t>
      </w:r>
      <w:r w:rsidR="00F14423">
        <w:t xml:space="preserve">порогового </w:t>
      </w:r>
      <w:r>
        <w:t>значения</w:t>
      </w:r>
      <w:r w:rsidR="00436227">
        <w:t>, которое совпадает со значением</w:t>
      </w:r>
      <w:r>
        <w:t xml:space="preserve"> в поле </w:t>
      </w:r>
      <w:r w:rsidR="00140874">
        <w:rPr>
          <w:b/>
          <w:i/>
        </w:rPr>
        <w:t>Принудительная проверка короба</w:t>
      </w:r>
      <w:r w:rsidR="00140874">
        <w:t xml:space="preserve"> </w:t>
      </w:r>
      <w:r>
        <w:lastRenderedPageBreak/>
        <w:t>(</w:t>
      </w:r>
      <w:proofErr w:type="spellStart"/>
      <w:r w:rsidRPr="00625D63">
        <w:t>WMS_WMSAdvancedParameters</w:t>
      </w:r>
      <w:proofErr w:type="spellEnd"/>
      <w:proofErr w:type="gramStart"/>
      <w:r>
        <w:t>).WMS</w:t>
      </w:r>
      <w:proofErr w:type="gramEnd"/>
      <w:r w:rsidRPr="00923858">
        <w:t>_</w:t>
      </w:r>
      <w:proofErr w:type="spellStart"/>
      <w:r>
        <w:rPr>
          <w:lang w:val="en-US"/>
        </w:rPr>
        <w:t>CheckingEachFactoryBox</w:t>
      </w:r>
      <w:proofErr w:type="spellEnd"/>
      <w:r>
        <w:t xml:space="preserve"> система должна </w:t>
      </w:r>
      <w:r w:rsidR="00D75D8C">
        <w:t xml:space="preserve">начинать </w:t>
      </w:r>
      <w:r w:rsidR="00F14423">
        <w:t>нумерацию для следующей записи заново;</w:t>
      </w:r>
    </w:p>
    <w:p w14:paraId="5B260222" w14:textId="6A1C0206" w:rsidR="00436227" w:rsidRDefault="00D75D8C" w:rsidP="00906D8D">
      <w:pPr>
        <w:pStyle w:val="a4"/>
        <w:numPr>
          <w:ilvl w:val="6"/>
          <w:numId w:val="23"/>
        </w:numPr>
      </w:pPr>
      <w:r>
        <w:t xml:space="preserve">При установке порогового значения в поле </w:t>
      </w:r>
      <w:r w:rsidRPr="00CD47CF">
        <w:rPr>
          <w:b/>
          <w:i/>
        </w:rPr>
        <w:t>Счетчик</w:t>
      </w:r>
      <w:r w:rsidRPr="00625D63">
        <w:rPr>
          <w:b/>
          <w:i/>
        </w:rPr>
        <w:t xml:space="preserve"> </w:t>
      </w:r>
      <w:r w:rsidRPr="00CD47CF">
        <w:rPr>
          <w:b/>
          <w:i/>
        </w:rPr>
        <w:t>коробов</w:t>
      </w:r>
      <w:r>
        <w:t xml:space="preserve"> (</w:t>
      </w:r>
      <w:r w:rsidRPr="00282A51">
        <w:rPr>
          <w:lang w:val="en-US"/>
        </w:rPr>
        <w:t>WMS</w:t>
      </w:r>
      <w:r w:rsidRPr="00282A51">
        <w:t>_</w:t>
      </w:r>
      <w:r w:rsidRPr="00282A51">
        <w:rPr>
          <w:lang w:val="en-US"/>
        </w:rPr>
        <w:t>Box</w:t>
      </w:r>
      <w:proofErr w:type="spellStart"/>
      <w:r w:rsidRPr="00282A51">
        <w:t>ScanHistory</w:t>
      </w:r>
      <w:proofErr w:type="spellEnd"/>
      <w:proofErr w:type="gramStart"/>
      <w:r>
        <w:t>).</w:t>
      </w:r>
      <w:r w:rsidRPr="00637E94">
        <w:rPr>
          <w:lang w:val="en-US"/>
        </w:rPr>
        <w:t>B</w:t>
      </w:r>
      <w:proofErr w:type="spellStart"/>
      <w:r w:rsidRPr="00637E94">
        <w:t>ox</w:t>
      </w:r>
      <w:proofErr w:type="spellEnd"/>
      <w:r w:rsidRPr="00637E94">
        <w:rPr>
          <w:lang w:val="en-US"/>
        </w:rPr>
        <w:t>C</w:t>
      </w:r>
      <w:proofErr w:type="spellStart"/>
      <w:r w:rsidRPr="00637E94">
        <w:t>ounter</w:t>
      </w:r>
      <w:proofErr w:type="spellEnd"/>
      <w:proofErr w:type="gramEnd"/>
      <w:r w:rsidR="00906D8D">
        <w:t xml:space="preserve"> система должна сбросить</w:t>
      </w:r>
      <w:r>
        <w:t xml:space="preserve"> отсканированное значение в поле </w:t>
      </w:r>
      <w:proofErr w:type="spellStart"/>
      <w:r w:rsidRPr="00B8149F">
        <w:rPr>
          <w:b/>
          <w:i/>
        </w:rPr>
        <w:t>Штрихкод</w:t>
      </w:r>
      <w:proofErr w:type="spellEnd"/>
      <w:r w:rsidRPr="00B8149F">
        <w:rPr>
          <w:b/>
          <w:i/>
        </w:rPr>
        <w:t>/Код маркировки/SSCC</w:t>
      </w:r>
      <w:r>
        <w:t xml:space="preserve"> </w:t>
      </w:r>
      <w:proofErr w:type="spellStart"/>
      <w:r w:rsidRPr="00B8149F">
        <w:t>wms_editItemBarCode</w:t>
      </w:r>
      <w:proofErr w:type="spellEnd"/>
      <w:r w:rsidRPr="00B8149F">
        <w:t>()</w:t>
      </w:r>
      <w:r w:rsidR="00906D8D">
        <w:t>, откатить</w:t>
      </w:r>
      <w:r>
        <w:t xml:space="preserve"> транзакцию записи по отсканированному значению</w:t>
      </w:r>
      <w:r w:rsidR="00906D8D">
        <w:t xml:space="preserve"> кода </w:t>
      </w:r>
      <w:r w:rsidR="00906D8D">
        <w:rPr>
          <w:lang w:val="en-US"/>
        </w:rPr>
        <w:t>SSCC</w:t>
      </w:r>
      <w:r w:rsidR="00906D8D" w:rsidRPr="00906D8D">
        <w:t xml:space="preserve"> </w:t>
      </w:r>
      <w:r w:rsidR="00906D8D">
        <w:t xml:space="preserve">или штрихового кода упаковки, установить признак в поле </w:t>
      </w:r>
      <w:r w:rsidR="00906D8D">
        <w:rPr>
          <w:b/>
          <w:i/>
        </w:rPr>
        <w:t>Поштучно</w:t>
      </w:r>
      <w:r w:rsidR="00906D8D">
        <w:t xml:space="preserve"> (</w:t>
      </w:r>
      <w:proofErr w:type="spellStart"/>
      <w:r w:rsidR="00906D8D" w:rsidRPr="00153CDA">
        <w:t>WMSOrderTrans</w:t>
      </w:r>
      <w:proofErr w:type="spellEnd"/>
      <w:r w:rsidR="00906D8D">
        <w:t>).</w:t>
      </w:r>
      <w:proofErr w:type="spellStart"/>
      <w:r w:rsidR="00906D8D">
        <w:rPr>
          <w:lang w:val="en-US"/>
        </w:rPr>
        <w:t>AllowPieceControl</w:t>
      </w:r>
      <w:proofErr w:type="spellEnd"/>
      <w:r w:rsidR="00906D8D">
        <w:t xml:space="preserve"> (см. п. 3.3.) и вывести</w:t>
      </w:r>
      <w:r>
        <w:t xml:space="preserve"> на экран </w:t>
      </w:r>
      <w:proofErr w:type="spellStart"/>
      <w:r>
        <w:t>инфолог</w:t>
      </w:r>
      <w:proofErr w:type="spellEnd"/>
      <w:r>
        <w:t>: «</w:t>
      </w:r>
      <w:r w:rsidR="00906D8D">
        <w:rPr>
          <w:i/>
        </w:rPr>
        <w:t>К</w:t>
      </w:r>
      <w:r w:rsidRPr="00D75D8C">
        <w:rPr>
          <w:i/>
        </w:rPr>
        <w:t>ороб выбран для проведения поштучно</w:t>
      </w:r>
      <w:r w:rsidR="00906D8D">
        <w:rPr>
          <w:i/>
        </w:rPr>
        <w:t>го контроля</w:t>
      </w:r>
      <w:r w:rsidRPr="00D75D8C">
        <w:rPr>
          <w:i/>
        </w:rPr>
        <w:t>.</w:t>
      </w:r>
      <w:r>
        <w:t>»</w:t>
      </w:r>
      <w:r w:rsidR="00906D8D">
        <w:t>.</w:t>
      </w:r>
    </w:p>
    <w:p w14:paraId="59CD0EDE" w14:textId="2477465D" w:rsidR="00D75D8C" w:rsidRDefault="00D75D8C" w:rsidP="00906D8D">
      <w:pPr>
        <w:pStyle w:val="a4"/>
        <w:numPr>
          <w:ilvl w:val="3"/>
          <w:numId w:val="23"/>
        </w:numPr>
      </w:pPr>
      <w:r>
        <w:t>Если значение не найдено, то систем должна работать как реализовано сейчас.</w:t>
      </w:r>
    </w:p>
    <w:p w14:paraId="32DEBEC5" w14:textId="03CAEA6E" w:rsidR="00906D8D" w:rsidRDefault="00906D8D" w:rsidP="00906D8D">
      <w:pPr>
        <w:pStyle w:val="a4"/>
        <w:numPr>
          <w:ilvl w:val="2"/>
          <w:numId w:val="23"/>
        </w:numPr>
      </w:pPr>
      <w:r>
        <w:t xml:space="preserve">Если значение равно 0 (нулю), то система не должна создавать записи в таблице </w:t>
      </w:r>
      <w:proofErr w:type="spellStart"/>
      <w:r w:rsidRPr="00625D63">
        <w:rPr>
          <w:b/>
        </w:rPr>
        <w:t>WMS_PackBarcode</w:t>
      </w:r>
      <w:proofErr w:type="spellEnd"/>
      <w:r>
        <w:t xml:space="preserve"> и выполнять </w:t>
      </w:r>
      <w:proofErr w:type="gramStart"/>
      <w:r>
        <w:t>алгоритм</w:t>
      </w:r>
      <w:proofErr w:type="gramEnd"/>
      <w:r>
        <w:t xml:space="preserve"> описанный в пункте 4.2.1.</w:t>
      </w:r>
    </w:p>
    <w:p w14:paraId="1A90291F" w14:textId="744BA464" w:rsidR="00A76C0F" w:rsidRDefault="00A76C0F" w:rsidP="00A76C0F">
      <w:pPr>
        <w:pStyle w:val="a4"/>
      </w:pPr>
    </w:p>
    <w:p w14:paraId="14EE7CAD" w14:textId="492DC601" w:rsidR="00A76C0F" w:rsidRDefault="00A76C0F" w:rsidP="001421E7">
      <w:pPr>
        <w:pStyle w:val="a4"/>
        <w:numPr>
          <w:ilvl w:val="1"/>
          <w:numId w:val="23"/>
        </w:numPr>
      </w:pPr>
      <w:r>
        <w:t xml:space="preserve">Изменить условие формирования маршрутной карты при нажатии на кнопку </w:t>
      </w:r>
      <w:r w:rsidRPr="00A76C0F">
        <w:rPr>
          <w:b/>
        </w:rPr>
        <w:t>[</w:t>
      </w:r>
      <w:r w:rsidR="001421E7">
        <w:rPr>
          <w:b/>
        </w:rPr>
        <w:t>Комплектация</w:t>
      </w:r>
      <w:r w:rsidRPr="00A76C0F">
        <w:rPr>
          <w:b/>
        </w:rPr>
        <w:t>]</w:t>
      </w:r>
      <w:r>
        <w:t>,</w:t>
      </w:r>
      <w:r w:rsidRPr="00A76C0F">
        <w:t xml:space="preserve"> </w:t>
      </w:r>
      <w:r>
        <w:t xml:space="preserve">которая находится на форме </w:t>
      </w:r>
      <w:r w:rsidR="001421E7" w:rsidRPr="001421E7">
        <w:rPr>
          <w:b/>
        </w:rPr>
        <w:t>Заказ на продажу</w:t>
      </w:r>
      <w:r>
        <w:t xml:space="preserve"> (см. п. </w:t>
      </w:r>
      <w:r w:rsidR="001421E7">
        <w:t>7.8.</w:t>
      </w:r>
      <w:r>
        <w:t>)</w:t>
      </w:r>
      <w:r w:rsidR="001421E7">
        <w:t>,</w:t>
      </w:r>
      <w:r w:rsidR="00856E36">
        <w:t xml:space="preserve"> система должна выполнять проверку на наличие признака в поле </w:t>
      </w:r>
      <w:r w:rsidR="00856E36" w:rsidRPr="00F147C0">
        <w:rPr>
          <w:b/>
          <w:i/>
        </w:rPr>
        <w:t>Свой клиент</w:t>
      </w:r>
      <w:r w:rsidR="00856E36">
        <w:t xml:space="preserve"> (</w:t>
      </w:r>
      <w:proofErr w:type="spellStart"/>
      <w:r w:rsidR="00856E36" w:rsidRPr="00B8149F">
        <w:t>LFL_RequestTable</w:t>
      </w:r>
      <w:proofErr w:type="spellEnd"/>
      <w:proofErr w:type="gramStart"/>
      <w:r w:rsidR="00856E36">
        <w:t>).</w:t>
      </w:r>
      <w:proofErr w:type="spellStart"/>
      <w:r w:rsidR="00856E36" w:rsidRPr="00B8149F">
        <w:t>OurShop</w:t>
      </w:r>
      <w:proofErr w:type="spellEnd"/>
      <w:proofErr w:type="gramEnd"/>
      <w:r w:rsidR="00856E36">
        <w:t xml:space="preserve">, которое находится на форме </w:t>
      </w:r>
      <w:r w:rsidR="00856E36" w:rsidRPr="00856E36">
        <w:rPr>
          <w:b/>
        </w:rPr>
        <w:t>Заявки</w:t>
      </w:r>
      <w:r w:rsidR="00856E36">
        <w:t xml:space="preserve"> (см. п. 7.3.)</w:t>
      </w:r>
      <w:r w:rsidR="001421E7">
        <w:t xml:space="preserve">, где связь с заказом на продажу реализована через поле </w:t>
      </w:r>
      <w:r w:rsidR="001421E7" w:rsidRPr="001421E7">
        <w:rPr>
          <w:b/>
          <w:i/>
        </w:rPr>
        <w:t>Номер заявки</w:t>
      </w:r>
      <w:r w:rsidR="001421E7">
        <w:t xml:space="preserve"> </w:t>
      </w:r>
      <w:r w:rsidR="001421E7" w:rsidRPr="001421E7">
        <w:t>(</w:t>
      </w:r>
      <w:proofErr w:type="spellStart"/>
      <w:r w:rsidR="001421E7" w:rsidRPr="001421E7">
        <w:t>SalesTable</w:t>
      </w:r>
      <w:proofErr w:type="spellEnd"/>
      <w:r w:rsidR="001421E7" w:rsidRPr="001421E7">
        <w:t>).</w:t>
      </w:r>
      <w:proofErr w:type="spellStart"/>
      <w:r w:rsidR="001421E7" w:rsidRPr="001421E7">
        <w:t>PurchOrderFormNum</w:t>
      </w:r>
      <w:proofErr w:type="spellEnd"/>
      <w:r w:rsidR="001421E7">
        <w:t xml:space="preserve">, которое равно значению поля </w:t>
      </w:r>
      <w:r w:rsidR="001421E7" w:rsidRPr="001421E7">
        <w:rPr>
          <w:b/>
          <w:i/>
        </w:rPr>
        <w:t>Номер заявки</w:t>
      </w:r>
      <w:r w:rsidR="001421E7">
        <w:t xml:space="preserve"> </w:t>
      </w:r>
      <w:r w:rsidR="001421E7" w:rsidRPr="001421E7">
        <w:t>(</w:t>
      </w:r>
      <w:proofErr w:type="spellStart"/>
      <w:r w:rsidR="001421E7" w:rsidRPr="001421E7">
        <w:t>RequestTable</w:t>
      </w:r>
      <w:proofErr w:type="spellEnd"/>
      <w:r w:rsidR="001421E7" w:rsidRPr="001421E7">
        <w:t>).NOMER_DOC</w:t>
      </w:r>
      <w:r w:rsidR="001421E7">
        <w:t>:</w:t>
      </w:r>
    </w:p>
    <w:p w14:paraId="7676555B" w14:textId="5A95377C" w:rsidR="00856E36" w:rsidRDefault="00856E36" w:rsidP="00856E36">
      <w:pPr>
        <w:pStyle w:val="a4"/>
        <w:numPr>
          <w:ilvl w:val="2"/>
          <w:numId w:val="23"/>
        </w:numPr>
      </w:pPr>
      <w:r>
        <w:t xml:space="preserve">Если признак установлен, то система должна игнорировать наличие признака в поле </w:t>
      </w:r>
      <w:r w:rsidRPr="00856E36">
        <w:rPr>
          <w:b/>
          <w:i/>
        </w:rPr>
        <w:t>Маркируемый товар</w:t>
      </w:r>
      <w:r>
        <w:t xml:space="preserve"> </w:t>
      </w:r>
      <w:r w:rsidRPr="00856E36">
        <w:t>(</w:t>
      </w:r>
      <w:proofErr w:type="spellStart"/>
      <w:r w:rsidRPr="00856E36">
        <w:t>InventTable</w:t>
      </w:r>
      <w:proofErr w:type="spellEnd"/>
      <w:proofErr w:type="gramStart"/>
      <w:r w:rsidRPr="00856E36">
        <w:t>).</w:t>
      </w:r>
      <w:proofErr w:type="spellStart"/>
      <w:r w:rsidRPr="00856E36">
        <w:t>LFL</w:t>
      </w:r>
      <w:proofErr w:type="gramEnd"/>
      <w:r w:rsidRPr="00856E36">
        <w:t>_IsMarkableItem</w:t>
      </w:r>
      <w:proofErr w:type="spellEnd"/>
      <w:r w:rsidR="001421E7">
        <w:t xml:space="preserve">, которое находится на форме </w:t>
      </w:r>
      <w:r w:rsidR="001421E7" w:rsidRPr="001421E7">
        <w:rPr>
          <w:b/>
        </w:rPr>
        <w:t>Сведения об используемом продукте</w:t>
      </w:r>
      <w:r w:rsidR="001421E7">
        <w:t xml:space="preserve"> (см. п. 7.7.)</w:t>
      </w:r>
      <w:r>
        <w:t xml:space="preserve"> и не должна выполнять деление маршрутной карты на маркируемы и не маркируемый товар;</w:t>
      </w:r>
    </w:p>
    <w:p w14:paraId="376524AD" w14:textId="6A3F912F" w:rsidR="00856E36" w:rsidRDefault="00856E36" w:rsidP="00856E36">
      <w:pPr>
        <w:pStyle w:val="a4"/>
        <w:numPr>
          <w:ilvl w:val="2"/>
          <w:numId w:val="23"/>
        </w:numPr>
      </w:pPr>
      <w:r>
        <w:t>Если признак не установлен, то система должна работать как это реализовано сейчас.</w:t>
      </w:r>
    </w:p>
    <w:p w14:paraId="23B1A506" w14:textId="4C934F2B" w:rsidR="00EC1C70" w:rsidRDefault="00EC1C70" w:rsidP="00EC1C70">
      <w:pPr>
        <w:pStyle w:val="a4"/>
      </w:pPr>
    </w:p>
    <w:p w14:paraId="4A5105CE" w14:textId="1CB7B6FD" w:rsidR="00EC1C70" w:rsidRDefault="00EC1C70" w:rsidP="00EC1C70">
      <w:pPr>
        <w:pStyle w:val="a4"/>
        <w:numPr>
          <w:ilvl w:val="1"/>
          <w:numId w:val="23"/>
        </w:numPr>
      </w:pPr>
      <w:r>
        <w:t xml:space="preserve">Внести изменение в алгоритм пакетного задания </w:t>
      </w:r>
      <w:r w:rsidRPr="00EC1C70">
        <w:rPr>
          <w:b/>
        </w:rPr>
        <w:t>Экспорт откликов</w:t>
      </w:r>
      <w:r>
        <w:t xml:space="preserve"> (см. п. 7.9.). Система должна выполнять проверку</w:t>
      </w:r>
      <w:r w:rsidR="00A62B3C">
        <w:t xml:space="preserve"> в заявках</w:t>
      </w:r>
      <w:r>
        <w:t xml:space="preserve"> на наличие признака в поле </w:t>
      </w:r>
      <w:r w:rsidRPr="00F147C0">
        <w:rPr>
          <w:b/>
          <w:i/>
        </w:rPr>
        <w:t>Свой клиент</w:t>
      </w:r>
      <w:r>
        <w:t xml:space="preserve"> (</w:t>
      </w:r>
      <w:proofErr w:type="spellStart"/>
      <w:r w:rsidRPr="00B8149F">
        <w:t>LFL_RequestTable</w:t>
      </w:r>
      <w:proofErr w:type="spellEnd"/>
      <w:proofErr w:type="gramStart"/>
      <w:r>
        <w:t>).</w:t>
      </w:r>
      <w:proofErr w:type="spellStart"/>
      <w:r w:rsidRPr="00B8149F">
        <w:t>OurShop</w:t>
      </w:r>
      <w:proofErr w:type="spellEnd"/>
      <w:proofErr w:type="gramEnd"/>
      <w:r>
        <w:t xml:space="preserve">, которое находится на форме </w:t>
      </w:r>
      <w:r w:rsidRPr="00856E36">
        <w:rPr>
          <w:b/>
        </w:rPr>
        <w:t>Заявки</w:t>
      </w:r>
      <w:r>
        <w:t xml:space="preserve"> (см. п. 7.3.)</w:t>
      </w:r>
      <w:r w:rsidR="00A62B3C">
        <w:t>:</w:t>
      </w:r>
    </w:p>
    <w:p w14:paraId="4EF3D277" w14:textId="74801493" w:rsidR="00A62B3C" w:rsidRDefault="00A62B3C" w:rsidP="00A62B3C">
      <w:pPr>
        <w:pStyle w:val="a4"/>
        <w:numPr>
          <w:ilvl w:val="2"/>
          <w:numId w:val="23"/>
        </w:numPr>
      </w:pPr>
      <w:r>
        <w:t xml:space="preserve">Если признак установлен, то система перед экспортом отклика по заявке должна установить на ней признак в поле </w:t>
      </w:r>
      <w:r w:rsidRPr="00A62B3C">
        <w:rPr>
          <w:b/>
          <w:i/>
        </w:rPr>
        <w:t>Не сканировать КМ</w:t>
      </w:r>
      <w:r>
        <w:t xml:space="preserve"> (</w:t>
      </w:r>
      <w:proofErr w:type="spellStart"/>
      <w:r w:rsidRPr="00A62B3C">
        <w:t>LFL_RequestTable</w:t>
      </w:r>
      <w:proofErr w:type="spellEnd"/>
      <w:proofErr w:type="gramStart"/>
      <w:r>
        <w:t>).</w:t>
      </w:r>
      <w:proofErr w:type="spellStart"/>
      <w:r w:rsidRPr="00A62B3C">
        <w:t>NoScanMC</w:t>
      </w:r>
      <w:proofErr w:type="spellEnd"/>
      <w:proofErr w:type="gramEnd"/>
      <w:r>
        <w:t xml:space="preserve"> и соответственно, согласно данному признаку не должна выполнять проверку кодов маркировки при выполнении экспорта отклика в систему </w:t>
      </w:r>
      <w:r>
        <w:rPr>
          <w:lang w:val="en-US"/>
        </w:rPr>
        <w:t>ERP</w:t>
      </w:r>
      <w:r>
        <w:t>;</w:t>
      </w:r>
    </w:p>
    <w:p w14:paraId="2684493B" w14:textId="2AB1E2CC" w:rsidR="001456C6" w:rsidRPr="00FE6793" w:rsidRDefault="00A62B3C" w:rsidP="00C233BE">
      <w:pPr>
        <w:pStyle w:val="a4"/>
        <w:numPr>
          <w:ilvl w:val="2"/>
          <w:numId w:val="23"/>
        </w:numPr>
      </w:pPr>
      <w:r>
        <w:t>Если признак не установлен, то система должна работать как это реализовано сейчас.</w:t>
      </w:r>
    </w:p>
    <w:p w14:paraId="55F998A4" w14:textId="55EE65D7" w:rsidR="00ED2A19" w:rsidRPr="00FF5124" w:rsidRDefault="00EF1F02" w:rsidP="00C264A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Настройка</w:t>
      </w:r>
    </w:p>
    <w:p w14:paraId="2949E008" w14:textId="6ADA518A" w:rsidR="00C233BE" w:rsidRPr="00FF5124" w:rsidRDefault="00443A58" w:rsidP="00C233BE">
      <w:pPr>
        <w:pStyle w:val="a4"/>
        <w:numPr>
          <w:ilvl w:val="1"/>
          <w:numId w:val="23"/>
        </w:numPr>
      </w:pPr>
      <w:r>
        <w:t xml:space="preserve">Требуется указать значение в поле </w:t>
      </w:r>
      <w:r w:rsidR="00140874">
        <w:rPr>
          <w:b/>
          <w:i/>
        </w:rPr>
        <w:t>Принудительная проверка короба</w:t>
      </w:r>
      <w:r w:rsidR="00140874" w:rsidRPr="00443A58">
        <w:t xml:space="preserve"> </w:t>
      </w:r>
      <w:r w:rsidRPr="00443A58">
        <w:t>(</w:t>
      </w:r>
      <w:r w:rsidRPr="00914C86">
        <w:rPr>
          <w:lang w:val="en-US"/>
        </w:rPr>
        <w:t>WMS</w:t>
      </w:r>
      <w:r w:rsidRPr="00443A58">
        <w:t>_</w:t>
      </w:r>
      <w:proofErr w:type="spellStart"/>
      <w:r w:rsidRPr="00914C86">
        <w:rPr>
          <w:lang w:val="en-US"/>
        </w:rPr>
        <w:t>WMSAdvancedParameters</w:t>
      </w:r>
      <w:proofErr w:type="spellEnd"/>
      <w:proofErr w:type="gramStart"/>
      <w:r w:rsidRPr="00443A58">
        <w:t>).</w:t>
      </w:r>
      <w:r w:rsidRPr="00914C86">
        <w:rPr>
          <w:lang w:val="en-US"/>
        </w:rPr>
        <w:t>WMS</w:t>
      </w:r>
      <w:proofErr w:type="gramEnd"/>
      <w:r w:rsidRPr="00443A58">
        <w:t>_</w:t>
      </w:r>
      <w:proofErr w:type="spellStart"/>
      <w:r>
        <w:rPr>
          <w:lang w:val="en-US"/>
        </w:rPr>
        <w:t>CheckingEachFactoryBox</w:t>
      </w:r>
      <w:proofErr w:type="spellEnd"/>
      <w:r>
        <w:t xml:space="preserve"> (см. п. 3.1.).</w:t>
      </w:r>
    </w:p>
    <w:p w14:paraId="35C01846" w14:textId="7B1C8550" w:rsidR="00EF1F02" w:rsidRPr="00FF5124" w:rsidRDefault="00EF1F02" w:rsidP="00C264A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Отчеты и выходные формы</w:t>
      </w:r>
    </w:p>
    <w:p w14:paraId="3241085D" w14:textId="3AC79176" w:rsidR="00C233BE" w:rsidRPr="00FF5124" w:rsidRDefault="00BA2E07" w:rsidP="00C233BE">
      <w:pPr>
        <w:pStyle w:val="a4"/>
        <w:ind w:firstLine="709"/>
      </w:pPr>
      <w:r w:rsidRPr="00FF5124">
        <w:t>Нет.</w:t>
      </w:r>
    </w:p>
    <w:p w14:paraId="56ECBCE7" w14:textId="73B6F5ED" w:rsidR="00EF1F02" w:rsidRPr="00FF5124" w:rsidRDefault="00EF1F02" w:rsidP="00C264A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Размещение в системе</w:t>
      </w:r>
    </w:p>
    <w:p w14:paraId="35D95FB3" w14:textId="73F77A52" w:rsidR="00CB0A12" w:rsidRDefault="008C2FAF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 w:rsidRPr="00CB0A12">
        <w:rPr>
          <w:sz w:val="24"/>
          <w:szCs w:val="24"/>
        </w:rPr>
        <w:t>Параметры управления складом (Управление запасами \ Настройка \ Управление складом \ Параметры управления складом</w:t>
      </w:r>
      <w:r w:rsidR="00946AFC" w:rsidRPr="00CB0A12">
        <w:rPr>
          <w:sz w:val="24"/>
          <w:szCs w:val="24"/>
        </w:rPr>
        <w:t xml:space="preserve"> \ закладка Управление складом \ группа полей Обработка на контроле</w:t>
      </w:r>
      <w:r w:rsidRPr="00CB0A12">
        <w:rPr>
          <w:sz w:val="24"/>
          <w:szCs w:val="24"/>
        </w:rPr>
        <w:t>)</w:t>
      </w:r>
      <w:r w:rsidR="00B8149F">
        <w:rPr>
          <w:sz w:val="24"/>
          <w:szCs w:val="24"/>
        </w:rPr>
        <w:t>;</w:t>
      </w:r>
    </w:p>
    <w:p w14:paraId="074A7945" w14:textId="48F6B3C6" w:rsidR="00CB0A12" w:rsidRDefault="00CB0A12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 w:rsidRPr="00CB0A12">
        <w:rPr>
          <w:sz w:val="24"/>
          <w:szCs w:val="24"/>
        </w:rPr>
        <w:t xml:space="preserve">Завершение маршрута комплектации (Управление запасами \ Обычный \ Комплектация \ кнопка </w:t>
      </w:r>
      <w:proofErr w:type="gramStart"/>
      <w:r w:rsidRPr="00CB0A12">
        <w:rPr>
          <w:sz w:val="24"/>
          <w:szCs w:val="24"/>
        </w:rPr>
        <w:t>Завершить</w:t>
      </w:r>
      <w:proofErr w:type="gramEnd"/>
      <w:r w:rsidRPr="00CB0A12">
        <w:rPr>
          <w:sz w:val="24"/>
          <w:szCs w:val="24"/>
        </w:rPr>
        <w:t xml:space="preserve"> маршрут \ Идентификация сотрудника \ кнопка ОК \ Завершение маршрута комплектации)</w:t>
      </w:r>
      <w:r w:rsidR="00B8149F">
        <w:rPr>
          <w:sz w:val="24"/>
          <w:szCs w:val="24"/>
        </w:rPr>
        <w:t>;</w:t>
      </w:r>
    </w:p>
    <w:p w14:paraId="3B5B826E" w14:textId="7A67CD00" w:rsidR="00B8149F" w:rsidRDefault="00B8149F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>Заявки (Обмен документами \ Обычный \ Заявки)</w:t>
      </w:r>
    </w:p>
    <w:p w14:paraId="7B307F7E" w14:textId="320FAF9E" w:rsidR="0028761C" w:rsidRDefault="0028761C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Отчет по операциям (</w:t>
      </w:r>
      <w:r w:rsidRPr="0028761C">
        <w:rPr>
          <w:sz w:val="24"/>
          <w:szCs w:val="24"/>
        </w:rPr>
        <w:t>Управление запасами \ Запросы \ Управление складом \ Отчет по операциям</w:t>
      </w:r>
      <w:r>
        <w:rPr>
          <w:sz w:val="24"/>
          <w:szCs w:val="24"/>
        </w:rPr>
        <w:t>)</w:t>
      </w:r>
      <w:r w:rsidR="00792F88">
        <w:rPr>
          <w:sz w:val="24"/>
          <w:szCs w:val="24"/>
        </w:rPr>
        <w:t>;</w:t>
      </w:r>
    </w:p>
    <w:p w14:paraId="1ED114D8" w14:textId="5A7F311A" w:rsidR="00792F88" w:rsidRDefault="00792F88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Типы </w:t>
      </w:r>
      <w:proofErr w:type="spellStart"/>
      <w:r>
        <w:rPr>
          <w:sz w:val="24"/>
          <w:szCs w:val="24"/>
        </w:rPr>
        <w:t>палет</w:t>
      </w:r>
      <w:proofErr w:type="spellEnd"/>
      <w:r>
        <w:rPr>
          <w:sz w:val="24"/>
          <w:szCs w:val="24"/>
        </w:rPr>
        <w:t xml:space="preserve"> (Управление запасами \ Настройка \ Управление складом \ Складское оборудование \ Типы </w:t>
      </w:r>
      <w:proofErr w:type="spellStart"/>
      <w:r>
        <w:rPr>
          <w:sz w:val="24"/>
          <w:szCs w:val="24"/>
        </w:rPr>
        <w:t>палет</w:t>
      </w:r>
      <w:proofErr w:type="spellEnd"/>
      <w:r>
        <w:rPr>
          <w:sz w:val="24"/>
          <w:szCs w:val="24"/>
        </w:rPr>
        <w:t>)</w:t>
      </w:r>
      <w:r w:rsidR="00F506C9">
        <w:rPr>
          <w:sz w:val="24"/>
          <w:szCs w:val="24"/>
        </w:rPr>
        <w:t>;</w:t>
      </w:r>
    </w:p>
    <w:p w14:paraId="5C8BA65C" w14:textId="50FD9B18" w:rsidR="00F506C9" w:rsidRDefault="00F506C9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>Штрих-коды упаковки (Управление запасами \ Обычный \ Используемые продукты \ закладка Управление складом \ группа кнопок Настрой</w:t>
      </w:r>
      <w:r w:rsidR="0026559D">
        <w:rPr>
          <w:sz w:val="24"/>
          <w:szCs w:val="24"/>
        </w:rPr>
        <w:t xml:space="preserve">ка \ кнопка </w:t>
      </w:r>
      <w:proofErr w:type="spellStart"/>
      <w:r w:rsidR="0026559D">
        <w:rPr>
          <w:sz w:val="24"/>
          <w:szCs w:val="24"/>
        </w:rPr>
        <w:t>Штрихкоды</w:t>
      </w:r>
      <w:proofErr w:type="spellEnd"/>
      <w:r w:rsidR="0026559D">
        <w:rPr>
          <w:sz w:val="24"/>
          <w:szCs w:val="24"/>
        </w:rPr>
        <w:t xml:space="preserve"> упаковки);</w:t>
      </w:r>
    </w:p>
    <w:p w14:paraId="2C33B68B" w14:textId="6137C799" w:rsidR="0026559D" w:rsidRDefault="0026559D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>Сведения об используемом продукте (Управление запасами \ Обычный \ Используемые продукты \ провалиться в запись на гриде формы \ Све</w:t>
      </w:r>
      <w:r w:rsidR="001421E7">
        <w:rPr>
          <w:sz w:val="24"/>
          <w:szCs w:val="24"/>
        </w:rPr>
        <w:t>дения об используемом продукте);</w:t>
      </w:r>
    </w:p>
    <w:p w14:paraId="33F11F3C" w14:textId="00F9830A" w:rsidR="001421E7" w:rsidRDefault="001421E7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 xml:space="preserve">Заказ на продажу (Расчеты с клиентами \ Обычный \ Заказы на продажу \ Все заказы на продажу \ провалиться в запись в верхнем </w:t>
      </w:r>
      <w:r w:rsidR="00EC1C70">
        <w:rPr>
          <w:sz w:val="24"/>
          <w:szCs w:val="24"/>
        </w:rPr>
        <w:t>гриде формы \ Заказ на продажу);</w:t>
      </w:r>
    </w:p>
    <w:p w14:paraId="7F24D831" w14:textId="5284BF9B" w:rsidR="00EC1C70" w:rsidRDefault="00EC1C70" w:rsidP="00C264A3">
      <w:pPr>
        <w:pStyle w:val="a4"/>
        <w:numPr>
          <w:ilvl w:val="1"/>
          <w:numId w:val="23"/>
        </w:numPr>
        <w:ind w:left="709" w:firstLine="0"/>
        <w:rPr>
          <w:sz w:val="24"/>
          <w:szCs w:val="24"/>
        </w:rPr>
      </w:pPr>
      <w:r>
        <w:rPr>
          <w:sz w:val="24"/>
          <w:szCs w:val="24"/>
        </w:rPr>
        <w:t>Экспорт откликов (Обмен документами \ Периодические операции \ Экспорт откликов).</w:t>
      </w:r>
    </w:p>
    <w:p w14:paraId="49B773B3" w14:textId="77777777" w:rsidR="00C233BE" w:rsidRPr="00CB0A12" w:rsidRDefault="00C233BE" w:rsidP="00C233BE">
      <w:pPr>
        <w:pStyle w:val="a4"/>
        <w:ind w:left="709" w:firstLine="0"/>
        <w:rPr>
          <w:sz w:val="24"/>
          <w:szCs w:val="24"/>
        </w:rPr>
      </w:pPr>
    </w:p>
    <w:p w14:paraId="517B9E1F" w14:textId="01D9B3E0" w:rsidR="00D1295D" w:rsidRPr="00FF5124" w:rsidRDefault="008457D5" w:rsidP="00C264A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Приложения</w:t>
      </w:r>
      <w:bookmarkEnd w:id="8"/>
    </w:p>
    <w:p w14:paraId="507315E7" w14:textId="102F8F1E" w:rsidR="00C233BE" w:rsidRPr="00FF5124" w:rsidRDefault="00AF2AB4" w:rsidP="00C233BE">
      <w:pPr>
        <w:pStyle w:val="a4"/>
        <w:ind w:firstLine="709"/>
      </w:pPr>
      <w:bookmarkStart w:id="26" w:name="_Toc252557204"/>
      <w:bookmarkStart w:id="27" w:name="_Toc252801077"/>
      <w:r w:rsidRPr="00FF5124">
        <w:t>Нет</w:t>
      </w:r>
      <w:r w:rsidR="00B45B36" w:rsidRPr="00FF5124">
        <w:t>.</w:t>
      </w:r>
    </w:p>
    <w:p w14:paraId="2B9E69BA" w14:textId="48B5C23A" w:rsidR="00196450" w:rsidRDefault="00196450" w:rsidP="00C264A3">
      <w:pPr>
        <w:pStyle w:val="10"/>
        <w:numPr>
          <w:ilvl w:val="0"/>
          <w:numId w:val="23"/>
        </w:numPr>
        <w:rPr>
          <w:rFonts w:cs="Times New Roman"/>
        </w:rPr>
      </w:pPr>
      <w:bookmarkStart w:id="28" w:name="_Приложения"/>
      <w:bookmarkStart w:id="29" w:name="_Ref168492266"/>
      <w:bookmarkStart w:id="30" w:name="_Toc309597748"/>
      <w:bookmarkEnd w:id="26"/>
      <w:bookmarkEnd w:id="27"/>
      <w:bookmarkEnd w:id="28"/>
      <w:r w:rsidRPr="00FF5124">
        <w:rPr>
          <w:rFonts w:cs="Times New Roman"/>
        </w:rPr>
        <w:t>Допущения и ограничения</w:t>
      </w:r>
      <w:bookmarkEnd w:id="29"/>
    </w:p>
    <w:p w14:paraId="75D49E8D" w14:textId="5334C22E" w:rsidR="00623471" w:rsidRPr="00623471" w:rsidRDefault="008025D8" w:rsidP="008025D8">
      <w:pPr>
        <w:pStyle w:val="a4"/>
        <w:numPr>
          <w:ilvl w:val="1"/>
          <w:numId w:val="23"/>
        </w:numPr>
      </w:pPr>
      <w:r>
        <w:t xml:space="preserve">Данная доработка подразумевает выборочный контроль для маркируемого товара и </w:t>
      </w:r>
      <w:commentRangeStart w:id="31"/>
      <w:commentRangeStart w:id="32"/>
      <w:r w:rsidR="006029FD">
        <w:t>О</w:t>
      </w:r>
      <w:r>
        <w:t>СУ</w:t>
      </w:r>
      <w:commentRangeEnd w:id="31"/>
      <w:r w:rsidR="007631AE">
        <w:rPr>
          <w:rStyle w:val="af8"/>
          <w:rFonts w:ascii="Arial" w:hAnsi="Arial"/>
        </w:rPr>
        <w:commentReference w:id="31"/>
      </w:r>
      <w:commentRangeEnd w:id="32"/>
      <w:r w:rsidR="006029FD">
        <w:rPr>
          <w:rStyle w:val="af8"/>
          <w:rFonts w:ascii="Arial" w:hAnsi="Arial"/>
        </w:rPr>
        <w:commentReference w:id="32"/>
      </w:r>
      <w:r>
        <w:t xml:space="preserve"> и частичную передачу информации о кодах маркировки в </w:t>
      </w:r>
      <w:r>
        <w:rPr>
          <w:lang w:val="en-US"/>
        </w:rPr>
        <w:t>ERP</w:t>
      </w:r>
      <w:r w:rsidRPr="008025D8">
        <w:t xml:space="preserve"> </w:t>
      </w:r>
      <w:r>
        <w:t xml:space="preserve">по заявкам с признаком в поле </w:t>
      </w:r>
      <w:r w:rsidRPr="00F147C0">
        <w:rPr>
          <w:b/>
          <w:i/>
        </w:rPr>
        <w:t>Свой клиент</w:t>
      </w:r>
      <w:r>
        <w:t xml:space="preserve"> (</w:t>
      </w:r>
      <w:proofErr w:type="spellStart"/>
      <w:r w:rsidRPr="00B8149F">
        <w:t>LFL_RequestTable</w:t>
      </w:r>
      <w:proofErr w:type="spellEnd"/>
      <w:r>
        <w:t>).</w:t>
      </w:r>
      <w:proofErr w:type="spellStart"/>
      <w:r w:rsidRPr="00B8149F">
        <w:t>OurShop</w:t>
      </w:r>
      <w:proofErr w:type="spellEnd"/>
      <w:r>
        <w:t>.</w:t>
      </w:r>
    </w:p>
    <w:p w14:paraId="0CCAA4C3" w14:textId="6EAF55E1" w:rsidR="00A304F4" w:rsidRDefault="008457D5" w:rsidP="00C264A3">
      <w:pPr>
        <w:pStyle w:val="10"/>
        <w:numPr>
          <w:ilvl w:val="0"/>
          <w:numId w:val="23"/>
        </w:numPr>
        <w:rPr>
          <w:rFonts w:cs="Times New Roman"/>
        </w:rPr>
      </w:pPr>
      <w:r w:rsidRPr="00FF5124">
        <w:rPr>
          <w:rFonts w:cs="Times New Roman"/>
        </w:rPr>
        <w:t>Связанные модификации</w:t>
      </w:r>
      <w:bookmarkEnd w:id="30"/>
    </w:p>
    <w:p w14:paraId="4EBE8F69" w14:textId="36786C87" w:rsidR="000573C0" w:rsidRPr="00936AD2" w:rsidRDefault="00A62B3C" w:rsidP="00A62B3C">
      <w:pPr>
        <w:pStyle w:val="a4"/>
        <w:numPr>
          <w:ilvl w:val="1"/>
          <w:numId w:val="23"/>
        </w:numPr>
      </w:pPr>
      <w:r w:rsidRPr="00A62B3C">
        <w:t xml:space="preserve"> </w:t>
      </w:r>
      <w:r>
        <w:rPr>
          <w:lang w:val="en-US"/>
        </w:rPr>
        <w:t>DAX</w:t>
      </w:r>
      <w:r w:rsidRPr="00A62B3C">
        <w:t>-</w:t>
      </w:r>
      <w:r>
        <w:t>9146</w:t>
      </w:r>
      <w:r w:rsidRPr="00A62B3C">
        <w:t xml:space="preserve"> </w:t>
      </w:r>
      <w:r>
        <w:t>«</w:t>
      </w:r>
      <w:r w:rsidRPr="00A62B3C">
        <w:t>Маркировка процессы склад – розница. Отгрузка без сканирования КМ.</w:t>
      </w:r>
      <w:r>
        <w:t xml:space="preserve">» - реализация признака </w:t>
      </w:r>
      <w:r w:rsidRPr="00A62B3C">
        <w:rPr>
          <w:b/>
          <w:i/>
        </w:rPr>
        <w:t>Не сканировать КМ</w:t>
      </w:r>
      <w:r w:rsidRPr="00A62B3C">
        <w:t xml:space="preserve"> (</w:t>
      </w:r>
      <w:proofErr w:type="spellStart"/>
      <w:r w:rsidRPr="00A62B3C">
        <w:t>LFL_RequestTable</w:t>
      </w:r>
      <w:proofErr w:type="spellEnd"/>
      <w:proofErr w:type="gramStart"/>
      <w:r w:rsidRPr="00A62B3C">
        <w:t>).</w:t>
      </w:r>
      <w:proofErr w:type="spellStart"/>
      <w:r w:rsidRPr="00A62B3C">
        <w:t>NoScanMC</w:t>
      </w:r>
      <w:proofErr w:type="spellEnd"/>
      <w:proofErr w:type="gramEnd"/>
      <w:r>
        <w:t>.</w:t>
      </w:r>
    </w:p>
    <w:sectPr w:rsidR="000573C0" w:rsidRPr="00936AD2" w:rsidSect="00464AB7">
      <w:headerReference w:type="default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403" w:footer="1213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5" w:author="Matveev Dmitriy" w:date="2025-06-11T16:33:00Z" w:initials="MD">
    <w:p w14:paraId="163625F8" w14:textId="32AC6347" w:rsidR="00F05E18" w:rsidRDefault="00F05E18">
      <w:pPr>
        <w:pStyle w:val="af9"/>
      </w:pPr>
      <w:r>
        <w:rPr>
          <w:rStyle w:val="af8"/>
        </w:rPr>
        <w:annotationRef/>
      </w:r>
      <w:r>
        <w:t xml:space="preserve">И </w:t>
      </w:r>
      <w:proofErr w:type="gramStart"/>
      <w:r>
        <w:t>у  маршрута</w:t>
      </w:r>
      <w:proofErr w:type="gramEnd"/>
      <w:r>
        <w:t xml:space="preserve"> статус = </w:t>
      </w:r>
      <w:r w:rsidRPr="00E10B31">
        <w:t>Начато</w:t>
      </w:r>
      <w:r>
        <w:t>.</w:t>
      </w:r>
    </w:p>
  </w:comment>
  <w:comment w:id="6" w:author="Aleksey I Kuznetsov" w:date="2025-06-11T17:30:00Z" w:initials="AIK">
    <w:p w14:paraId="1A9C20C9" w14:textId="6BA8813E" w:rsidR="00F05E18" w:rsidRDefault="00F05E18">
      <w:pPr>
        <w:pStyle w:val="af9"/>
      </w:pPr>
      <w:r>
        <w:rPr>
          <w:rStyle w:val="af8"/>
        </w:rPr>
        <w:annotationRef/>
      </w:r>
      <w:r>
        <w:t>Добавил</w:t>
      </w:r>
    </w:p>
  </w:comment>
  <w:comment w:id="9" w:author="Matveev Dmitriy" w:date="2025-06-11T16:37:00Z" w:initials="MD">
    <w:p w14:paraId="6698BCD0" w14:textId="350843CF" w:rsidR="00F05E18" w:rsidRDefault="00F05E18">
      <w:pPr>
        <w:pStyle w:val="af9"/>
      </w:pPr>
      <w:r>
        <w:rPr>
          <w:rStyle w:val="af8"/>
        </w:rPr>
        <w:annotationRef/>
      </w:r>
      <w:r>
        <w:t xml:space="preserve">Если сервис </w:t>
      </w:r>
      <w:proofErr w:type="spellStart"/>
      <w:r>
        <w:t>магнитки</w:t>
      </w:r>
      <w:proofErr w:type="spellEnd"/>
      <w:r>
        <w:t xml:space="preserve"> = Да, то сканирование штрих кода упаковки НЕ допустимо. Мы же решили </w:t>
      </w:r>
      <w:proofErr w:type="gramStart"/>
      <w:r>
        <w:t>для сервис</w:t>
      </w:r>
      <w:proofErr w:type="gramEnd"/>
      <w:r>
        <w:t xml:space="preserve"> </w:t>
      </w:r>
      <w:proofErr w:type="spellStart"/>
      <w:r>
        <w:t>магнитки</w:t>
      </w:r>
      <w:proofErr w:type="spellEnd"/>
      <w:r>
        <w:t xml:space="preserve"> оставить без изменений, разве нет?</w:t>
      </w:r>
    </w:p>
  </w:comment>
  <w:comment w:id="10" w:author="Aleksey I Kuznetsov" w:date="2025-06-16T15:50:00Z" w:initials="AIK">
    <w:p w14:paraId="7839B009" w14:textId="6DAE6B8E" w:rsidR="00F05E18" w:rsidRDefault="00F05E18">
      <w:pPr>
        <w:pStyle w:val="af9"/>
      </w:pPr>
      <w:r>
        <w:rPr>
          <w:rStyle w:val="af8"/>
        </w:rPr>
        <w:annotationRef/>
      </w:r>
      <w:r>
        <w:t>Исправил.</w:t>
      </w:r>
    </w:p>
  </w:comment>
  <w:comment w:id="11" w:author="Matveev Dmitriy" w:date="2025-06-11T16:46:00Z" w:initials="MD">
    <w:p w14:paraId="634AC2B0" w14:textId="3B29D1A1" w:rsidR="00F05E18" w:rsidRDefault="00F05E18">
      <w:pPr>
        <w:pStyle w:val="af9"/>
      </w:pPr>
      <w:r>
        <w:rPr>
          <w:rStyle w:val="af8"/>
        </w:rPr>
        <w:annotationRef/>
      </w:r>
      <w:r>
        <w:t>А если контроль был штуками?</w:t>
      </w:r>
    </w:p>
  </w:comment>
  <w:comment w:id="12" w:author="Aleksey I Kuznetsov" w:date="2025-06-16T16:11:00Z" w:initials="AIK">
    <w:p w14:paraId="2D13CE83" w14:textId="237EFAAC" w:rsidR="00F05E18" w:rsidRDefault="00F05E18">
      <w:pPr>
        <w:pStyle w:val="af9"/>
      </w:pPr>
      <w:r>
        <w:rPr>
          <w:rStyle w:val="af8"/>
        </w:rPr>
        <w:annotationRef/>
      </w:r>
      <w:r>
        <w:t>Исправил, то тогда пункт 4.1.1.1.3.1., который описан выше.</w:t>
      </w:r>
    </w:p>
  </w:comment>
  <w:comment w:id="13" w:author="Matveev Dmitriy" w:date="2025-06-17T13:10:00Z" w:initials="MD">
    <w:p w14:paraId="33CFBF73" w14:textId="5464D4B0" w:rsidR="00DB4775" w:rsidRPr="00DB4775" w:rsidRDefault="00DB4775">
      <w:pPr>
        <w:pStyle w:val="af9"/>
      </w:pPr>
      <w:r>
        <w:rPr>
          <w:rStyle w:val="af8"/>
        </w:rPr>
        <w:annotationRef/>
      </w:r>
      <w:r>
        <w:t>Это действует только для не маркированного товара?</w:t>
      </w:r>
      <w:r w:rsidR="00F6220C">
        <w:t xml:space="preserve"> Напоминаю, этот пункт действует в рамках Сервис Магнитки.</w:t>
      </w:r>
    </w:p>
  </w:comment>
  <w:comment w:id="14" w:author="Aleksey I Kuznetsov" w:date="2025-06-17T13:53:00Z" w:initials="AIK">
    <w:p w14:paraId="10D9D8E2" w14:textId="1AE35621" w:rsidR="00493FF4" w:rsidRDefault="00493FF4">
      <w:pPr>
        <w:pStyle w:val="af9"/>
      </w:pPr>
      <w:r>
        <w:rPr>
          <w:rStyle w:val="af8"/>
        </w:rPr>
        <w:annotationRef/>
      </w:r>
      <w:r>
        <w:t>Да, только для не маркированного товара. Согласно</w:t>
      </w:r>
      <w:r w:rsidR="00C72670">
        <w:t xml:space="preserve"> пункту 4.1.1.1. если сервис Маг</w:t>
      </w:r>
      <w:r>
        <w:t>нитки – Да и товар маркирован, то сканирование ШК короба запрещено.</w:t>
      </w:r>
    </w:p>
  </w:comment>
  <w:comment w:id="15" w:author="Matveev Dmitriy" w:date="2025-06-11T16:50:00Z" w:initials="MD">
    <w:p w14:paraId="6C28BB58" w14:textId="0C032ED5" w:rsidR="00F05E18" w:rsidRDefault="00F05E18">
      <w:pPr>
        <w:pStyle w:val="af9"/>
      </w:pPr>
      <w:r>
        <w:rPr>
          <w:rStyle w:val="af8"/>
        </w:rPr>
        <w:annotationRef/>
      </w:r>
      <w:r>
        <w:t>Поштучно? В пункте выше запретили сканировать коды…</w:t>
      </w:r>
    </w:p>
  </w:comment>
  <w:comment w:id="16" w:author="Aleksey I Kuznetsov" w:date="2025-06-16T16:16:00Z" w:initials="AIK">
    <w:p w14:paraId="339F33CC" w14:textId="3FBF0FE6" w:rsidR="00381748" w:rsidRDefault="00381748">
      <w:pPr>
        <w:pStyle w:val="af9"/>
      </w:pPr>
      <w:r>
        <w:rPr>
          <w:rStyle w:val="af8"/>
        </w:rPr>
        <w:annotationRef/>
      </w:r>
      <w:r>
        <w:t>Нет, я имел ввиду перечисление, дополнил.</w:t>
      </w:r>
    </w:p>
  </w:comment>
  <w:comment w:id="17" w:author="Matveev Dmitriy" w:date="2025-06-11T16:46:00Z" w:initials="MD">
    <w:p w14:paraId="169BF65A" w14:textId="77777777" w:rsidR="00DB0EC5" w:rsidRDefault="00DB0EC5" w:rsidP="00DB0EC5">
      <w:pPr>
        <w:pStyle w:val="af9"/>
      </w:pPr>
      <w:r>
        <w:rPr>
          <w:rStyle w:val="af8"/>
        </w:rPr>
        <w:annotationRef/>
      </w:r>
      <w:r>
        <w:t>А если контроль был штуками?</w:t>
      </w:r>
    </w:p>
  </w:comment>
  <w:comment w:id="18" w:author="Aleksey I Kuznetsov" w:date="2025-06-16T16:11:00Z" w:initials="AIK">
    <w:p w14:paraId="7846A758" w14:textId="77777777" w:rsidR="00DB0EC5" w:rsidRDefault="00DB0EC5" w:rsidP="00DB0EC5">
      <w:pPr>
        <w:pStyle w:val="af9"/>
      </w:pPr>
      <w:r>
        <w:rPr>
          <w:rStyle w:val="af8"/>
        </w:rPr>
        <w:annotationRef/>
      </w:r>
      <w:r>
        <w:t>Исправил, то тогда пункт 4.1.1.1.3.1., который описан выше.</w:t>
      </w:r>
    </w:p>
  </w:comment>
  <w:comment w:id="19" w:author="Matveev Dmitriy" w:date="2025-06-11T16:51:00Z" w:initials="MD">
    <w:p w14:paraId="2103F982" w14:textId="681E21B9" w:rsidR="00F05E18" w:rsidRDefault="00F05E18">
      <w:pPr>
        <w:pStyle w:val="af9"/>
      </w:pPr>
      <w:r>
        <w:rPr>
          <w:rStyle w:val="af8"/>
        </w:rPr>
        <w:annotationRef/>
      </w:r>
      <w:r>
        <w:t>Тот же вопрос, а если штуками проверяли?</w:t>
      </w:r>
    </w:p>
  </w:comment>
  <w:comment w:id="20" w:author="Aleksey I Kuznetsov" w:date="2025-06-16T16:26:00Z" w:initials="AIK">
    <w:p w14:paraId="7FD47385" w14:textId="3DD8DCA1" w:rsidR="00DB0EC5" w:rsidRDefault="00DB0EC5">
      <w:pPr>
        <w:pStyle w:val="af9"/>
      </w:pPr>
      <w:r>
        <w:rPr>
          <w:rStyle w:val="af8"/>
        </w:rPr>
        <w:annotationRef/>
      </w:r>
      <w:r>
        <w:t>Исправил. Про поштучное сканирование описал в пункте 4.1.2</w:t>
      </w:r>
      <w:r w:rsidR="007930AE">
        <w:t>.2.1.</w:t>
      </w:r>
    </w:p>
  </w:comment>
  <w:comment w:id="21" w:author="Matveev Dmitriy" w:date="2025-06-11T16:52:00Z" w:initials="MD">
    <w:p w14:paraId="32C6A429" w14:textId="64F231A3" w:rsidR="00F05E18" w:rsidRPr="00DB0EC5" w:rsidRDefault="00F05E18">
      <w:pPr>
        <w:pStyle w:val="af9"/>
      </w:pPr>
      <w:r>
        <w:rPr>
          <w:rStyle w:val="af8"/>
        </w:rPr>
        <w:annotationRef/>
      </w:r>
      <w:r>
        <w:t>требовать</w:t>
      </w:r>
    </w:p>
  </w:comment>
  <w:comment w:id="22" w:author="Aleksey I Kuznetsov" w:date="2025-06-16T15:55:00Z" w:initials="AIK">
    <w:p w14:paraId="21E348AC" w14:textId="76A380B4" w:rsidR="00F05E18" w:rsidRDefault="00F05E18">
      <w:pPr>
        <w:pStyle w:val="af9"/>
      </w:pPr>
      <w:r>
        <w:rPr>
          <w:rStyle w:val="af8"/>
        </w:rPr>
        <w:annotationRef/>
      </w:r>
      <w:r>
        <w:t>Исправил</w:t>
      </w:r>
    </w:p>
  </w:comment>
  <w:comment w:id="23" w:author="Matveev Dmitriy" w:date="2025-06-17T13:43:00Z" w:initials="MD">
    <w:p w14:paraId="2A1E322B" w14:textId="5CDE2267" w:rsidR="00F6220C" w:rsidRPr="00F6220C" w:rsidRDefault="00F6220C">
      <w:pPr>
        <w:pStyle w:val="af9"/>
      </w:pPr>
      <w:r>
        <w:rPr>
          <w:rStyle w:val="af8"/>
        </w:rPr>
        <w:annotationRef/>
      </w:r>
      <w:r>
        <w:t>Для заводских упаковок требовать, иначе особые права…</w:t>
      </w:r>
    </w:p>
  </w:comment>
  <w:comment w:id="24" w:author="Aleksey I Kuznetsov" w:date="2025-06-17T13:49:00Z" w:initials="AIK">
    <w:p w14:paraId="081ADDF8" w14:textId="2DD2B749" w:rsidR="00493FF4" w:rsidRDefault="00493FF4">
      <w:pPr>
        <w:pStyle w:val="af9"/>
      </w:pPr>
      <w:r>
        <w:rPr>
          <w:rStyle w:val="af8"/>
        </w:rPr>
        <w:annotationRef/>
      </w:r>
      <w:r>
        <w:t>Исправил.</w:t>
      </w:r>
    </w:p>
  </w:comment>
  <w:comment w:id="31" w:author="Matveev Dmitriy" w:date="2025-06-11T17:06:00Z" w:initials="MD">
    <w:p w14:paraId="31F8A989" w14:textId="5727AEBF" w:rsidR="00F05E18" w:rsidRPr="007631AE" w:rsidRDefault="00F05E18">
      <w:pPr>
        <w:pStyle w:val="af9"/>
      </w:pPr>
      <w:r>
        <w:rPr>
          <w:rStyle w:val="af8"/>
        </w:rPr>
        <w:annotationRef/>
      </w:r>
      <w:r>
        <w:t>ОСУ</w:t>
      </w:r>
    </w:p>
  </w:comment>
  <w:comment w:id="32" w:author="Aleksey I Kuznetsov" w:date="2025-06-11T17:32:00Z" w:initials="AIK">
    <w:p w14:paraId="41EE92D0" w14:textId="22583BD5" w:rsidR="00F05E18" w:rsidRDefault="00F05E18">
      <w:pPr>
        <w:pStyle w:val="af9"/>
      </w:pPr>
      <w:r>
        <w:rPr>
          <w:rStyle w:val="af8"/>
        </w:rPr>
        <w:annotationRef/>
      </w:r>
      <w:r>
        <w:t>Исправил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63625F8" w15:done="1"/>
  <w15:commentEx w15:paraId="1A9C20C9" w15:paraIdParent="163625F8" w15:done="1"/>
  <w15:commentEx w15:paraId="6698BCD0" w15:done="1"/>
  <w15:commentEx w15:paraId="7839B009" w15:paraIdParent="6698BCD0" w15:done="1"/>
  <w15:commentEx w15:paraId="634AC2B0" w15:done="1"/>
  <w15:commentEx w15:paraId="2D13CE83" w15:paraIdParent="634AC2B0" w15:done="1"/>
  <w15:commentEx w15:paraId="33CFBF73" w15:done="1"/>
  <w15:commentEx w15:paraId="10D9D8E2" w15:paraIdParent="33CFBF73" w15:done="1"/>
  <w15:commentEx w15:paraId="6C28BB58" w15:done="1"/>
  <w15:commentEx w15:paraId="339F33CC" w15:paraIdParent="6C28BB58" w15:done="1"/>
  <w15:commentEx w15:paraId="169BF65A" w15:done="1"/>
  <w15:commentEx w15:paraId="7846A758" w15:paraIdParent="169BF65A" w15:done="1"/>
  <w15:commentEx w15:paraId="2103F982" w15:done="1"/>
  <w15:commentEx w15:paraId="7FD47385" w15:paraIdParent="2103F982" w15:done="1"/>
  <w15:commentEx w15:paraId="32C6A429" w15:done="1"/>
  <w15:commentEx w15:paraId="21E348AC" w15:paraIdParent="32C6A429" w15:done="1"/>
  <w15:commentEx w15:paraId="2A1E322B" w15:done="1"/>
  <w15:commentEx w15:paraId="081ADDF8" w15:paraIdParent="2A1E322B" w15:done="1"/>
  <w15:commentEx w15:paraId="31F8A989" w15:done="1"/>
  <w15:commentEx w15:paraId="41EE92D0" w15:paraIdParent="31F8A989" w15:done="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4F431B" w14:textId="77777777" w:rsidR="006E11E7" w:rsidRDefault="006E11E7">
      <w:r>
        <w:separator/>
      </w:r>
    </w:p>
  </w:endnote>
  <w:endnote w:type="continuationSeparator" w:id="0">
    <w:p w14:paraId="7151C06A" w14:textId="77777777" w:rsidR="006E11E7" w:rsidRDefault="006E11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19D702" w14:textId="106BBCC5" w:rsidR="00F05E18" w:rsidRPr="00D9272E" w:rsidRDefault="00F05E18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sz w:val="18"/>
            <w:szCs w:val="18"/>
          </w:rPr>
          <w:t>DAX-10310 Уменьшение объема 100% контроля (красный коридор), за счет ввода сканирования УСН,         SSCC, КМ при сборке</w:t>
        </w:r>
      </w:sdtContent>
    </w:sdt>
    <w:r w:rsidRPr="00D9272E">
      <w:rPr>
        <w:sz w:val="18"/>
        <w:szCs w:val="18"/>
      </w:rPr>
      <w:t xml:space="preserve"> </w:t>
    </w:r>
    <w:r>
      <w:rPr>
        <w:sz w:val="18"/>
        <w:szCs w:val="18"/>
      </w:rPr>
      <w:tab/>
    </w:r>
    <w:r w:rsidRPr="00D9272E">
      <w:rPr>
        <w:sz w:val="18"/>
        <w:szCs w:val="18"/>
      </w:rPr>
      <w:t xml:space="preserve">стр.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PAGE </w:instrText>
    </w:r>
    <w:r w:rsidRPr="00D9272E">
      <w:rPr>
        <w:sz w:val="18"/>
        <w:szCs w:val="18"/>
      </w:rPr>
      <w:fldChar w:fldCharType="separate"/>
    </w:r>
    <w:r w:rsidR="00C72670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  <w:r w:rsidRPr="00D9272E">
      <w:rPr>
        <w:sz w:val="18"/>
        <w:szCs w:val="18"/>
      </w:rPr>
      <w:t xml:space="preserve"> из </w:t>
    </w:r>
    <w:r w:rsidRPr="00D9272E">
      <w:rPr>
        <w:sz w:val="18"/>
        <w:szCs w:val="18"/>
      </w:rPr>
      <w:fldChar w:fldCharType="begin"/>
    </w:r>
    <w:r w:rsidRPr="00D9272E">
      <w:rPr>
        <w:sz w:val="18"/>
        <w:szCs w:val="18"/>
      </w:rPr>
      <w:instrText xml:space="preserve"> NUMPAGES </w:instrText>
    </w:r>
    <w:r w:rsidRPr="00D9272E">
      <w:rPr>
        <w:sz w:val="18"/>
        <w:szCs w:val="18"/>
      </w:rPr>
      <w:fldChar w:fldCharType="separate"/>
    </w:r>
    <w:r w:rsidR="00C72670">
      <w:rPr>
        <w:noProof/>
        <w:sz w:val="18"/>
        <w:szCs w:val="18"/>
      </w:rPr>
      <w:t>9</w:t>
    </w:r>
    <w:r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E9ECA2" w14:textId="7D264119" w:rsidR="00F05E18" w:rsidRPr="008638AB" w:rsidRDefault="00F05E18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rPr>
            <w:rFonts w:ascii="Times New Roman" w:hAnsi="Times New Roman"/>
            <w:sz w:val="18"/>
            <w:szCs w:val="18"/>
          </w:rPr>
          <w:t>DAX-10310 Уменьшение объема 100% контроля (красный коридор), за счет ввода сканирования УСН,         SSCC, КМ при сборке</w:t>
        </w:r>
      </w:sdtContent>
    </w:sdt>
    <w:r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Pr="008638AB">
      <w:rPr>
        <w:rFonts w:ascii="Times New Roman" w:hAnsi="Times New Roman"/>
        <w:sz w:val="18"/>
        <w:szCs w:val="18"/>
      </w:rPr>
      <w:t xml:space="preserve">стр.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PAGE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72670">
      <w:rPr>
        <w:rFonts w:ascii="Times New Roman" w:hAnsi="Times New Roman"/>
        <w:noProof/>
        <w:sz w:val="18"/>
        <w:szCs w:val="18"/>
      </w:rPr>
      <w:t>1</w:t>
    </w:r>
    <w:r w:rsidRPr="008638AB">
      <w:rPr>
        <w:rFonts w:ascii="Times New Roman" w:hAnsi="Times New Roman"/>
        <w:sz w:val="18"/>
        <w:szCs w:val="18"/>
      </w:rPr>
      <w:fldChar w:fldCharType="end"/>
    </w:r>
    <w:r w:rsidRPr="008638AB">
      <w:rPr>
        <w:rFonts w:ascii="Times New Roman" w:hAnsi="Times New Roman"/>
        <w:sz w:val="18"/>
        <w:szCs w:val="18"/>
      </w:rPr>
      <w:t xml:space="preserve"> из </w:t>
    </w:r>
    <w:r w:rsidRPr="008638AB">
      <w:rPr>
        <w:rFonts w:ascii="Times New Roman" w:hAnsi="Times New Roman"/>
        <w:sz w:val="18"/>
        <w:szCs w:val="18"/>
      </w:rPr>
      <w:fldChar w:fldCharType="begin"/>
    </w:r>
    <w:r w:rsidRPr="008638AB">
      <w:rPr>
        <w:rFonts w:ascii="Times New Roman" w:hAnsi="Times New Roman"/>
        <w:sz w:val="18"/>
        <w:szCs w:val="18"/>
      </w:rPr>
      <w:instrText xml:space="preserve"> NUMPAGES </w:instrText>
    </w:r>
    <w:r w:rsidRPr="008638AB">
      <w:rPr>
        <w:rFonts w:ascii="Times New Roman" w:hAnsi="Times New Roman"/>
        <w:sz w:val="18"/>
        <w:szCs w:val="18"/>
      </w:rPr>
      <w:fldChar w:fldCharType="separate"/>
    </w:r>
    <w:r w:rsidR="00C72670">
      <w:rPr>
        <w:rFonts w:ascii="Times New Roman" w:hAnsi="Times New Roman"/>
        <w:noProof/>
        <w:sz w:val="18"/>
        <w:szCs w:val="18"/>
      </w:rPr>
      <w:t>9</w:t>
    </w:r>
    <w:r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E3F692" w14:textId="77777777" w:rsidR="006E11E7" w:rsidRDefault="006E11E7">
      <w:r>
        <w:separator/>
      </w:r>
    </w:p>
  </w:footnote>
  <w:footnote w:type="continuationSeparator" w:id="0">
    <w:p w14:paraId="31FAA6DC" w14:textId="77777777" w:rsidR="006E11E7" w:rsidRDefault="006E11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6EB1F2" w14:textId="77777777" w:rsidR="00F05E18" w:rsidRPr="00D95F5D" w:rsidRDefault="00F05E18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C052CA" w14:textId="1723B781" w:rsidR="00F05E18" w:rsidRPr="00EF1F02" w:rsidRDefault="00F05E18" w:rsidP="00EF1F02">
    <w:pPr>
      <w:pStyle w:val="af0"/>
      <w:jc w:val="right"/>
    </w:pPr>
    <w:r>
      <w:rPr>
        <w:noProof/>
        <w:lang w:val="ru-RU" w:eastAsia="ru-RU"/>
      </w:rPr>
      <w:drawing>
        <wp:inline distT="0" distB="0" distL="0" distR="0" wp14:anchorId="50439DDD" wp14:editId="4D0C047F">
          <wp:extent cx="1581150" cy="495300"/>
          <wp:effectExtent l="0" t="0" r="0" b="0"/>
          <wp:docPr id="1" name="Рисунок 2" descr="cid:image001.jpg@01D8EF77.E13BD0D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2" descr="cid:image001.jpg@01D8EF77.E13BD0D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00E214A2"/>
    <w:multiLevelType w:val="hybridMultilevel"/>
    <w:tmpl w:val="4E184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6369F"/>
    <w:multiLevelType w:val="hybridMultilevel"/>
    <w:tmpl w:val="2070B5CE"/>
    <w:lvl w:ilvl="0" w:tplc="1D1056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519E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2840E3B"/>
    <w:multiLevelType w:val="multilevel"/>
    <w:tmpl w:val="7E284D0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0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0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6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89" w:hanging="1800"/>
      </w:pPr>
      <w:rPr>
        <w:rFonts w:hint="default"/>
      </w:rPr>
    </w:lvl>
  </w:abstractNum>
  <w:abstractNum w:abstractNumId="6" w15:restartNumberingAfterBreak="0">
    <w:nsid w:val="16F16098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8E71E6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1696A71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40052C3"/>
    <w:multiLevelType w:val="hybridMultilevel"/>
    <w:tmpl w:val="ED24FE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65781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56C65A4"/>
    <w:multiLevelType w:val="multilevel"/>
    <w:tmpl w:val="0450C16A"/>
    <w:lvl w:ilvl="0">
      <w:start w:val="4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6" w:hanging="948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524" w:hanging="948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12" w:hanging="9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44" w:hanging="1440"/>
      </w:pPr>
      <w:rPr>
        <w:rFonts w:hint="default"/>
      </w:rPr>
    </w:lvl>
  </w:abstractNum>
  <w:abstractNum w:abstractNumId="13" w15:restartNumberingAfterBreak="0">
    <w:nsid w:val="26F0094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9BF37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6179C5"/>
    <w:multiLevelType w:val="hybridMultilevel"/>
    <w:tmpl w:val="33FA49AA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560303"/>
    <w:multiLevelType w:val="multilevel"/>
    <w:tmpl w:val="63481D54"/>
    <w:lvl w:ilvl="0">
      <w:start w:val="4"/>
      <w:numFmt w:val="decimal"/>
      <w:lvlText w:val="%1"/>
      <w:lvlJc w:val="left"/>
      <w:pPr>
        <w:ind w:left="660" w:hanging="6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1020" w:hanging="660"/>
      </w:pPr>
      <w:rPr>
        <w:rFonts w:hint="default"/>
        <w:sz w:val="24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  <w:sz w:val="24"/>
      </w:rPr>
    </w:lvl>
  </w:abstractNum>
  <w:abstractNum w:abstractNumId="18" w15:restartNumberingAfterBreak="0">
    <w:nsid w:val="34857E7C"/>
    <w:multiLevelType w:val="hybridMultilevel"/>
    <w:tmpl w:val="554473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667BF4"/>
    <w:multiLevelType w:val="multilevel"/>
    <w:tmpl w:val="91D413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F100E58"/>
    <w:multiLevelType w:val="hybridMultilevel"/>
    <w:tmpl w:val="FE244652"/>
    <w:lvl w:ilvl="0" w:tplc="602A9F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977352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24" w15:restartNumberingAfterBreak="0">
    <w:nsid w:val="4495520B"/>
    <w:multiLevelType w:val="multilevel"/>
    <w:tmpl w:val="557E22C0"/>
    <w:lvl w:ilvl="0">
      <w:start w:val="4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1152" w:hanging="61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25" w15:restartNumberingAfterBreak="0">
    <w:nsid w:val="47653DF3"/>
    <w:multiLevelType w:val="multilevel"/>
    <w:tmpl w:val="22D23B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28A3C65"/>
    <w:multiLevelType w:val="hybridMultilevel"/>
    <w:tmpl w:val="407E97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0C6BF2"/>
    <w:multiLevelType w:val="multilevel"/>
    <w:tmpl w:val="2B0CCE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907341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31" w15:restartNumberingAfterBreak="0">
    <w:nsid w:val="5BC15087"/>
    <w:multiLevelType w:val="multilevel"/>
    <w:tmpl w:val="AF0E57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E6C2DDF"/>
    <w:multiLevelType w:val="hybridMultilevel"/>
    <w:tmpl w:val="5636B370"/>
    <w:lvl w:ilvl="0" w:tplc="4740AFC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41F3D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C39282C"/>
    <w:multiLevelType w:val="hybridMultilevel"/>
    <w:tmpl w:val="C3F63C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EB2370"/>
    <w:multiLevelType w:val="multilevel"/>
    <w:tmpl w:val="70F26CC4"/>
    <w:lvl w:ilvl="0">
      <w:start w:val="4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4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36" w15:restartNumberingAfterBreak="0">
    <w:nsid w:val="75656646"/>
    <w:multiLevelType w:val="hybridMultilevel"/>
    <w:tmpl w:val="BE765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A3F93"/>
    <w:multiLevelType w:val="multilevel"/>
    <w:tmpl w:val="5D586B28"/>
    <w:lvl w:ilvl="0">
      <w:start w:val="4"/>
      <w:numFmt w:val="decimal"/>
      <w:lvlText w:val="%1"/>
      <w:lvlJc w:val="left"/>
      <w:pPr>
        <w:ind w:left="1284" w:hanging="12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41" w:hanging="128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798" w:hanging="128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55" w:hanging="1284"/>
      </w:pPr>
      <w:rPr>
        <w:rFonts w:hint="default"/>
      </w:rPr>
    </w:lvl>
    <w:lvl w:ilvl="4">
      <w:start w:val="2"/>
      <w:numFmt w:val="decimal"/>
      <w:lvlText w:val="%1.%2.%3.%4.%5"/>
      <w:lvlJc w:val="left"/>
      <w:pPr>
        <w:ind w:left="2312" w:hanging="128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69" w:hanging="128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3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96" w:hanging="1440"/>
      </w:pPr>
      <w:rPr>
        <w:rFonts w:hint="default"/>
      </w:rPr>
    </w:lvl>
  </w:abstractNum>
  <w:num w:numId="1">
    <w:abstractNumId w:val="30"/>
  </w:num>
  <w:num w:numId="2">
    <w:abstractNumId w:val="20"/>
  </w:num>
  <w:num w:numId="3">
    <w:abstractNumId w:val="23"/>
  </w:num>
  <w:num w:numId="4">
    <w:abstractNumId w:val="1"/>
  </w:num>
  <w:num w:numId="5">
    <w:abstractNumId w:val="0"/>
  </w:num>
  <w:num w:numId="6">
    <w:abstractNumId w:val="16"/>
  </w:num>
  <w:num w:numId="7">
    <w:abstractNumId w:val="2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4"/>
  </w:num>
  <w:num w:numId="10">
    <w:abstractNumId w:val="32"/>
  </w:num>
  <w:num w:numId="11">
    <w:abstractNumId w:val="13"/>
  </w:num>
  <w:num w:numId="12">
    <w:abstractNumId w:val="21"/>
  </w:num>
  <w:num w:numId="13">
    <w:abstractNumId w:val="25"/>
  </w:num>
  <w:num w:numId="14">
    <w:abstractNumId w:val="28"/>
  </w:num>
  <w:num w:numId="15">
    <w:abstractNumId w:val="14"/>
  </w:num>
  <w:num w:numId="16">
    <w:abstractNumId w:val="33"/>
  </w:num>
  <w:num w:numId="17">
    <w:abstractNumId w:val="29"/>
  </w:num>
  <w:num w:numId="18">
    <w:abstractNumId w:val="11"/>
  </w:num>
  <w:num w:numId="19">
    <w:abstractNumId w:val="15"/>
  </w:num>
  <w:num w:numId="20">
    <w:abstractNumId w:val="2"/>
  </w:num>
  <w:num w:numId="21">
    <w:abstractNumId w:val="18"/>
  </w:num>
  <w:num w:numId="22">
    <w:abstractNumId w:val="5"/>
  </w:num>
  <w:num w:numId="23">
    <w:abstractNumId w:val="31"/>
  </w:num>
  <w:num w:numId="24">
    <w:abstractNumId w:val="6"/>
  </w:num>
  <w:num w:numId="25">
    <w:abstractNumId w:val="17"/>
  </w:num>
  <w:num w:numId="26">
    <w:abstractNumId w:val="24"/>
  </w:num>
  <w:num w:numId="27">
    <w:abstractNumId w:val="22"/>
  </w:num>
  <w:num w:numId="28">
    <w:abstractNumId w:val="8"/>
  </w:num>
  <w:num w:numId="29">
    <w:abstractNumId w:val="9"/>
  </w:num>
  <w:num w:numId="30">
    <w:abstractNumId w:val="19"/>
  </w:num>
  <w:num w:numId="31">
    <w:abstractNumId w:val="35"/>
  </w:num>
  <w:num w:numId="32">
    <w:abstractNumId w:val="12"/>
  </w:num>
  <w:num w:numId="33">
    <w:abstractNumId w:val="3"/>
  </w:num>
  <w:num w:numId="34">
    <w:abstractNumId w:val="36"/>
  </w:num>
  <w:num w:numId="35">
    <w:abstractNumId w:val="27"/>
  </w:num>
  <w:num w:numId="36">
    <w:abstractNumId w:val="10"/>
  </w:num>
  <w:num w:numId="37">
    <w:abstractNumId w:val="34"/>
  </w:num>
  <w:num w:numId="38">
    <w:abstractNumId w:val="37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tveev Dmitriy">
    <w15:presenceInfo w15:providerId="AD" w15:userId="S-1-5-21-851973153-1017077793-347745105-9888"/>
  </w15:person>
  <w15:person w15:author="Aleksey I Kuznetsov">
    <w15:presenceInfo w15:providerId="AD" w15:userId="S-1-5-21-851973153-1017077793-347745105-513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ru-RU" w:vendorID="1" w:dllVersion="512" w:checkStyle="1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07B01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6AA0"/>
    <w:rsid w:val="00017FC6"/>
    <w:rsid w:val="00020C3C"/>
    <w:rsid w:val="00021834"/>
    <w:rsid w:val="00022136"/>
    <w:rsid w:val="000224EC"/>
    <w:rsid w:val="00022668"/>
    <w:rsid w:val="00022704"/>
    <w:rsid w:val="000236A4"/>
    <w:rsid w:val="00023BDB"/>
    <w:rsid w:val="000243AA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2865"/>
    <w:rsid w:val="00033B9C"/>
    <w:rsid w:val="0003503B"/>
    <w:rsid w:val="00035D89"/>
    <w:rsid w:val="00035E6B"/>
    <w:rsid w:val="0003619C"/>
    <w:rsid w:val="000365A5"/>
    <w:rsid w:val="00037129"/>
    <w:rsid w:val="00041DE8"/>
    <w:rsid w:val="00041E0F"/>
    <w:rsid w:val="00042B05"/>
    <w:rsid w:val="000434BF"/>
    <w:rsid w:val="000436B6"/>
    <w:rsid w:val="00043CB4"/>
    <w:rsid w:val="00044372"/>
    <w:rsid w:val="0004588F"/>
    <w:rsid w:val="000458A8"/>
    <w:rsid w:val="0004594B"/>
    <w:rsid w:val="00045C01"/>
    <w:rsid w:val="00045D7C"/>
    <w:rsid w:val="000460B3"/>
    <w:rsid w:val="00046317"/>
    <w:rsid w:val="000463D9"/>
    <w:rsid w:val="00047618"/>
    <w:rsid w:val="000477F7"/>
    <w:rsid w:val="0004782D"/>
    <w:rsid w:val="000504E9"/>
    <w:rsid w:val="000508C5"/>
    <w:rsid w:val="00050AF8"/>
    <w:rsid w:val="00051A23"/>
    <w:rsid w:val="00051F4E"/>
    <w:rsid w:val="00052B17"/>
    <w:rsid w:val="00052B51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573C0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3F71"/>
    <w:rsid w:val="00064104"/>
    <w:rsid w:val="000644A3"/>
    <w:rsid w:val="000648B6"/>
    <w:rsid w:val="00064D3B"/>
    <w:rsid w:val="00065466"/>
    <w:rsid w:val="00065521"/>
    <w:rsid w:val="00065FC7"/>
    <w:rsid w:val="0006669B"/>
    <w:rsid w:val="00066824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55E"/>
    <w:rsid w:val="00074766"/>
    <w:rsid w:val="000755F5"/>
    <w:rsid w:val="0007667F"/>
    <w:rsid w:val="000767C2"/>
    <w:rsid w:val="00077E86"/>
    <w:rsid w:val="000805C9"/>
    <w:rsid w:val="00080A95"/>
    <w:rsid w:val="00080D11"/>
    <w:rsid w:val="00080E17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0C2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55D"/>
    <w:rsid w:val="00094D2E"/>
    <w:rsid w:val="00094E76"/>
    <w:rsid w:val="00094ED8"/>
    <w:rsid w:val="00096431"/>
    <w:rsid w:val="00096B4B"/>
    <w:rsid w:val="000977B4"/>
    <w:rsid w:val="00097C38"/>
    <w:rsid w:val="000A02D2"/>
    <w:rsid w:val="000A032B"/>
    <w:rsid w:val="000A09E0"/>
    <w:rsid w:val="000A1409"/>
    <w:rsid w:val="000A151B"/>
    <w:rsid w:val="000A1779"/>
    <w:rsid w:val="000A1937"/>
    <w:rsid w:val="000A1C11"/>
    <w:rsid w:val="000A2AB2"/>
    <w:rsid w:val="000A2E38"/>
    <w:rsid w:val="000A2F48"/>
    <w:rsid w:val="000A345C"/>
    <w:rsid w:val="000A456F"/>
    <w:rsid w:val="000A4C2F"/>
    <w:rsid w:val="000A4CCE"/>
    <w:rsid w:val="000A5A5B"/>
    <w:rsid w:val="000A5B50"/>
    <w:rsid w:val="000A618C"/>
    <w:rsid w:val="000A6765"/>
    <w:rsid w:val="000A75EB"/>
    <w:rsid w:val="000A7C7D"/>
    <w:rsid w:val="000B0935"/>
    <w:rsid w:val="000B0F03"/>
    <w:rsid w:val="000B12FA"/>
    <w:rsid w:val="000B132B"/>
    <w:rsid w:val="000B1AE3"/>
    <w:rsid w:val="000B1B01"/>
    <w:rsid w:val="000B21A0"/>
    <w:rsid w:val="000B232F"/>
    <w:rsid w:val="000B26D4"/>
    <w:rsid w:val="000B2FF7"/>
    <w:rsid w:val="000B3AAC"/>
    <w:rsid w:val="000B43D5"/>
    <w:rsid w:val="000B46DC"/>
    <w:rsid w:val="000B482F"/>
    <w:rsid w:val="000B524C"/>
    <w:rsid w:val="000B5698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5810"/>
    <w:rsid w:val="000C7B89"/>
    <w:rsid w:val="000C7FEF"/>
    <w:rsid w:val="000D00FE"/>
    <w:rsid w:val="000D059C"/>
    <w:rsid w:val="000D0BC9"/>
    <w:rsid w:val="000D10C8"/>
    <w:rsid w:val="000D15BF"/>
    <w:rsid w:val="000D1DC5"/>
    <w:rsid w:val="000D1EDE"/>
    <w:rsid w:val="000D2332"/>
    <w:rsid w:val="000D2444"/>
    <w:rsid w:val="000D2832"/>
    <w:rsid w:val="000D33A9"/>
    <w:rsid w:val="000D34E0"/>
    <w:rsid w:val="000D395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769"/>
    <w:rsid w:val="000E5E68"/>
    <w:rsid w:val="000E6A84"/>
    <w:rsid w:val="000E6AE3"/>
    <w:rsid w:val="000F0AAC"/>
    <w:rsid w:val="000F0CBE"/>
    <w:rsid w:val="000F1636"/>
    <w:rsid w:val="000F163B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8A4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3B02"/>
    <w:rsid w:val="001146E8"/>
    <w:rsid w:val="00114BD5"/>
    <w:rsid w:val="001154FB"/>
    <w:rsid w:val="00115534"/>
    <w:rsid w:val="00116BD6"/>
    <w:rsid w:val="00117223"/>
    <w:rsid w:val="0012258D"/>
    <w:rsid w:val="00122833"/>
    <w:rsid w:val="00122C6D"/>
    <w:rsid w:val="00123434"/>
    <w:rsid w:val="001238B7"/>
    <w:rsid w:val="00123AAB"/>
    <w:rsid w:val="00124747"/>
    <w:rsid w:val="00124A59"/>
    <w:rsid w:val="0012518C"/>
    <w:rsid w:val="001252B4"/>
    <w:rsid w:val="00126C18"/>
    <w:rsid w:val="00127184"/>
    <w:rsid w:val="00127204"/>
    <w:rsid w:val="00127561"/>
    <w:rsid w:val="00127EDC"/>
    <w:rsid w:val="00127F6C"/>
    <w:rsid w:val="001308B9"/>
    <w:rsid w:val="001308BD"/>
    <w:rsid w:val="00130AD8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1DF"/>
    <w:rsid w:val="001363BD"/>
    <w:rsid w:val="00136A38"/>
    <w:rsid w:val="00136F9A"/>
    <w:rsid w:val="0013767A"/>
    <w:rsid w:val="001378FB"/>
    <w:rsid w:val="00137931"/>
    <w:rsid w:val="001379EE"/>
    <w:rsid w:val="00137E09"/>
    <w:rsid w:val="001404EC"/>
    <w:rsid w:val="00140874"/>
    <w:rsid w:val="00140CC0"/>
    <w:rsid w:val="00140D46"/>
    <w:rsid w:val="0014147F"/>
    <w:rsid w:val="00141C55"/>
    <w:rsid w:val="001421E7"/>
    <w:rsid w:val="0014262A"/>
    <w:rsid w:val="00142BDC"/>
    <w:rsid w:val="00142FDD"/>
    <w:rsid w:val="00143285"/>
    <w:rsid w:val="001438F1"/>
    <w:rsid w:val="00143F72"/>
    <w:rsid w:val="00144111"/>
    <w:rsid w:val="00144646"/>
    <w:rsid w:val="00144735"/>
    <w:rsid w:val="00144F00"/>
    <w:rsid w:val="00145508"/>
    <w:rsid w:val="001456C6"/>
    <w:rsid w:val="00145DD7"/>
    <w:rsid w:val="00146054"/>
    <w:rsid w:val="0014664B"/>
    <w:rsid w:val="00146EE7"/>
    <w:rsid w:val="00146F84"/>
    <w:rsid w:val="00147979"/>
    <w:rsid w:val="001505E1"/>
    <w:rsid w:val="00150D19"/>
    <w:rsid w:val="00151262"/>
    <w:rsid w:val="00151C32"/>
    <w:rsid w:val="00153CDA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DE0"/>
    <w:rsid w:val="00157EEA"/>
    <w:rsid w:val="001603A8"/>
    <w:rsid w:val="00160796"/>
    <w:rsid w:val="0016124A"/>
    <w:rsid w:val="00161DDD"/>
    <w:rsid w:val="00162899"/>
    <w:rsid w:val="00162F4A"/>
    <w:rsid w:val="00163335"/>
    <w:rsid w:val="00163557"/>
    <w:rsid w:val="00163909"/>
    <w:rsid w:val="00164653"/>
    <w:rsid w:val="00164F88"/>
    <w:rsid w:val="00165C6D"/>
    <w:rsid w:val="00165FCF"/>
    <w:rsid w:val="00166284"/>
    <w:rsid w:val="001667BD"/>
    <w:rsid w:val="001671A6"/>
    <w:rsid w:val="00167491"/>
    <w:rsid w:val="001678A9"/>
    <w:rsid w:val="00167965"/>
    <w:rsid w:val="00170E53"/>
    <w:rsid w:val="00171587"/>
    <w:rsid w:val="001716E8"/>
    <w:rsid w:val="001733E1"/>
    <w:rsid w:val="00173468"/>
    <w:rsid w:val="0017347F"/>
    <w:rsid w:val="00173502"/>
    <w:rsid w:val="001736F0"/>
    <w:rsid w:val="00174220"/>
    <w:rsid w:val="00174BB3"/>
    <w:rsid w:val="00175E03"/>
    <w:rsid w:val="00175E6A"/>
    <w:rsid w:val="001764D3"/>
    <w:rsid w:val="00176590"/>
    <w:rsid w:val="00176AE9"/>
    <w:rsid w:val="00176EAE"/>
    <w:rsid w:val="00177202"/>
    <w:rsid w:val="00177403"/>
    <w:rsid w:val="00177A64"/>
    <w:rsid w:val="001806C4"/>
    <w:rsid w:val="00180713"/>
    <w:rsid w:val="00180746"/>
    <w:rsid w:val="001813C8"/>
    <w:rsid w:val="001814F8"/>
    <w:rsid w:val="00182297"/>
    <w:rsid w:val="001824D1"/>
    <w:rsid w:val="001826D5"/>
    <w:rsid w:val="00182C2E"/>
    <w:rsid w:val="0018353B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6A2"/>
    <w:rsid w:val="001B1FC0"/>
    <w:rsid w:val="001B1FD4"/>
    <w:rsid w:val="001B26C2"/>
    <w:rsid w:val="001B29AA"/>
    <w:rsid w:val="001B3409"/>
    <w:rsid w:val="001B3BCB"/>
    <w:rsid w:val="001B4181"/>
    <w:rsid w:val="001B48F0"/>
    <w:rsid w:val="001B4D12"/>
    <w:rsid w:val="001B4D71"/>
    <w:rsid w:val="001B4DDD"/>
    <w:rsid w:val="001B514C"/>
    <w:rsid w:val="001B546F"/>
    <w:rsid w:val="001B59B9"/>
    <w:rsid w:val="001B5D7D"/>
    <w:rsid w:val="001B5F6E"/>
    <w:rsid w:val="001B6163"/>
    <w:rsid w:val="001B6925"/>
    <w:rsid w:val="001B6FD5"/>
    <w:rsid w:val="001C00F3"/>
    <w:rsid w:val="001C016B"/>
    <w:rsid w:val="001C06D9"/>
    <w:rsid w:val="001C06E1"/>
    <w:rsid w:val="001C0777"/>
    <w:rsid w:val="001C1525"/>
    <w:rsid w:val="001C16B6"/>
    <w:rsid w:val="001C1C26"/>
    <w:rsid w:val="001C1F1D"/>
    <w:rsid w:val="001C421A"/>
    <w:rsid w:val="001C4BA5"/>
    <w:rsid w:val="001C5459"/>
    <w:rsid w:val="001C5775"/>
    <w:rsid w:val="001C76D8"/>
    <w:rsid w:val="001C7E2B"/>
    <w:rsid w:val="001C7E6E"/>
    <w:rsid w:val="001D0232"/>
    <w:rsid w:val="001D19EF"/>
    <w:rsid w:val="001D2131"/>
    <w:rsid w:val="001D2367"/>
    <w:rsid w:val="001D2E12"/>
    <w:rsid w:val="001D36EB"/>
    <w:rsid w:val="001D3DCA"/>
    <w:rsid w:val="001D4094"/>
    <w:rsid w:val="001D4249"/>
    <w:rsid w:val="001D44CF"/>
    <w:rsid w:val="001D55E8"/>
    <w:rsid w:val="001D5E6F"/>
    <w:rsid w:val="001D6638"/>
    <w:rsid w:val="001D6B79"/>
    <w:rsid w:val="001D6CDA"/>
    <w:rsid w:val="001D78EC"/>
    <w:rsid w:val="001D7E2C"/>
    <w:rsid w:val="001D7F3A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6DB"/>
    <w:rsid w:val="001E4937"/>
    <w:rsid w:val="001E62A6"/>
    <w:rsid w:val="001E77C2"/>
    <w:rsid w:val="001E7EFB"/>
    <w:rsid w:val="001F0003"/>
    <w:rsid w:val="001F09E3"/>
    <w:rsid w:val="001F0ACF"/>
    <w:rsid w:val="001F1A2A"/>
    <w:rsid w:val="001F1AA8"/>
    <w:rsid w:val="001F1F6F"/>
    <w:rsid w:val="001F2174"/>
    <w:rsid w:val="001F24F6"/>
    <w:rsid w:val="001F2DB8"/>
    <w:rsid w:val="001F421B"/>
    <w:rsid w:val="001F4989"/>
    <w:rsid w:val="001F4D12"/>
    <w:rsid w:val="001F560D"/>
    <w:rsid w:val="001F61E3"/>
    <w:rsid w:val="001F6932"/>
    <w:rsid w:val="001F727C"/>
    <w:rsid w:val="001F7657"/>
    <w:rsid w:val="001F77E0"/>
    <w:rsid w:val="001F7D79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935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ABB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9A3"/>
    <w:rsid w:val="00224A92"/>
    <w:rsid w:val="00224AEC"/>
    <w:rsid w:val="002251F2"/>
    <w:rsid w:val="00225AAC"/>
    <w:rsid w:val="002261AA"/>
    <w:rsid w:val="00226D30"/>
    <w:rsid w:val="00226D5C"/>
    <w:rsid w:val="002271C2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2"/>
    <w:rsid w:val="00232EA4"/>
    <w:rsid w:val="0023326B"/>
    <w:rsid w:val="0023341A"/>
    <w:rsid w:val="00233871"/>
    <w:rsid w:val="00233B0D"/>
    <w:rsid w:val="00233C21"/>
    <w:rsid w:val="00233D9C"/>
    <w:rsid w:val="0023416F"/>
    <w:rsid w:val="00234319"/>
    <w:rsid w:val="00234555"/>
    <w:rsid w:val="0023465E"/>
    <w:rsid w:val="0023487D"/>
    <w:rsid w:val="00235006"/>
    <w:rsid w:val="00235423"/>
    <w:rsid w:val="00235447"/>
    <w:rsid w:val="002356E5"/>
    <w:rsid w:val="00236069"/>
    <w:rsid w:val="00236436"/>
    <w:rsid w:val="00237539"/>
    <w:rsid w:val="002376AC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4FDB"/>
    <w:rsid w:val="002453A2"/>
    <w:rsid w:val="0024558B"/>
    <w:rsid w:val="0024629B"/>
    <w:rsid w:val="0024655D"/>
    <w:rsid w:val="00246781"/>
    <w:rsid w:val="00246792"/>
    <w:rsid w:val="00247214"/>
    <w:rsid w:val="00247A0B"/>
    <w:rsid w:val="00247E9A"/>
    <w:rsid w:val="00250461"/>
    <w:rsid w:val="00250767"/>
    <w:rsid w:val="00250BF9"/>
    <w:rsid w:val="002512A8"/>
    <w:rsid w:val="002520A5"/>
    <w:rsid w:val="0025283E"/>
    <w:rsid w:val="00252F15"/>
    <w:rsid w:val="00252F2E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59D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87A"/>
    <w:rsid w:val="00272BCA"/>
    <w:rsid w:val="00272C5D"/>
    <w:rsid w:val="00273065"/>
    <w:rsid w:val="002733C9"/>
    <w:rsid w:val="00273E59"/>
    <w:rsid w:val="00273F7C"/>
    <w:rsid w:val="002742B1"/>
    <w:rsid w:val="002758E0"/>
    <w:rsid w:val="00275BCC"/>
    <w:rsid w:val="00276241"/>
    <w:rsid w:val="00276995"/>
    <w:rsid w:val="00277018"/>
    <w:rsid w:val="002804EB"/>
    <w:rsid w:val="002804F1"/>
    <w:rsid w:val="002805DC"/>
    <w:rsid w:val="002818A8"/>
    <w:rsid w:val="0028225F"/>
    <w:rsid w:val="00282A51"/>
    <w:rsid w:val="00283227"/>
    <w:rsid w:val="002839D5"/>
    <w:rsid w:val="0028422B"/>
    <w:rsid w:val="00284457"/>
    <w:rsid w:val="00284950"/>
    <w:rsid w:val="00285D12"/>
    <w:rsid w:val="00285E44"/>
    <w:rsid w:val="0028657C"/>
    <w:rsid w:val="00286A4C"/>
    <w:rsid w:val="0028761C"/>
    <w:rsid w:val="00290492"/>
    <w:rsid w:val="00290D24"/>
    <w:rsid w:val="002913DB"/>
    <w:rsid w:val="00291481"/>
    <w:rsid w:val="002917E2"/>
    <w:rsid w:val="0029225A"/>
    <w:rsid w:val="00292384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AA"/>
    <w:rsid w:val="002A47B4"/>
    <w:rsid w:val="002A4E58"/>
    <w:rsid w:val="002A5705"/>
    <w:rsid w:val="002A5B1D"/>
    <w:rsid w:val="002A61CB"/>
    <w:rsid w:val="002A65F9"/>
    <w:rsid w:val="002A6679"/>
    <w:rsid w:val="002A6926"/>
    <w:rsid w:val="002A6DEE"/>
    <w:rsid w:val="002A7120"/>
    <w:rsid w:val="002A72F3"/>
    <w:rsid w:val="002A7BEB"/>
    <w:rsid w:val="002B029F"/>
    <w:rsid w:val="002B03D3"/>
    <w:rsid w:val="002B0D30"/>
    <w:rsid w:val="002B0F19"/>
    <w:rsid w:val="002B1115"/>
    <w:rsid w:val="002B12F8"/>
    <w:rsid w:val="002B1631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4F13"/>
    <w:rsid w:val="002B51C4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8FF"/>
    <w:rsid w:val="002C0B83"/>
    <w:rsid w:val="002C2451"/>
    <w:rsid w:val="002C26F8"/>
    <w:rsid w:val="002C2ADC"/>
    <w:rsid w:val="002C2C4E"/>
    <w:rsid w:val="002C3430"/>
    <w:rsid w:val="002C3A21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3413"/>
    <w:rsid w:val="002D4587"/>
    <w:rsid w:val="002D47B7"/>
    <w:rsid w:val="002D496C"/>
    <w:rsid w:val="002D53DD"/>
    <w:rsid w:val="002D553D"/>
    <w:rsid w:val="002D5BB1"/>
    <w:rsid w:val="002D5ED3"/>
    <w:rsid w:val="002D60D8"/>
    <w:rsid w:val="002D6884"/>
    <w:rsid w:val="002D7385"/>
    <w:rsid w:val="002D7A71"/>
    <w:rsid w:val="002D7BD9"/>
    <w:rsid w:val="002E01ED"/>
    <w:rsid w:val="002E0214"/>
    <w:rsid w:val="002E04F7"/>
    <w:rsid w:val="002E050A"/>
    <w:rsid w:val="002E0751"/>
    <w:rsid w:val="002E0982"/>
    <w:rsid w:val="002E0983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217"/>
    <w:rsid w:val="002E6F92"/>
    <w:rsid w:val="002E757D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599E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EA4"/>
    <w:rsid w:val="00302F8B"/>
    <w:rsid w:val="00303952"/>
    <w:rsid w:val="00304CFA"/>
    <w:rsid w:val="00306040"/>
    <w:rsid w:val="00306C55"/>
    <w:rsid w:val="00306C5A"/>
    <w:rsid w:val="003104EB"/>
    <w:rsid w:val="0031061A"/>
    <w:rsid w:val="00310763"/>
    <w:rsid w:val="003110B0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984"/>
    <w:rsid w:val="00314EF8"/>
    <w:rsid w:val="00314F2E"/>
    <w:rsid w:val="00315796"/>
    <w:rsid w:val="00317931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5F10"/>
    <w:rsid w:val="00326B60"/>
    <w:rsid w:val="00326FC2"/>
    <w:rsid w:val="00327180"/>
    <w:rsid w:val="00327368"/>
    <w:rsid w:val="00327441"/>
    <w:rsid w:val="00327571"/>
    <w:rsid w:val="00327666"/>
    <w:rsid w:val="003276D4"/>
    <w:rsid w:val="003279F6"/>
    <w:rsid w:val="00327CE1"/>
    <w:rsid w:val="00330D9E"/>
    <w:rsid w:val="00331B9D"/>
    <w:rsid w:val="003326B2"/>
    <w:rsid w:val="00332E0C"/>
    <w:rsid w:val="00333969"/>
    <w:rsid w:val="00334C42"/>
    <w:rsid w:val="00334EFB"/>
    <w:rsid w:val="003366F0"/>
    <w:rsid w:val="00336E59"/>
    <w:rsid w:val="00336F3D"/>
    <w:rsid w:val="00337481"/>
    <w:rsid w:val="00337C8E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2AA2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47E13"/>
    <w:rsid w:val="003500DA"/>
    <w:rsid w:val="00350221"/>
    <w:rsid w:val="0035069D"/>
    <w:rsid w:val="0035089B"/>
    <w:rsid w:val="00350C1D"/>
    <w:rsid w:val="00350EF6"/>
    <w:rsid w:val="0035141D"/>
    <w:rsid w:val="00351458"/>
    <w:rsid w:val="00351754"/>
    <w:rsid w:val="003518C2"/>
    <w:rsid w:val="0035201D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46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0FD"/>
    <w:rsid w:val="00361220"/>
    <w:rsid w:val="003618D2"/>
    <w:rsid w:val="00361CDD"/>
    <w:rsid w:val="00361EE2"/>
    <w:rsid w:val="00362B78"/>
    <w:rsid w:val="00362DC3"/>
    <w:rsid w:val="0036399C"/>
    <w:rsid w:val="00363A6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63F"/>
    <w:rsid w:val="00371796"/>
    <w:rsid w:val="00372407"/>
    <w:rsid w:val="003725BD"/>
    <w:rsid w:val="00373390"/>
    <w:rsid w:val="003733A1"/>
    <w:rsid w:val="0037392E"/>
    <w:rsid w:val="00374083"/>
    <w:rsid w:val="0037509B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748"/>
    <w:rsid w:val="00381804"/>
    <w:rsid w:val="00381B3B"/>
    <w:rsid w:val="00382830"/>
    <w:rsid w:val="0038288C"/>
    <w:rsid w:val="003836A5"/>
    <w:rsid w:val="00383750"/>
    <w:rsid w:val="00383CD4"/>
    <w:rsid w:val="00384093"/>
    <w:rsid w:val="00384130"/>
    <w:rsid w:val="0038466C"/>
    <w:rsid w:val="003848E4"/>
    <w:rsid w:val="00384A61"/>
    <w:rsid w:val="00384C3D"/>
    <w:rsid w:val="00384E8E"/>
    <w:rsid w:val="00384FCC"/>
    <w:rsid w:val="003850C8"/>
    <w:rsid w:val="003852AE"/>
    <w:rsid w:val="00385547"/>
    <w:rsid w:val="003855B5"/>
    <w:rsid w:val="00385D34"/>
    <w:rsid w:val="003860D3"/>
    <w:rsid w:val="0038649E"/>
    <w:rsid w:val="0038651F"/>
    <w:rsid w:val="00386D9F"/>
    <w:rsid w:val="00387044"/>
    <w:rsid w:val="003900F4"/>
    <w:rsid w:val="00390A2E"/>
    <w:rsid w:val="00391AFF"/>
    <w:rsid w:val="00392133"/>
    <w:rsid w:val="003935D5"/>
    <w:rsid w:val="003938D4"/>
    <w:rsid w:val="00393AF0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3E3"/>
    <w:rsid w:val="003A2645"/>
    <w:rsid w:val="003A29EC"/>
    <w:rsid w:val="003A2F35"/>
    <w:rsid w:val="003A3F3B"/>
    <w:rsid w:val="003A3FDF"/>
    <w:rsid w:val="003A4F32"/>
    <w:rsid w:val="003A5516"/>
    <w:rsid w:val="003A6530"/>
    <w:rsid w:val="003A6597"/>
    <w:rsid w:val="003A68A8"/>
    <w:rsid w:val="003A6989"/>
    <w:rsid w:val="003A6FF4"/>
    <w:rsid w:val="003A74D7"/>
    <w:rsid w:val="003A775C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AE6"/>
    <w:rsid w:val="003B5BC4"/>
    <w:rsid w:val="003B5D08"/>
    <w:rsid w:val="003B5E93"/>
    <w:rsid w:val="003B652D"/>
    <w:rsid w:val="003B6B0C"/>
    <w:rsid w:val="003B6DE7"/>
    <w:rsid w:val="003B77C0"/>
    <w:rsid w:val="003B7947"/>
    <w:rsid w:val="003B7B3D"/>
    <w:rsid w:val="003C092D"/>
    <w:rsid w:val="003C1206"/>
    <w:rsid w:val="003C146E"/>
    <w:rsid w:val="003C1D81"/>
    <w:rsid w:val="003C1EDF"/>
    <w:rsid w:val="003C27BA"/>
    <w:rsid w:val="003C2DB0"/>
    <w:rsid w:val="003C376C"/>
    <w:rsid w:val="003C37D0"/>
    <w:rsid w:val="003C3AC9"/>
    <w:rsid w:val="003C3AF1"/>
    <w:rsid w:val="003C5237"/>
    <w:rsid w:val="003C5B29"/>
    <w:rsid w:val="003C5B5E"/>
    <w:rsid w:val="003C62D4"/>
    <w:rsid w:val="003C6A4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03A"/>
    <w:rsid w:val="003D2DCA"/>
    <w:rsid w:val="003D3904"/>
    <w:rsid w:val="003D3937"/>
    <w:rsid w:val="003D4534"/>
    <w:rsid w:val="003D7842"/>
    <w:rsid w:val="003D7AEC"/>
    <w:rsid w:val="003E02C4"/>
    <w:rsid w:val="003E03B6"/>
    <w:rsid w:val="003E1025"/>
    <w:rsid w:val="003E1307"/>
    <w:rsid w:val="003E13B9"/>
    <w:rsid w:val="003E15CA"/>
    <w:rsid w:val="003E172D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5CB7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88D"/>
    <w:rsid w:val="003F1A94"/>
    <w:rsid w:val="003F216D"/>
    <w:rsid w:val="003F27CC"/>
    <w:rsid w:val="003F2B5F"/>
    <w:rsid w:val="003F3D81"/>
    <w:rsid w:val="003F410C"/>
    <w:rsid w:val="003F48AE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07749"/>
    <w:rsid w:val="004100D5"/>
    <w:rsid w:val="00410DFA"/>
    <w:rsid w:val="00411EC2"/>
    <w:rsid w:val="004125F3"/>
    <w:rsid w:val="00412857"/>
    <w:rsid w:val="00412EFF"/>
    <w:rsid w:val="0041326C"/>
    <w:rsid w:val="00413B80"/>
    <w:rsid w:val="00413F81"/>
    <w:rsid w:val="00413FB9"/>
    <w:rsid w:val="00414379"/>
    <w:rsid w:val="00415391"/>
    <w:rsid w:val="00415857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7B3"/>
    <w:rsid w:val="00422BBC"/>
    <w:rsid w:val="004235F3"/>
    <w:rsid w:val="0042375A"/>
    <w:rsid w:val="00423B64"/>
    <w:rsid w:val="004243A5"/>
    <w:rsid w:val="00424D02"/>
    <w:rsid w:val="004256FB"/>
    <w:rsid w:val="00425E5B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EF4"/>
    <w:rsid w:val="00430055"/>
    <w:rsid w:val="00430225"/>
    <w:rsid w:val="0043040A"/>
    <w:rsid w:val="0043142E"/>
    <w:rsid w:val="00431517"/>
    <w:rsid w:val="00431A1F"/>
    <w:rsid w:val="00431A7E"/>
    <w:rsid w:val="00431D70"/>
    <w:rsid w:val="00431FBC"/>
    <w:rsid w:val="0043200E"/>
    <w:rsid w:val="004327C8"/>
    <w:rsid w:val="00432D5A"/>
    <w:rsid w:val="00432DE7"/>
    <w:rsid w:val="00432F07"/>
    <w:rsid w:val="00435126"/>
    <w:rsid w:val="00435191"/>
    <w:rsid w:val="0043526F"/>
    <w:rsid w:val="00435BE3"/>
    <w:rsid w:val="00436227"/>
    <w:rsid w:val="00436702"/>
    <w:rsid w:val="00437678"/>
    <w:rsid w:val="00440180"/>
    <w:rsid w:val="00440974"/>
    <w:rsid w:val="00440C05"/>
    <w:rsid w:val="00441041"/>
    <w:rsid w:val="00441E0A"/>
    <w:rsid w:val="004420FB"/>
    <w:rsid w:val="00442191"/>
    <w:rsid w:val="00442613"/>
    <w:rsid w:val="0044275B"/>
    <w:rsid w:val="004429A2"/>
    <w:rsid w:val="004438A8"/>
    <w:rsid w:val="00443A31"/>
    <w:rsid w:val="00443A58"/>
    <w:rsid w:val="00444BC3"/>
    <w:rsid w:val="00444D77"/>
    <w:rsid w:val="004450FA"/>
    <w:rsid w:val="00445A9D"/>
    <w:rsid w:val="004464C3"/>
    <w:rsid w:val="0044697B"/>
    <w:rsid w:val="00446D71"/>
    <w:rsid w:val="00446FF8"/>
    <w:rsid w:val="00447BF9"/>
    <w:rsid w:val="00447C4B"/>
    <w:rsid w:val="00447DC1"/>
    <w:rsid w:val="004508FD"/>
    <w:rsid w:val="004511E3"/>
    <w:rsid w:val="0045142E"/>
    <w:rsid w:val="00451873"/>
    <w:rsid w:val="00451ACC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2AB0"/>
    <w:rsid w:val="0046302B"/>
    <w:rsid w:val="00463A15"/>
    <w:rsid w:val="00463DF4"/>
    <w:rsid w:val="004643A8"/>
    <w:rsid w:val="0046471B"/>
    <w:rsid w:val="00464782"/>
    <w:rsid w:val="00464AB7"/>
    <w:rsid w:val="00465A34"/>
    <w:rsid w:val="00465DB9"/>
    <w:rsid w:val="00465ED4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065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0C60"/>
    <w:rsid w:val="004928FE"/>
    <w:rsid w:val="00492E56"/>
    <w:rsid w:val="00493839"/>
    <w:rsid w:val="00493FF4"/>
    <w:rsid w:val="004948B8"/>
    <w:rsid w:val="004949D3"/>
    <w:rsid w:val="00495329"/>
    <w:rsid w:val="00495554"/>
    <w:rsid w:val="004958C7"/>
    <w:rsid w:val="00495AA7"/>
    <w:rsid w:val="0049603F"/>
    <w:rsid w:val="004965B9"/>
    <w:rsid w:val="004965E3"/>
    <w:rsid w:val="00496E78"/>
    <w:rsid w:val="004974DE"/>
    <w:rsid w:val="00497722"/>
    <w:rsid w:val="0049780F"/>
    <w:rsid w:val="0049798D"/>
    <w:rsid w:val="00497CC7"/>
    <w:rsid w:val="004A0452"/>
    <w:rsid w:val="004A1087"/>
    <w:rsid w:val="004A1151"/>
    <w:rsid w:val="004A1D53"/>
    <w:rsid w:val="004A22A4"/>
    <w:rsid w:val="004A2375"/>
    <w:rsid w:val="004A307D"/>
    <w:rsid w:val="004A3E3D"/>
    <w:rsid w:val="004A4065"/>
    <w:rsid w:val="004A435E"/>
    <w:rsid w:val="004A52D1"/>
    <w:rsid w:val="004B012B"/>
    <w:rsid w:val="004B0B41"/>
    <w:rsid w:val="004B1024"/>
    <w:rsid w:val="004B1075"/>
    <w:rsid w:val="004B2528"/>
    <w:rsid w:val="004B2E45"/>
    <w:rsid w:val="004B31F8"/>
    <w:rsid w:val="004B3581"/>
    <w:rsid w:val="004B37E9"/>
    <w:rsid w:val="004B3A4E"/>
    <w:rsid w:val="004B3E21"/>
    <w:rsid w:val="004B40F5"/>
    <w:rsid w:val="004B4249"/>
    <w:rsid w:val="004B42E5"/>
    <w:rsid w:val="004B4398"/>
    <w:rsid w:val="004B47F3"/>
    <w:rsid w:val="004B4B60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0AF"/>
    <w:rsid w:val="004C7481"/>
    <w:rsid w:val="004C7F5E"/>
    <w:rsid w:val="004D03A8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4C22"/>
    <w:rsid w:val="004D53CF"/>
    <w:rsid w:val="004D55F3"/>
    <w:rsid w:val="004D5656"/>
    <w:rsid w:val="004D5803"/>
    <w:rsid w:val="004D6DA4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CD8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6690"/>
    <w:rsid w:val="004E7BA7"/>
    <w:rsid w:val="004E7FFB"/>
    <w:rsid w:val="004F0695"/>
    <w:rsid w:val="004F0A64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69A"/>
    <w:rsid w:val="004F37EC"/>
    <w:rsid w:val="004F3855"/>
    <w:rsid w:val="004F3ADB"/>
    <w:rsid w:val="004F4965"/>
    <w:rsid w:val="004F52EC"/>
    <w:rsid w:val="004F56D0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19"/>
    <w:rsid w:val="004F7D29"/>
    <w:rsid w:val="004F7DC0"/>
    <w:rsid w:val="004F7FA4"/>
    <w:rsid w:val="00500CD2"/>
    <w:rsid w:val="0050144D"/>
    <w:rsid w:val="00501771"/>
    <w:rsid w:val="0050268F"/>
    <w:rsid w:val="00502E02"/>
    <w:rsid w:val="005033B1"/>
    <w:rsid w:val="00503F70"/>
    <w:rsid w:val="005053C7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0E11"/>
    <w:rsid w:val="005113E6"/>
    <w:rsid w:val="00511451"/>
    <w:rsid w:val="00511636"/>
    <w:rsid w:val="0051168D"/>
    <w:rsid w:val="0051226F"/>
    <w:rsid w:val="005126AA"/>
    <w:rsid w:val="005127F6"/>
    <w:rsid w:val="00512965"/>
    <w:rsid w:val="00512B21"/>
    <w:rsid w:val="005133FE"/>
    <w:rsid w:val="00514393"/>
    <w:rsid w:val="00514B1D"/>
    <w:rsid w:val="00514BF2"/>
    <w:rsid w:val="00514DC7"/>
    <w:rsid w:val="00514FE2"/>
    <w:rsid w:val="00515B52"/>
    <w:rsid w:val="00517E7C"/>
    <w:rsid w:val="00517EAD"/>
    <w:rsid w:val="005211DE"/>
    <w:rsid w:val="005228FA"/>
    <w:rsid w:val="00522B76"/>
    <w:rsid w:val="00522CC9"/>
    <w:rsid w:val="005230A1"/>
    <w:rsid w:val="0052386B"/>
    <w:rsid w:val="005251EA"/>
    <w:rsid w:val="00525205"/>
    <w:rsid w:val="005258A0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1FF8"/>
    <w:rsid w:val="00532450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5C2E"/>
    <w:rsid w:val="00536237"/>
    <w:rsid w:val="0053625C"/>
    <w:rsid w:val="005367BF"/>
    <w:rsid w:val="00536893"/>
    <w:rsid w:val="00536DB9"/>
    <w:rsid w:val="005375F5"/>
    <w:rsid w:val="00537D8D"/>
    <w:rsid w:val="005408C6"/>
    <w:rsid w:val="00540CCB"/>
    <w:rsid w:val="0054170E"/>
    <w:rsid w:val="00541D07"/>
    <w:rsid w:val="005420DE"/>
    <w:rsid w:val="00542125"/>
    <w:rsid w:val="0054233F"/>
    <w:rsid w:val="0054274E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C19"/>
    <w:rsid w:val="00556E42"/>
    <w:rsid w:val="0055713E"/>
    <w:rsid w:val="005572E2"/>
    <w:rsid w:val="0055778F"/>
    <w:rsid w:val="00557D96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7EA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BCD"/>
    <w:rsid w:val="00571C15"/>
    <w:rsid w:val="00571D40"/>
    <w:rsid w:val="0057203C"/>
    <w:rsid w:val="00572785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116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15C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B98"/>
    <w:rsid w:val="00594BE4"/>
    <w:rsid w:val="00594FFC"/>
    <w:rsid w:val="005964B5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964"/>
    <w:rsid w:val="005A4BBF"/>
    <w:rsid w:val="005A55E3"/>
    <w:rsid w:val="005A5B20"/>
    <w:rsid w:val="005A5D31"/>
    <w:rsid w:val="005A5F1B"/>
    <w:rsid w:val="005A64AF"/>
    <w:rsid w:val="005A6C56"/>
    <w:rsid w:val="005A704C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B7763"/>
    <w:rsid w:val="005B7E5C"/>
    <w:rsid w:val="005C0213"/>
    <w:rsid w:val="005C07A8"/>
    <w:rsid w:val="005C07C5"/>
    <w:rsid w:val="005C0962"/>
    <w:rsid w:val="005C0EE1"/>
    <w:rsid w:val="005C23DE"/>
    <w:rsid w:val="005C2757"/>
    <w:rsid w:val="005C304A"/>
    <w:rsid w:val="005C3930"/>
    <w:rsid w:val="005C3985"/>
    <w:rsid w:val="005C3DDF"/>
    <w:rsid w:val="005C3F1B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0E6B"/>
    <w:rsid w:val="005D161B"/>
    <w:rsid w:val="005D1E23"/>
    <w:rsid w:val="005D227B"/>
    <w:rsid w:val="005D26B9"/>
    <w:rsid w:val="005D44F2"/>
    <w:rsid w:val="005D47E7"/>
    <w:rsid w:val="005D4C1B"/>
    <w:rsid w:val="005D6049"/>
    <w:rsid w:val="005D6084"/>
    <w:rsid w:val="005D6114"/>
    <w:rsid w:val="005D6369"/>
    <w:rsid w:val="005D72B5"/>
    <w:rsid w:val="005D776E"/>
    <w:rsid w:val="005E0C80"/>
    <w:rsid w:val="005E0FF9"/>
    <w:rsid w:val="005E1149"/>
    <w:rsid w:val="005E1AC9"/>
    <w:rsid w:val="005E1CC5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9FD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E0F"/>
    <w:rsid w:val="00606243"/>
    <w:rsid w:val="006062EB"/>
    <w:rsid w:val="00606558"/>
    <w:rsid w:val="00607F82"/>
    <w:rsid w:val="006104CA"/>
    <w:rsid w:val="00610667"/>
    <w:rsid w:val="00610847"/>
    <w:rsid w:val="00610988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1E"/>
    <w:rsid w:val="0061254C"/>
    <w:rsid w:val="00612617"/>
    <w:rsid w:val="00612C26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2C38"/>
    <w:rsid w:val="00623063"/>
    <w:rsid w:val="00623471"/>
    <w:rsid w:val="0062360D"/>
    <w:rsid w:val="00623825"/>
    <w:rsid w:val="00623B33"/>
    <w:rsid w:val="00623B49"/>
    <w:rsid w:val="00624ECC"/>
    <w:rsid w:val="00624FBE"/>
    <w:rsid w:val="006250DF"/>
    <w:rsid w:val="00625CA0"/>
    <w:rsid w:val="00625D63"/>
    <w:rsid w:val="0062688D"/>
    <w:rsid w:val="0062733C"/>
    <w:rsid w:val="00627841"/>
    <w:rsid w:val="00627869"/>
    <w:rsid w:val="00630114"/>
    <w:rsid w:val="00630186"/>
    <w:rsid w:val="0063080A"/>
    <w:rsid w:val="00630BDA"/>
    <w:rsid w:val="00630C0B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6E5"/>
    <w:rsid w:val="0063771B"/>
    <w:rsid w:val="0063791C"/>
    <w:rsid w:val="00637E94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2C80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CB0"/>
    <w:rsid w:val="00667321"/>
    <w:rsid w:val="00667A96"/>
    <w:rsid w:val="00667D5E"/>
    <w:rsid w:val="00672050"/>
    <w:rsid w:val="00673429"/>
    <w:rsid w:val="00673B45"/>
    <w:rsid w:val="0067449C"/>
    <w:rsid w:val="00674C9B"/>
    <w:rsid w:val="006752FF"/>
    <w:rsid w:val="00675849"/>
    <w:rsid w:val="00675EE6"/>
    <w:rsid w:val="00675FEE"/>
    <w:rsid w:val="00676A1D"/>
    <w:rsid w:val="00677C45"/>
    <w:rsid w:val="00680291"/>
    <w:rsid w:val="006802C2"/>
    <w:rsid w:val="006803E0"/>
    <w:rsid w:val="00680C8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4FE6"/>
    <w:rsid w:val="0069517F"/>
    <w:rsid w:val="00695352"/>
    <w:rsid w:val="00695DC3"/>
    <w:rsid w:val="0069671A"/>
    <w:rsid w:val="00696A1B"/>
    <w:rsid w:val="006972EA"/>
    <w:rsid w:val="006976A8"/>
    <w:rsid w:val="00697C33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53B"/>
    <w:rsid w:val="006B6591"/>
    <w:rsid w:val="006B6628"/>
    <w:rsid w:val="006B6BD1"/>
    <w:rsid w:val="006B6E02"/>
    <w:rsid w:val="006B74B4"/>
    <w:rsid w:val="006B77A2"/>
    <w:rsid w:val="006C0C63"/>
    <w:rsid w:val="006C12C8"/>
    <w:rsid w:val="006C1591"/>
    <w:rsid w:val="006C1754"/>
    <w:rsid w:val="006C2865"/>
    <w:rsid w:val="006C2A06"/>
    <w:rsid w:val="006C2ABE"/>
    <w:rsid w:val="006C2B92"/>
    <w:rsid w:val="006C3350"/>
    <w:rsid w:val="006C3647"/>
    <w:rsid w:val="006C36C2"/>
    <w:rsid w:val="006C3746"/>
    <w:rsid w:val="006C3B42"/>
    <w:rsid w:val="006C3F19"/>
    <w:rsid w:val="006C4587"/>
    <w:rsid w:val="006C481E"/>
    <w:rsid w:val="006C48F4"/>
    <w:rsid w:val="006C4E4D"/>
    <w:rsid w:val="006C5F33"/>
    <w:rsid w:val="006C64B2"/>
    <w:rsid w:val="006C6F6F"/>
    <w:rsid w:val="006C7022"/>
    <w:rsid w:val="006C71E3"/>
    <w:rsid w:val="006C7509"/>
    <w:rsid w:val="006C7826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25D7"/>
    <w:rsid w:val="006D3CEC"/>
    <w:rsid w:val="006D3CF9"/>
    <w:rsid w:val="006D42FE"/>
    <w:rsid w:val="006D4D82"/>
    <w:rsid w:val="006D4E3A"/>
    <w:rsid w:val="006D5079"/>
    <w:rsid w:val="006D5D38"/>
    <w:rsid w:val="006D5F59"/>
    <w:rsid w:val="006D63A1"/>
    <w:rsid w:val="006D6852"/>
    <w:rsid w:val="006D68F8"/>
    <w:rsid w:val="006D77AE"/>
    <w:rsid w:val="006E0256"/>
    <w:rsid w:val="006E0728"/>
    <w:rsid w:val="006E089E"/>
    <w:rsid w:val="006E0E89"/>
    <w:rsid w:val="006E1160"/>
    <w:rsid w:val="006E11E7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83E"/>
    <w:rsid w:val="006E4C6D"/>
    <w:rsid w:val="006E61D4"/>
    <w:rsid w:val="006E69D1"/>
    <w:rsid w:val="006E6AE7"/>
    <w:rsid w:val="006E72C7"/>
    <w:rsid w:val="006E7366"/>
    <w:rsid w:val="006E7C85"/>
    <w:rsid w:val="006F0091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7AD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3D5E"/>
    <w:rsid w:val="00704166"/>
    <w:rsid w:val="0070447D"/>
    <w:rsid w:val="00704A5E"/>
    <w:rsid w:val="007051CC"/>
    <w:rsid w:val="007056B1"/>
    <w:rsid w:val="00705CC2"/>
    <w:rsid w:val="007060AD"/>
    <w:rsid w:val="007068D5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0B3E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2E2D"/>
    <w:rsid w:val="00733754"/>
    <w:rsid w:val="00733A07"/>
    <w:rsid w:val="00734474"/>
    <w:rsid w:val="007344F3"/>
    <w:rsid w:val="0073452C"/>
    <w:rsid w:val="00734A10"/>
    <w:rsid w:val="00734FB8"/>
    <w:rsid w:val="0073517D"/>
    <w:rsid w:val="007353B1"/>
    <w:rsid w:val="00736173"/>
    <w:rsid w:val="00736EAA"/>
    <w:rsid w:val="007370B5"/>
    <w:rsid w:val="007417DD"/>
    <w:rsid w:val="00742020"/>
    <w:rsid w:val="00742465"/>
    <w:rsid w:val="007427C4"/>
    <w:rsid w:val="00742A9B"/>
    <w:rsid w:val="00742DDD"/>
    <w:rsid w:val="00742EFF"/>
    <w:rsid w:val="0074318C"/>
    <w:rsid w:val="00744304"/>
    <w:rsid w:val="00744D1A"/>
    <w:rsid w:val="00745050"/>
    <w:rsid w:val="00745330"/>
    <w:rsid w:val="007453FD"/>
    <w:rsid w:val="00745AAA"/>
    <w:rsid w:val="00745DED"/>
    <w:rsid w:val="00745F45"/>
    <w:rsid w:val="007460AF"/>
    <w:rsid w:val="0074621A"/>
    <w:rsid w:val="007464AC"/>
    <w:rsid w:val="007464C5"/>
    <w:rsid w:val="0074669C"/>
    <w:rsid w:val="0074674F"/>
    <w:rsid w:val="00746AF1"/>
    <w:rsid w:val="0074725E"/>
    <w:rsid w:val="0074730D"/>
    <w:rsid w:val="007476B4"/>
    <w:rsid w:val="007510EE"/>
    <w:rsid w:val="00751E0F"/>
    <w:rsid w:val="0075204F"/>
    <w:rsid w:val="00752122"/>
    <w:rsid w:val="007538F2"/>
    <w:rsid w:val="00754221"/>
    <w:rsid w:val="00754548"/>
    <w:rsid w:val="007546EF"/>
    <w:rsid w:val="00754A01"/>
    <w:rsid w:val="007557EB"/>
    <w:rsid w:val="0075615E"/>
    <w:rsid w:val="00756AF8"/>
    <w:rsid w:val="00756E54"/>
    <w:rsid w:val="007570B4"/>
    <w:rsid w:val="007571BE"/>
    <w:rsid w:val="00757A84"/>
    <w:rsid w:val="00757A85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1AE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539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59B5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87F10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29D5"/>
    <w:rsid w:val="00792F88"/>
    <w:rsid w:val="007930AE"/>
    <w:rsid w:val="007932B3"/>
    <w:rsid w:val="007933E0"/>
    <w:rsid w:val="00793C0B"/>
    <w:rsid w:val="00793CBF"/>
    <w:rsid w:val="00793E6C"/>
    <w:rsid w:val="007951F6"/>
    <w:rsid w:val="00795225"/>
    <w:rsid w:val="00795613"/>
    <w:rsid w:val="007964CD"/>
    <w:rsid w:val="00796983"/>
    <w:rsid w:val="007969D2"/>
    <w:rsid w:val="007975D9"/>
    <w:rsid w:val="00797B19"/>
    <w:rsid w:val="007A0800"/>
    <w:rsid w:val="007A0C59"/>
    <w:rsid w:val="007A17A4"/>
    <w:rsid w:val="007A20D5"/>
    <w:rsid w:val="007A2400"/>
    <w:rsid w:val="007A3C86"/>
    <w:rsid w:val="007A3FEA"/>
    <w:rsid w:val="007A434D"/>
    <w:rsid w:val="007A516A"/>
    <w:rsid w:val="007A57CE"/>
    <w:rsid w:val="007A5841"/>
    <w:rsid w:val="007A593A"/>
    <w:rsid w:val="007A5CC9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B30"/>
    <w:rsid w:val="007B1FD9"/>
    <w:rsid w:val="007B234B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3A6F"/>
    <w:rsid w:val="007C3D69"/>
    <w:rsid w:val="007C3E6D"/>
    <w:rsid w:val="007C42B5"/>
    <w:rsid w:val="007C45ED"/>
    <w:rsid w:val="007C4824"/>
    <w:rsid w:val="007C527D"/>
    <w:rsid w:val="007C5418"/>
    <w:rsid w:val="007C5608"/>
    <w:rsid w:val="007C569F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D9D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A73"/>
    <w:rsid w:val="007E2BD6"/>
    <w:rsid w:val="007E32A7"/>
    <w:rsid w:val="007E466D"/>
    <w:rsid w:val="007E4BCD"/>
    <w:rsid w:val="007E5092"/>
    <w:rsid w:val="007E513C"/>
    <w:rsid w:val="007E5693"/>
    <w:rsid w:val="007E5742"/>
    <w:rsid w:val="007E5771"/>
    <w:rsid w:val="007E5C96"/>
    <w:rsid w:val="007E5E95"/>
    <w:rsid w:val="007E618D"/>
    <w:rsid w:val="007E62DD"/>
    <w:rsid w:val="007F0736"/>
    <w:rsid w:val="007F09C7"/>
    <w:rsid w:val="007F10CF"/>
    <w:rsid w:val="007F12FA"/>
    <w:rsid w:val="007F1A31"/>
    <w:rsid w:val="007F1BEB"/>
    <w:rsid w:val="007F1F8D"/>
    <w:rsid w:val="007F225C"/>
    <w:rsid w:val="007F2C77"/>
    <w:rsid w:val="007F2E87"/>
    <w:rsid w:val="007F339D"/>
    <w:rsid w:val="007F34D4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09AE"/>
    <w:rsid w:val="008012CC"/>
    <w:rsid w:val="00801E75"/>
    <w:rsid w:val="008020B5"/>
    <w:rsid w:val="008021A8"/>
    <w:rsid w:val="008023D5"/>
    <w:rsid w:val="008025D8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01"/>
    <w:rsid w:val="008054A1"/>
    <w:rsid w:val="00805954"/>
    <w:rsid w:val="00805E46"/>
    <w:rsid w:val="008071DD"/>
    <w:rsid w:val="00807E67"/>
    <w:rsid w:val="008106F5"/>
    <w:rsid w:val="008109F4"/>
    <w:rsid w:val="00810C81"/>
    <w:rsid w:val="00810D78"/>
    <w:rsid w:val="00810F14"/>
    <w:rsid w:val="008114A8"/>
    <w:rsid w:val="008122EA"/>
    <w:rsid w:val="00812769"/>
    <w:rsid w:val="00812B49"/>
    <w:rsid w:val="0081357D"/>
    <w:rsid w:val="00813871"/>
    <w:rsid w:val="00813A36"/>
    <w:rsid w:val="00813ACC"/>
    <w:rsid w:val="008140A2"/>
    <w:rsid w:val="008142C1"/>
    <w:rsid w:val="0081440E"/>
    <w:rsid w:val="008145D1"/>
    <w:rsid w:val="00814723"/>
    <w:rsid w:val="00814DA8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463"/>
    <w:rsid w:val="00822533"/>
    <w:rsid w:val="00822588"/>
    <w:rsid w:val="00822964"/>
    <w:rsid w:val="00822D0B"/>
    <w:rsid w:val="0082428F"/>
    <w:rsid w:val="00824CDB"/>
    <w:rsid w:val="008254A3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326"/>
    <w:rsid w:val="00834A8B"/>
    <w:rsid w:val="00834D1C"/>
    <w:rsid w:val="0083500F"/>
    <w:rsid w:val="00835307"/>
    <w:rsid w:val="008354FC"/>
    <w:rsid w:val="00835566"/>
    <w:rsid w:val="0083569F"/>
    <w:rsid w:val="008356D8"/>
    <w:rsid w:val="008356EF"/>
    <w:rsid w:val="00835ABE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1EF7"/>
    <w:rsid w:val="00842326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A38"/>
    <w:rsid w:val="00846ADA"/>
    <w:rsid w:val="008477FC"/>
    <w:rsid w:val="00847C81"/>
    <w:rsid w:val="00850DC7"/>
    <w:rsid w:val="00850EB9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6E36"/>
    <w:rsid w:val="00857D0F"/>
    <w:rsid w:val="00860ACF"/>
    <w:rsid w:val="008620D8"/>
    <w:rsid w:val="00862C3D"/>
    <w:rsid w:val="00863808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519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150"/>
    <w:rsid w:val="00887A00"/>
    <w:rsid w:val="00887B26"/>
    <w:rsid w:val="008900E5"/>
    <w:rsid w:val="00890906"/>
    <w:rsid w:val="00890B81"/>
    <w:rsid w:val="008912C0"/>
    <w:rsid w:val="0089168A"/>
    <w:rsid w:val="00891A60"/>
    <w:rsid w:val="00891BD6"/>
    <w:rsid w:val="00891FC0"/>
    <w:rsid w:val="008923B3"/>
    <w:rsid w:val="008923FB"/>
    <w:rsid w:val="00892975"/>
    <w:rsid w:val="00892F30"/>
    <w:rsid w:val="00893253"/>
    <w:rsid w:val="00893914"/>
    <w:rsid w:val="00893AB1"/>
    <w:rsid w:val="00893BF4"/>
    <w:rsid w:val="00893C9F"/>
    <w:rsid w:val="00893DBD"/>
    <w:rsid w:val="00894A29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394"/>
    <w:rsid w:val="008A36C9"/>
    <w:rsid w:val="008A470E"/>
    <w:rsid w:val="008A4809"/>
    <w:rsid w:val="008A51D6"/>
    <w:rsid w:val="008A58F2"/>
    <w:rsid w:val="008A5968"/>
    <w:rsid w:val="008A5C8B"/>
    <w:rsid w:val="008A6CB9"/>
    <w:rsid w:val="008A7B2F"/>
    <w:rsid w:val="008A7E10"/>
    <w:rsid w:val="008A7E6A"/>
    <w:rsid w:val="008B031F"/>
    <w:rsid w:val="008B08E4"/>
    <w:rsid w:val="008B0EF8"/>
    <w:rsid w:val="008B0F7D"/>
    <w:rsid w:val="008B0F91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953"/>
    <w:rsid w:val="008B6A31"/>
    <w:rsid w:val="008B742B"/>
    <w:rsid w:val="008B7677"/>
    <w:rsid w:val="008B784E"/>
    <w:rsid w:val="008B7E7E"/>
    <w:rsid w:val="008C0787"/>
    <w:rsid w:val="008C0EA4"/>
    <w:rsid w:val="008C12B3"/>
    <w:rsid w:val="008C16E5"/>
    <w:rsid w:val="008C1C2E"/>
    <w:rsid w:val="008C2EBC"/>
    <w:rsid w:val="008C2FAF"/>
    <w:rsid w:val="008C3FAB"/>
    <w:rsid w:val="008C461F"/>
    <w:rsid w:val="008C4DB2"/>
    <w:rsid w:val="008C560F"/>
    <w:rsid w:val="008C5A18"/>
    <w:rsid w:val="008C5D16"/>
    <w:rsid w:val="008C5F7A"/>
    <w:rsid w:val="008C5F92"/>
    <w:rsid w:val="008C7060"/>
    <w:rsid w:val="008C777D"/>
    <w:rsid w:val="008C7BB7"/>
    <w:rsid w:val="008D024D"/>
    <w:rsid w:val="008D09C4"/>
    <w:rsid w:val="008D1161"/>
    <w:rsid w:val="008D14F3"/>
    <w:rsid w:val="008D1A6A"/>
    <w:rsid w:val="008D1B08"/>
    <w:rsid w:val="008D1E27"/>
    <w:rsid w:val="008D1E47"/>
    <w:rsid w:val="008D2143"/>
    <w:rsid w:val="008D2243"/>
    <w:rsid w:val="008D2952"/>
    <w:rsid w:val="008D379A"/>
    <w:rsid w:val="008D3C33"/>
    <w:rsid w:val="008D4472"/>
    <w:rsid w:val="008D455B"/>
    <w:rsid w:val="008D4588"/>
    <w:rsid w:val="008D4702"/>
    <w:rsid w:val="008D4903"/>
    <w:rsid w:val="008D49C7"/>
    <w:rsid w:val="008D4C05"/>
    <w:rsid w:val="008D4EB9"/>
    <w:rsid w:val="008D5826"/>
    <w:rsid w:val="008D5907"/>
    <w:rsid w:val="008D5A36"/>
    <w:rsid w:val="008D5BE1"/>
    <w:rsid w:val="008D662B"/>
    <w:rsid w:val="008D69A2"/>
    <w:rsid w:val="008D7A8B"/>
    <w:rsid w:val="008D7D2E"/>
    <w:rsid w:val="008E0FFF"/>
    <w:rsid w:val="008E177D"/>
    <w:rsid w:val="008E1915"/>
    <w:rsid w:val="008E2E97"/>
    <w:rsid w:val="008E34C9"/>
    <w:rsid w:val="008E39C5"/>
    <w:rsid w:val="008E3F65"/>
    <w:rsid w:val="008E4394"/>
    <w:rsid w:val="008E4574"/>
    <w:rsid w:val="008E4634"/>
    <w:rsid w:val="008E4C0F"/>
    <w:rsid w:val="008E4DD9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14"/>
    <w:rsid w:val="008F1DBA"/>
    <w:rsid w:val="008F1F7F"/>
    <w:rsid w:val="008F39B2"/>
    <w:rsid w:val="008F4021"/>
    <w:rsid w:val="008F45D3"/>
    <w:rsid w:val="008F5480"/>
    <w:rsid w:val="008F554A"/>
    <w:rsid w:val="008F5C25"/>
    <w:rsid w:val="008F61A2"/>
    <w:rsid w:val="008F6C4C"/>
    <w:rsid w:val="008F75F9"/>
    <w:rsid w:val="008F7675"/>
    <w:rsid w:val="008F7ACD"/>
    <w:rsid w:val="00900689"/>
    <w:rsid w:val="00900C2C"/>
    <w:rsid w:val="00900E32"/>
    <w:rsid w:val="009012A2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87B"/>
    <w:rsid w:val="00906233"/>
    <w:rsid w:val="009065AF"/>
    <w:rsid w:val="00906767"/>
    <w:rsid w:val="0090678D"/>
    <w:rsid w:val="00906D8D"/>
    <w:rsid w:val="00907632"/>
    <w:rsid w:val="00907655"/>
    <w:rsid w:val="00907994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0B9"/>
    <w:rsid w:val="00913626"/>
    <w:rsid w:val="009136AC"/>
    <w:rsid w:val="00913CFF"/>
    <w:rsid w:val="00914C86"/>
    <w:rsid w:val="00914FEC"/>
    <w:rsid w:val="009151DA"/>
    <w:rsid w:val="0091593F"/>
    <w:rsid w:val="009163C2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858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7C7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6AD2"/>
    <w:rsid w:val="00937E17"/>
    <w:rsid w:val="0094054A"/>
    <w:rsid w:val="00941162"/>
    <w:rsid w:val="0094122D"/>
    <w:rsid w:val="00941F04"/>
    <w:rsid w:val="009420F6"/>
    <w:rsid w:val="00942333"/>
    <w:rsid w:val="009425F3"/>
    <w:rsid w:val="009428C2"/>
    <w:rsid w:val="00943869"/>
    <w:rsid w:val="00943945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AFC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2B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A7E"/>
    <w:rsid w:val="00956F76"/>
    <w:rsid w:val="00957850"/>
    <w:rsid w:val="00957A78"/>
    <w:rsid w:val="00957C16"/>
    <w:rsid w:val="009605FF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0F5"/>
    <w:rsid w:val="00966B04"/>
    <w:rsid w:val="00966DD6"/>
    <w:rsid w:val="009671CA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390"/>
    <w:rsid w:val="00971636"/>
    <w:rsid w:val="00971AF5"/>
    <w:rsid w:val="00971DB4"/>
    <w:rsid w:val="0097260E"/>
    <w:rsid w:val="00972B04"/>
    <w:rsid w:val="00972F1E"/>
    <w:rsid w:val="009731D0"/>
    <w:rsid w:val="009737EF"/>
    <w:rsid w:val="009738CC"/>
    <w:rsid w:val="00973B8E"/>
    <w:rsid w:val="00973EEB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32C"/>
    <w:rsid w:val="00985C09"/>
    <w:rsid w:val="00986526"/>
    <w:rsid w:val="009867F9"/>
    <w:rsid w:val="009869F0"/>
    <w:rsid w:val="00987118"/>
    <w:rsid w:val="00987348"/>
    <w:rsid w:val="009875CD"/>
    <w:rsid w:val="00987B26"/>
    <w:rsid w:val="00990825"/>
    <w:rsid w:val="00991781"/>
    <w:rsid w:val="00991BA9"/>
    <w:rsid w:val="00991CA9"/>
    <w:rsid w:val="009920D0"/>
    <w:rsid w:val="0099236E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04F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29F8"/>
    <w:rsid w:val="009B3FF6"/>
    <w:rsid w:val="009B4DF4"/>
    <w:rsid w:val="009B5604"/>
    <w:rsid w:val="009B5917"/>
    <w:rsid w:val="009B5EAC"/>
    <w:rsid w:val="009B606B"/>
    <w:rsid w:val="009B6798"/>
    <w:rsid w:val="009B6CD2"/>
    <w:rsid w:val="009B7203"/>
    <w:rsid w:val="009B7F8D"/>
    <w:rsid w:val="009C02A4"/>
    <w:rsid w:val="009C0753"/>
    <w:rsid w:val="009C075C"/>
    <w:rsid w:val="009C0A9B"/>
    <w:rsid w:val="009C0C63"/>
    <w:rsid w:val="009C1F8E"/>
    <w:rsid w:val="009C2248"/>
    <w:rsid w:val="009C2455"/>
    <w:rsid w:val="009C2D92"/>
    <w:rsid w:val="009C32A3"/>
    <w:rsid w:val="009C3691"/>
    <w:rsid w:val="009C373E"/>
    <w:rsid w:val="009C374F"/>
    <w:rsid w:val="009C51D1"/>
    <w:rsid w:val="009C5ACA"/>
    <w:rsid w:val="009C5C46"/>
    <w:rsid w:val="009C6324"/>
    <w:rsid w:val="009C6A01"/>
    <w:rsid w:val="009C74C0"/>
    <w:rsid w:val="009C7508"/>
    <w:rsid w:val="009C7B4B"/>
    <w:rsid w:val="009D035E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991"/>
    <w:rsid w:val="009E0BC4"/>
    <w:rsid w:val="009E267B"/>
    <w:rsid w:val="009E2D2C"/>
    <w:rsid w:val="009E3DD8"/>
    <w:rsid w:val="009E474B"/>
    <w:rsid w:val="009E4B13"/>
    <w:rsid w:val="009E502C"/>
    <w:rsid w:val="009E5D90"/>
    <w:rsid w:val="009E6371"/>
    <w:rsid w:val="009E71E2"/>
    <w:rsid w:val="009E7DED"/>
    <w:rsid w:val="009F0105"/>
    <w:rsid w:val="009F0322"/>
    <w:rsid w:val="009F06A3"/>
    <w:rsid w:val="009F09DE"/>
    <w:rsid w:val="009F18BA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9F7C5F"/>
    <w:rsid w:val="009F7F73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505"/>
    <w:rsid w:val="00A04998"/>
    <w:rsid w:val="00A04B04"/>
    <w:rsid w:val="00A04F4F"/>
    <w:rsid w:val="00A067B3"/>
    <w:rsid w:val="00A06A04"/>
    <w:rsid w:val="00A06EF8"/>
    <w:rsid w:val="00A06F04"/>
    <w:rsid w:val="00A074B4"/>
    <w:rsid w:val="00A07EF7"/>
    <w:rsid w:val="00A1018B"/>
    <w:rsid w:val="00A10463"/>
    <w:rsid w:val="00A1094A"/>
    <w:rsid w:val="00A1106E"/>
    <w:rsid w:val="00A114F2"/>
    <w:rsid w:val="00A11A1D"/>
    <w:rsid w:val="00A11EE0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7A4"/>
    <w:rsid w:val="00A16A80"/>
    <w:rsid w:val="00A16AC2"/>
    <w:rsid w:val="00A20029"/>
    <w:rsid w:val="00A20EA8"/>
    <w:rsid w:val="00A21982"/>
    <w:rsid w:val="00A236F9"/>
    <w:rsid w:val="00A23748"/>
    <w:rsid w:val="00A23783"/>
    <w:rsid w:val="00A23845"/>
    <w:rsid w:val="00A23B42"/>
    <w:rsid w:val="00A242B6"/>
    <w:rsid w:val="00A24731"/>
    <w:rsid w:val="00A248F5"/>
    <w:rsid w:val="00A24B46"/>
    <w:rsid w:val="00A24E0D"/>
    <w:rsid w:val="00A254B1"/>
    <w:rsid w:val="00A256AC"/>
    <w:rsid w:val="00A256B2"/>
    <w:rsid w:val="00A26588"/>
    <w:rsid w:val="00A26637"/>
    <w:rsid w:val="00A26B2F"/>
    <w:rsid w:val="00A26B69"/>
    <w:rsid w:val="00A26BD3"/>
    <w:rsid w:val="00A27037"/>
    <w:rsid w:val="00A27C95"/>
    <w:rsid w:val="00A27D2C"/>
    <w:rsid w:val="00A304B5"/>
    <w:rsid w:val="00A304F4"/>
    <w:rsid w:val="00A305F3"/>
    <w:rsid w:val="00A30A1F"/>
    <w:rsid w:val="00A30B77"/>
    <w:rsid w:val="00A31A42"/>
    <w:rsid w:val="00A31C57"/>
    <w:rsid w:val="00A322E7"/>
    <w:rsid w:val="00A32913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6F8C"/>
    <w:rsid w:val="00A37052"/>
    <w:rsid w:val="00A3710A"/>
    <w:rsid w:val="00A403B5"/>
    <w:rsid w:val="00A4049E"/>
    <w:rsid w:val="00A40866"/>
    <w:rsid w:val="00A40D42"/>
    <w:rsid w:val="00A40FF6"/>
    <w:rsid w:val="00A414A9"/>
    <w:rsid w:val="00A4239A"/>
    <w:rsid w:val="00A42433"/>
    <w:rsid w:val="00A42577"/>
    <w:rsid w:val="00A42943"/>
    <w:rsid w:val="00A43ABB"/>
    <w:rsid w:val="00A442E3"/>
    <w:rsid w:val="00A448BB"/>
    <w:rsid w:val="00A449CE"/>
    <w:rsid w:val="00A46241"/>
    <w:rsid w:val="00A465E7"/>
    <w:rsid w:val="00A466F4"/>
    <w:rsid w:val="00A46CF6"/>
    <w:rsid w:val="00A4767F"/>
    <w:rsid w:val="00A476A9"/>
    <w:rsid w:val="00A4786A"/>
    <w:rsid w:val="00A47E04"/>
    <w:rsid w:val="00A47F23"/>
    <w:rsid w:val="00A5012C"/>
    <w:rsid w:val="00A50B29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556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6E5D"/>
    <w:rsid w:val="00A575BD"/>
    <w:rsid w:val="00A605EE"/>
    <w:rsid w:val="00A60A15"/>
    <w:rsid w:val="00A60A57"/>
    <w:rsid w:val="00A60E05"/>
    <w:rsid w:val="00A6141D"/>
    <w:rsid w:val="00A615AB"/>
    <w:rsid w:val="00A6185F"/>
    <w:rsid w:val="00A61B44"/>
    <w:rsid w:val="00A61CB3"/>
    <w:rsid w:val="00A62B3C"/>
    <w:rsid w:val="00A6314B"/>
    <w:rsid w:val="00A638DD"/>
    <w:rsid w:val="00A638F8"/>
    <w:rsid w:val="00A63AC5"/>
    <w:rsid w:val="00A65529"/>
    <w:rsid w:val="00A6576C"/>
    <w:rsid w:val="00A65D1E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4375"/>
    <w:rsid w:val="00A74EB4"/>
    <w:rsid w:val="00A754FE"/>
    <w:rsid w:val="00A76C0F"/>
    <w:rsid w:val="00A76FA8"/>
    <w:rsid w:val="00A77B11"/>
    <w:rsid w:val="00A77BEB"/>
    <w:rsid w:val="00A77EA3"/>
    <w:rsid w:val="00A800FB"/>
    <w:rsid w:val="00A80A02"/>
    <w:rsid w:val="00A80DF4"/>
    <w:rsid w:val="00A80F13"/>
    <w:rsid w:val="00A80FCD"/>
    <w:rsid w:val="00A81789"/>
    <w:rsid w:val="00A82AD8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896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0E0"/>
    <w:rsid w:val="00A9444E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97C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033B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4BF8"/>
    <w:rsid w:val="00AB51D6"/>
    <w:rsid w:val="00AB57ED"/>
    <w:rsid w:val="00AB5A42"/>
    <w:rsid w:val="00AB6C15"/>
    <w:rsid w:val="00AB7654"/>
    <w:rsid w:val="00AB7C59"/>
    <w:rsid w:val="00AB7C88"/>
    <w:rsid w:val="00AB7D32"/>
    <w:rsid w:val="00AB7E51"/>
    <w:rsid w:val="00AC0053"/>
    <w:rsid w:val="00AC0201"/>
    <w:rsid w:val="00AC05DC"/>
    <w:rsid w:val="00AC09AE"/>
    <w:rsid w:val="00AC0CDD"/>
    <w:rsid w:val="00AC0F33"/>
    <w:rsid w:val="00AC1F1E"/>
    <w:rsid w:val="00AC2530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13C"/>
    <w:rsid w:val="00AD0578"/>
    <w:rsid w:val="00AD2993"/>
    <w:rsid w:val="00AD29D2"/>
    <w:rsid w:val="00AD3D02"/>
    <w:rsid w:val="00AD55B3"/>
    <w:rsid w:val="00AD5758"/>
    <w:rsid w:val="00AD6125"/>
    <w:rsid w:val="00AD64A9"/>
    <w:rsid w:val="00AD7A8E"/>
    <w:rsid w:val="00AE00B3"/>
    <w:rsid w:val="00AE1153"/>
    <w:rsid w:val="00AE1397"/>
    <w:rsid w:val="00AE1558"/>
    <w:rsid w:val="00AE157D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280"/>
    <w:rsid w:val="00AE541F"/>
    <w:rsid w:val="00AE5CC9"/>
    <w:rsid w:val="00AE63AC"/>
    <w:rsid w:val="00AE6790"/>
    <w:rsid w:val="00AE6EBD"/>
    <w:rsid w:val="00AE7C22"/>
    <w:rsid w:val="00AF0875"/>
    <w:rsid w:val="00AF0A95"/>
    <w:rsid w:val="00AF171E"/>
    <w:rsid w:val="00AF1988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59A0"/>
    <w:rsid w:val="00AF637C"/>
    <w:rsid w:val="00AF6645"/>
    <w:rsid w:val="00AF69E0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034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6CE"/>
    <w:rsid w:val="00B05E42"/>
    <w:rsid w:val="00B06C99"/>
    <w:rsid w:val="00B0753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1113"/>
    <w:rsid w:val="00B1147E"/>
    <w:rsid w:val="00B11522"/>
    <w:rsid w:val="00B119B5"/>
    <w:rsid w:val="00B11AA4"/>
    <w:rsid w:val="00B12200"/>
    <w:rsid w:val="00B12643"/>
    <w:rsid w:val="00B12CB8"/>
    <w:rsid w:val="00B12EDA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54E"/>
    <w:rsid w:val="00B179F8"/>
    <w:rsid w:val="00B200AE"/>
    <w:rsid w:val="00B20AA5"/>
    <w:rsid w:val="00B20FA7"/>
    <w:rsid w:val="00B21834"/>
    <w:rsid w:val="00B2232C"/>
    <w:rsid w:val="00B22656"/>
    <w:rsid w:val="00B235A8"/>
    <w:rsid w:val="00B2368D"/>
    <w:rsid w:val="00B23B5B"/>
    <w:rsid w:val="00B23E77"/>
    <w:rsid w:val="00B24496"/>
    <w:rsid w:val="00B24DCC"/>
    <w:rsid w:val="00B2597C"/>
    <w:rsid w:val="00B26483"/>
    <w:rsid w:val="00B2715D"/>
    <w:rsid w:val="00B2768A"/>
    <w:rsid w:val="00B3005E"/>
    <w:rsid w:val="00B30636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6D8A"/>
    <w:rsid w:val="00B373AD"/>
    <w:rsid w:val="00B379A9"/>
    <w:rsid w:val="00B37CBC"/>
    <w:rsid w:val="00B37E89"/>
    <w:rsid w:val="00B40632"/>
    <w:rsid w:val="00B40CEF"/>
    <w:rsid w:val="00B412D3"/>
    <w:rsid w:val="00B41334"/>
    <w:rsid w:val="00B419AA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079"/>
    <w:rsid w:val="00B60C91"/>
    <w:rsid w:val="00B61C51"/>
    <w:rsid w:val="00B6252A"/>
    <w:rsid w:val="00B62F61"/>
    <w:rsid w:val="00B63E88"/>
    <w:rsid w:val="00B6463A"/>
    <w:rsid w:val="00B6476B"/>
    <w:rsid w:val="00B64784"/>
    <w:rsid w:val="00B65253"/>
    <w:rsid w:val="00B65BFA"/>
    <w:rsid w:val="00B65CA8"/>
    <w:rsid w:val="00B65DA8"/>
    <w:rsid w:val="00B66275"/>
    <w:rsid w:val="00B66A8F"/>
    <w:rsid w:val="00B66B13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6BFF"/>
    <w:rsid w:val="00B7749B"/>
    <w:rsid w:val="00B777FA"/>
    <w:rsid w:val="00B77D33"/>
    <w:rsid w:val="00B77ED4"/>
    <w:rsid w:val="00B77FEE"/>
    <w:rsid w:val="00B801C4"/>
    <w:rsid w:val="00B80740"/>
    <w:rsid w:val="00B80C72"/>
    <w:rsid w:val="00B8149F"/>
    <w:rsid w:val="00B81A1F"/>
    <w:rsid w:val="00B81BE0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93D"/>
    <w:rsid w:val="00B86EE9"/>
    <w:rsid w:val="00B87074"/>
    <w:rsid w:val="00B87D34"/>
    <w:rsid w:val="00B87FCE"/>
    <w:rsid w:val="00B900D9"/>
    <w:rsid w:val="00B9041E"/>
    <w:rsid w:val="00B91402"/>
    <w:rsid w:val="00B9177D"/>
    <w:rsid w:val="00B91F5E"/>
    <w:rsid w:val="00B9209F"/>
    <w:rsid w:val="00B9225F"/>
    <w:rsid w:val="00B9235D"/>
    <w:rsid w:val="00B92C0E"/>
    <w:rsid w:val="00B92E5F"/>
    <w:rsid w:val="00B934F8"/>
    <w:rsid w:val="00B93E46"/>
    <w:rsid w:val="00B94196"/>
    <w:rsid w:val="00B946AC"/>
    <w:rsid w:val="00B94B3F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0DBB"/>
    <w:rsid w:val="00BA153F"/>
    <w:rsid w:val="00BA2382"/>
    <w:rsid w:val="00BA245F"/>
    <w:rsid w:val="00BA2A34"/>
    <w:rsid w:val="00BA2E07"/>
    <w:rsid w:val="00BA2FC7"/>
    <w:rsid w:val="00BA3429"/>
    <w:rsid w:val="00BA3BCA"/>
    <w:rsid w:val="00BA5663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E34"/>
    <w:rsid w:val="00BB1FAF"/>
    <w:rsid w:val="00BB2F08"/>
    <w:rsid w:val="00BB2F5F"/>
    <w:rsid w:val="00BB4258"/>
    <w:rsid w:val="00BB4522"/>
    <w:rsid w:val="00BB4C73"/>
    <w:rsid w:val="00BB4D8A"/>
    <w:rsid w:val="00BB4FEA"/>
    <w:rsid w:val="00BB69F7"/>
    <w:rsid w:val="00BB7689"/>
    <w:rsid w:val="00BB7707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3E55"/>
    <w:rsid w:val="00BC4514"/>
    <w:rsid w:val="00BC4B5F"/>
    <w:rsid w:val="00BC5D97"/>
    <w:rsid w:val="00BC5E0F"/>
    <w:rsid w:val="00BC5FCA"/>
    <w:rsid w:val="00BC63D8"/>
    <w:rsid w:val="00BC64DB"/>
    <w:rsid w:val="00BC6EB5"/>
    <w:rsid w:val="00BC75FB"/>
    <w:rsid w:val="00BC77B3"/>
    <w:rsid w:val="00BC77EB"/>
    <w:rsid w:val="00BC7C61"/>
    <w:rsid w:val="00BD00C3"/>
    <w:rsid w:val="00BD0A21"/>
    <w:rsid w:val="00BD0E55"/>
    <w:rsid w:val="00BD0F85"/>
    <w:rsid w:val="00BD1004"/>
    <w:rsid w:val="00BD14DD"/>
    <w:rsid w:val="00BD1ED4"/>
    <w:rsid w:val="00BD20CC"/>
    <w:rsid w:val="00BD20FB"/>
    <w:rsid w:val="00BD2519"/>
    <w:rsid w:val="00BD2D48"/>
    <w:rsid w:val="00BD3675"/>
    <w:rsid w:val="00BD3893"/>
    <w:rsid w:val="00BD3915"/>
    <w:rsid w:val="00BD3E1F"/>
    <w:rsid w:val="00BD3EE3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2CB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2833"/>
    <w:rsid w:val="00BE329F"/>
    <w:rsid w:val="00BE4A2A"/>
    <w:rsid w:val="00BE5534"/>
    <w:rsid w:val="00BE56CC"/>
    <w:rsid w:val="00BE5852"/>
    <w:rsid w:val="00BE5C5E"/>
    <w:rsid w:val="00BE6390"/>
    <w:rsid w:val="00BE65F4"/>
    <w:rsid w:val="00BE7C9D"/>
    <w:rsid w:val="00BF0727"/>
    <w:rsid w:val="00BF0BE4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C3"/>
    <w:rsid w:val="00BF55ED"/>
    <w:rsid w:val="00BF5754"/>
    <w:rsid w:val="00BF5B9A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6F2"/>
    <w:rsid w:val="00C017FF"/>
    <w:rsid w:val="00C01B43"/>
    <w:rsid w:val="00C01CC6"/>
    <w:rsid w:val="00C01D62"/>
    <w:rsid w:val="00C022D9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390"/>
    <w:rsid w:val="00C10B10"/>
    <w:rsid w:val="00C10DA2"/>
    <w:rsid w:val="00C11227"/>
    <w:rsid w:val="00C1136C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83F"/>
    <w:rsid w:val="00C22FC5"/>
    <w:rsid w:val="00C233BE"/>
    <w:rsid w:val="00C236D0"/>
    <w:rsid w:val="00C237AF"/>
    <w:rsid w:val="00C23F9C"/>
    <w:rsid w:val="00C244C9"/>
    <w:rsid w:val="00C2482C"/>
    <w:rsid w:val="00C24FB0"/>
    <w:rsid w:val="00C251EB"/>
    <w:rsid w:val="00C252B4"/>
    <w:rsid w:val="00C25A8B"/>
    <w:rsid w:val="00C26135"/>
    <w:rsid w:val="00C264A3"/>
    <w:rsid w:val="00C26EE9"/>
    <w:rsid w:val="00C27110"/>
    <w:rsid w:val="00C275DC"/>
    <w:rsid w:val="00C278FE"/>
    <w:rsid w:val="00C3076D"/>
    <w:rsid w:val="00C30C18"/>
    <w:rsid w:val="00C30CD2"/>
    <w:rsid w:val="00C312DB"/>
    <w:rsid w:val="00C328BB"/>
    <w:rsid w:val="00C32B5E"/>
    <w:rsid w:val="00C33053"/>
    <w:rsid w:val="00C33084"/>
    <w:rsid w:val="00C339FA"/>
    <w:rsid w:val="00C343CB"/>
    <w:rsid w:val="00C343D5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9DB"/>
    <w:rsid w:val="00C40F00"/>
    <w:rsid w:val="00C41168"/>
    <w:rsid w:val="00C4228E"/>
    <w:rsid w:val="00C42899"/>
    <w:rsid w:val="00C4352C"/>
    <w:rsid w:val="00C43869"/>
    <w:rsid w:val="00C43BFD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BF0"/>
    <w:rsid w:val="00C54CED"/>
    <w:rsid w:val="00C54D32"/>
    <w:rsid w:val="00C5501E"/>
    <w:rsid w:val="00C55CDB"/>
    <w:rsid w:val="00C56089"/>
    <w:rsid w:val="00C5653D"/>
    <w:rsid w:val="00C60017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547A"/>
    <w:rsid w:val="00C661EB"/>
    <w:rsid w:val="00C66820"/>
    <w:rsid w:val="00C66A1B"/>
    <w:rsid w:val="00C66BEE"/>
    <w:rsid w:val="00C67887"/>
    <w:rsid w:val="00C67C10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670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0C9"/>
    <w:rsid w:val="00C80E18"/>
    <w:rsid w:val="00C81153"/>
    <w:rsid w:val="00C8115C"/>
    <w:rsid w:val="00C81CF3"/>
    <w:rsid w:val="00C8249C"/>
    <w:rsid w:val="00C8268A"/>
    <w:rsid w:val="00C82D55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35"/>
    <w:rsid w:val="00C952A4"/>
    <w:rsid w:val="00C96698"/>
    <w:rsid w:val="00C973FA"/>
    <w:rsid w:val="00C97AF2"/>
    <w:rsid w:val="00CA0551"/>
    <w:rsid w:val="00CA0D24"/>
    <w:rsid w:val="00CA0E12"/>
    <w:rsid w:val="00CA1205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A12"/>
    <w:rsid w:val="00CB0D39"/>
    <w:rsid w:val="00CB0E9D"/>
    <w:rsid w:val="00CB1455"/>
    <w:rsid w:val="00CB14F8"/>
    <w:rsid w:val="00CB1D85"/>
    <w:rsid w:val="00CB1E83"/>
    <w:rsid w:val="00CB2721"/>
    <w:rsid w:val="00CB33D4"/>
    <w:rsid w:val="00CB4102"/>
    <w:rsid w:val="00CB416C"/>
    <w:rsid w:val="00CB42C9"/>
    <w:rsid w:val="00CB4850"/>
    <w:rsid w:val="00CB5631"/>
    <w:rsid w:val="00CB585C"/>
    <w:rsid w:val="00CB5AB6"/>
    <w:rsid w:val="00CB5EB4"/>
    <w:rsid w:val="00CB6022"/>
    <w:rsid w:val="00CB6799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47CF"/>
    <w:rsid w:val="00CD5F9A"/>
    <w:rsid w:val="00CD6572"/>
    <w:rsid w:val="00CD66E9"/>
    <w:rsid w:val="00CD6710"/>
    <w:rsid w:val="00CD6C50"/>
    <w:rsid w:val="00CD7918"/>
    <w:rsid w:val="00CE02E6"/>
    <w:rsid w:val="00CE05B4"/>
    <w:rsid w:val="00CE0A06"/>
    <w:rsid w:val="00CE1554"/>
    <w:rsid w:val="00CE1CE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4AA3"/>
    <w:rsid w:val="00CE509E"/>
    <w:rsid w:val="00CE5232"/>
    <w:rsid w:val="00CE5C53"/>
    <w:rsid w:val="00CE6FCA"/>
    <w:rsid w:val="00CE7854"/>
    <w:rsid w:val="00CE78CC"/>
    <w:rsid w:val="00CF0220"/>
    <w:rsid w:val="00CF055F"/>
    <w:rsid w:val="00CF070A"/>
    <w:rsid w:val="00CF119A"/>
    <w:rsid w:val="00CF1278"/>
    <w:rsid w:val="00CF12DA"/>
    <w:rsid w:val="00CF1E05"/>
    <w:rsid w:val="00CF1E5A"/>
    <w:rsid w:val="00CF1F9F"/>
    <w:rsid w:val="00CF2010"/>
    <w:rsid w:val="00CF21CF"/>
    <w:rsid w:val="00CF2313"/>
    <w:rsid w:val="00CF24D9"/>
    <w:rsid w:val="00CF2525"/>
    <w:rsid w:val="00CF2E2F"/>
    <w:rsid w:val="00CF3141"/>
    <w:rsid w:val="00CF32D6"/>
    <w:rsid w:val="00CF36C7"/>
    <w:rsid w:val="00CF3FE0"/>
    <w:rsid w:val="00CF467B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983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4E8"/>
    <w:rsid w:val="00D14865"/>
    <w:rsid w:val="00D161D3"/>
    <w:rsid w:val="00D16D32"/>
    <w:rsid w:val="00D16E38"/>
    <w:rsid w:val="00D17064"/>
    <w:rsid w:val="00D17565"/>
    <w:rsid w:val="00D17EE5"/>
    <w:rsid w:val="00D17EEA"/>
    <w:rsid w:val="00D20066"/>
    <w:rsid w:val="00D2097D"/>
    <w:rsid w:val="00D20D1E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37A95"/>
    <w:rsid w:val="00D4049C"/>
    <w:rsid w:val="00D40536"/>
    <w:rsid w:val="00D40724"/>
    <w:rsid w:val="00D40B6E"/>
    <w:rsid w:val="00D40EC9"/>
    <w:rsid w:val="00D41027"/>
    <w:rsid w:val="00D414E9"/>
    <w:rsid w:val="00D414F2"/>
    <w:rsid w:val="00D41915"/>
    <w:rsid w:val="00D41BA8"/>
    <w:rsid w:val="00D41D22"/>
    <w:rsid w:val="00D41FC6"/>
    <w:rsid w:val="00D42A66"/>
    <w:rsid w:val="00D43508"/>
    <w:rsid w:val="00D43B35"/>
    <w:rsid w:val="00D442C4"/>
    <w:rsid w:val="00D44719"/>
    <w:rsid w:val="00D447FB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6F6F"/>
    <w:rsid w:val="00D50BA6"/>
    <w:rsid w:val="00D51B9A"/>
    <w:rsid w:val="00D524E9"/>
    <w:rsid w:val="00D5259E"/>
    <w:rsid w:val="00D52991"/>
    <w:rsid w:val="00D52EA3"/>
    <w:rsid w:val="00D53134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26E"/>
    <w:rsid w:val="00D56569"/>
    <w:rsid w:val="00D56D56"/>
    <w:rsid w:val="00D574F2"/>
    <w:rsid w:val="00D57838"/>
    <w:rsid w:val="00D57EB4"/>
    <w:rsid w:val="00D6052C"/>
    <w:rsid w:val="00D60FBD"/>
    <w:rsid w:val="00D615D5"/>
    <w:rsid w:val="00D61A2D"/>
    <w:rsid w:val="00D620A1"/>
    <w:rsid w:val="00D62178"/>
    <w:rsid w:val="00D623C8"/>
    <w:rsid w:val="00D630B5"/>
    <w:rsid w:val="00D633D9"/>
    <w:rsid w:val="00D63DBE"/>
    <w:rsid w:val="00D644BA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0E1A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474C"/>
    <w:rsid w:val="00D75A50"/>
    <w:rsid w:val="00D75CF3"/>
    <w:rsid w:val="00D75D8C"/>
    <w:rsid w:val="00D75E4C"/>
    <w:rsid w:val="00D75E7E"/>
    <w:rsid w:val="00D75ED9"/>
    <w:rsid w:val="00D76068"/>
    <w:rsid w:val="00D76647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6911"/>
    <w:rsid w:val="00D8719A"/>
    <w:rsid w:val="00D879D1"/>
    <w:rsid w:val="00D87BB0"/>
    <w:rsid w:val="00D87BDA"/>
    <w:rsid w:val="00D87E14"/>
    <w:rsid w:val="00D90815"/>
    <w:rsid w:val="00D91613"/>
    <w:rsid w:val="00D9182B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204"/>
    <w:rsid w:val="00D973B4"/>
    <w:rsid w:val="00D978E9"/>
    <w:rsid w:val="00D97AF3"/>
    <w:rsid w:val="00D97F24"/>
    <w:rsid w:val="00D97F8C"/>
    <w:rsid w:val="00DA0033"/>
    <w:rsid w:val="00DA042E"/>
    <w:rsid w:val="00DA0ABE"/>
    <w:rsid w:val="00DA0D1F"/>
    <w:rsid w:val="00DA1065"/>
    <w:rsid w:val="00DA3060"/>
    <w:rsid w:val="00DA3776"/>
    <w:rsid w:val="00DA4434"/>
    <w:rsid w:val="00DA4B0B"/>
    <w:rsid w:val="00DA5B95"/>
    <w:rsid w:val="00DA781E"/>
    <w:rsid w:val="00DB0172"/>
    <w:rsid w:val="00DB052F"/>
    <w:rsid w:val="00DB0EC5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3FC"/>
    <w:rsid w:val="00DB4775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79B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58A"/>
    <w:rsid w:val="00DE3A9A"/>
    <w:rsid w:val="00DE3D50"/>
    <w:rsid w:val="00DE3DD6"/>
    <w:rsid w:val="00DE3E70"/>
    <w:rsid w:val="00DE4627"/>
    <w:rsid w:val="00DE4BF1"/>
    <w:rsid w:val="00DE515E"/>
    <w:rsid w:val="00DE517B"/>
    <w:rsid w:val="00DE5218"/>
    <w:rsid w:val="00DE575A"/>
    <w:rsid w:val="00DE57B7"/>
    <w:rsid w:val="00DE5852"/>
    <w:rsid w:val="00DE5AA4"/>
    <w:rsid w:val="00DE5AD6"/>
    <w:rsid w:val="00DE5AF3"/>
    <w:rsid w:val="00DE5CA1"/>
    <w:rsid w:val="00DE5CBA"/>
    <w:rsid w:val="00DE5E63"/>
    <w:rsid w:val="00DE5F94"/>
    <w:rsid w:val="00DE6336"/>
    <w:rsid w:val="00DE66D9"/>
    <w:rsid w:val="00DE698D"/>
    <w:rsid w:val="00DE77CE"/>
    <w:rsid w:val="00DE7B62"/>
    <w:rsid w:val="00DF0739"/>
    <w:rsid w:val="00DF1274"/>
    <w:rsid w:val="00DF2372"/>
    <w:rsid w:val="00DF25B1"/>
    <w:rsid w:val="00DF2D02"/>
    <w:rsid w:val="00DF30DD"/>
    <w:rsid w:val="00DF3333"/>
    <w:rsid w:val="00DF34C3"/>
    <w:rsid w:val="00DF3AAE"/>
    <w:rsid w:val="00DF4BA0"/>
    <w:rsid w:val="00DF4D1E"/>
    <w:rsid w:val="00DF5875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2E6D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16B"/>
    <w:rsid w:val="00E07F8A"/>
    <w:rsid w:val="00E1093C"/>
    <w:rsid w:val="00E10B31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05"/>
    <w:rsid w:val="00E14315"/>
    <w:rsid w:val="00E14715"/>
    <w:rsid w:val="00E14CBE"/>
    <w:rsid w:val="00E1516A"/>
    <w:rsid w:val="00E16333"/>
    <w:rsid w:val="00E16A3C"/>
    <w:rsid w:val="00E16D03"/>
    <w:rsid w:val="00E16DB4"/>
    <w:rsid w:val="00E177AD"/>
    <w:rsid w:val="00E177BD"/>
    <w:rsid w:val="00E1794E"/>
    <w:rsid w:val="00E17B99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4E7"/>
    <w:rsid w:val="00E319B5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7515"/>
    <w:rsid w:val="00E37523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6F8"/>
    <w:rsid w:val="00E50A8A"/>
    <w:rsid w:val="00E5115A"/>
    <w:rsid w:val="00E51DC6"/>
    <w:rsid w:val="00E523ED"/>
    <w:rsid w:val="00E528BD"/>
    <w:rsid w:val="00E52BC1"/>
    <w:rsid w:val="00E53066"/>
    <w:rsid w:val="00E531CB"/>
    <w:rsid w:val="00E535CC"/>
    <w:rsid w:val="00E536E3"/>
    <w:rsid w:val="00E53B2A"/>
    <w:rsid w:val="00E542F3"/>
    <w:rsid w:val="00E55621"/>
    <w:rsid w:val="00E55947"/>
    <w:rsid w:val="00E55E1E"/>
    <w:rsid w:val="00E5675A"/>
    <w:rsid w:val="00E5787C"/>
    <w:rsid w:val="00E57F5D"/>
    <w:rsid w:val="00E60236"/>
    <w:rsid w:val="00E6053C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221"/>
    <w:rsid w:val="00E65B19"/>
    <w:rsid w:val="00E65CED"/>
    <w:rsid w:val="00E662EB"/>
    <w:rsid w:val="00E6699E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30D"/>
    <w:rsid w:val="00E746B6"/>
    <w:rsid w:val="00E74852"/>
    <w:rsid w:val="00E751C9"/>
    <w:rsid w:val="00E7574B"/>
    <w:rsid w:val="00E76CD0"/>
    <w:rsid w:val="00E77027"/>
    <w:rsid w:val="00E77AF9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2FBD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33C"/>
    <w:rsid w:val="00E9553F"/>
    <w:rsid w:val="00E9613F"/>
    <w:rsid w:val="00E965AA"/>
    <w:rsid w:val="00E96923"/>
    <w:rsid w:val="00E971CB"/>
    <w:rsid w:val="00E97DBD"/>
    <w:rsid w:val="00E97E7B"/>
    <w:rsid w:val="00EA005B"/>
    <w:rsid w:val="00EA0D49"/>
    <w:rsid w:val="00EA0E39"/>
    <w:rsid w:val="00EA1361"/>
    <w:rsid w:val="00EA14FE"/>
    <w:rsid w:val="00EA1694"/>
    <w:rsid w:val="00EA1A48"/>
    <w:rsid w:val="00EA1B8D"/>
    <w:rsid w:val="00EA2068"/>
    <w:rsid w:val="00EA2847"/>
    <w:rsid w:val="00EA2907"/>
    <w:rsid w:val="00EA2F78"/>
    <w:rsid w:val="00EA37AC"/>
    <w:rsid w:val="00EA3D4C"/>
    <w:rsid w:val="00EA451B"/>
    <w:rsid w:val="00EA488B"/>
    <w:rsid w:val="00EA4E92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C06EF"/>
    <w:rsid w:val="00EC0A6C"/>
    <w:rsid w:val="00EC0AC6"/>
    <w:rsid w:val="00EC0F8E"/>
    <w:rsid w:val="00EC123A"/>
    <w:rsid w:val="00EC12AE"/>
    <w:rsid w:val="00EC1C70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65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2EB"/>
    <w:rsid w:val="00ED694A"/>
    <w:rsid w:val="00ED77FC"/>
    <w:rsid w:val="00ED7BD2"/>
    <w:rsid w:val="00EE048C"/>
    <w:rsid w:val="00EE0550"/>
    <w:rsid w:val="00EE0B45"/>
    <w:rsid w:val="00EE176E"/>
    <w:rsid w:val="00EE1AB5"/>
    <w:rsid w:val="00EE20E4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E7EFA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3B7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1A2"/>
    <w:rsid w:val="00EF558C"/>
    <w:rsid w:val="00EF57E8"/>
    <w:rsid w:val="00EF5F33"/>
    <w:rsid w:val="00EF6374"/>
    <w:rsid w:val="00EF7130"/>
    <w:rsid w:val="00EF717F"/>
    <w:rsid w:val="00EF773A"/>
    <w:rsid w:val="00EF7F64"/>
    <w:rsid w:val="00F006D7"/>
    <w:rsid w:val="00F00D43"/>
    <w:rsid w:val="00F00D6B"/>
    <w:rsid w:val="00F00DC2"/>
    <w:rsid w:val="00F00EAE"/>
    <w:rsid w:val="00F01217"/>
    <w:rsid w:val="00F0172A"/>
    <w:rsid w:val="00F01789"/>
    <w:rsid w:val="00F0285B"/>
    <w:rsid w:val="00F03860"/>
    <w:rsid w:val="00F03B81"/>
    <w:rsid w:val="00F04090"/>
    <w:rsid w:val="00F04655"/>
    <w:rsid w:val="00F05787"/>
    <w:rsid w:val="00F05E18"/>
    <w:rsid w:val="00F06175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A20"/>
    <w:rsid w:val="00F12F74"/>
    <w:rsid w:val="00F13388"/>
    <w:rsid w:val="00F14189"/>
    <w:rsid w:val="00F14423"/>
    <w:rsid w:val="00F144E8"/>
    <w:rsid w:val="00F147C0"/>
    <w:rsid w:val="00F14855"/>
    <w:rsid w:val="00F15426"/>
    <w:rsid w:val="00F15B2B"/>
    <w:rsid w:val="00F15F7B"/>
    <w:rsid w:val="00F1613D"/>
    <w:rsid w:val="00F166A3"/>
    <w:rsid w:val="00F16E15"/>
    <w:rsid w:val="00F17085"/>
    <w:rsid w:val="00F179E5"/>
    <w:rsid w:val="00F17DE2"/>
    <w:rsid w:val="00F206EF"/>
    <w:rsid w:val="00F206F7"/>
    <w:rsid w:val="00F20845"/>
    <w:rsid w:val="00F21161"/>
    <w:rsid w:val="00F212E7"/>
    <w:rsid w:val="00F21940"/>
    <w:rsid w:val="00F21A06"/>
    <w:rsid w:val="00F21CD3"/>
    <w:rsid w:val="00F21ED0"/>
    <w:rsid w:val="00F22999"/>
    <w:rsid w:val="00F22E94"/>
    <w:rsid w:val="00F231DA"/>
    <w:rsid w:val="00F237A9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0F0"/>
    <w:rsid w:val="00F30433"/>
    <w:rsid w:val="00F3077D"/>
    <w:rsid w:val="00F3202D"/>
    <w:rsid w:val="00F3242D"/>
    <w:rsid w:val="00F32804"/>
    <w:rsid w:val="00F3365C"/>
    <w:rsid w:val="00F337AE"/>
    <w:rsid w:val="00F33B35"/>
    <w:rsid w:val="00F34477"/>
    <w:rsid w:val="00F34680"/>
    <w:rsid w:val="00F35B7C"/>
    <w:rsid w:val="00F35F14"/>
    <w:rsid w:val="00F3684A"/>
    <w:rsid w:val="00F368DC"/>
    <w:rsid w:val="00F368F8"/>
    <w:rsid w:val="00F36BA1"/>
    <w:rsid w:val="00F36E72"/>
    <w:rsid w:val="00F3728D"/>
    <w:rsid w:val="00F3761E"/>
    <w:rsid w:val="00F40964"/>
    <w:rsid w:val="00F414C5"/>
    <w:rsid w:val="00F426A5"/>
    <w:rsid w:val="00F42BDA"/>
    <w:rsid w:val="00F42E19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4AB4"/>
    <w:rsid w:val="00F45399"/>
    <w:rsid w:val="00F4558D"/>
    <w:rsid w:val="00F45B54"/>
    <w:rsid w:val="00F46395"/>
    <w:rsid w:val="00F477C0"/>
    <w:rsid w:val="00F477E3"/>
    <w:rsid w:val="00F47A19"/>
    <w:rsid w:val="00F47ABD"/>
    <w:rsid w:val="00F47B40"/>
    <w:rsid w:val="00F47BE6"/>
    <w:rsid w:val="00F50215"/>
    <w:rsid w:val="00F506C9"/>
    <w:rsid w:val="00F511C8"/>
    <w:rsid w:val="00F52C35"/>
    <w:rsid w:val="00F52E71"/>
    <w:rsid w:val="00F534AC"/>
    <w:rsid w:val="00F53731"/>
    <w:rsid w:val="00F53A20"/>
    <w:rsid w:val="00F53A94"/>
    <w:rsid w:val="00F53F66"/>
    <w:rsid w:val="00F542C2"/>
    <w:rsid w:val="00F5451E"/>
    <w:rsid w:val="00F546C4"/>
    <w:rsid w:val="00F54833"/>
    <w:rsid w:val="00F55E2E"/>
    <w:rsid w:val="00F56037"/>
    <w:rsid w:val="00F5611B"/>
    <w:rsid w:val="00F56318"/>
    <w:rsid w:val="00F5645B"/>
    <w:rsid w:val="00F566EB"/>
    <w:rsid w:val="00F56EBB"/>
    <w:rsid w:val="00F570A7"/>
    <w:rsid w:val="00F6062C"/>
    <w:rsid w:val="00F60641"/>
    <w:rsid w:val="00F60799"/>
    <w:rsid w:val="00F60913"/>
    <w:rsid w:val="00F60DD5"/>
    <w:rsid w:val="00F61237"/>
    <w:rsid w:val="00F6150D"/>
    <w:rsid w:val="00F618E3"/>
    <w:rsid w:val="00F61A2A"/>
    <w:rsid w:val="00F61AD6"/>
    <w:rsid w:val="00F61D95"/>
    <w:rsid w:val="00F621AC"/>
    <w:rsid w:val="00F6220C"/>
    <w:rsid w:val="00F6258E"/>
    <w:rsid w:val="00F62CB6"/>
    <w:rsid w:val="00F63761"/>
    <w:rsid w:val="00F64E1F"/>
    <w:rsid w:val="00F64E96"/>
    <w:rsid w:val="00F65971"/>
    <w:rsid w:val="00F65B52"/>
    <w:rsid w:val="00F65E65"/>
    <w:rsid w:val="00F65EEC"/>
    <w:rsid w:val="00F66026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1A30"/>
    <w:rsid w:val="00F726FB"/>
    <w:rsid w:val="00F72F93"/>
    <w:rsid w:val="00F73284"/>
    <w:rsid w:val="00F74130"/>
    <w:rsid w:val="00F748C1"/>
    <w:rsid w:val="00F74AF3"/>
    <w:rsid w:val="00F757DA"/>
    <w:rsid w:val="00F75EFC"/>
    <w:rsid w:val="00F76114"/>
    <w:rsid w:val="00F76132"/>
    <w:rsid w:val="00F763DB"/>
    <w:rsid w:val="00F7659A"/>
    <w:rsid w:val="00F7673D"/>
    <w:rsid w:val="00F7677B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3D84"/>
    <w:rsid w:val="00F84008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0BB"/>
    <w:rsid w:val="00F95290"/>
    <w:rsid w:val="00F956DA"/>
    <w:rsid w:val="00F95D18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3D2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070F"/>
    <w:rsid w:val="00FB2133"/>
    <w:rsid w:val="00FB2306"/>
    <w:rsid w:val="00FB2648"/>
    <w:rsid w:val="00FB2778"/>
    <w:rsid w:val="00FB35A8"/>
    <w:rsid w:val="00FB3797"/>
    <w:rsid w:val="00FB3B77"/>
    <w:rsid w:val="00FB3E59"/>
    <w:rsid w:val="00FB4D5D"/>
    <w:rsid w:val="00FB4E4C"/>
    <w:rsid w:val="00FB50DD"/>
    <w:rsid w:val="00FB50E5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177"/>
    <w:rsid w:val="00FC5559"/>
    <w:rsid w:val="00FC5AFF"/>
    <w:rsid w:val="00FC5D85"/>
    <w:rsid w:val="00FC6C9F"/>
    <w:rsid w:val="00FC76E7"/>
    <w:rsid w:val="00FC7A0D"/>
    <w:rsid w:val="00FC7D96"/>
    <w:rsid w:val="00FD03E8"/>
    <w:rsid w:val="00FD1323"/>
    <w:rsid w:val="00FD143C"/>
    <w:rsid w:val="00FD18BA"/>
    <w:rsid w:val="00FD1907"/>
    <w:rsid w:val="00FD234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2D5"/>
    <w:rsid w:val="00FE0B75"/>
    <w:rsid w:val="00FE1224"/>
    <w:rsid w:val="00FE16D7"/>
    <w:rsid w:val="00FE1701"/>
    <w:rsid w:val="00FE1D3A"/>
    <w:rsid w:val="00FE2693"/>
    <w:rsid w:val="00FE33A4"/>
    <w:rsid w:val="00FE3F00"/>
    <w:rsid w:val="00FE4092"/>
    <w:rsid w:val="00FE422E"/>
    <w:rsid w:val="00FE4824"/>
    <w:rsid w:val="00FE4C74"/>
    <w:rsid w:val="00FE4CE9"/>
    <w:rsid w:val="00FE50F7"/>
    <w:rsid w:val="00FE57A2"/>
    <w:rsid w:val="00FE5D18"/>
    <w:rsid w:val="00FE5D45"/>
    <w:rsid w:val="00FE648C"/>
    <w:rsid w:val="00FE6793"/>
    <w:rsid w:val="00FE6B7A"/>
    <w:rsid w:val="00FE6BA7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46EC"/>
    <w:rsid w:val="00FF4EE6"/>
    <w:rsid w:val="00FF5124"/>
    <w:rsid w:val="00FF539B"/>
    <w:rsid w:val="00FF55CB"/>
    <w:rsid w:val="00FF68C4"/>
    <w:rsid w:val="00FF6FA9"/>
    <w:rsid w:val="00FF7105"/>
    <w:rsid w:val="00FF752F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C6C21C6"/>
  <w15:docId w15:val="{40992C56-D8F7-4357-9E32-57417106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3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uiPriority w:val="99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link w:val="affb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c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d">
    <w:name w:val="footnote text"/>
    <w:basedOn w:val="a3"/>
    <w:link w:val="affe"/>
    <w:rsid w:val="00CA71E3"/>
    <w:pPr>
      <w:spacing w:before="0" w:after="0"/>
    </w:pPr>
    <w:rPr>
      <w:sz w:val="20"/>
    </w:rPr>
  </w:style>
  <w:style w:type="character" w:customStyle="1" w:styleId="affe">
    <w:name w:val="Текст сноски Знак"/>
    <w:basedOn w:val="a5"/>
    <w:link w:val="affd"/>
    <w:rsid w:val="00CA71E3"/>
    <w:rPr>
      <w:rFonts w:ascii="Arial" w:hAnsi="Arial"/>
    </w:rPr>
  </w:style>
  <w:style w:type="character" w:styleId="afff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0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1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0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2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3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3"/>
    <w:rsid w:val="009569AB"/>
    <w:pPr>
      <w:numPr>
        <w:numId w:val="6"/>
      </w:numPr>
      <w:ind w:left="0" w:firstLine="0"/>
    </w:pPr>
  </w:style>
  <w:style w:type="paragraph" w:customStyle="1" w:styleId="afff4">
    <w:name w:val="Входные данные"/>
    <w:basedOn w:val="a4"/>
    <w:rsid w:val="00542F70"/>
    <w:pPr>
      <w:ind w:firstLine="0"/>
    </w:pPr>
  </w:style>
  <w:style w:type="paragraph" w:customStyle="1" w:styleId="afff5">
    <w:name w:val="Печатные формы и отчеты"/>
    <w:basedOn w:val="afff3"/>
    <w:rsid w:val="00C85F34"/>
  </w:style>
  <w:style w:type="paragraph" w:customStyle="1" w:styleId="a2">
    <w:name w:val="Приложения"/>
    <w:basedOn w:val="afff3"/>
    <w:rsid w:val="003A2F35"/>
    <w:pPr>
      <w:numPr>
        <w:numId w:val="7"/>
      </w:numPr>
      <w:ind w:left="0" w:firstLine="0"/>
    </w:pPr>
  </w:style>
  <w:style w:type="paragraph" w:customStyle="1" w:styleId="afff6">
    <w:name w:val="Печатные формы"/>
    <w:basedOn w:val="afff3"/>
    <w:rsid w:val="003A2F35"/>
    <w:pPr>
      <w:ind w:left="0" w:firstLine="0"/>
    </w:pPr>
  </w:style>
  <w:style w:type="paragraph" w:customStyle="1" w:styleId="a">
    <w:name w:val="Настройки"/>
    <w:basedOn w:val="afff7"/>
    <w:rsid w:val="00467D33"/>
    <w:pPr>
      <w:numPr>
        <w:numId w:val="8"/>
      </w:numPr>
    </w:pPr>
  </w:style>
  <w:style w:type="paragraph" w:customStyle="1" w:styleId="afff7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8">
    <w:name w:val="Strong"/>
    <w:basedOn w:val="a5"/>
    <w:qFormat/>
    <w:rsid w:val="004D53CF"/>
    <w:rPr>
      <w:b/>
      <w:bCs/>
    </w:rPr>
  </w:style>
  <w:style w:type="character" w:styleId="afff9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a">
    <w:name w:val="Emphasis"/>
    <w:basedOn w:val="a5"/>
    <w:qFormat/>
    <w:rsid w:val="001A746E"/>
    <w:rPr>
      <w:i/>
      <w:iCs/>
    </w:rPr>
  </w:style>
  <w:style w:type="character" w:customStyle="1" w:styleId="affb">
    <w:name w:val="Абзац списка Знак"/>
    <w:basedOn w:val="a5"/>
    <w:link w:val="affa"/>
    <w:uiPriority w:val="34"/>
    <w:locked/>
    <w:rsid w:val="00E6053C"/>
    <w:rPr>
      <w:rFonts w:ascii="Arial" w:hAnsi="Arial"/>
      <w:sz w:val="24"/>
    </w:rPr>
  </w:style>
  <w:style w:type="paragraph" w:styleId="afffb">
    <w:name w:val="Revision"/>
    <w:hidden/>
    <w:uiPriority w:val="99"/>
    <w:semiHidden/>
    <w:rsid w:val="009C32A3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EDD"/>
    <w:rsid w:val="00026502"/>
    <w:rsid w:val="00031FDE"/>
    <w:rsid w:val="00032116"/>
    <w:rsid w:val="00034ADF"/>
    <w:rsid w:val="00035C23"/>
    <w:rsid w:val="00071B14"/>
    <w:rsid w:val="000A1C52"/>
    <w:rsid w:val="000F0DC0"/>
    <w:rsid w:val="00117360"/>
    <w:rsid w:val="00154D25"/>
    <w:rsid w:val="0016304D"/>
    <w:rsid w:val="001742EA"/>
    <w:rsid w:val="001811B1"/>
    <w:rsid w:val="001832DC"/>
    <w:rsid w:val="001850F8"/>
    <w:rsid w:val="001A373B"/>
    <w:rsid w:val="001D0851"/>
    <w:rsid w:val="001D0F93"/>
    <w:rsid w:val="001E03E7"/>
    <w:rsid w:val="002163EA"/>
    <w:rsid w:val="002633D9"/>
    <w:rsid w:val="002875A9"/>
    <w:rsid w:val="002977C1"/>
    <w:rsid w:val="002C37B7"/>
    <w:rsid w:val="002C6E44"/>
    <w:rsid w:val="00305020"/>
    <w:rsid w:val="00340C40"/>
    <w:rsid w:val="003513F2"/>
    <w:rsid w:val="00360CBB"/>
    <w:rsid w:val="003B27FD"/>
    <w:rsid w:val="003B35C6"/>
    <w:rsid w:val="003B6907"/>
    <w:rsid w:val="003D3838"/>
    <w:rsid w:val="003F73D7"/>
    <w:rsid w:val="00400E12"/>
    <w:rsid w:val="00412654"/>
    <w:rsid w:val="00424477"/>
    <w:rsid w:val="00437B41"/>
    <w:rsid w:val="00471884"/>
    <w:rsid w:val="004B5EBA"/>
    <w:rsid w:val="004E7AD5"/>
    <w:rsid w:val="004F3A32"/>
    <w:rsid w:val="00502683"/>
    <w:rsid w:val="0052256A"/>
    <w:rsid w:val="00527779"/>
    <w:rsid w:val="005512BA"/>
    <w:rsid w:val="005656E9"/>
    <w:rsid w:val="0059384D"/>
    <w:rsid w:val="005C369F"/>
    <w:rsid w:val="006117B0"/>
    <w:rsid w:val="00667056"/>
    <w:rsid w:val="006A34BB"/>
    <w:rsid w:val="006D4EA5"/>
    <w:rsid w:val="00712CC9"/>
    <w:rsid w:val="00727F94"/>
    <w:rsid w:val="00741FB7"/>
    <w:rsid w:val="00766B02"/>
    <w:rsid w:val="00783153"/>
    <w:rsid w:val="007C3451"/>
    <w:rsid w:val="00815B6F"/>
    <w:rsid w:val="00836CB6"/>
    <w:rsid w:val="0087374C"/>
    <w:rsid w:val="00876354"/>
    <w:rsid w:val="008A48AC"/>
    <w:rsid w:val="008B1AA6"/>
    <w:rsid w:val="008E2D44"/>
    <w:rsid w:val="008F6FDE"/>
    <w:rsid w:val="00927196"/>
    <w:rsid w:val="00986182"/>
    <w:rsid w:val="00991270"/>
    <w:rsid w:val="00997EDD"/>
    <w:rsid w:val="009A4FB1"/>
    <w:rsid w:val="009A5B67"/>
    <w:rsid w:val="009C71F6"/>
    <w:rsid w:val="00A34E41"/>
    <w:rsid w:val="00A44744"/>
    <w:rsid w:val="00A86EEB"/>
    <w:rsid w:val="00A928D3"/>
    <w:rsid w:val="00AD231A"/>
    <w:rsid w:val="00B64846"/>
    <w:rsid w:val="00B94942"/>
    <w:rsid w:val="00BB3075"/>
    <w:rsid w:val="00BC4987"/>
    <w:rsid w:val="00C40680"/>
    <w:rsid w:val="00C51020"/>
    <w:rsid w:val="00CA030F"/>
    <w:rsid w:val="00D003C9"/>
    <w:rsid w:val="00D109D4"/>
    <w:rsid w:val="00D16973"/>
    <w:rsid w:val="00D211A9"/>
    <w:rsid w:val="00D4539C"/>
    <w:rsid w:val="00D73304"/>
    <w:rsid w:val="00D87502"/>
    <w:rsid w:val="00D93DF4"/>
    <w:rsid w:val="00DA094D"/>
    <w:rsid w:val="00DA6633"/>
    <w:rsid w:val="00DB0DC7"/>
    <w:rsid w:val="00DD4B3E"/>
    <w:rsid w:val="00DF035B"/>
    <w:rsid w:val="00E205EC"/>
    <w:rsid w:val="00E340BF"/>
    <w:rsid w:val="00E356AA"/>
    <w:rsid w:val="00E5077F"/>
    <w:rsid w:val="00E50C69"/>
    <w:rsid w:val="00E543D9"/>
    <w:rsid w:val="00F24369"/>
    <w:rsid w:val="00F2744B"/>
    <w:rsid w:val="00F27C4E"/>
    <w:rsid w:val="00F70DE5"/>
    <w:rsid w:val="00FA4706"/>
    <w:rsid w:val="00FA5E78"/>
    <w:rsid w:val="00FA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Props1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AEB0AB-F5BD-49D5-BB56-01A4432A3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56</TotalTime>
  <Pages>9</Pages>
  <Words>3129</Words>
  <Characters>17838</Characters>
  <Application>Microsoft Office Word</Application>
  <DocSecurity>0</DocSecurity>
  <Lines>148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DAX-10310 Уменьшение объема 100% контроля (красный коридор), за счет ввода сканирования УСН,         SSCC, КМ при сборке</vt:lpstr>
    </vt:vector>
  </TitlesOfParts>
  <Company>HP Inc.</Company>
  <LinksUpToDate>false</LinksUpToDate>
  <CharactersWithSpaces>20926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DAX-10310 Уменьшение объема 100% контроля (красный коридор), за счет ввода сканирования УСН,         SSCC, КМ при сборке</dc:title>
  <dc:creator>K.alyanykh</dc:creator>
  <cp:lastModifiedBy>Aleksey I Kuznetsov</cp:lastModifiedBy>
  <cp:revision>7</cp:revision>
  <cp:lastPrinted>2010-02-27T12:52:00Z</cp:lastPrinted>
  <dcterms:created xsi:type="dcterms:W3CDTF">2025-06-17T10:01:00Z</dcterms:created>
  <dcterms:modified xsi:type="dcterms:W3CDTF">2025-06-17T13:07:00Z</dcterms:modified>
</cp:coreProperties>
</file>