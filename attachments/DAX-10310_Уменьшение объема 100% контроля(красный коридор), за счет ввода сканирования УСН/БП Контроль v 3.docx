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5A14CC" w14:textId="47CC4CDB" w:rsidR="00A51049" w:rsidRPr="00837729" w:rsidRDefault="0045728F" w:rsidP="00837729">
      <w:pPr>
        <w:pStyle w:val="14"/>
      </w:pPr>
      <w:bookmarkStart w:id="0" w:name="_Toc248554056"/>
      <w:bookmarkStart w:id="1" w:name="_Toc248554921"/>
      <w:r>
        <w:rPr>
          <w:rFonts w:ascii="Segoe UI" w:hAnsi="Segoe UI" w:cs="Segoe UI"/>
          <w:color w:val="172B4D"/>
          <w:spacing w:val="-2"/>
          <w:kern w:val="36"/>
          <w:sz w:val="41"/>
          <w:szCs w:val="41"/>
          <w:lang w:val="en-US"/>
        </w:rPr>
        <w:t>DAX</w:t>
      </w:r>
      <w:r w:rsidR="00997B95">
        <w:rPr>
          <w:rFonts w:ascii="Segoe UI" w:hAnsi="Segoe UI" w:cs="Segoe UI"/>
          <w:color w:val="172B4D"/>
          <w:spacing w:val="-2"/>
          <w:kern w:val="36"/>
          <w:sz w:val="41"/>
          <w:szCs w:val="41"/>
        </w:rPr>
        <w:t>-10310</w:t>
      </w:r>
      <w:r w:rsidRPr="00AC24B8">
        <w:rPr>
          <w:rFonts w:ascii="Segoe UI" w:hAnsi="Segoe UI" w:cs="Segoe UI"/>
          <w:color w:val="172B4D"/>
          <w:spacing w:val="-2"/>
          <w:kern w:val="36"/>
          <w:sz w:val="41"/>
          <w:szCs w:val="41"/>
        </w:rPr>
        <w:t xml:space="preserve">. </w:t>
      </w: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997B95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Контроль</w:t>
          </w:r>
        </w:sdtContent>
      </w:sdt>
    </w:p>
    <w:bookmarkEnd w:id="0"/>
    <w:bookmarkEnd w:id="1"/>
    <w:p w14:paraId="79DCCD51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420"/>
        <w:gridCol w:w="6516"/>
        <w:gridCol w:w="1418"/>
        <w:gridCol w:w="2092"/>
      </w:tblGrid>
      <w:tr w:rsidR="00662477" w:rsidRPr="006D2124" w14:paraId="708EE7DD" w14:textId="77777777" w:rsidTr="00280B51">
        <w:tc>
          <w:tcPr>
            <w:tcW w:w="420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D9C5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6516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31EC0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F9C9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092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73BD3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46986B77" w14:textId="77777777" w:rsidTr="00280B51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1FDCD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26656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CA1F1" w14:textId="51420AF3" w:rsidR="00662477" w:rsidRPr="00FB2648" w:rsidRDefault="00997B9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06.06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D9D4E" w14:textId="0B135F87" w:rsidR="00662477" w:rsidRPr="006D2124" w:rsidRDefault="00280B51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5652E4" w:rsidRPr="006D2124" w14:paraId="7EE7652C" w14:textId="77777777" w:rsidTr="00280B51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3CE290" w14:textId="0CD216E2" w:rsidR="005652E4" w:rsidRPr="005652E4" w:rsidRDefault="005652E4" w:rsidP="005652E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C992A" w14:textId="5A64B04C" w:rsidR="005652E4" w:rsidRPr="006D2124" w:rsidRDefault="005652E4" w:rsidP="005652E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Коррекция по замечаниям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C94A3" w14:textId="639C5040" w:rsidR="005652E4" w:rsidRDefault="005652E4" w:rsidP="005652E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09.06.2025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7EE36B" w14:textId="673D0624" w:rsidR="005652E4" w:rsidRDefault="005652E4" w:rsidP="005652E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  <w:tr w:rsidR="00C567D2" w:rsidRPr="006D2124" w14:paraId="737C1B50" w14:textId="77777777" w:rsidTr="00280B51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9CB5C" w14:textId="574945B2" w:rsidR="00C567D2" w:rsidRDefault="00C567D2" w:rsidP="00C567D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.3</w:t>
            </w: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B72AB" w14:textId="01C2F9A2" w:rsidR="00C567D2" w:rsidRPr="00E4097E" w:rsidRDefault="00C567D2" w:rsidP="00C567D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Коррекция по замечаниям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AF9B1" w14:textId="14444631" w:rsidR="00C567D2" w:rsidRDefault="00C567D2" w:rsidP="00C567D2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10.06.2025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9C089" w14:textId="10523266" w:rsidR="00C567D2" w:rsidRDefault="00C567D2" w:rsidP="00C567D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Pr="006D2124">
              <w:rPr>
                <w:sz w:val="24"/>
                <w:szCs w:val="24"/>
              </w:rPr>
              <w:fldChar w:fldCharType="begin"/>
            </w:r>
            <w:r w:rsidRPr="006D2124">
              <w:rPr>
                <w:sz w:val="24"/>
                <w:szCs w:val="24"/>
              </w:rPr>
              <w:instrText xml:space="preserve"> USERNAME   \* MERGEFORMAT </w:instrText>
            </w:r>
            <w:r w:rsidRPr="006D2124">
              <w:rPr>
                <w:sz w:val="24"/>
                <w:szCs w:val="24"/>
              </w:rPr>
              <w:fldChar w:fldCharType="end"/>
            </w:r>
          </w:p>
        </w:tc>
      </w:tr>
      <w:tr w:rsidR="00C567D2" w:rsidRPr="006D2124" w14:paraId="01806AF6" w14:textId="77777777" w:rsidTr="00280B51"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C2EEF" w14:textId="4C715DA1" w:rsidR="00C567D2" w:rsidRPr="002C4E00" w:rsidRDefault="00C567D2" w:rsidP="00C567D2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17CC3" w14:textId="20F0AEDF" w:rsidR="00C567D2" w:rsidRDefault="00C567D2" w:rsidP="00C567D2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C1AEE" w14:textId="0CF15258" w:rsidR="00C567D2" w:rsidRDefault="00C567D2" w:rsidP="00C567D2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21159" w14:textId="392649FD" w:rsidR="00C567D2" w:rsidRDefault="00C567D2" w:rsidP="00C567D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29CDE07B" w14:textId="72B091F2" w:rsidR="004E0D39" w:rsidRDefault="004E0D39" w:rsidP="00060496">
      <w:pPr>
        <w:pStyle w:val="10"/>
      </w:pPr>
      <w:bookmarkStart w:id="2" w:name="_Toc309597739"/>
      <w:r>
        <w:t>Введение</w:t>
      </w:r>
    </w:p>
    <w:p w14:paraId="51E4ED9A" w14:textId="5DCDF479" w:rsidR="00EC3E6B" w:rsidRDefault="00F16EE3" w:rsidP="00F16EE3">
      <w:pPr>
        <w:pStyle w:val="a4"/>
        <w:ind w:firstLine="0"/>
      </w:pPr>
      <w:r>
        <w:t>Бизнес-процесс «Контроль товара»</w:t>
      </w:r>
      <w:r w:rsidR="004E0D39">
        <w:t>:</w:t>
      </w:r>
    </w:p>
    <w:p w14:paraId="2AA7888E" w14:textId="7EB63C70" w:rsidR="00C75EBE" w:rsidRDefault="00710B80" w:rsidP="00C75EBE">
      <w:pPr>
        <w:pStyle w:val="a4"/>
        <w:numPr>
          <w:ilvl w:val="0"/>
          <w:numId w:val="11"/>
        </w:numPr>
      </w:pPr>
      <w:r>
        <w:t>Контроль товара:</w:t>
      </w:r>
    </w:p>
    <w:p w14:paraId="30399B69" w14:textId="0A5FF32F" w:rsidR="00710B80" w:rsidRDefault="00710B80" w:rsidP="00710B80">
      <w:pPr>
        <w:pStyle w:val="a4"/>
        <w:numPr>
          <w:ilvl w:val="1"/>
          <w:numId w:val="11"/>
        </w:numPr>
      </w:pPr>
      <w:r>
        <w:t>Контроль стандартных коробов;</w:t>
      </w:r>
    </w:p>
    <w:p w14:paraId="1E0114D6" w14:textId="15BDCF2A" w:rsidR="00710B80" w:rsidRDefault="00710B80" w:rsidP="00710B80">
      <w:pPr>
        <w:pStyle w:val="a4"/>
        <w:numPr>
          <w:ilvl w:val="1"/>
          <w:numId w:val="11"/>
        </w:numPr>
      </w:pPr>
      <w:r>
        <w:t>Контроль заводских коробов.</w:t>
      </w:r>
    </w:p>
    <w:p w14:paraId="2E75698B" w14:textId="5FDABA26" w:rsidR="007864FB" w:rsidRDefault="00A03033" w:rsidP="00F16EE3">
      <w:pPr>
        <w:pStyle w:val="a4"/>
        <w:ind w:left="1152" w:firstLine="0"/>
      </w:pPr>
      <w:r>
        <w:br/>
      </w:r>
    </w:p>
    <w:p w14:paraId="6A31BA6B" w14:textId="6409E743" w:rsidR="007235F3" w:rsidRPr="007235F3" w:rsidRDefault="009A06F5" w:rsidP="00060496">
      <w:pPr>
        <w:pStyle w:val="10"/>
      </w:pPr>
      <w:r>
        <w:t>Входная точка бизнес-процесса</w:t>
      </w:r>
    </w:p>
    <w:bookmarkEnd w:id="2"/>
    <w:p w14:paraId="10C998AE" w14:textId="0C80CD11" w:rsidR="007235F3" w:rsidRDefault="00F16EE3" w:rsidP="00F16EE3">
      <w:pPr>
        <w:pStyle w:val="a4"/>
        <w:numPr>
          <w:ilvl w:val="0"/>
          <w:numId w:val="59"/>
        </w:numPr>
      </w:pPr>
      <w:r>
        <w:t>Комплектовщик завершил сборку товара</w:t>
      </w:r>
      <w:r w:rsidR="00367564">
        <w:t xml:space="preserve"> для магазинов своей сети</w:t>
      </w:r>
      <w:r>
        <w:t xml:space="preserve"> и передал товар на контроль.</w:t>
      </w:r>
    </w:p>
    <w:p w14:paraId="17508A7F" w14:textId="55F45880" w:rsidR="00A55160" w:rsidRDefault="00A55160" w:rsidP="00A55160">
      <w:pPr>
        <w:pStyle w:val="a4"/>
        <w:ind w:left="1429" w:firstLine="0"/>
      </w:pPr>
    </w:p>
    <w:p w14:paraId="38ADA05B" w14:textId="210FCC72" w:rsidR="007E6B58" w:rsidRDefault="00F260E3" w:rsidP="00CB3EF9">
      <w:pPr>
        <w:pStyle w:val="10"/>
      </w:pPr>
      <w:r>
        <w:t>Этапы бизнес-процесса</w:t>
      </w:r>
    </w:p>
    <w:p w14:paraId="40893EC5" w14:textId="42B02AFF" w:rsidR="001F0531" w:rsidRDefault="00DA1E39" w:rsidP="00F16EE3">
      <w:pPr>
        <w:pStyle w:val="10"/>
        <w:numPr>
          <w:ilvl w:val="0"/>
          <w:numId w:val="52"/>
        </w:numPr>
      </w:pPr>
      <w:r>
        <w:t>Контроль товара</w:t>
      </w:r>
    </w:p>
    <w:p w14:paraId="080CF0FF" w14:textId="010DC858" w:rsidR="00DA1E39" w:rsidRPr="00F16EE3" w:rsidRDefault="001F0531" w:rsidP="00A20F3E">
      <w:pPr>
        <w:pStyle w:val="10"/>
        <w:numPr>
          <w:ilvl w:val="1"/>
          <w:numId w:val="52"/>
        </w:numPr>
        <w:ind w:left="993" w:hanging="567"/>
      </w:pPr>
      <w:r>
        <w:t>Контроль стандартных коробов</w:t>
      </w:r>
    </w:p>
    <w:p w14:paraId="3001FBB8" w14:textId="5906110E" w:rsidR="00A20F3E" w:rsidRDefault="00A20F3E" w:rsidP="00442943">
      <w:pPr>
        <w:pStyle w:val="a4"/>
        <w:numPr>
          <w:ilvl w:val="0"/>
          <w:numId w:val="25"/>
        </w:numPr>
      </w:pPr>
      <w:r>
        <w:t>Пользователь открывает форму «Комплектация» и нажимает на ней кнопку «Завершить маршрут».</w:t>
      </w:r>
    </w:p>
    <w:p w14:paraId="58C93C66" w14:textId="00BA7E23" w:rsidR="00A20F3E" w:rsidRDefault="00A20F3E" w:rsidP="00442943">
      <w:pPr>
        <w:pStyle w:val="a4"/>
        <w:numPr>
          <w:ilvl w:val="0"/>
          <w:numId w:val="25"/>
        </w:numPr>
      </w:pPr>
      <w:r>
        <w:t>После нажатия на кнопку «Завершить маршрут» система выводит на экран форму «Идентификация».</w:t>
      </w:r>
    </w:p>
    <w:p w14:paraId="0D85B665" w14:textId="181AF60D" w:rsidR="00A20F3E" w:rsidRDefault="00A20F3E" w:rsidP="00442943">
      <w:pPr>
        <w:pStyle w:val="a4"/>
        <w:numPr>
          <w:ilvl w:val="0"/>
          <w:numId w:val="25"/>
        </w:numPr>
      </w:pPr>
      <w:r>
        <w:t>На форме «Идентификация» пользователь сканирует штриховой код сот</w:t>
      </w:r>
      <w:r w:rsidR="00931587">
        <w:t>рудника в поле «Уникальный код» и выполняет уточнение по количеству пользователей в бригаде.</w:t>
      </w:r>
    </w:p>
    <w:p w14:paraId="0D616E23" w14:textId="384086F6" w:rsidR="00A20F3E" w:rsidRDefault="00A20F3E" w:rsidP="00442943">
      <w:pPr>
        <w:pStyle w:val="a4"/>
        <w:numPr>
          <w:ilvl w:val="0"/>
          <w:numId w:val="25"/>
        </w:numPr>
      </w:pPr>
      <w:r>
        <w:t>После определения бригады по контролю маршрута комплектации пользователю становится доступно сканирование задания:</w:t>
      </w:r>
    </w:p>
    <w:p w14:paraId="1E864B95" w14:textId="25C9EE20" w:rsidR="00A20F3E" w:rsidRDefault="00A20F3E" w:rsidP="00442943">
      <w:pPr>
        <w:pStyle w:val="a4"/>
        <w:numPr>
          <w:ilvl w:val="1"/>
          <w:numId w:val="25"/>
        </w:numPr>
      </w:pPr>
      <w:r>
        <w:t>В поле «Грузоместо» пользователь сканирует штриховой код белого короба;</w:t>
      </w:r>
    </w:p>
    <w:p w14:paraId="4EC1007D" w14:textId="2A0CFEFB" w:rsidR="00A20F3E" w:rsidRDefault="00A20F3E" w:rsidP="00442943">
      <w:pPr>
        <w:pStyle w:val="a4"/>
        <w:numPr>
          <w:ilvl w:val="1"/>
          <w:numId w:val="25"/>
        </w:numPr>
      </w:pPr>
      <w:r>
        <w:t xml:space="preserve">В поле «Маршрут комплектации» пользователь сканирует штриховой код с бумажной формы «Маршрут </w:t>
      </w:r>
      <w:r w:rsidR="00FE1036">
        <w:t>комплектации</w:t>
      </w:r>
      <w:r>
        <w:t>».</w:t>
      </w:r>
    </w:p>
    <w:p w14:paraId="21C804FF" w14:textId="60EC0E0A" w:rsidR="00A20F3E" w:rsidRDefault="007709B0" w:rsidP="00442943">
      <w:pPr>
        <w:pStyle w:val="a4"/>
        <w:numPr>
          <w:ilvl w:val="0"/>
          <w:numId w:val="25"/>
        </w:numPr>
      </w:pPr>
      <w:r>
        <w:t>После сканирования задания пользователь нажимает на кнопку «ОК».</w:t>
      </w:r>
    </w:p>
    <w:p w14:paraId="5AE37431" w14:textId="0B28FB6C" w:rsidR="007709B0" w:rsidRDefault="007709B0" w:rsidP="00442943">
      <w:pPr>
        <w:pStyle w:val="a4"/>
        <w:numPr>
          <w:ilvl w:val="0"/>
          <w:numId w:val="25"/>
        </w:numPr>
      </w:pPr>
      <w:r>
        <w:t>После нажатия на кнопку «ОК» система выводит на экран форму «Завершение маршрута комплектации».</w:t>
      </w:r>
    </w:p>
    <w:p w14:paraId="3E422771" w14:textId="0083AAE6" w:rsidR="007709B0" w:rsidRDefault="007709B0" w:rsidP="00442943">
      <w:pPr>
        <w:pStyle w:val="a4"/>
        <w:numPr>
          <w:ilvl w:val="0"/>
          <w:numId w:val="25"/>
        </w:numPr>
      </w:pPr>
      <w:r>
        <w:t xml:space="preserve">Пользователь выполняет сверку </w:t>
      </w:r>
      <w:r w:rsidRPr="007709B0">
        <w:t>срок</w:t>
      </w:r>
      <w:r>
        <w:t>а</w:t>
      </w:r>
      <w:r w:rsidRPr="007709B0">
        <w:t xml:space="preserve"> годности, наличие стикера, дефекты товара и его упаковки, комплектность наборов</w:t>
      </w:r>
      <w:r>
        <w:t>, затем сканирует либо штриховой код товара, либо код маркировки, если товар подлежит маркировке в поле «Штрих-код:».</w:t>
      </w:r>
    </w:p>
    <w:p w14:paraId="17D56A53" w14:textId="2B3FAE1A" w:rsidR="007709B0" w:rsidRDefault="007709B0" w:rsidP="00442943">
      <w:pPr>
        <w:pStyle w:val="a4"/>
        <w:numPr>
          <w:ilvl w:val="0"/>
          <w:numId w:val="25"/>
        </w:numPr>
      </w:pPr>
      <w:r>
        <w:lastRenderedPageBreak/>
        <w:t>Если при сканировании товара вышло сообщение «Магнитка - Да», то пользователь должен обклеить магниткой каждый товар по строке.</w:t>
      </w:r>
      <w:r w:rsidR="00B441B3">
        <w:br/>
      </w:r>
      <w:r w:rsidR="00B441B3" w:rsidRPr="00B441B3">
        <w:rPr>
          <w:b/>
          <w:highlight w:val="yellow"/>
        </w:rPr>
        <w:t>Изменение процесса:</w:t>
      </w:r>
      <w:r w:rsidR="00B441B3">
        <w:br/>
      </w:r>
      <w:r w:rsidR="00B441B3" w:rsidRPr="00B441B3">
        <w:rPr>
          <w:i/>
        </w:rPr>
        <w:t>Если при сканировании товара системе не вывела сообщение «Магнитка - Да», то пользователь может выполнить сканирование заводского короба товара</w:t>
      </w:r>
      <w:r w:rsidR="00B441B3">
        <w:rPr>
          <w:i/>
        </w:rPr>
        <w:t>, если такой имеется</w:t>
      </w:r>
      <w:r w:rsidR="00B441B3" w:rsidRPr="00B441B3">
        <w:rPr>
          <w:i/>
        </w:rPr>
        <w:t xml:space="preserve">: </w:t>
      </w:r>
      <w:r w:rsidR="00B441B3" w:rsidRPr="00B441B3">
        <w:rPr>
          <w:i/>
        </w:rPr>
        <w:br/>
      </w:r>
      <w:r w:rsidR="00B441B3">
        <w:rPr>
          <w:i/>
        </w:rPr>
        <w:t xml:space="preserve">- </w:t>
      </w:r>
      <w:r w:rsidR="00B441B3" w:rsidRPr="00B441B3">
        <w:rPr>
          <w:i/>
        </w:rPr>
        <w:t xml:space="preserve">Если есть </w:t>
      </w:r>
      <w:r w:rsidR="00B441B3" w:rsidRPr="00B441B3">
        <w:rPr>
          <w:i/>
          <w:lang w:val="en-US"/>
        </w:rPr>
        <w:t>SSCC</w:t>
      </w:r>
      <w:r w:rsidR="00B441B3" w:rsidRPr="00B441B3">
        <w:rPr>
          <w:i/>
        </w:rPr>
        <w:t xml:space="preserve"> код, то пользователь может отсканировать его, при  этом система запишет в поле </w:t>
      </w:r>
      <w:r w:rsidR="00B441B3" w:rsidRPr="00B441B3">
        <w:rPr>
          <w:b/>
          <w:i/>
        </w:rPr>
        <w:t>Проверено</w:t>
      </w:r>
      <w:r w:rsidR="00B441B3" w:rsidRPr="00B441B3">
        <w:rPr>
          <w:i/>
        </w:rPr>
        <w:t xml:space="preserve"> количество товара, которое числится на этом </w:t>
      </w:r>
      <w:r w:rsidR="00B441B3" w:rsidRPr="00B441B3">
        <w:rPr>
          <w:i/>
          <w:lang w:val="en-US"/>
        </w:rPr>
        <w:t>SSCC</w:t>
      </w:r>
      <w:r w:rsidR="00B441B3" w:rsidRPr="00B441B3">
        <w:rPr>
          <w:i/>
        </w:rPr>
        <w:t xml:space="preserve"> коде;</w:t>
      </w:r>
      <w:r w:rsidR="00B441B3" w:rsidRPr="00B441B3">
        <w:rPr>
          <w:i/>
        </w:rPr>
        <w:br/>
      </w:r>
      <w:r w:rsidR="00B441B3">
        <w:rPr>
          <w:i/>
        </w:rPr>
        <w:t xml:space="preserve">- </w:t>
      </w:r>
      <w:r w:rsidR="00B441B3" w:rsidRPr="00B441B3">
        <w:rPr>
          <w:i/>
        </w:rPr>
        <w:t xml:space="preserve">Если </w:t>
      </w:r>
      <w:r w:rsidR="00B441B3" w:rsidRPr="00B441B3">
        <w:rPr>
          <w:i/>
          <w:lang w:val="en-US"/>
        </w:rPr>
        <w:t>SSCC</w:t>
      </w:r>
      <w:r w:rsidR="00B441B3" w:rsidRPr="00B441B3">
        <w:rPr>
          <w:i/>
        </w:rPr>
        <w:t xml:space="preserve"> кода нет, то пользователь может отсканировать штриховой код заводского короба, при этом система запишет в поле </w:t>
      </w:r>
      <w:r w:rsidR="00B441B3" w:rsidRPr="00B441B3">
        <w:rPr>
          <w:b/>
          <w:i/>
        </w:rPr>
        <w:t>Проверено</w:t>
      </w:r>
      <w:r w:rsidR="00B441B3" w:rsidRPr="00B441B3">
        <w:rPr>
          <w:i/>
        </w:rPr>
        <w:t xml:space="preserve"> количество товара, которое числится по системе в заводском коробе.</w:t>
      </w:r>
    </w:p>
    <w:p w14:paraId="78B4382B" w14:textId="2D70916A" w:rsidR="007709B0" w:rsidRDefault="007709B0" w:rsidP="00442943">
      <w:pPr>
        <w:pStyle w:val="a4"/>
        <w:numPr>
          <w:ilvl w:val="0"/>
          <w:numId w:val="25"/>
        </w:numPr>
      </w:pPr>
      <w:r>
        <w:t>Если при сканировании товара вышло сообщение «Внимание! Переупакуй короб!», то по завершению сканирования пользователь должен будет обмотать короб черной пленкой.</w:t>
      </w:r>
    </w:p>
    <w:p w14:paraId="52875723" w14:textId="5B6A53CE" w:rsidR="007709B0" w:rsidRDefault="007709B0" w:rsidP="00442943">
      <w:pPr>
        <w:pStyle w:val="a4"/>
        <w:numPr>
          <w:ilvl w:val="0"/>
          <w:numId w:val="25"/>
        </w:numPr>
      </w:pPr>
      <w:r>
        <w:t>При обнаружении брака пользователь меняет режим устанавливая признак на поле «Учет брака», при сканировании товара, учет происходит в поле «Брак».</w:t>
      </w:r>
    </w:p>
    <w:p w14:paraId="191DDE7B" w14:textId="5FDC265C" w:rsidR="00FE1036" w:rsidRDefault="00FE1036" w:rsidP="00442943">
      <w:pPr>
        <w:pStyle w:val="a4"/>
        <w:numPr>
          <w:ilvl w:val="0"/>
          <w:numId w:val="25"/>
        </w:numPr>
      </w:pPr>
      <w:r>
        <w:t>Если был обнаружен брак, то пользователь относит его к старшему смены.</w:t>
      </w:r>
    </w:p>
    <w:p w14:paraId="4A43A13D" w14:textId="34979A8D" w:rsidR="003175DD" w:rsidRDefault="007709B0" w:rsidP="00442943">
      <w:pPr>
        <w:pStyle w:val="a4"/>
        <w:numPr>
          <w:ilvl w:val="0"/>
          <w:numId w:val="25"/>
        </w:numPr>
      </w:pPr>
      <w:r>
        <w:t>После все того как выполнено сканирование всех товаров, которые находились в коробе</w:t>
      </w:r>
      <w:r w:rsidR="001F0531">
        <w:t>, пользователь проверяет данные на закладке «Излишки» и при необходимости корректирует на ней количество товаров.</w:t>
      </w:r>
    </w:p>
    <w:p w14:paraId="3710F5AE" w14:textId="259F039A" w:rsidR="00B441B3" w:rsidRPr="003175DD" w:rsidRDefault="00B441B3" w:rsidP="00442943">
      <w:pPr>
        <w:pStyle w:val="a4"/>
        <w:numPr>
          <w:ilvl w:val="0"/>
          <w:numId w:val="25"/>
        </w:numPr>
      </w:pPr>
      <w:r>
        <w:t>Система анализирует количество проконтролированного товара по маршрутной карте и учитывает его создавая запись на форме «Отчет по операциям» с типом операции «Проконтролировано штук», указывая в записи данные о проделанной работе по контролю.</w:t>
      </w:r>
      <w:r w:rsidR="00B0392A">
        <w:br/>
      </w:r>
      <w:r w:rsidR="00B0392A" w:rsidRPr="00B0392A">
        <w:rPr>
          <w:b/>
          <w:highlight w:val="yellow"/>
        </w:rPr>
        <w:t>Изменение процесса:</w:t>
      </w:r>
      <w:r w:rsidR="00B0392A">
        <w:br/>
      </w:r>
      <w:r w:rsidR="00B0392A" w:rsidRPr="00B0392A">
        <w:rPr>
          <w:i/>
        </w:rPr>
        <w:t xml:space="preserve">Если сканировался не товар, а </w:t>
      </w:r>
      <w:r w:rsidR="00B0392A" w:rsidRPr="00B0392A">
        <w:rPr>
          <w:i/>
          <w:lang w:val="en-US"/>
        </w:rPr>
        <w:t>SSCC</w:t>
      </w:r>
      <w:r w:rsidR="00B0392A" w:rsidRPr="00B0392A">
        <w:rPr>
          <w:i/>
        </w:rPr>
        <w:t xml:space="preserve"> код или штриховой код заводского короба, то система проанализирует сколько таких коробов было успешно отсканировано и создаст запись на форме «Отчет по операциям» с типом операции «Проконтролировано коробов», указывая в записи данные о проделанной работе по контролю.</w:t>
      </w:r>
    </w:p>
    <w:p w14:paraId="0C0C1BEF" w14:textId="77777777" w:rsidR="003175DD" w:rsidRPr="00A20F3E" w:rsidRDefault="003175DD" w:rsidP="003175DD">
      <w:pPr>
        <w:pStyle w:val="a4"/>
        <w:ind w:left="360" w:firstLine="0"/>
      </w:pPr>
    </w:p>
    <w:p w14:paraId="132F6560" w14:textId="68840284" w:rsidR="00E75EE3" w:rsidRPr="00F16EE3" w:rsidRDefault="001F0531" w:rsidP="00E75EE3">
      <w:pPr>
        <w:pStyle w:val="10"/>
        <w:numPr>
          <w:ilvl w:val="1"/>
          <w:numId w:val="52"/>
        </w:numPr>
        <w:ind w:left="993" w:hanging="567"/>
      </w:pPr>
      <w:r>
        <w:t>Контроль заводских коробов</w:t>
      </w:r>
    </w:p>
    <w:p w14:paraId="26C81C8B" w14:textId="3CF0CB50" w:rsidR="00FE1036" w:rsidRDefault="00FE1036" w:rsidP="00442943">
      <w:pPr>
        <w:pStyle w:val="a4"/>
        <w:numPr>
          <w:ilvl w:val="0"/>
          <w:numId w:val="26"/>
        </w:numPr>
      </w:pPr>
      <w:r>
        <w:t>Пользователь открывает форму «Комплектация» и нажимает на ней кнопку «Завершить маршрут».</w:t>
      </w:r>
    </w:p>
    <w:p w14:paraId="65FBC847" w14:textId="77777777" w:rsidR="00FE1036" w:rsidRDefault="00FE1036" w:rsidP="00442943">
      <w:pPr>
        <w:pStyle w:val="a4"/>
        <w:numPr>
          <w:ilvl w:val="0"/>
          <w:numId w:val="26"/>
        </w:numPr>
      </w:pPr>
      <w:r>
        <w:t>После нажатия на кнопку «Завершить маршрут» система выводит на экран форму «Идентификация».</w:t>
      </w:r>
    </w:p>
    <w:p w14:paraId="073F2616" w14:textId="7D67AA2D" w:rsidR="00FE1036" w:rsidRDefault="00FE1036" w:rsidP="00442943">
      <w:pPr>
        <w:pStyle w:val="a4"/>
        <w:numPr>
          <w:ilvl w:val="0"/>
          <w:numId w:val="26"/>
        </w:numPr>
      </w:pPr>
      <w:r>
        <w:t>На форме «Идентификация» пользователь сканирует штриховой код сот</w:t>
      </w:r>
      <w:r w:rsidR="00931587">
        <w:t>рудника в поле «Уникальный код» и выполняет уточнение по количеству пользователей в бригаде.</w:t>
      </w:r>
    </w:p>
    <w:p w14:paraId="001F68FC" w14:textId="77777777" w:rsidR="00FE1036" w:rsidRDefault="00FE1036" w:rsidP="00442943">
      <w:pPr>
        <w:pStyle w:val="a4"/>
        <w:numPr>
          <w:ilvl w:val="0"/>
          <w:numId w:val="26"/>
        </w:numPr>
      </w:pPr>
      <w:r>
        <w:t>После определения бригады по контролю маршрута комплектации пользователю становится доступно сканирование задания:</w:t>
      </w:r>
    </w:p>
    <w:p w14:paraId="500B4252" w14:textId="505D379D" w:rsidR="00FE1036" w:rsidRDefault="00FE1036" w:rsidP="00442943">
      <w:pPr>
        <w:pStyle w:val="a4"/>
        <w:numPr>
          <w:ilvl w:val="1"/>
          <w:numId w:val="29"/>
        </w:numPr>
        <w:ind w:left="1134" w:hanging="425"/>
      </w:pPr>
      <w:r>
        <w:t>В поле «Грузоместо» пользователь сканирует штриховой код белого короба;</w:t>
      </w:r>
    </w:p>
    <w:p w14:paraId="5AFC1529" w14:textId="04A422C2" w:rsidR="00FE1036" w:rsidRDefault="00FE1036" w:rsidP="00442943">
      <w:pPr>
        <w:pStyle w:val="a4"/>
        <w:numPr>
          <w:ilvl w:val="1"/>
          <w:numId w:val="29"/>
        </w:numPr>
        <w:ind w:left="1134" w:hanging="425"/>
      </w:pPr>
      <w:r>
        <w:t>В поле «Маршрут комплектации» пользователь сканирует штриховой код с бумажной формы «Маршрут комплектации».</w:t>
      </w:r>
    </w:p>
    <w:p w14:paraId="13C4B82A" w14:textId="77777777" w:rsidR="00FE1036" w:rsidRDefault="00FE1036" w:rsidP="00442943">
      <w:pPr>
        <w:pStyle w:val="a4"/>
        <w:numPr>
          <w:ilvl w:val="0"/>
          <w:numId w:val="29"/>
        </w:numPr>
        <w:ind w:left="709"/>
      </w:pPr>
      <w:r>
        <w:t>После сканирования задания пользователь нажимает на кнопку «ОК».</w:t>
      </w:r>
    </w:p>
    <w:p w14:paraId="7CD9D6CE" w14:textId="082A2F59" w:rsidR="00FE1036" w:rsidRDefault="00FE1036" w:rsidP="00442943">
      <w:pPr>
        <w:pStyle w:val="a4"/>
        <w:numPr>
          <w:ilvl w:val="0"/>
          <w:numId w:val="29"/>
        </w:numPr>
        <w:ind w:left="709"/>
      </w:pPr>
      <w:r>
        <w:t>После нажатия на кнопку «ОК» система выводит на экран форму «Завершение маршрута комплектации».</w:t>
      </w:r>
    </w:p>
    <w:p w14:paraId="5567111E" w14:textId="6E6205D0" w:rsidR="00FE1036" w:rsidRDefault="00FE1036" w:rsidP="00442943">
      <w:pPr>
        <w:pStyle w:val="a4"/>
        <w:numPr>
          <w:ilvl w:val="0"/>
          <w:numId w:val="29"/>
        </w:numPr>
        <w:ind w:left="709"/>
      </w:pPr>
      <w:r>
        <w:t xml:space="preserve">Пользователь выполняет визуальный контроль каждой номенклатуры, где проверяет </w:t>
      </w:r>
      <w:r w:rsidRPr="00FE1036">
        <w:t>срок годности, наличие стикера, дефекты товара и его упаковки, комплектность наборов.</w:t>
      </w:r>
    </w:p>
    <w:p w14:paraId="4185DECB" w14:textId="2F9F3F24" w:rsidR="00FE1036" w:rsidRDefault="00FE1036" w:rsidP="00442943">
      <w:pPr>
        <w:pStyle w:val="a4"/>
        <w:numPr>
          <w:ilvl w:val="0"/>
          <w:numId w:val="29"/>
        </w:numPr>
        <w:ind w:left="851" w:hanging="502"/>
      </w:pPr>
      <w:r>
        <w:t>После завершение визуальной проверки пользователь сканирует товар из заводского короба.</w:t>
      </w:r>
      <w:r w:rsidR="00931587">
        <w:t xml:space="preserve"> </w:t>
      </w:r>
      <w:r w:rsidR="00F94701">
        <w:t xml:space="preserve">Допускается сканирование кода </w:t>
      </w:r>
      <w:r w:rsidR="00F94701">
        <w:rPr>
          <w:lang w:val="en-US"/>
        </w:rPr>
        <w:t>SSCC</w:t>
      </w:r>
      <w:r w:rsidR="00F94701">
        <w:t xml:space="preserve"> с заводского короба, при этом, количество товара, которое закреплено за сканируемым кодом </w:t>
      </w:r>
      <w:r w:rsidR="00F94701">
        <w:rPr>
          <w:lang w:val="en-US"/>
        </w:rPr>
        <w:t>SSCC</w:t>
      </w:r>
      <w:r w:rsidR="00F94701" w:rsidRPr="00F94701">
        <w:t xml:space="preserve"> </w:t>
      </w:r>
      <w:r w:rsidR="00F94701">
        <w:t xml:space="preserve">будет автоматически указано в поле </w:t>
      </w:r>
      <w:r w:rsidR="00F94701" w:rsidRPr="00F94701">
        <w:rPr>
          <w:b/>
          <w:i/>
        </w:rPr>
        <w:t>Проверено</w:t>
      </w:r>
      <w:r w:rsidR="00F94701">
        <w:t>.</w:t>
      </w:r>
      <w:r w:rsidR="00F94701">
        <w:br/>
      </w:r>
      <w:r w:rsidR="00F94701" w:rsidRPr="00775A34">
        <w:rPr>
          <w:b/>
          <w:highlight w:val="yellow"/>
        </w:rPr>
        <w:t>Изменение процесса:</w:t>
      </w:r>
      <w:r w:rsidR="00F94701">
        <w:br/>
      </w:r>
      <w:r w:rsidR="00775A34" w:rsidRPr="00775A34">
        <w:rPr>
          <w:i/>
        </w:rPr>
        <w:t>Если в заводском</w:t>
      </w:r>
      <w:r w:rsidR="001F0989">
        <w:rPr>
          <w:i/>
        </w:rPr>
        <w:t xml:space="preserve"> коробе не маркируемый</w:t>
      </w:r>
      <w:r w:rsidR="00775A34" w:rsidRPr="00775A34">
        <w:rPr>
          <w:i/>
        </w:rPr>
        <w:t xml:space="preserve"> или маркируемый товар, но без признака сервиса «Магнитка» в заявке, то</w:t>
      </w:r>
      <w:r w:rsidR="00D84456">
        <w:rPr>
          <w:i/>
        </w:rPr>
        <w:t xml:space="preserve"> система должна</w:t>
      </w:r>
      <w:r w:rsidR="00775A34" w:rsidRPr="00775A34">
        <w:rPr>
          <w:i/>
        </w:rPr>
        <w:t xml:space="preserve"> </w:t>
      </w:r>
      <w:commentRangeStart w:id="3"/>
      <w:commentRangeStart w:id="4"/>
      <w:commentRangeStart w:id="5"/>
      <w:r w:rsidR="005652E4">
        <w:rPr>
          <w:i/>
        </w:rPr>
        <w:t>треб</w:t>
      </w:r>
      <w:r w:rsidR="00D84456">
        <w:rPr>
          <w:i/>
        </w:rPr>
        <w:t xml:space="preserve">овать сканирование </w:t>
      </w:r>
      <w:r w:rsidR="00D84456">
        <w:rPr>
          <w:i/>
          <w:lang w:val="en-US"/>
        </w:rPr>
        <w:t>SSCC</w:t>
      </w:r>
      <w:r w:rsidR="00D84456">
        <w:rPr>
          <w:i/>
        </w:rPr>
        <w:t xml:space="preserve"> кода короба или штриховой код упаковки</w:t>
      </w:r>
      <w:commentRangeEnd w:id="3"/>
      <w:r w:rsidR="00D84456">
        <w:rPr>
          <w:i/>
        </w:rPr>
        <w:t>, при этом система не должна позволять выполнять поштучное сканирование товара</w:t>
      </w:r>
      <w:r w:rsidR="00F47E2E">
        <w:rPr>
          <w:rStyle w:val="af8"/>
          <w:rFonts w:ascii="Arial" w:hAnsi="Arial"/>
        </w:rPr>
        <w:commentReference w:id="3"/>
      </w:r>
      <w:commentRangeEnd w:id="4"/>
      <w:r w:rsidR="005652E4">
        <w:rPr>
          <w:rStyle w:val="af8"/>
          <w:rFonts w:ascii="Arial" w:hAnsi="Arial"/>
        </w:rPr>
        <w:commentReference w:id="4"/>
      </w:r>
      <w:commentRangeEnd w:id="5"/>
      <w:r w:rsidR="008839AE">
        <w:rPr>
          <w:rStyle w:val="af8"/>
          <w:rFonts w:ascii="Arial" w:hAnsi="Arial"/>
        </w:rPr>
        <w:commentReference w:id="5"/>
      </w:r>
      <w:r w:rsidR="00775A34" w:rsidRPr="00775A34">
        <w:rPr>
          <w:i/>
        </w:rPr>
        <w:t>.</w:t>
      </w:r>
      <w:r w:rsidR="00D84456">
        <w:rPr>
          <w:i/>
        </w:rPr>
        <w:t xml:space="preserve"> В результате, добавляется новая логика заполнения поля </w:t>
      </w:r>
      <w:r w:rsidR="00D84456" w:rsidRPr="00D84456">
        <w:rPr>
          <w:b/>
          <w:i/>
        </w:rPr>
        <w:t>Проверено</w:t>
      </w:r>
      <w:r w:rsidR="00D84456">
        <w:rPr>
          <w:i/>
        </w:rPr>
        <w:t xml:space="preserve">, если </w:t>
      </w:r>
      <w:r w:rsidR="00D84456">
        <w:rPr>
          <w:i/>
        </w:rPr>
        <w:lastRenderedPageBreak/>
        <w:t>сканируется штриховой код упаковки – система будет записывать</w:t>
      </w:r>
      <w:r w:rsidR="00775A34" w:rsidRPr="00775A34">
        <w:rPr>
          <w:i/>
        </w:rPr>
        <w:t xml:space="preserve"> в поле </w:t>
      </w:r>
      <w:r w:rsidR="00775A34" w:rsidRPr="00D84456">
        <w:rPr>
          <w:b/>
          <w:i/>
        </w:rPr>
        <w:t>Проверено</w:t>
      </w:r>
      <w:r w:rsidR="00775A34" w:rsidRPr="00775A34">
        <w:rPr>
          <w:i/>
        </w:rPr>
        <w:t xml:space="preserve"> количе</w:t>
      </w:r>
      <w:r w:rsidR="00D84456">
        <w:rPr>
          <w:i/>
        </w:rPr>
        <w:t>ство, которое числится в системе</w:t>
      </w:r>
      <w:r w:rsidR="00775A34" w:rsidRPr="00775A34">
        <w:rPr>
          <w:i/>
        </w:rPr>
        <w:t xml:space="preserve"> за сканируемым заводским коробом</w:t>
      </w:r>
      <w:r w:rsidR="00A201E8">
        <w:rPr>
          <w:i/>
        </w:rPr>
        <w:t xml:space="preserve"> в справочнике</w:t>
      </w:r>
      <w:bookmarkStart w:id="6" w:name="_GoBack"/>
      <w:bookmarkEnd w:id="6"/>
      <w:r w:rsidR="00D84456">
        <w:rPr>
          <w:i/>
        </w:rPr>
        <w:t xml:space="preserve"> Штрих-коды упаковки</w:t>
      </w:r>
      <w:r w:rsidR="00775A34" w:rsidRPr="00775A34">
        <w:rPr>
          <w:i/>
        </w:rPr>
        <w:t>.</w:t>
      </w:r>
      <w:r w:rsidR="00664B58">
        <w:rPr>
          <w:i/>
        </w:rPr>
        <w:br/>
        <w:t>Согласно настройке, система будет требовать выполнять проверку поштучно, например, в каждом 10ом заводском коробе.</w:t>
      </w:r>
    </w:p>
    <w:p w14:paraId="1EB02855" w14:textId="768D9A4E" w:rsidR="00931587" w:rsidRDefault="00931587" w:rsidP="00442943">
      <w:pPr>
        <w:pStyle w:val="a4"/>
        <w:numPr>
          <w:ilvl w:val="0"/>
          <w:numId w:val="29"/>
        </w:numPr>
        <w:ind w:left="851" w:hanging="502"/>
      </w:pPr>
      <w:r>
        <w:t>При обнаружении брака пользователь меняет режим устанавливая признак на поле «Учет брака», при сканировании товара, учет происходит в поле «Брак».</w:t>
      </w:r>
      <w:r w:rsidR="00664B58">
        <w:br/>
      </w:r>
      <w:r w:rsidR="00664B58" w:rsidRPr="00233B5F">
        <w:rPr>
          <w:b/>
          <w:highlight w:val="yellow"/>
        </w:rPr>
        <w:t>Изменение процесса:</w:t>
      </w:r>
      <w:r w:rsidR="00664B58">
        <w:br/>
      </w:r>
      <w:r w:rsidR="00664B58" w:rsidRPr="00233B5F">
        <w:rPr>
          <w:i/>
        </w:rPr>
        <w:t xml:space="preserve">Если после сканирования </w:t>
      </w:r>
      <w:r w:rsidR="00664B58" w:rsidRPr="00233B5F">
        <w:rPr>
          <w:i/>
          <w:lang w:val="en-US"/>
        </w:rPr>
        <w:t>SSCC</w:t>
      </w:r>
      <w:r w:rsidR="00664B58" w:rsidRPr="00233B5F">
        <w:rPr>
          <w:i/>
        </w:rPr>
        <w:t xml:space="preserve"> кода или штрихового кода заводского </w:t>
      </w:r>
      <w:r w:rsidR="00233B5F">
        <w:rPr>
          <w:i/>
        </w:rPr>
        <w:t xml:space="preserve">короба, пока маршрутная карта еще не готова к завершению, </w:t>
      </w:r>
      <w:r w:rsidR="00233B5F" w:rsidRPr="00233B5F">
        <w:rPr>
          <w:i/>
        </w:rPr>
        <w:t xml:space="preserve">пользователь обнаружит в коробе дефектуру, то он должен обратится к старшему смены, который будет иметь особые права на нажатия на кнопку «Перепроверить поштучно». В этом случае данные о отсканированном </w:t>
      </w:r>
      <w:r w:rsidR="00233B5F" w:rsidRPr="00233B5F">
        <w:rPr>
          <w:i/>
          <w:lang w:val="en-US"/>
        </w:rPr>
        <w:t>SSCC</w:t>
      </w:r>
      <w:r w:rsidR="00233B5F" w:rsidRPr="00233B5F">
        <w:rPr>
          <w:i/>
        </w:rPr>
        <w:t xml:space="preserve"> коде или штриховом коде заводского короба будут аннулированы и вместо этого система позволить выполнить контроль короба поштучно. Данные для заполнения формы «Отчет по операциям» будут так же скорректированы.</w:t>
      </w:r>
      <w:r w:rsidR="00233B5F">
        <w:rPr>
          <w:i/>
        </w:rPr>
        <w:br/>
        <w:t>Если дефект товара в коробе выявлен пользователем после того, как маршрутная карта стала готова к завершению, то такой вопрос решается в административном порядке со старшим смены.</w:t>
      </w:r>
    </w:p>
    <w:p w14:paraId="6707F91A" w14:textId="2D722AF6" w:rsidR="00931587" w:rsidRDefault="00931587" w:rsidP="00442943">
      <w:pPr>
        <w:pStyle w:val="a4"/>
        <w:numPr>
          <w:ilvl w:val="0"/>
          <w:numId w:val="29"/>
        </w:numPr>
        <w:ind w:left="851" w:hanging="502"/>
      </w:pPr>
      <w:r>
        <w:t>Если был обнаружен брак, то пользователь относит его к старшему смены.</w:t>
      </w:r>
    </w:p>
    <w:p w14:paraId="0FE6EC8C" w14:textId="0D1E4B40" w:rsidR="000D7D07" w:rsidRDefault="000D7D07" w:rsidP="00442943">
      <w:pPr>
        <w:pStyle w:val="a4"/>
        <w:numPr>
          <w:ilvl w:val="0"/>
          <w:numId w:val="29"/>
        </w:numPr>
        <w:ind w:left="851" w:hanging="502"/>
      </w:pPr>
      <w:r>
        <w:t>После завершения сканирования всех товаров, пользователь переключается на закладку «Излишки» и выполняет сверку по их наличию.</w:t>
      </w:r>
    </w:p>
    <w:p w14:paraId="5E398A8C" w14:textId="57043B8F" w:rsidR="000D7D07" w:rsidRDefault="000D7D07" w:rsidP="00442943">
      <w:pPr>
        <w:pStyle w:val="a4"/>
        <w:numPr>
          <w:ilvl w:val="0"/>
          <w:numId w:val="29"/>
        </w:numPr>
        <w:ind w:left="851" w:hanging="502"/>
      </w:pPr>
      <w:r>
        <w:t>Пользователь складывает весть отсканированный товар в короб, соблюдая требования укладки товара в заводской короб. Если ВГХ заводского короба меньше стандартного, то пользователь перекладывает заводской короб в малый стандартный</w:t>
      </w:r>
      <w:r w:rsidR="00A329FC">
        <w:t xml:space="preserve"> упаковочный</w:t>
      </w:r>
      <w:r>
        <w:t xml:space="preserve"> короб, заполняя пространство внутри упаковочной пленкой.</w:t>
      </w:r>
    </w:p>
    <w:p w14:paraId="4DC72552" w14:textId="7BF458B5" w:rsidR="000D7D07" w:rsidRDefault="000D7D07" w:rsidP="00442943">
      <w:pPr>
        <w:pStyle w:val="a4"/>
        <w:numPr>
          <w:ilvl w:val="0"/>
          <w:numId w:val="29"/>
        </w:numPr>
        <w:ind w:left="851" w:hanging="502"/>
      </w:pPr>
      <w:r>
        <w:t>Пользователь переключается на вкладку «Контроль» и нажимает на кнопку «Грузоместо-короб».</w:t>
      </w:r>
    </w:p>
    <w:p w14:paraId="67FC005A" w14:textId="6D2FDA63" w:rsidR="000D7D07" w:rsidRDefault="000D7D07" w:rsidP="00442943">
      <w:pPr>
        <w:pStyle w:val="a4"/>
        <w:numPr>
          <w:ilvl w:val="0"/>
          <w:numId w:val="29"/>
        </w:numPr>
        <w:ind w:left="851" w:hanging="502"/>
      </w:pPr>
      <w:r>
        <w:t>При нажатии на кнопку «Грузоместо-короб»</w:t>
      </w:r>
      <w:r w:rsidR="00E3164E">
        <w:t xml:space="preserve"> система выводит на экран одноименную форму «Грузоместо-короб», на которой пользователь сканирует белый штриховой код упаковочного короба в поле «Штрих-код грузоместа»</w:t>
      </w:r>
      <w:r w:rsidR="00A329FC">
        <w:t xml:space="preserve"> и нажимает на кнопку «ОК».</w:t>
      </w:r>
    </w:p>
    <w:p w14:paraId="5FD9FF2D" w14:textId="09F24DA0" w:rsidR="00A329FC" w:rsidRDefault="00A329FC" w:rsidP="00442943">
      <w:pPr>
        <w:pStyle w:val="a4"/>
        <w:numPr>
          <w:ilvl w:val="0"/>
          <w:numId w:val="29"/>
        </w:numPr>
        <w:ind w:left="851" w:hanging="502"/>
      </w:pPr>
      <w:r>
        <w:t>Пользователь</w:t>
      </w:r>
      <w:r w:rsidR="001A1D82">
        <w:t xml:space="preserve"> обклеивает и</w:t>
      </w:r>
      <w:r>
        <w:t xml:space="preserve"> ставит упаковочный короб на конвейер.</w:t>
      </w:r>
    </w:p>
    <w:p w14:paraId="2F98991D" w14:textId="3DBE13E2" w:rsidR="00775A34" w:rsidRDefault="00775A34" w:rsidP="00442943">
      <w:pPr>
        <w:pStyle w:val="a4"/>
        <w:numPr>
          <w:ilvl w:val="0"/>
          <w:numId w:val="29"/>
        </w:numPr>
        <w:ind w:left="851" w:hanging="502"/>
      </w:pPr>
      <w:r>
        <w:t>Система анализирует количество проконтролированного товара по маршрутной карте и учитывает его создавая запись на форме «Отчет по операциям» с типом операции «Проконтролировано штук», указывая в записи данные о проделанной работе по контролю.</w:t>
      </w:r>
      <w:r>
        <w:br/>
      </w:r>
      <w:r w:rsidRPr="00B0392A">
        <w:rPr>
          <w:b/>
          <w:highlight w:val="yellow"/>
        </w:rPr>
        <w:t>Изменение процесса:</w:t>
      </w:r>
      <w:r>
        <w:br/>
      </w:r>
      <w:r w:rsidRPr="00B0392A">
        <w:rPr>
          <w:i/>
        </w:rPr>
        <w:t xml:space="preserve">Если сканировался не товар, а </w:t>
      </w:r>
      <w:r w:rsidRPr="00B0392A">
        <w:rPr>
          <w:i/>
          <w:lang w:val="en-US"/>
        </w:rPr>
        <w:t>SSCC</w:t>
      </w:r>
      <w:r w:rsidRPr="00B0392A">
        <w:rPr>
          <w:i/>
        </w:rPr>
        <w:t xml:space="preserve"> код или штриховой код заводского короба, то система проанализирует сколько таких коробов было успешно отсканировано и создаст запись на форме «Отчет по операциям» с типом операции «Проконтролировано коробов», указывая в записи данные о проделанной работе по контролю</w:t>
      </w:r>
      <w:r w:rsidR="000E16BA">
        <w:rPr>
          <w:i/>
        </w:rPr>
        <w:t>.</w:t>
      </w:r>
    </w:p>
    <w:p w14:paraId="6185995A" w14:textId="1C1D4686" w:rsidR="00383365" w:rsidRDefault="00383365" w:rsidP="00DA1E39">
      <w:pPr>
        <w:pStyle w:val="a4"/>
      </w:pPr>
    </w:p>
    <w:p w14:paraId="7D811986" w14:textId="152F0AF6" w:rsidR="002E7E4E" w:rsidRDefault="002E7E4E" w:rsidP="00780397">
      <w:pPr>
        <w:pStyle w:val="a4"/>
      </w:pPr>
    </w:p>
    <w:p w14:paraId="48C44400" w14:textId="30DB603A" w:rsidR="001B45F3" w:rsidRDefault="001B45F3" w:rsidP="00780397">
      <w:pPr>
        <w:pStyle w:val="a4"/>
      </w:pPr>
    </w:p>
    <w:p w14:paraId="6B076D4E" w14:textId="105EF1C1" w:rsidR="001B45F3" w:rsidRDefault="001B45F3" w:rsidP="00780397">
      <w:pPr>
        <w:pStyle w:val="a4"/>
      </w:pPr>
    </w:p>
    <w:p w14:paraId="256D2506" w14:textId="77777777" w:rsidR="001B45F3" w:rsidRPr="002E7E4E" w:rsidRDefault="001B45F3" w:rsidP="00780397">
      <w:pPr>
        <w:pStyle w:val="a4"/>
      </w:pPr>
    </w:p>
    <w:p w14:paraId="6684AC46" w14:textId="5EB115D6" w:rsidR="007F3C4B" w:rsidRDefault="007F3C4B" w:rsidP="0041456B">
      <w:pPr>
        <w:pStyle w:val="a4"/>
        <w:ind w:firstLine="0"/>
      </w:pPr>
    </w:p>
    <w:p w14:paraId="4A9F9CEA" w14:textId="7DB4F89E" w:rsidR="002C4E00" w:rsidRDefault="002C4E00" w:rsidP="0041456B">
      <w:pPr>
        <w:pStyle w:val="a4"/>
        <w:ind w:firstLine="0"/>
      </w:pPr>
    </w:p>
    <w:p w14:paraId="22B2ADED" w14:textId="5D11C5D9" w:rsidR="002C4E00" w:rsidRDefault="002C4E00" w:rsidP="0041456B">
      <w:pPr>
        <w:pStyle w:val="a4"/>
        <w:ind w:firstLine="0"/>
      </w:pPr>
    </w:p>
    <w:p w14:paraId="0DE00FBE" w14:textId="386DB4C4" w:rsidR="002C4E00" w:rsidRDefault="002C4E00" w:rsidP="0041456B">
      <w:pPr>
        <w:pStyle w:val="a4"/>
        <w:ind w:firstLine="0"/>
      </w:pPr>
    </w:p>
    <w:p w14:paraId="63BC9F4A" w14:textId="4FA83F2E" w:rsidR="002C4E00" w:rsidRDefault="002C4E00" w:rsidP="0041456B">
      <w:pPr>
        <w:pStyle w:val="a4"/>
        <w:ind w:firstLine="0"/>
      </w:pPr>
    </w:p>
    <w:p w14:paraId="048CBA6E" w14:textId="7AC77BF5" w:rsidR="002C4E00" w:rsidRDefault="002C4E00" w:rsidP="0041456B">
      <w:pPr>
        <w:pStyle w:val="a4"/>
        <w:ind w:firstLine="0"/>
      </w:pPr>
    </w:p>
    <w:p w14:paraId="51EB4E01" w14:textId="14DABC0A" w:rsidR="002C4E00" w:rsidRDefault="002C4E00" w:rsidP="0041456B">
      <w:pPr>
        <w:pStyle w:val="a4"/>
        <w:ind w:firstLine="0"/>
      </w:pPr>
    </w:p>
    <w:p w14:paraId="266C8B8C" w14:textId="17983048" w:rsidR="002C4E00" w:rsidRDefault="002C4E00" w:rsidP="0041456B">
      <w:pPr>
        <w:pStyle w:val="a4"/>
        <w:ind w:firstLine="0"/>
      </w:pPr>
    </w:p>
    <w:p w14:paraId="1295C996" w14:textId="2285CD72" w:rsidR="002C4E00" w:rsidRDefault="002C4E00" w:rsidP="0041456B">
      <w:pPr>
        <w:pStyle w:val="a4"/>
        <w:ind w:firstLine="0"/>
      </w:pPr>
    </w:p>
    <w:p w14:paraId="02274B69" w14:textId="77777777" w:rsidR="00367564" w:rsidRPr="00B14C0B" w:rsidRDefault="00367564" w:rsidP="0041456B">
      <w:pPr>
        <w:pStyle w:val="a4"/>
        <w:ind w:firstLine="0"/>
      </w:pPr>
    </w:p>
    <w:p w14:paraId="03B28A70" w14:textId="16C437F1" w:rsidR="001777ED" w:rsidRPr="00367564" w:rsidRDefault="0051053F" w:rsidP="00367564">
      <w:pPr>
        <w:pStyle w:val="10"/>
      </w:pPr>
      <w:r>
        <w:t xml:space="preserve">Планируемые </w:t>
      </w:r>
      <w:r w:rsidR="00367564">
        <w:t>доработки</w:t>
      </w:r>
    </w:p>
    <w:p w14:paraId="60E095B2" w14:textId="25658C0B" w:rsidR="00C831E4" w:rsidRPr="00C831E4" w:rsidRDefault="00C831E4" w:rsidP="00C831E4">
      <w:pPr>
        <w:pStyle w:val="10"/>
        <w:rPr>
          <w:sz w:val="24"/>
        </w:rPr>
      </w:pPr>
      <w:r w:rsidRPr="00C831E4">
        <w:rPr>
          <w:sz w:val="24"/>
        </w:rPr>
        <w:t>Контроль товара</w:t>
      </w:r>
    </w:p>
    <w:p w14:paraId="12579261" w14:textId="77777777" w:rsidR="00C831E4" w:rsidRPr="006E54FF" w:rsidRDefault="00C831E4" w:rsidP="00C831E4">
      <w:pPr>
        <w:pStyle w:val="a4"/>
        <w:ind w:firstLine="0"/>
      </w:pPr>
      <w:r w:rsidRPr="00F06110">
        <w:rPr>
          <w:b/>
        </w:rPr>
        <w:t>В</w:t>
      </w:r>
      <w:r w:rsidRPr="006E54FF">
        <w:rPr>
          <w:b/>
        </w:rPr>
        <w:t xml:space="preserve"> </w:t>
      </w:r>
      <w:r w:rsidRPr="00E56A70">
        <w:rPr>
          <w:b/>
          <w:lang w:val="en-US"/>
        </w:rPr>
        <w:t>MS</w:t>
      </w:r>
      <w:r w:rsidRPr="006E54FF">
        <w:rPr>
          <w:b/>
        </w:rPr>
        <w:t xml:space="preserve"> </w:t>
      </w:r>
      <w:r w:rsidRPr="00E56A70">
        <w:rPr>
          <w:b/>
          <w:lang w:val="en-US"/>
        </w:rPr>
        <w:t>Dynamics</w:t>
      </w:r>
      <w:r w:rsidRPr="006E54FF">
        <w:rPr>
          <w:b/>
        </w:rPr>
        <w:t xml:space="preserve"> </w:t>
      </w:r>
      <w:r w:rsidRPr="00E56A70">
        <w:rPr>
          <w:b/>
          <w:lang w:val="en-US"/>
        </w:rPr>
        <w:t>AX</w:t>
      </w:r>
      <w:r w:rsidRPr="006E54FF">
        <w:rPr>
          <w:b/>
        </w:rPr>
        <w:t>2012</w:t>
      </w:r>
      <w:r w:rsidRPr="006E54FF">
        <w:t xml:space="preserve"> </w:t>
      </w:r>
      <w:r w:rsidRPr="00F06110">
        <w:rPr>
          <w:b/>
          <w:lang w:val="en-US"/>
        </w:rPr>
        <w:t>WMS</w:t>
      </w:r>
      <w:r w:rsidRPr="006E54FF">
        <w:rPr>
          <w:b/>
        </w:rPr>
        <w:t>:</w:t>
      </w:r>
    </w:p>
    <w:p w14:paraId="44973F39" w14:textId="4E2A2646" w:rsidR="00C831E4" w:rsidRDefault="00367564" w:rsidP="00442943">
      <w:pPr>
        <w:pStyle w:val="a4"/>
        <w:numPr>
          <w:ilvl w:val="0"/>
          <w:numId w:val="46"/>
        </w:numPr>
      </w:pPr>
      <w:r>
        <w:t xml:space="preserve">Новая складская операция «Проконтролировано </w:t>
      </w:r>
      <w:commentRangeStart w:id="7"/>
      <w:commentRangeStart w:id="8"/>
      <w:r w:rsidR="005652E4">
        <w:t>коробов</w:t>
      </w:r>
      <w:commentRangeEnd w:id="7"/>
      <w:r w:rsidR="00F47E2E">
        <w:rPr>
          <w:rStyle w:val="af8"/>
          <w:rFonts w:ascii="Arial" w:hAnsi="Arial"/>
        </w:rPr>
        <w:commentReference w:id="7"/>
      </w:r>
      <w:commentRangeEnd w:id="8"/>
      <w:r w:rsidR="005652E4">
        <w:rPr>
          <w:rStyle w:val="af8"/>
          <w:rFonts w:ascii="Arial" w:hAnsi="Arial"/>
        </w:rPr>
        <w:commentReference w:id="8"/>
      </w:r>
      <w:r>
        <w:t>»;</w:t>
      </w:r>
    </w:p>
    <w:p w14:paraId="22306EF8" w14:textId="1166257C" w:rsidR="00367564" w:rsidRDefault="00367564" w:rsidP="00442943">
      <w:pPr>
        <w:pStyle w:val="a4"/>
        <w:numPr>
          <w:ilvl w:val="0"/>
          <w:numId w:val="46"/>
        </w:numPr>
      </w:pPr>
      <w:r>
        <w:t>Плановая поштучная проверка коробов по счетчику;</w:t>
      </w:r>
    </w:p>
    <w:p w14:paraId="3A7CF31B" w14:textId="0F9BBD30" w:rsidR="00367564" w:rsidRDefault="00367564" w:rsidP="00442943">
      <w:pPr>
        <w:pStyle w:val="a4"/>
        <w:numPr>
          <w:ilvl w:val="0"/>
          <w:numId w:val="46"/>
        </w:numPr>
      </w:pPr>
      <w:r>
        <w:t>Реализация возможности перепроверять короба поштучно;</w:t>
      </w:r>
    </w:p>
    <w:p w14:paraId="64B5A6F0" w14:textId="14688C4A" w:rsidR="00367564" w:rsidRDefault="00367564" w:rsidP="00442943">
      <w:pPr>
        <w:pStyle w:val="a4"/>
        <w:numPr>
          <w:ilvl w:val="0"/>
          <w:numId w:val="46"/>
        </w:numPr>
      </w:pPr>
      <w:r>
        <w:t>Проверить алгоритм формирования маршрутных карт на смешивание маркируемого и не маркируемого товара;</w:t>
      </w:r>
    </w:p>
    <w:p w14:paraId="09DAAED4" w14:textId="31CCEA51" w:rsidR="00367564" w:rsidRDefault="00367564" w:rsidP="00442943">
      <w:pPr>
        <w:pStyle w:val="a4"/>
        <w:numPr>
          <w:ilvl w:val="0"/>
          <w:numId w:val="46"/>
        </w:numPr>
      </w:pPr>
      <w:r>
        <w:t>Проверка на отправку кодов маркировки при отправке откликов.</w:t>
      </w:r>
    </w:p>
    <w:p w14:paraId="4D51CCEF" w14:textId="77777777" w:rsidR="001777ED" w:rsidRPr="004F67BE" w:rsidRDefault="001777ED" w:rsidP="001777ED">
      <w:pPr>
        <w:pStyle w:val="a4"/>
        <w:ind w:left="720" w:firstLine="0"/>
      </w:pPr>
    </w:p>
    <w:p w14:paraId="2852E64B" w14:textId="08A1EB64" w:rsidR="00484BB4" w:rsidRPr="00367564" w:rsidRDefault="00484BB4" w:rsidP="008720F2">
      <w:pPr>
        <w:pStyle w:val="a4"/>
        <w:ind w:firstLine="0"/>
      </w:pPr>
    </w:p>
    <w:p w14:paraId="00D59E45" w14:textId="00130531" w:rsidR="00247207" w:rsidRDefault="006B06AA" w:rsidP="00060496">
      <w:pPr>
        <w:pStyle w:val="10"/>
      </w:pPr>
      <w:r>
        <w:t>Будущие активности (за рамками текущего этапа)</w:t>
      </w:r>
    </w:p>
    <w:p w14:paraId="06BA30D1" w14:textId="0AEA6B2A" w:rsidR="00247207" w:rsidRPr="00247207" w:rsidRDefault="00714860" w:rsidP="00DB3B6F">
      <w:pPr>
        <w:pStyle w:val="a4"/>
        <w:numPr>
          <w:ilvl w:val="0"/>
          <w:numId w:val="12"/>
        </w:numPr>
      </w:pPr>
      <w:r>
        <w:t xml:space="preserve">В </w:t>
      </w:r>
      <w:r w:rsidR="006B06AA">
        <w:t xml:space="preserve">рамках </w:t>
      </w:r>
      <w:r w:rsidR="00AF6658">
        <w:t xml:space="preserve">текущей активности будет выполнена общая оценка трудозатрат по реализации </w:t>
      </w:r>
      <w:r w:rsidR="00367564">
        <w:t>задачи</w:t>
      </w:r>
      <w:r w:rsidR="00AF6658">
        <w:t>.</w:t>
      </w:r>
    </w:p>
    <w:sectPr w:rsidR="00247207" w:rsidRPr="00247207" w:rsidSect="00464AB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Matveev Dmitriy" w:date="2025-06-09T14:05:00Z" w:initials="MD">
    <w:p w14:paraId="6435CBC4" w14:textId="25160E1E" w:rsidR="00F47E2E" w:rsidRDefault="00F47E2E">
      <w:pPr>
        <w:pStyle w:val="af9"/>
      </w:pPr>
      <w:r>
        <w:rPr>
          <w:rStyle w:val="af8"/>
        </w:rPr>
        <w:annotationRef/>
      </w:r>
      <w:r>
        <w:t>Требуется.</w:t>
      </w:r>
    </w:p>
  </w:comment>
  <w:comment w:id="4" w:author="Aleksey I Kuznetsov" w:date="2025-06-09T14:43:00Z" w:initials="AIK">
    <w:p w14:paraId="728A3C1F" w14:textId="6753C1FF" w:rsidR="005652E4" w:rsidRDefault="005652E4">
      <w:pPr>
        <w:pStyle w:val="af9"/>
      </w:pPr>
      <w:r>
        <w:rPr>
          <w:rStyle w:val="af8"/>
        </w:rPr>
        <w:annotationRef/>
      </w:r>
      <w:r>
        <w:t>Исправил.</w:t>
      </w:r>
    </w:p>
  </w:comment>
  <w:comment w:id="5" w:author="Matveev Dmitriy" w:date="2025-06-09T18:18:00Z" w:initials="MD">
    <w:p w14:paraId="073348BF" w14:textId="5989EBAB" w:rsidR="008839AE" w:rsidRPr="008839AE" w:rsidRDefault="008839AE">
      <w:pPr>
        <w:pStyle w:val="af9"/>
      </w:pPr>
      <w:r>
        <w:rPr>
          <w:rStyle w:val="af8"/>
        </w:rPr>
        <w:annotationRef/>
      </w:r>
      <w:r>
        <w:t xml:space="preserve">То требовать сканирование </w:t>
      </w:r>
      <w:r>
        <w:rPr>
          <w:lang w:val="en-US"/>
        </w:rPr>
        <w:t>SSCC</w:t>
      </w:r>
      <w:r>
        <w:t xml:space="preserve"> или ШК упаковки, не допускать штучный контроль.</w:t>
      </w:r>
    </w:p>
  </w:comment>
  <w:comment w:id="7" w:author="Matveev Dmitriy" w:date="2025-06-09T14:07:00Z" w:initials="MD">
    <w:p w14:paraId="04E6E696" w14:textId="3A02DC62" w:rsidR="00F47E2E" w:rsidRDefault="00F47E2E">
      <w:pPr>
        <w:pStyle w:val="af9"/>
      </w:pPr>
      <w:r>
        <w:rPr>
          <w:rStyle w:val="af8"/>
        </w:rPr>
        <w:annotationRef/>
      </w:r>
      <w:r>
        <w:t>Коробов</w:t>
      </w:r>
    </w:p>
  </w:comment>
  <w:comment w:id="8" w:author="Aleksey I Kuznetsov" w:date="2025-06-09T14:44:00Z" w:initials="AIK">
    <w:p w14:paraId="1F231D7B" w14:textId="6A922B49" w:rsidR="005652E4" w:rsidRDefault="005652E4">
      <w:pPr>
        <w:pStyle w:val="af9"/>
      </w:pPr>
      <w:r>
        <w:rPr>
          <w:rStyle w:val="af8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435CBC4" w15:done="1"/>
  <w15:commentEx w15:paraId="728A3C1F" w15:paraIdParent="6435CBC4" w15:done="1"/>
  <w15:commentEx w15:paraId="073348BF" w15:paraIdParent="6435CBC4" w15:done="1"/>
  <w15:commentEx w15:paraId="04E6E696" w15:done="1"/>
  <w15:commentEx w15:paraId="1F231D7B" w15:paraIdParent="04E6E696" w15:done="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AF367C" w14:textId="77777777" w:rsidR="001B48CD" w:rsidRDefault="001B48CD">
      <w:r>
        <w:separator/>
      </w:r>
    </w:p>
  </w:endnote>
  <w:endnote w:type="continuationSeparator" w:id="0">
    <w:p w14:paraId="1F1A6713" w14:textId="77777777" w:rsidR="001B48CD" w:rsidRDefault="001B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F0C19C" w14:textId="739B9F6B" w:rsidR="00664B58" w:rsidRPr="00D9272E" w:rsidRDefault="00664B58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Бизнес процесс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Контроль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A201E8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A201E8">
      <w:rPr>
        <w:noProof/>
        <w:sz w:val="18"/>
        <w:szCs w:val="18"/>
      </w:rPr>
      <w:t>4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4EA46" w14:textId="6907A774" w:rsidR="00664B58" w:rsidRPr="008638AB" w:rsidRDefault="001B48CD" w:rsidP="009A06F5">
    <w:pPr>
      <w:pStyle w:val="af3"/>
      <w:pBdr>
        <w:top w:val="single" w:sz="12" w:space="1" w:color="auto"/>
      </w:pBdr>
      <w:rPr>
        <w:rFonts w:ascii="Times New Roman" w:hAnsi="Times New Roman"/>
        <w:sz w:val="18"/>
        <w:szCs w:val="18"/>
      </w:rPr>
    </w:pP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64B58">
          <w:rPr>
            <w:rFonts w:ascii="Times New Roman" w:hAnsi="Times New Roman"/>
            <w:sz w:val="18"/>
            <w:szCs w:val="18"/>
          </w:rPr>
          <w:t>Контроль</w:t>
        </w:r>
      </w:sdtContent>
    </w:sdt>
    <w:r w:rsidR="00664B58" w:rsidRPr="008638AB">
      <w:rPr>
        <w:rFonts w:ascii="Times New Roman" w:hAnsi="Times New Roman"/>
        <w:sz w:val="18"/>
        <w:szCs w:val="18"/>
      </w:rPr>
      <w:tab/>
    </w:r>
    <w:r w:rsidR="00664B58">
      <w:rPr>
        <w:rFonts w:ascii="Times New Roman" w:hAnsi="Times New Roman"/>
        <w:sz w:val="18"/>
        <w:szCs w:val="18"/>
      </w:rPr>
      <w:t xml:space="preserve">  </w:t>
    </w:r>
    <w:r w:rsidR="00664B58" w:rsidRPr="008638AB">
      <w:rPr>
        <w:rFonts w:ascii="Times New Roman" w:hAnsi="Times New Roman"/>
        <w:sz w:val="18"/>
        <w:szCs w:val="18"/>
      </w:rPr>
      <w:t>стр.</w:t>
    </w:r>
    <w:r w:rsidR="00664B58" w:rsidRPr="008638AB">
      <w:rPr>
        <w:rFonts w:ascii="Times New Roman" w:hAnsi="Times New Roman"/>
        <w:sz w:val="18"/>
        <w:szCs w:val="18"/>
      </w:rPr>
      <w:fldChar w:fldCharType="begin"/>
    </w:r>
    <w:r w:rsidR="00664B58" w:rsidRPr="008638AB">
      <w:rPr>
        <w:rFonts w:ascii="Times New Roman" w:hAnsi="Times New Roman"/>
        <w:sz w:val="18"/>
        <w:szCs w:val="18"/>
      </w:rPr>
      <w:instrText xml:space="preserve"> PAGE </w:instrText>
    </w:r>
    <w:r w:rsidR="00664B58" w:rsidRPr="008638AB">
      <w:rPr>
        <w:rFonts w:ascii="Times New Roman" w:hAnsi="Times New Roman"/>
        <w:sz w:val="18"/>
        <w:szCs w:val="18"/>
      </w:rPr>
      <w:fldChar w:fldCharType="separate"/>
    </w:r>
    <w:r w:rsidR="00BD531C">
      <w:rPr>
        <w:rFonts w:ascii="Times New Roman" w:hAnsi="Times New Roman"/>
        <w:noProof/>
        <w:sz w:val="18"/>
        <w:szCs w:val="18"/>
      </w:rPr>
      <w:t>1</w:t>
    </w:r>
    <w:r w:rsidR="00664B58" w:rsidRPr="008638AB">
      <w:rPr>
        <w:rFonts w:ascii="Times New Roman" w:hAnsi="Times New Roman"/>
        <w:sz w:val="18"/>
        <w:szCs w:val="18"/>
      </w:rPr>
      <w:fldChar w:fldCharType="end"/>
    </w:r>
    <w:r w:rsidR="00664B58" w:rsidRPr="008638AB">
      <w:rPr>
        <w:rFonts w:ascii="Times New Roman" w:hAnsi="Times New Roman"/>
        <w:sz w:val="18"/>
        <w:szCs w:val="18"/>
      </w:rPr>
      <w:t xml:space="preserve"> </w:t>
    </w:r>
    <w:r w:rsidR="00664B58">
      <w:rPr>
        <w:rFonts w:ascii="Times New Roman" w:hAnsi="Times New Roman"/>
        <w:sz w:val="18"/>
        <w:szCs w:val="18"/>
      </w:rPr>
      <w:t>и</w:t>
    </w:r>
    <w:r w:rsidR="00664B58" w:rsidRPr="008638AB">
      <w:rPr>
        <w:rFonts w:ascii="Times New Roman" w:hAnsi="Times New Roman"/>
        <w:sz w:val="18"/>
        <w:szCs w:val="18"/>
      </w:rPr>
      <w:t xml:space="preserve">з </w:t>
    </w:r>
    <w:r w:rsidR="00664B58" w:rsidRPr="008638AB">
      <w:rPr>
        <w:rFonts w:ascii="Times New Roman" w:hAnsi="Times New Roman"/>
        <w:sz w:val="18"/>
        <w:szCs w:val="18"/>
      </w:rPr>
      <w:fldChar w:fldCharType="begin"/>
    </w:r>
    <w:r w:rsidR="00664B58" w:rsidRPr="008638AB">
      <w:rPr>
        <w:rFonts w:ascii="Times New Roman" w:hAnsi="Times New Roman"/>
        <w:sz w:val="18"/>
        <w:szCs w:val="18"/>
      </w:rPr>
      <w:instrText xml:space="preserve"> NUMPAGES </w:instrText>
    </w:r>
    <w:r w:rsidR="00664B58" w:rsidRPr="008638AB">
      <w:rPr>
        <w:rFonts w:ascii="Times New Roman" w:hAnsi="Times New Roman"/>
        <w:sz w:val="18"/>
        <w:szCs w:val="18"/>
      </w:rPr>
      <w:fldChar w:fldCharType="separate"/>
    </w:r>
    <w:r w:rsidR="00BD531C">
      <w:rPr>
        <w:rFonts w:ascii="Times New Roman" w:hAnsi="Times New Roman"/>
        <w:noProof/>
        <w:sz w:val="18"/>
        <w:szCs w:val="18"/>
      </w:rPr>
      <w:t>4</w:t>
    </w:r>
    <w:r w:rsidR="00664B58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3030BC" w14:textId="77777777" w:rsidR="001B48CD" w:rsidRDefault="001B48CD">
      <w:r>
        <w:separator/>
      </w:r>
    </w:p>
  </w:footnote>
  <w:footnote w:type="continuationSeparator" w:id="0">
    <w:p w14:paraId="6B29B330" w14:textId="77777777" w:rsidR="001B48CD" w:rsidRDefault="001B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964190" w14:textId="77777777" w:rsidR="00664B58" w:rsidRPr="00D95F5D" w:rsidRDefault="00664B58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4424C" w14:textId="77777777" w:rsidR="00664B58" w:rsidRPr="00EF1F02" w:rsidRDefault="00664B58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5254A1C4" wp14:editId="13CEB71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4224ADA"/>
    <w:multiLevelType w:val="multilevel"/>
    <w:tmpl w:val="61962E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65068E5"/>
    <w:multiLevelType w:val="multilevel"/>
    <w:tmpl w:val="BE322762"/>
    <w:lvl w:ilvl="0">
      <w:start w:val="5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7282CD0"/>
    <w:multiLevelType w:val="multilevel"/>
    <w:tmpl w:val="AD5E61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0A9E7007"/>
    <w:multiLevelType w:val="multilevel"/>
    <w:tmpl w:val="5854F172"/>
    <w:lvl w:ilvl="0">
      <w:start w:val="3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48" w:hanging="756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6" w15:restartNumberingAfterBreak="0">
    <w:nsid w:val="0B6E296E"/>
    <w:multiLevelType w:val="hybridMultilevel"/>
    <w:tmpl w:val="2A205E4E"/>
    <w:lvl w:ilvl="0" w:tplc="A13E6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914F17"/>
    <w:multiLevelType w:val="multilevel"/>
    <w:tmpl w:val="7570D8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1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3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944" w:hanging="1800"/>
      </w:pPr>
      <w:rPr>
        <w:rFonts w:hint="default"/>
      </w:rPr>
    </w:lvl>
  </w:abstractNum>
  <w:abstractNum w:abstractNumId="8" w15:restartNumberingAfterBreak="0">
    <w:nsid w:val="0D441DE2"/>
    <w:multiLevelType w:val="multilevel"/>
    <w:tmpl w:val="D586FCC6"/>
    <w:lvl w:ilvl="0">
      <w:start w:val="1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48" w:hanging="756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9" w15:restartNumberingAfterBreak="0">
    <w:nsid w:val="128B1296"/>
    <w:multiLevelType w:val="hybridMultilevel"/>
    <w:tmpl w:val="91866B1C"/>
    <w:lvl w:ilvl="0" w:tplc="041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1315360A"/>
    <w:multiLevelType w:val="multilevel"/>
    <w:tmpl w:val="5854F172"/>
    <w:lvl w:ilvl="0">
      <w:start w:val="3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48" w:hanging="756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11" w15:restartNumberingAfterBreak="0">
    <w:nsid w:val="152E3388"/>
    <w:multiLevelType w:val="multilevel"/>
    <w:tmpl w:val="1332C6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="Times New Roman" w:hAnsi="Times New Roman" w:cs="Times New Roman"/>
        <w:b w:val="0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8C57EB"/>
    <w:multiLevelType w:val="hybridMultilevel"/>
    <w:tmpl w:val="F8707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E35C91"/>
    <w:multiLevelType w:val="multilevel"/>
    <w:tmpl w:val="8FDEC2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9712D13"/>
    <w:multiLevelType w:val="multilevel"/>
    <w:tmpl w:val="178CAB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1B65307A"/>
    <w:multiLevelType w:val="multilevel"/>
    <w:tmpl w:val="5854F172"/>
    <w:lvl w:ilvl="0">
      <w:start w:val="3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48" w:hanging="756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17" w15:restartNumberingAfterBreak="0">
    <w:nsid w:val="1FAE01D7"/>
    <w:multiLevelType w:val="hybridMultilevel"/>
    <w:tmpl w:val="8B8851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FC7508E"/>
    <w:multiLevelType w:val="hybridMultilevel"/>
    <w:tmpl w:val="3F3C52DE"/>
    <w:lvl w:ilvl="0" w:tplc="0419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20093774"/>
    <w:multiLevelType w:val="multilevel"/>
    <w:tmpl w:val="1332C6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="Times New Roman" w:hAnsi="Times New Roman" w:cs="Times New Roman"/>
        <w:b w:val="0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2B54D9"/>
    <w:multiLevelType w:val="multilevel"/>
    <w:tmpl w:val="AAE2141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21" w15:restartNumberingAfterBreak="0">
    <w:nsid w:val="2498109F"/>
    <w:multiLevelType w:val="multilevel"/>
    <w:tmpl w:val="6BDE92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29126445"/>
    <w:multiLevelType w:val="multilevel"/>
    <w:tmpl w:val="1332C6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="Times New Roman" w:hAnsi="Times New Roman" w:cs="Times New Roman"/>
        <w:b w:val="0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919645E"/>
    <w:multiLevelType w:val="hybridMultilevel"/>
    <w:tmpl w:val="F8707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060C85"/>
    <w:multiLevelType w:val="hybridMultilevel"/>
    <w:tmpl w:val="0EF89E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1C92020"/>
    <w:multiLevelType w:val="multilevel"/>
    <w:tmpl w:val="BA20EA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1D20EE0"/>
    <w:multiLevelType w:val="multilevel"/>
    <w:tmpl w:val="F6DAA8A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Arial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328437D4"/>
    <w:multiLevelType w:val="multilevel"/>
    <w:tmpl w:val="7696EF8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9" w15:restartNumberingAfterBreak="0">
    <w:nsid w:val="33ED4105"/>
    <w:multiLevelType w:val="multilevel"/>
    <w:tmpl w:val="5854F172"/>
    <w:lvl w:ilvl="0">
      <w:start w:val="3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48" w:hanging="756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30" w15:restartNumberingAfterBreak="0">
    <w:nsid w:val="343501C2"/>
    <w:multiLevelType w:val="multilevel"/>
    <w:tmpl w:val="350A2E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701" w:hanging="567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75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1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3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944" w:hanging="1800"/>
      </w:pPr>
      <w:rPr>
        <w:rFonts w:hint="default"/>
      </w:rPr>
    </w:lvl>
  </w:abstractNum>
  <w:abstractNum w:abstractNumId="31" w15:restartNumberingAfterBreak="0">
    <w:nsid w:val="37EC05EE"/>
    <w:multiLevelType w:val="hybridMultilevel"/>
    <w:tmpl w:val="43406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E2971D4"/>
    <w:multiLevelType w:val="multilevel"/>
    <w:tmpl w:val="41D853F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3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408" w:hanging="1800"/>
      </w:pPr>
      <w:rPr>
        <w:rFonts w:hint="default"/>
      </w:rPr>
    </w:lvl>
  </w:abstractNum>
  <w:abstractNum w:abstractNumId="34" w15:restartNumberingAfterBreak="0">
    <w:nsid w:val="41AC2136"/>
    <w:multiLevelType w:val="multilevel"/>
    <w:tmpl w:val="BFE2E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36" w15:restartNumberingAfterBreak="0">
    <w:nsid w:val="43920CFD"/>
    <w:multiLevelType w:val="hybridMultilevel"/>
    <w:tmpl w:val="B7F4A85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8E428E9"/>
    <w:multiLevelType w:val="hybridMultilevel"/>
    <w:tmpl w:val="F8707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6C4926"/>
    <w:multiLevelType w:val="multilevel"/>
    <w:tmpl w:val="E0548C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39" w15:restartNumberingAfterBreak="0">
    <w:nsid w:val="4CB048F7"/>
    <w:multiLevelType w:val="multilevel"/>
    <w:tmpl w:val="5FD6131A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0" w15:restartNumberingAfterBreak="0">
    <w:nsid w:val="4FE721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2A967A9"/>
    <w:multiLevelType w:val="multilevel"/>
    <w:tmpl w:val="131EE63C"/>
    <w:lvl w:ilvl="0">
      <w:start w:val="1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2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8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7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84" w:hanging="1800"/>
      </w:pPr>
      <w:rPr>
        <w:rFonts w:hint="default"/>
      </w:rPr>
    </w:lvl>
  </w:abstractNum>
  <w:abstractNum w:abstractNumId="43" w15:restartNumberingAfterBreak="0">
    <w:nsid w:val="551B2D7B"/>
    <w:multiLevelType w:val="hybridMultilevel"/>
    <w:tmpl w:val="E6F6E8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94E5ADC"/>
    <w:multiLevelType w:val="multilevel"/>
    <w:tmpl w:val="D586FCC6"/>
    <w:lvl w:ilvl="0">
      <w:start w:val="1"/>
      <w:numFmt w:val="decimal"/>
      <w:lvlText w:val="%1."/>
      <w:lvlJc w:val="left"/>
      <w:pPr>
        <w:ind w:left="756" w:hanging="7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5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48" w:hanging="756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8" w:hanging="2160"/>
      </w:pPr>
      <w:rPr>
        <w:rFonts w:hint="default"/>
      </w:rPr>
    </w:lvl>
  </w:abstractNum>
  <w:abstractNum w:abstractNumId="4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46" w15:restartNumberingAfterBreak="0">
    <w:nsid w:val="5AAE7E65"/>
    <w:multiLevelType w:val="hybridMultilevel"/>
    <w:tmpl w:val="F8707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773E4D"/>
    <w:multiLevelType w:val="multilevel"/>
    <w:tmpl w:val="C6FE96F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Times New Roman" w:eastAsia="Times New Roman" w:hAnsi="Times New Roman" w:cs="Times New Roman"/>
        <w:b w:val="0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C6C61B4"/>
    <w:multiLevelType w:val="hybridMultilevel"/>
    <w:tmpl w:val="DE1698B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D0C52B5"/>
    <w:multiLevelType w:val="multilevel"/>
    <w:tmpl w:val="700CD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strike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0" w15:restartNumberingAfterBreak="0">
    <w:nsid w:val="61281884"/>
    <w:multiLevelType w:val="multilevel"/>
    <w:tmpl w:val="A5566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1" w15:restartNumberingAfterBreak="0">
    <w:nsid w:val="6482087E"/>
    <w:multiLevelType w:val="multilevel"/>
    <w:tmpl w:val="E69695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2" w15:restartNumberingAfterBreak="0">
    <w:nsid w:val="64EA1FC1"/>
    <w:multiLevelType w:val="hybridMultilevel"/>
    <w:tmpl w:val="F8707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0000F0"/>
    <w:multiLevelType w:val="multilevel"/>
    <w:tmpl w:val="5352F7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4" w15:restartNumberingAfterBreak="0">
    <w:nsid w:val="69C32E5D"/>
    <w:multiLevelType w:val="multilevel"/>
    <w:tmpl w:val="AB1013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5" w15:restartNumberingAfterBreak="0">
    <w:nsid w:val="70651077"/>
    <w:multiLevelType w:val="multilevel"/>
    <w:tmpl w:val="6BDE92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6" w15:restartNumberingAfterBreak="0">
    <w:nsid w:val="76CC530A"/>
    <w:multiLevelType w:val="multilevel"/>
    <w:tmpl w:val="BA20EA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BC91B5B"/>
    <w:multiLevelType w:val="multilevel"/>
    <w:tmpl w:val="350A2E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6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701" w:hanging="567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75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1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0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3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944" w:hanging="1800"/>
      </w:pPr>
      <w:rPr>
        <w:rFonts w:hint="default"/>
      </w:rPr>
    </w:lvl>
  </w:abstractNum>
  <w:abstractNum w:abstractNumId="58" w15:restartNumberingAfterBreak="0">
    <w:nsid w:val="7CB335EF"/>
    <w:multiLevelType w:val="hybridMultilevel"/>
    <w:tmpl w:val="6CD2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32"/>
  </w:num>
  <w:num w:numId="3">
    <w:abstractNumId w:val="35"/>
  </w:num>
  <w:num w:numId="4">
    <w:abstractNumId w:val="1"/>
  </w:num>
  <w:num w:numId="5">
    <w:abstractNumId w:val="0"/>
  </w:num>
  <w:num w:numId="6">
    <w:abstractNumId w:val="24"/>
  </w:num>
  <w:num w:numId="7">
    <w:abstractNumId w:val="41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36"/>
  </w:num>
  <w:num w:numId="10">
    <w:abstractNumId w:val="26"/>
  </w:num>
  <w:num w:numId="11">
    <w:abstractNumId w:val="28"/>
  </w:num>
  <w:num w:numId="12">
    <w:abstractNumId w:val="40"/>
  </w:num>
  <w:num w:numId="13">
    <w:abstractNumId w:val="43"/>
  </w:num>
  <w:num w:numId="14">
    <w:abstractNumId w:val="38"/>
  </w:num>
  <w:num w:numId="15">
    <w:abstractNumId w:val="22"/>
  </w:num>
  <w:num w:numId="16">
    <w:abstractNumId w:val="47"/>
  </w:num>
  <w:num w:numId="17">
    <w:abstractNumId w:val="55"/>
  </w:num>
  <w:num w:numId="18">
    <w:abstractNumId w:val="39"/>
  </w:num>
  <w:num w:numId="19">
    <w:abstractNumId w:val="3"/>
  </w:num>
  <w:num w:numId="20">
    <w:abstractNumId w:val="23"/>
  </w:num>
  <w:num w:numId="21">
    <w:abstractNumId w:val="34"/>
  </w:num>
  <w:num w:numId="22">
    <w:abstractNumId w:val="8"/>
  </w:num>
  <w:num w:numId="23">
    <w:abstractNumId w:val="7"/>
  </w:num>
  <w:num w:numId="24">
    <w:abstractNumId w:val="50"/>
  </w:num>
  <w:num w:numId="25">
    <w:abstractNumId w:val="2"/>
  </w:num>
  <w:num w:numId="26">
    <w:abstractNumId w:val="58"/>
  </w:num>
  <w:num w:numId="27">
    <w:abstractNumId w:val="44"/>
  </w:num>
  <w:num w:numId="28">
    <w:abstractNumId w:val="54"/>
  </w:num>
  <w:num w:numId="29">
    <w:abstractNumId w:val="20"/>
  </w:num>
  <w:num w:numId="30">
    <w:abstractNumId w:val="5"/>
  </w:num>
  <w:num w:numId="31">
    <w:abstractNumId w:val="51"/>
  </w:num>
  <w:num w:numId="32">
    <w:abstractNumId w:val="10"/>
  </w:num>
  <w:num w:numId="33">
    <w:abstractNumId w:val="16"/>
  </w:num>
  <w:num w:numId="34">
    <w:abstractNumId w:val="29"/>
  </w:num>
  <w:num w:numId="35">
    <w:abstractNumId w:val="30"/>
  </w:num>
  <w:num w:numId="36">
    <w:abstractNumId w:val="21"/>
  </w:num>
  <w:num w:numId="37">
    <w:abstractNumId w:val="57"/>
  </w:num>
  <w:num w:numId="38">
    <w:abstractNumId w:val="33"/>
  </w:num>
  <w:num w:numId="39">
    <w:abstractNumId w:val="42"/>
  </w:num>
  <w:num w:numId="40">
    <w:abstractNumId w:val="56"/>
  </w:num>
  <w:num w:numId="41">
    <w:abstractNumId w:val="19"/>
  </w:num>
  <w:num w:numId="42">
    <w:abstractNumId w:val="53"/>
  </w:num>
  <w:num w:numId="43">
    <w:abstractNumId w:val="46"/>
  </w:num>
  <w:num w:numId="44">
    <w:abstractNumId w:val="15"/>
  </w:num>
  <w:num w:numId="45">
    <w:abstractNumId w:val="12"/>
  </w:num>
  <w:num w:numId="46">
    <w:abstractNumId w:val="37"/>
  </w:num>
  <w:num w:numId="47">
    <w:abstractNumId w:val="49"/>
  </w:num>
  <w:num w:numId="48">
    <w:abstractNumId w:val="11"/>
  </w:num>
  <w:num w:numId="49">
    <w:abstractNumId w:val="4"/>
  </w:num>
  <w:num w:numId="50">
    <w:abstractNumId w:val="52"/>
  </w:num>
  <w:num w:numId="51">
    <w:abstractNumId w:val="13"/>
  </w:num>
  <w:num w:numId="52">
    <w:abstractNumId w:val="27"/>
  </w:num>
  <w:num w:numId="53">
    <w:abstractNumId w:val="48"/>
  </w:num>
  <w:num w:numId="54">
    <w:abstractNumId w:val="17"/>
  </w:num>
  <w:num w:numId="55">
    <w:abstractNumId w:val="9"/>
  </w:num>
  <w:num w:numId="56">
    <w:abstractNumId w:val="18"/>
  </w:num>
  <w:num w:numId="57">
    <w:abstractNumId w:val="25"/>
  </w:num>
  <w:num w:numId="58">
    <w:abstractNumId w:val="31"/>
  </w:num>
  <w:num w:numId="59">
    <w:abstractNumId w:val="6"/>
  </w:num>
  <w:numIdMacAtCleanup w:val="5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8A7"/>
    <w:rsid w:val="00001CD0"/>
    <w:rsid w:val="00002174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1ED"/>
    <w:rsid w:val="0001078D"/>
    <w:rsid w:val="0001117F"/>
    <w:rsid w:val="000117ED"/>
    <w:rsid w:val="00011B71"/>
    <w:rsid w:val="00011D0B"/>
    <w:rsid w:val="00011F7D"/>
    <w:rsid w:val="000130AC"/>
    <w:rsid w:val="00013A78"/>
    <w:rsid w:val="00013CC3"/>
    <w:rsid w:val="00013FED"/>
    <w:rsid w:val="00014008"/>
    <w:rsid w:val="0001495C"/>
    <w:rsid w:val="00015434"/>
    <w:rsid w:val="00015A0E"/>
    <w:rsid w:val="000162D3"/>
    <w:rsid w:val="00016516"/>
    <w:rsid w:val="00017FC6"/>
    <w:rsid w:val="0002022E"/>
    <w:rsid w:val="00020C3C"/>
    <w:rsid w:val="00021834"/>
    <w:rsid w:val="00022136"/>
    <w:rsid w:val="000222A8"/>
    <w:rsid w:val="000224EC"/>
    <w:rsid w:val="00022704"/>
    <w:rsid w:val="000236A4"/>
    <w:rsid w:val="00023BDB"/>
    <w:rsid w:val="00024033"/>
    <w:rsid w:val="0002487C"/>
    <w:rsid w:val="00024B95"/>
    <w:rsid w:val="00024FC6"/>
    <w:rsid w:val="00025256"/>
    <w:rsid w:val="000256A7"/>
    <w:rsid w:val="00025FF0"/>
    <w:rsid w:val="00026D83"/>
    <w:rsid w:val="000273D5"/>
    <w:rsid w:val="0002792F"/>
    <w:rsid w:val="0002796D"/>
    <w:rsid w:val="00027B72"/>
    <w:rsid w:val="00027BE0"/>
    <w:rsid w:val="00027D4E"/>
    <w:rsid w:val="00030136"/>
    <w:rsid w:val="000303EA"/>
    <w:rsid w:val="00030A52"/>
    <w:rsid w:val="00031277"/>
    <w:rsid w:val="00032255"/>
    <w:rsid w:val="000323A6"/>
    <w:rsid w:val="00032666"/>
    <w:rsid w:val="00033B9C"/>
    <w:rsid w:val="0003503B"/>
    <w:rsid w:val="000355D6"/>
    <w:rsid w:val="00035D89"/>
    <w:rsid w:val="00035E6B"/>
    <w:rsid w:val="0003619C"/>
    <w:rsid w:val="000365A5"/>
    <w:rsid w:val="00037129"/>
    <w:rsid w:val="000404A1"/>
    <w:rsid w:val="00041DE8"/>
    <w:rsid w:val="00041E0F"/>
    <w:rsid w:val="00042B05"/>
    <w:rsid w:val="00042E89"/>
    <w:rsid w:val="000434BF"/>
    <w:rsid w:val="00043CB4"/>
    <w:rsid w:val="0004588F"/>
    <w:rsid w:val="000458A8"/>
    <w:rsid w:val="0004594B"/>
    <w:rsid w:val="00045C01"/>
    <w:rsid w:val="00045D7C"/>
    <w:rsid w:val="000463D9"/>
    <w:rsid w:val="00046B85"/>
    <w:rsid w:val="0004782D"/>
    <w:rsid w:val="00050162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1E5"/>
    <w:rsid w:val="00060389"/>
    <w:rsid w:val="00060496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1C6D"/>
    <w:rsid w:val="00072097"/>
    <w:rsid w:val="00072F28"/>
    <w:rsid w:val="0007346D"/>
    <w:rsid w:val="000741A6"/>
    <w:rsid w:val="000744AF"/>
    <w:rsid w:val="00074766"/>
    <w:rsid w:val="000755F5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B89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87C34"/>
    <w:rsid w:val="00090307"/>
    <w:rsid w:val="00090BD6"/>
    <w:rsid w:val="000911CC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E76"/>
    <w:rsid w:val="00094ED8"/>
    <w:rsid w:val="0009624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78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7FA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5A06"/>
    <w:rsid w:val="000C6230"/>
    <w:rsid w:val="000C7B89"/>
    <w:rsid w:val="000C7FEF"/>
    <w:rsid w:val="000D00FE"/>
    <w:rsid w:val="000D0BC9"/>
    <w:rsid w:val="000D10C8"/>
    <w:rsid w:val="000D15BF"/>
    <w:rsid w:val="000D1DC5"/>
    <w:rsid w:val="000D2332"/>
    <w:rsid w:val="000D2444"/>
    <w:rsid w:val="000D2832"/>
    <w:rsid w:val="000D33A9"/>
    <w:rsid w:val="000D33F8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D7D07"/>
    <w:rsid w:val="000E014B"/>
    <w:rsid w:val="000E01CF"/>
    <w:rsid w:val="000E04AF"/>
    <w:rsid w:val="000E07E8"/>
    <w:rsid w:val="000E0A27"/>
    <w:rsid w:val="000E1205"/>
    <w:rsid w:val="000E12AB"/>
    <w:rsid w:val="000E16BA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814"/>
    <w:rsid w:val="000F1C52"/>
    <w:rsid w:val="000F1CC6"/>
    <w:rsid w:val="000F26D2"/>
    <w:rsid w:val="000F27D4"/>
    <w:rsid w:val="000F2E26"/>
    <w:rsid w:val="000F401B"/>
    <w:rsid w:val="000F486F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5C08"/>
    <w:rsid w:val="00116BD6"/>
    <w:rsid w:val="00117223"/>
    <w:rsid w:val="00121981"/>
    <w:rsid w:val="0012258D"/>
    <w:rsid w:val="00122833"/>
    <w:rsid w:val="00122ADF"/>
    <w:rsid w:val="00122C6D"/>
    <w:rsid w:val="00123434"/>
    <w:rsid w:val="001238B7"/>
    <w:rsid w:val="00123D28"/>
    <w:rsid w:val="00124747"/>
    <w:rsid w:val="00124A59"/>
    <w:rsid w:val="0012518C"/>
    <w:rsid w:val="001252B4"/>
    <w:rsid w:val="00126C18"/>
    <w:rsid w:val="00127204"/>
    <w:rsid w:val="00127561"/>
    <w:rsid w:val="00127F6C"/>
    <w:rsid w:val="001308B9"/>
    <w:rsid w:val="001308BD"/>
    <w:rsid w:val="00130C03"/>
    <w:rsid w:val="00131179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5F7B"/>
    <w:rsid w:val="001361DF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0942"/>
    <w:rsid w:val="00151262"/>
    <w:rsid w:val="00151C32"/>
    <w:rsid w:val="00152C9F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0796"/>
    <w:rsid w:val="0016124A"/>
    <w:rsid w:val="001612FF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67965"/>
    <w:rsid w:val="00170603"/>
    <w:rsid w:val="00170708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7202"/>
    <w:rsid w:val="00177403"/>
    <w:rsid w:val="001777ED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71E"/>
    <w:rsid w:val="00183F13"/>
    <w:rsid w:val="00183F38"/>
    <w:rsid w:val="00183F7D"/>
    <w:rsid w:val="00185233"/>
    <w:rsid w:val="001855E3"/>
    <w:rsid w:val="001859B9"/>
    <w:rsid w:val="00185AAC"/>
    <w:rsid w:val="00185DC3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0F1"/>
    <w:rsid w:val="0019112A"/>
    <w:rsid w:val="00191540"/>
    <w:rsid w:val="00191D83"/>
    <w:rsid w:val="00191EF1"/>
    <w:rsid w:val="00192252"/>
    <w:rsid w:val="001923C7"/>
    <w:rsid w:val="001929E0"/>
    <w:rsid w:val="00192A0D"/>
    <w:rsid w:val="00193482"/>
    <w:rsid w:val="001944FE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1D82"/>
    <w:rsid w:val="001A207D"/>
    <w:rsid w:val="001A27DE"/>
    <w:rsid w:val="001A374D"/>
    <w:rsid w:val="001A3935"/>
    <w:rsid w:val="001A3B60"/>
    <w:rsid w:val="001A3D05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2EF6"/>
    <w:rsid w:val="001B3409"/>
    <w:rsid w:val="001B3BCB"/>
    <w:rsid w:val="001B40D8"/>
    <w:rsid w:val="001B4181"/>
    <w:rsid w:val="001B45F3"/>
    <w:rsid w:val="001B48CD"/>
    <w:rsid w:val="001B48F0"/>
    <w:rsid w:val="001B4D12"/>
    <w:rsid w:val="001B4D71"/>
    <w:rsid w:val="001B4DDD"/>
    <w:rsid w:val="001B514C"/>
    <w:rsid w:val="001B546F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0BF8"/>
    <w:rsid w:val="001C0DE6"/>
    <w:rsid w:val="001C16B6"/>
    <w:rsid w:val="001C1C26"/>
    <w:rsid w:val="001C1F1D"/>
    <w:rsid w:val="001C37E6"/>
    <w:rsid w:val="001C421A"/>
    <w:rsid w:val="001C4BA5"/>
    <w:rsid w:val="001C5459"/>
    <w:rsid w:val="001C5775"/>
    <w:rsid w:val="001C6758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F7"/>
    <w:rsid w:val="001E77C2"/>
    <w:rsid w:val="001E7EFB"/>
    <w:rsid w:val="001F0003"/>
    <w:rsid w:val="001F0531"/>
    <w:rsid w:val="001F0989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0FE4"/>
    <w:rsid w:val="002014F4"/>
    <w:rsid w:val="00201D0F"/>
    <w:rsid w:val="00201E1F"/>
    <w:rsid w:val="00201E4F"/>
    <w:rsid w:val="00202AA8"/>
    <w:rsid w:val="00202C0C"/>
    <w:rsid w:val="002031A9"/>
    <w:rsid w:val="002042BC"/>
    <w:rsid w:val="00204709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7D"/>
    <w:rsid w:val="00223ED9"/>
    <w:rsid w:val="002241C8"/>
    <w:rsid w:val="0022432E"/>
    <w:rsid w:val="00224426"/>
    <w:rsid w:val="00224654"/>
    <w:rsid w:val="00224A92"/>
    <w:rsid w:val="00225AAC"/>
    <w:rsid w:val="002261AA"/>
    <w:rsid w:val="002267DF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98E"/>
    <w:rsid w:val="00233B0D"/>
    <w:rsid w:val="00233B5F"/>
    <w:rsid w:val="00233C21"/>
    <w:rsid w:val="0023416F"/>
    <w:rsid w:val="00234319"/>
    <w:rsid w:val="0023465E"/>
    <w:rsid w:val="0023487D"/>
    <w:rsid w:val="00235423"/>
    <w:rsid w:val="00235447"/>
    <w:rsid w:val="002356E5"/>
    <w:rsid w:val="00236069"/>
    <w:rsid w:val="00236436"/>
    <w:rsid w:val="00237D64"/>
    <w:rsid w:val="00237E16"/>
    <w:rsid w:val="00237F34"/>
    <w:rsid w:val="002402CE"/>
    <w:rsid w:val="00240751"/>
    <w:rsid w:val="00240AB3"/>
    <w:rsid w:val="00240F29"/>
    <w:rsid w:val="00242E59"/>
    <w:rsid w:val="00244234"/>
    <w:rsid w:val="00244999"/>
    <w:rsid w:val="00244D7B"/>
    <w:rsid w:val="00244EE0"/>
    <w:rsid w:val="00244F54"/>
    <w:rsid w:val="00244FDB"/>
    <w:rsid w:val="002453A2"/>
    <w:rsid w:val="0024558B"/>
    <w:rsid w:val="00245DF7"/>
    <w:rsid w:val="0024629B"/>
    <w:rsid w:val="0024655D"/>
    <w:rsid w:val="00246781"/>
    <w:rsid w:val="00246792"/>
    <w:rsid w:val="00247207"/>
    <w:rsid w:val="00247214"/>
    <w:rsid w:val="00247A0B"/>
    <w:rsid w:val="00247E9A"/>
    <w:rsid w:val="00250461"/>
    <w:rsid w:val="00250767"/>
    <w:rsid w:val="002512A8"/>
    <w:rsid w:val="002520A5"/>
    <w:rsid w:val="0025283E"/>
    <w:rsid w:val="002529FB"/>
    <w:rsid w:val="00252F15"/>
    <w:rsid w:val="00252FC4"/>
    <w:rsid w:val="00253100"/>
    <w:rsid w:val="002533A9"/>
    <w:rsid w:val="002534C0"/>
    <w:rsid w:val="002540D9"/>
    <w:rsid w:val="00254346"/>
    <w:rsid w:val="00254434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2B1"/>
    <w:rsid w:val="00261504"/>
    <w:rsid w:val="002615B4"/>
    <w:rsid w:val="00261D2C"/>
    <w:rsid w:val="0026238E"/>
    <w:rsid w:val="00262429"/>
    <w:rsid w:val="0026268F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751"/>
    <w:rsid w:val="00271D84"/>
    <w:rsid w:val="00272215"/>
    <w:rsid w:val="002727B3"/>
    <w:rsid w:val="002729DD"/>
    <w:rsid w:val="00272BCA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0B51"/>
    <w:rsid w:val="00281CB9"/>
    <w:rsid w:val="00283227"/>
    <w:rsid w:val="002839D5"/>
    <w:rsid w:val="0028422B"/>
    <w:rsid w:val="00284950"/>
    <w:rsid w:val="00285459"/>
    <w:rsid w:val="00285D12"/>
    <w:rsid w:val="00285E44"/>
    <w:rsid w:val="0028657C"/>
    <w:rsid w:val="00286A4C"/>
    <w:rsid w:val="00286B06"/>
    <w:rsid w:val="00287034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616"/>
    <w:rsid w:val="002A0C16"/>
    <w:rsid w:val="002A0EDD"/>
    <w:rsid w:val="002A10FE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167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54C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5EF7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40AB"/>
    <w:rsid w:val="002C418E"/>
    <w:rsid w:val="002C42EC"/>
    <w:rsid w:val="002C448D"/>
    <w:rsid w:val="002C4C39"/>
    <w:rsid w:val="002C4CD1"/>
    <w:rsid w:val="002C4E00"/>
    <w:rsid w:val="002C5321"/>
    <w:rsid w:val="002C5947"/>
    <w:rsid w:val="002C5EC2"/>
    <w:rsid w:val="002C60BD"/>
    <w:rsid w:val="002C626B"/>
    <w:rsid w:val="002C68DD"/>
    <w:rsid w:val="002D0154"/>
    <w:rsid w:val="002D07DF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E4E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D8B"/>
    <w:rsid w:val="002F6F77"/>
    <w:rsid w:val="0030030F"/>
    <w:rsid w:val="00301722"/>
    <w:rsid w:val="00301806"/>
    <w:rsid w:val="00301898"/>
    <w:rsid w:val="00301F63"/>
    <w:rsid w:val="00302EA4"/>
    <w:rsid w:val="00302F8B"/>
    <w:rsid w:val="003034E9"/>
    <w:rsid w:val="00303952"/>
    <w:rsid w:val="00304CFA"/>
    <w:rsid w:val="00305A66"/>
    <w:rsid w:val="00305BBA"/>
    <w:rsid w:val="00306040"/>
    <w:rsid w:val="00306C55"/>
    <w:rsid w:val="00306C5A"/>
    <w:rsid w:val="00306CD4"/>
    <w:rsid w:val="003104EB"/>
    <w:rsid w:val="0031061A"/>
    <w:rsid w:val="00311870"/>
    <w:rsid w:val="003124FB"/>
    <w:rsid w:val="0031254C"/>
    <w:rsid w:val="00312C60"/>
    <w:rsid w:val="003131DC"/>
    <w:rsid w:val="00313642"/>
    <w:rsid w:val="00313823"/>
    <w:rsid w:val="0031412F"/>
    <w:rsid w:val="00314351"/>
    <w:rsid w:val="0031482C"/>
    <w:rsid w:val="0031491B"/>
    <w:rsid w:val="00314EF8"/>
    <w:rsid w:val="00314F2E"/>
    <w:rsid w:val="003154FA"/>
    <w:rsid w:val="00315796"/>
    <w:rsid w:val="00316490"/>
    <w:rsid w:val="00316740"/>
    <w:rsid w:val="00316E33"/>
    <w:rsid w:val="003174FC"/>
    <w:rsid w:val="003175DD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02D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1DD"/>
    <w:rsid w:val="003326B2"/>
    <w:rsid w:val="00332E0C"/>
    <w:rsid w:val="0033318B"/>
    <w:rsid w:val="00333969"/>
    <w:rsid w:val="00334BFC"/>
    <w:rsid w:val="00334C42"/>
    <w:rsid w:val="00334EFB"/>
    <w:rsid w:val="003366F0"/>
    <w:rsid w:val="00336E59"/>
    <w:rsid w:val="00337481"/>
    <w:rsid w:val="003375E3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4698"/>
    <w:rsid w:val="0034503C"/>
    <w:rsid w:val="003455C4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69D"/>
    <w:rsid w:val="0035089B"/>
    <w:rsid w:val="00350C1D"/>
    <w:rsid w:val="0035141D"/>
    <w:rsid w:val="00351432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A0F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0EC"/>
    <w:rsid w:val="00367468"/>
    <w:rsid w:val="003674CF"/>
    <w:rsid w:val="00367564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3E80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7BE"/>
    <w:rsid w:val="00382830"/>
    <w:rsid w:val="0038288C"/>
    <w:rsid w:val="00383365"/>
    <w:rsid w:val="003836A5"/>
    <w:rsid w:val="00383750"/>
    <w:rsid w:val="00383CD4"/>
    <w:rsid w:val="00384130"/>
    <w:rsid w:val="0038466C"/>
    <w:rsid w:val="00384A61"/>
    <w:rsid w:val="00384C3D"/>
    <w:rsid w:val="00384E8E"/>
    <w:rsid w:val="00384F21"/>
    <w:rsid w:val="00384FCC"/>
    <w:rsid w:val="003850C8"/>
    <w:rsid w:val="003852AE"/>
    <w:rsid w:val="00385547"/>
    <w:rsid w:val="003855B5"/>
    <w:rsid w:val="00385B5C"/>
    <w:rsid w:val="00385D34"/>
    <w:rsid w:val="00385DF4"/>
    <w:rsid w:val="003860D3"/>
    <w:rsid w:val="0038649E"/>
    <w:rsid w:val="0038651F"/>
    <w:rsid w:val="00386D9F"/>
    <w:rsid w:val="00387044"/>
    <w:rsid w:val="003900F4"/>
    <w:rsid w:val="00390A2E"/>
    <w:rsid w:val="00391075"/>
    <w:rsid w:val="00392133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B46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D81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C7BF2"/>
    <w:rsid w:val="003D03B7"/>
    <w:rsid w:val="003D08BC"/>
    <w:rsid w:val="003D0D6F"/>
    <w:rsid w:val="003D0E52"/>
    <w:rsid w:val="003D1252"/>
    <w:rsid w:val="003D1C77"/>
    <w:rsid w:val="003D2DCA"/>
    <w:rsid w:val="003D3904"/>
    <w:rsid w:val="003D3937"/>
    <w:rsid w:val="003D4534"/>
    <w:rsid w:val="003D7115"/>
    <w:rsid w:val="003D7842"/>
    <w:rsid w:val="003D7AEC"/>
    <w:rsid w:val="003E02C4"/>
    <w:rsid w:val="003E03B6"/>
    <w:rsid w:val="003E1025"/>
    <w:rsid w:val="003E1307"/>
    <w:rsid w:val="003E1339"/>
    <w:rsid w:val="003E13B9"/>
    <w:rsid w:val="003E15CA"/>
    <w:rsid w:val="003E1610"/>
    <w:rsid w:val="003E17D8"/>
    <w:rsid w:val="003E185D"/>
    <w:rsid w:val="003E1969"/>
    <w:rsid w:val="003E1AAE"/>
    <w:rsid w:val="003E1B52"/>
    <w:rsid w:val="003E2BA9"/>
    <w:rsid w:val="003E2D83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6CAF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3B60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456B"/>
    <w:rsid w:val="00415391"/>
    <w:rsid w:val="00415F30"/>
    <w:rsid w:val="00416E0F"/>
    <w:rsid w:val="0041726C"/>
    <w:rsid w:val="00417EF6"/>
    <w:rsid w:val="00417F24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B1A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A1F"/>
    <w:rsid w:val="00431CCC"/>
    <w:rsid w:val="00431D70"/>
    <w:rsid w:val="0043200E"/>
    <w:rsid w:val="004327C8"/>
    <w:rsid w:val="00432D5A"/>
    <w:rsid w:val="00432DE7"/>
    <w:rsid w:val="00432F07"/>
    <w:rsid w:val="004331F6"/>
    <w:rsid w:val="00434F8B"/>
    <w:rsid w:val="00435126"/>
    <w:rsid w:val="0043526F"/>
    <w:rsid w:val="00435BE3"/>
    <w:rsid w:val="00437678"/>
    <w:rsid w:val="00440974"/>
    <w:rsid w:val="00440C05"/>
    <w:rsid w:val="00441041"/>
    <w:rsid w:val="00441E0A"/>
    <w:rsid w:val="004420FB"/>
    <w:rsid w:val="00442191"/>
    <w:rsid w:val="00442613"/>
    <w:rsid w:val="0044275B"/>
    <w:rsid w:val="00442943"/>
    <w:rsid w:val="004438A8"/>
    <w:rsid w:val="00443A31"/>
    <w:rsid w:val="00444BC3"/>
    <w:rsid w:val="00444D77"/>
    <w:rsid w:val="004450FA"/>
    <w:rsid w:val="00445A9D"/>
    <w:rsid w:val="00446374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28F"/>
    <w:rsid w:val="00457BCD"/>
    <w:rsid w:val="00457DFC"/>
    <w:rsid w:val="004612C9"/>
    <w:rsid w:val="004615FA"/>
    <w:rsid w:val="00461FE6"/>
    <w:rsid w:val="0046290B"/>
    <w:rsid w:val="0046302B"/>
    <w:rsid w:val="004633E0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F47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1EC"/>
    <w:rsid w:val="00480C09"/>
    <w:rsid w:val="00480F32"/>
    <w:rsid w:val="0048162F"/>
    <w:rsid w:val="00481B07"/>
    <w:rsid w:val="00482646"/>
    <w:rsid w:val="00482C66"/>
    <w:rsid w:val="00482EEA"/>
    <w:rsid w:val="00483363"/>
    <w:rsid w:val="00484264"/>
    <w:rsid w:val="00484535"/>
    <w:rsid w:val="004845AA"/>
    <w:rsid w:val="00484BB4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18A"/>
    <w:rsid w:val="00495296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22A4"/>
    <w:rsid w:val="004A307D"/>
    <w:rsid w:val="004A3E3D"/>
    <w:rsid w:val="004A4065"/>
    <w:rsid w:val="004A52D1"/>
    <w:rsid w:val="004A56BA"/>
    <w:rsid w:val="004A632C"/>
    <w:rsid w:val="004A78C2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138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1891"/>
    <w:rsid w:val="004C2C54"/>
    <w:rsid w:val="004C47C9"/>
    <w:rsid w:val="004C4A36"/>
    <w:rsid w:val="004C4BD8"/>
    <w:rsid w:val="004C4EB5"/>
    <w:rsid w:val="004C551D"/>
    <w:rsid w:val="004C5819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3FC"/>
    <w:rsid w:val="004D44BD"/>
    <w:rsid w:val="004D4BEB"/>
    <w:rsid w:val="004D53CF"/>
    <w:rsid w:val="004D55F3"/>
    <w:rsid w:val="004D5656"/>
    <w:rsid w:val="004D5803"/>
    <w:rsid w:val="004D6EBE"/>
    <w:rsid w:val="004D7149"/>
    <w:rsid w:val="004D7D8A"/>
    <w:rsid w:val="004E01A8"/>
    <w:rsid w:val="004E05F2"/>
    <w:rsid w:val="004E0C19"/>
    <w:rsid w:val="004E0D3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5F00"/>
    <w:rsid w:val="004E7BA7"/>
    <w:rsid w:val="004E7FFB"/>
    <w:rsid w:val="004F0695"/>
    <w:rsid w:val="004F082F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9E6"/>
    <w:rsid w:val="004F5BF1"/>
    <w:rsid w:val="004F5D84"/>
    <w:rsid w:val="004F615A"/>
    <w:rsid w:val="004F64BF"/>
    <w:rsid w:val="004F6771"/>
    <w:rsid w:val="004F67BE"/>
    <w:rsid w:val="004F6A7F"/>
    <w:rsid w:val="004F71BF"/>
    <w:rsid w:val="004F7262"/>
    <w:rsid w:val="004F7464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7C4"/>
    <w:rsid w:val="0050585F"/>
    <w:rsid w:val="005059BD"/>
    <w:rsid w:val="00505CEE"/>
    <w:rsid w:val="00506F89"/>
    <w:rsid w:val="0050768C"/>
    <w:rsid w:val="00507876"/>
    <w:rsid w:val="00507E6D"/>
    <w:rsid w:val="00507ECC"/>
    <w:rsid w:val="0051026F"/>
    <w:rsid w:val="00510457"/>
    <w:rsid w:val="0051053F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0667"/>
    <w:rsid w:val="00520A41"/>
    <w:rsid w:val="00520EC9"/>
    <w:rsid w:val="005211DE"/>
    <w:rsid w:val="005228FA"/>
    <w:rsid w:val="00522CC9"/>
    <w:rsid w:val="005230A1"/>
    <w:rsid w:val="005237F5"/>
    <w:rsid w:val="00523830"/>
    <w:rsid w:val="0052386B"/>
    <w:rsid w:val="0052486E"/>
    <w:rsid w:val="005251EA"/>
    <w:rsid w:val="00525205"/>
    <w:rsid w:val="005258A0"/>
    <w:rsid w:val="0052649D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3F61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6F36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2E4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967"/>
    <w:rsid w:val="00572A4D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21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4"/>
    <w:rsid w:val="005937DE"/>
    <w:rsid w:val="00593BCD"/>
    <w:rsid w:val="00593EC4"/>
    <w:rsid w:val="00593FF6"/>
    <w:rsid w:val="00594292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97B03"/>
    <w:rsid w:val="00597BF9"/>
    <w:rsid w:val="005A0152"/>
    <w:rsid w:val="005A17E4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8EB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5B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DEF"/>
    <w:rsid w:val="005D1E23"/>
    <w:rsid w:val="005D227B"/>
    <w:rsid w:val="005D26B9"/>
    <w:rsid w:val="005D47E7"/>
    <w:rsid w:val="005D495D"/>
    <w:rsid w:val="005D6049"/>
    <w:rsid w:val="005D6084"/>
    <w:rsid w:val="005D6114"/>
    <w:rsid w:val="005D632F"/>
    <w:rsid w:val="005D6369"/>
    <w:rsid w:val="005D72B5"/>
    <w:rsid w:val="005D776E"/>
    <w:rsid w:val="005D7E04"/>
    <w:rsid w:val="005E0C80"/>
    <w:rsid w:val="005E0E3C"/>
    <w:rsid w:val="005E0FF9"/>
    <w:rsid w:val="005E1AC9"/>
    <w:rsid w:val="005E1CC5"/>
    <w:rsid w:val="005E25DD"/>
    <w:rsid w:val="005E29B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8FF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5F70B1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8FD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2CB"/>
    <w:rsid w:val="0062138D"/>
    <w:rsid w:val="00621F8D"/>
    <w:rsid w:val="00622049"/>
    <w:rsid w:val="00622436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6B59"/>
    <w:rsid w:val="0062733C"/>
    <w:rsid w:val="00627841"/>
    <w:rsid w:val="00627869"/>
    <w:rsid w:val="00630114"/>
    <w:rsid w:val="00630186"/>
    <w:rsid w:val="0063089E"/>
    <w:rsid w:val="00630BDA"/>
    <w:rsid w:val="00630E3D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6FEB"/>
    <w:rsid w:val="0063723E"/>
    <w:rsid w:val="0063723F"/>
    <w:rsid w:val="006376E5"/>
    <w:rsid w:val="0063771B"/>
    <w:rsid w:val="00640228"/>
    <w:rsid w:val="006402BA"/>
    <w:rsid w:val="00640858"/>
    <w:rsid w:val="00640936"/>
    <w:rsid w:val="00641C27"/>
    <w:rsid w:val="00642328"/>
    <w:rsid w:val="0064261A"/>
    <w:rsid w:val="0064310A"/>
    <w:rsid w:val="00643258"/>
    <w:rsid w:val="00643502"/>
    <w:rsid w:val="00644716"/>
    <w:rsid w:val="00644C8A"/>
    <w:rsid w:val="0064613A"/>
    <w:rsid w:val="00646457"/>
    <w:rsid w:val="0064676D"/>
    <w:rsid w:val="00646D14"/>
    <w:rsid w:val="00647270"/>
    <w:rsid w:val="006473F2"/>
    <w:rsid w:val="0064757F"/>
    <w:rsid w:val="006501C4"/>
    <w:rsid w:val="00650DF6"/>
    <w:rsid w:val="00651604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58"/>
    <w:rsid w:val="00664BD5"/>
    <w:rsid w:val="006651D2"/>
    <w:rsid w:val="00665310"/>
    <w:rsid w:val="00666CB0"/>
    <w:rsid w:val="00667321"/>
    <w:rsid w:val="00667D5E"/>
    <w:rsid w:val="006700EA"/>
    <w:rsid w:val="00672050"/>
    <w:rsid w:val="00673429"/>
    <w:rsid w:val="00673B45"/>
    <w:rsid w:val="006742EC"/>
    <w:rsid w:val="0067449C"/>
    <w:rsid w:val="00674C9B"/>
    <w:rsid w:val="00675849"/>
    <w:rsid w:val="00675B5B"/>
    <w:rsid w:val="00675EE6"/>
    <w:rsid w:val="00675FEE"/>
    <w:rsid w:val="00676A1D"/>
    <w:rsid w:val="00680002"/>
    <w:rsid w:val="00680291"/>
    <w:rsid w:val="006802C2"/>
    <w:rsid w:val="006803E0"/>
    <w:rsid w:val="0068111B"/>
    <w:rsid w:val="0068115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16EB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0AE"/>
    <w:rsid w:val="006972EA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474C"/>
    <w:rsid w:val="006A5173"/>
    <w:rsid w:val="006A5D3E"/>
    <w:rsid w:val="006A6180"/>
    <w:rsid w:val="006A649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06AA"/>
    <w:rsid w:val="006B107C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C9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A11"/>
    <w:rsid w:val="006D016F"/>
    <w:rsid w:val="006D03E3"/>
    <w:rsid w:val="006D04E5"/>
    <w:rsid w:val="006D0501"/>
    <w:rsid w:val="006D06F0"/>
    <w:rsid w:val="006D0A03"/>
    <w:rsid w:val="006D150C"/>
    <w:rsid w:val="006D171F"/>
    <w:rsid w:val="006D1B4A"/>
    <w:rsid w:val="006D1BB2"/>
    <w:rsid w:val="006D1DB5"/>
    <w:rsid w:val="006D1DC5"/>
    <w:rsid w:val="006D2124"/>
    <w:rsid w:val="006D3C6A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55E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54FF"/>
    <w:rsid w:val="006E5828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1F70"/>
    <w:rsid w:val="006F2238"/>
    <w:rsid w:val="006F2465"/>
    <w:rsid w:val="006F2751"/>
    <w:rsid w:val="006F2B3E"/>
    <w:rsid w:val="006F2F1C"/>
    <w:rsid w:val="006F2F56"/>
    <w:rsid w:val="006F2F9A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025C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751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80"/>
    <w:rsid w:val="0071123F"/>
    <w:rsid w:val="007117C9"/>
    <w:rsid w:val="00711CF7"/>
    <w:rsid w:val="00712572"/>
    <w:rsid w:val="007126CE"/>
    <w:rsid w:val="00712E8E"/>
    <w:rsid w:val="00713A2F"/>
    <w:rsid w:val="00713BFE"/>
    <w:rsid w:val="00714860"/>
    <w:rsid w:val="00714874"/>
    <w:rsid w:val="00714CCE"/>
    <w:rsid w:val="00714F57"/>
    <w:rsid w:val="00715334"/>
    <w:rsid w:val="007155A6"/>
    <w:rsid w:val="00715B57"/>
    <w:rsid w:val="00715C91"/>
    <w:rsid w:val="00716184"/>
    <w:rsid w:val="007161BC"/>
    <w:rsid w:val="00716222"/>
    <w:rsid w:val="0071675A"/>
    <w:rsid w:val="007168FD"/>
    <w:rsid w:val="007174D7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5F3"/>
    <w:rsid w:val="00723D42"/>
    <w:rsid w:val="0072492D"/>
    <w:rsid w:val="0072497C"/>
    <w:rsid w:val="00724ACC"/>
    <w:rsid w:val="00724CBC"/>
    <w:rsid w:val="00725165"/>
    <w:rsid w:val="007251D4"/>
    <w:rsid w:val="0072581F"/>
    <w:rsid w:val="00730087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5E01"/>
    <w:rsid w:val="007366F5"/>
    <w:rsid w:val="00736EAA"/>
    <w:rsid w:val="00737316"/>
    <w:rsid w:val="00742020"/>
    <w:rsid w:val="00742123"/>
    <w:rsid w:val="00742465"/>
    <w:rsid w:val="007427C4"/>
    <w:rsid w:val="00742A9B"/>
    <w:rsid w:val="00742DDD"/>
    <w:rsid w:val="0074318C"/>
    <w:rsid w:val="007436F7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68E"/>
    <w:rsid w:val="007557EB"/>
    <w:rsid w:val="0075615E"/>
    <w:rsid w:val="00756AF8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351"/>
    <w:rsid w:val="007635CA"/>
    <w:rsid w:val="007639F7"/>
    <w:rsid w:val="00763FF7"/>
    <w:rsid w:val="007643A7"/>
    <w:rsid w:val="00764512"/>
    <w:rsid w:val="00764591"/>
    <w:rsid w:val="0076460E"/>
    <w:rsid w:val="007646D4"/>
    <w:rsid w:val="00764AA4"/>
    <w:rsid w:val="00764AC1"/>
    <w:rsid w:val="007651F2"/>
    <w:rsid w:val="00765A57"/>
    <w:rsid w:val="00765E24"/>
    <w:rsid w:val="00765FBC"/>
    <w:rsid w:val="00766765"/>
    <w:rsid w:val="00766ADD"/>
    <w:rsid w:val="00766E19"/>
    <w:rsid w:val="0077003C"/>
    <w:rsid w:val="007701C3"/>
    <w:rsid w:val="007709B0"/>
    <w:rsid w:val="007715F6"/>
    <w:rsid w:val="00771ED7"/>
    <w:rsid w:val="00772C4D"/>
    <w:rsid w:val="0077300B"/>
    <w:rsid w:val="00773B3E"/>
    <w:rsid w:val="0077484A"/>
    <w:rsid w:val="007749C3"/>
    <w:rsid w:val="00775169"/>
    <w:rsid w:val="007751AF"/>
    <w:rsid w:val="0077540F"/>
    <w:rsid w:val="00775A34"/>
    <w:rsid w:val="007760CF"/>
    <w:rsid w:val="00777567"/>
    <w:rsid w:val="007775A0"/>
    <w:rsid w:val="00777692"/>
    <w:rsid w:val="00777714"/>
    <w:rsid w:val="00780397"/>
    <w:rsid w:val="007803C9"/>
    <w:rsid w:val="00781553"/>
    <w:rsid w:val="007818B6"/>
    <w:rsid w:val="007819FD"/>
    <w:rsid w:val="00782F5C"/>
    <w:rsid w:val="007832C5"/>
    <w:rsid w:val="007836A2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3C9"/>
    <w:rsid w:val="007864FB"/>
    <w:rsid w:val="00786BEF"/>
    <w:rsid w:val="00786DEC"/>
    <w:rsid w:val="0078731D"/>
    <w:rsid w:val="0079049A"/>
    <w:rsid w:val="007909A8"/>
    <w:rsid w:val="00791276"/>
    <w:rsid w:val="00791AAB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136C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50"/>
    <w:rsid w:val="007D65A0"/>
    <w:rsid w:val="007D6A8E"/>
    <w:rsid w:val="007D6BA8"/>
    <w:rsid w:val="007D6E9F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7EF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E6B58"/>
    <w:rsid w:val="007F0736"/>
    <w:rsid w:val="007F09C7"/>
    <w:rsid w:val="007F12FA"/>
    <w:rsid w:val="007F157A"/>
    <w:rsid w:val="007F1A31"/>
    <w:rsid w:val="007F1BEB"/>
    <w:rsid w:val="007F1F8D"/>
    <w:rsid w:val="007F225C"/>
    <w:rsid w:val="007F2C77"/>
    <w:rsid w:val="007F2E87"/>
    <w:rsid w:val="007F339D"/>
    <w:rsid w:val="007F3745"/>
    <w:rsid w:val="007F3C4B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6D6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C81"/>
    <w:rsid w:val="00810D78"/>
    <w:rsid w:val="00810F14"/>
    <w:rsid w:val="008114A8"/>
    <w:rsid w:val="00811D0C"/>
    <w:rsid w:val="008122EA"/>
    <w:rsid w:val="00812769"/>
    <w:rsid w:val="00812B49"/>
    <w:rsid w:val="0081357D"/>
    <w:rsid w:val="0081379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2DDE"/>
    <w:rsid w:val="0083406C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0C"/>
    <w:rsid w:val="00835C07"/>
    <w:rsid w:val="00835CFD"/>
    <w:rsid w:val="00835D0E"/>
    <w:rsid w:val="00836D4C"/>
    <w:rsid w:val="00837063"/>
    <w:rsid w:val="008373B6"/>
    <w:rsid w:val="00837729"/>
    <w:rsid w:val="0083773D"/>
    <w:rsid w:val="008377E2"/>
    <w:rsid w:val="00837B2D"/>
    <w:rsid w:val="00837CB4"/>
    <w:rsid w:val="0084025B"/>
    <w:rsid w:val="00840A2F"/>
    <w:rsid w:val="00840C55"/>
    <w:rsid w:val="00840DDA"/>
    <w:rsid w:val="0084101A"/>
    <w:rsid w:val="00841DFB"/>
    <w:rsid w:val="00841EF7"/>
    <w:rsid w:val="0084229C"/>
    <w:rsid w:val="00842326"/>
    <w:rsid w:val="008434F6"/>
    <w:rsid w:val="00843BD3"/>
    <w:rsid w:val="0084429F"/>
    <w:rsid w:val="0084430B"/>
    <w:rsid w:val="0084480A"/>
    <w:rsid w:val="00844890"/>
    <w:rsid w:val="008448D0"/>
    <w:rsid w:val="00844CF0"/>
    <w:rsid w:val="00844D28"/>
    <w:rsid w:val="0084537B"/>
    <w:rsid w:val="00845775"/>
    <w:rsid w:val="00845784"/>
    <w:rsid w:val="008457D5"/>
    <w:rsid w:val="00845A42"/>
    <w:rsid w:val="0084615F"/>
    <w:rsid w:val="00846322"/>
    <w:rsid w:val="00846566"/>
    <w:rsid w:val="008466FE"/>
    <w:rsid w:val="00846A38"/>
    <w:rsid w:val="00846ADA"/>
    <w:rsid w:val="00847537"/>
    <w:rsid w:val="008477FC"/>
    <w:rsid w:val="00847C81"/>
    <w:rsid w:val="00850DC7"/>
    <w:rsid w:val="00851949"/>
    <w:rsid w:val="00851B6F"/>
    <w:rsid w:val="00851C06"/>
    <w:rsid w:val="008521BC"/>
    <w:rsid w:val="0085236B"/>
    <w:rsid w:val="00852D55"/>
    <w:rsid w:val="00852F32"/>
    <w:rsid w:val="0085371B"/>
    <w:rsid w:val="00853D31"/>
    <w:rsid w:val="00853D36"/>
    <w:rsid w:val="00855017"/>
    <w:rsid w:val="0085547C"/>
    <w:rsid w:val="008557A7"/>
    <w:rsid w:val="008557EB"/>
    <w:rsid w:val="008566E7"/>
    <w:rsid w:val="00857B61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8E5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0F2"/>
    <w:rsid w:val="0087210D"/>
    <w:rsid w:val="0087212F"/>
    <w:rsid w:val="008724A8"/>
    <w:rsid w:val="00872DBC"/>
    <w:rsid w:val="00872DD9"/>
    <w:rsid w:val="00873235"/>
    <w:rsid w:val="00873C91"/>
    <w:rsid w:val="0087534A"/>
    <w:rsid w:val="008773EC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9AE"/>
    <w:rsid w:val="00883A07"/>
    <w:rsid w:val="00883B18"/>
    <w:rsid w:val="008843F8"/>
    <w:rsid w:val="00884E58"/>
    <w:rsid w:val="0088529E"/>
    <w:rsid w:val="00885380"/>
    <w:rsid w:val="00885CFD"/>
    <w:rsid w:val="00885F74"/>
    <w:rsid w:val="008865D4"/>
    <w:rsid w:val="008877B7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C2A"/>
    <w:rsid w:val="00895D23"/>
    <w:rsid w:val="00895E2C"/>
    <w:rsid w:val="00896086"/>
    <w:rsid w:val="008960AC"/>
    <w:rsid w:val="00896922"/>
    <w:rsid w:val="0089699B"/>
    <w:rsid w:val="00896BAD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0E1F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2F46"/>
    <w:rsid w:val="008B32CA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1E8B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60C1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472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2C9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ACA"/>
    <w:rsid w:val="00914FEC"/>
    <w:rsid w:val="009151DA"/>
    <w:rsid w:val="009163C2"/>
    <w:rsid w:val="0091655C"/>
    <w:rsid w:val="00916600"/>
    <w:rsid w:val="0091679F"/>
    <w:rsid w:val="009172B8"/>
    <w:rsid w:val="00917A32"/>
    <w:rsid w:val="00917DF1"/>
    <w:rsid w:val="0092050A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587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61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524"/>
    <w:rsid w:val="00950985"/>
    <w:rsid w:val="00951413"/>
    <w:rsid w:val="00951462"/>
    <w:rsid w:val="00951B2C"/>
    <w:rsid w:val="009521C7"/>
    <w:rsid w:val="00953737"/>
    <w:rsid w:val="00953BA9"/>
    <w:rsid w:val="00953D39"/>
    <w:rsid w:val="00953D68"/>
    <w:rsid w:val="00953FCB"/>
    <w:rsid w:val="0095432F"/>
    <w:rsid w:val="00954489"/>
    <w:rsid w:val="0095478F"/>
    <w:rsid w:val="00954DB4"/>
    <w:rsid w:val="00954E8A"/>
    <w:rsid w:val="00954F22"/>
    <w:rsid w:val="00954F7F"/>
    <w:rsid w:val="00955413"/>
    <w:rsid w:val="009557CE"/>
    <w:rsid w:val="00955950"/>
    <w:rsid w:val="00956673"/>
    <w:rsid w:val="00956833"/>
    <w:rsid w:val="00956980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3E08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00E"/>
    <w:rsid w:val="00991781"/>
    <w:rsid w:val="00991BA9"/>
    <w:rsid w:val="00991CA9"/>
    <w:rsid w:val="009920D0"/>
    <w:rsid w:val="0099281F"/>
    <w:rsid w:val="00993258"/>
    <w:rsid w:val="00993E1C"/>
    <w:rsid w:val="00993ED6"/>
    <w:rsid w:val="009949A9"/>
    <w:rsid w:val="00995215"/>
    <w:rsid w:val="0099604F"/>
    <w:rsid w:val="009964F7"/>
    <w:rsid w:val="009975CD"/>
    <w:rsid w:val="00997621"/>
    <w:rsid w:val="00997A52"/>
    <w:rsid w:val="00997B95"/>
    <w:rsid w:val="00997BD7"/>
    <w:rsid w:val="009A06E6"/>
    <w:rsid w:val="009A06F5"/>
    <w:rsid w:val="009A1074"/>
    <w:rsid w:val="009A13D7"/>
    <w:rsid w:val="009A167D"/>
    <w:rsid w:val="009A183D"/>
    <w:rsid w:val="009A1E6A"/>
    <w:rsid w:val="009A23DE"/>
    <w:rsid w:val="009A24E5"/>
    <w:rsid w:val="009A29CC"/>
    <w:rsid w:val="009A37B4"/>
    <w:rsid w:val="009A37CE"/>
    <w:rsid w:val="009A4363"/>
    <w:rsid w:val="009A44D7"/>
    <w:rsid w:val="009A4DE8"/>
    <w:rsid w:val="009A5640"/>
    <w:rsid w:val="009A5B47"/>
    <w:rsid w:val="009A68BD"/>
    <w:rsid w:val="009A6DED"/>
    <w:rsid w:val="009A7053"/>
    <w:rsid w:val="009A7064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557"/>
    <w:rsid w:val="009B3FF6"/>
    <w:rsid w:val="009B4C64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8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5C46"/>
    <w:rsid w:val="009C6324"/>
    <w:rsid w:val="009C6499"/>
    <w:rsid w:val="009C67A0"/>
    <w:rsid w:val="009C6888"/>
    <w:rsid w:val="009C6A01"/>
    <w:rsid w:val="009C6C61"/>
    <w:rsid w:val="009C74C0"/>
    <w:rsid w:val="009C7508"/>
    <w:rsid w:val="009C7B4B"/>
    <w:rsid w:val="009D0476"/>
    <w:rsid w:val="009D0553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AFD"/>
    <w:rsid w:val="009E2D2C"/>
    <w:rsid w:val="009E2E60"/>
    <w:rsid w:val="009E3DD8"/>
    <w:rsid w:val="009E474B"/>
    <w:rsid w:val="009E4B13"/>
    <w:rsid w:val="009E502C"/>
    <w:rsid w:val="009E5D90"/>
    <w:rsid w:val="009E71E2"/>
    <w:rsid w:val="009E75EF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2D7"/>
    <w:rsid w:val="00A02390"/>
    <w:rsid w:val="00A0251D"/>
    <w:rsid w:val="00A027F8"/>
    <w:rsid w:val="00A02B37"/>
    <w:rsid w:val="00A03033"/>
    <w:rsid w:val="00A03C07"/>
    <w:rsid w:val="00A04505"/>
    <w:rsid w:val="00A04672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1E8"/>
    <w:rsid w:val="00A20EA8"/>
    <w:rsid w:val="00A20F3E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0A9"/>
    <w:rsid w:val="00A322E7"/>
    <w:rsid w:val="00A329F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3789B"/>
    <w:rsid w:val="00A403B5"/>
    <w:rsid w:val="00A4049E"/>
    <w:rsid w:val="00A40D42"/>
    <w:rsid w:val="00A40FF6"/>
    <w:rsid w:val="00A414A9"/>
    <w:rsid w:val="00A4239A"/>
    <w:rsid w:val="00A42433"/>
    <w:rsid w:val="00A42577"/>
    <w:rsid w:val="00A4263E"/>
    <w:rsid w:val="00A42943"/>
    <w:rsid w:val="00A43ABB"/>
    <w:rsid w:val="00A442E3"/>
    <w:rsid w:val="00A4488B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A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0E2"/>
    <w:rsid w:val="00A55160"/>
    <w:rsid w:val="00A55825"/>
    <w:rsid w:val="00A563BE"/>
    <w:rsid w:val="00A56BF4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2A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066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9A3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1D6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662"/>
    <w:rsid w:val="00AA5932"/>
    <w:rsid w:val="00AA5E89"/>
    <w:rsid w:val="00AA6007"/>
    <w:rsid w:val="00AA6027"/>
    <w:rsid w:val="00AA641C"/>
    <w:rsid w:val="00AA6934"/>
    <w:rsid w:val="00AA7080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10"/>
    <w:rsid w:val="00AB57ED"/>
    <w:rsid w:val="00AB5A42"/>
    <w:rsid w:val="00AB6C15"/>
    <w:rsid w:val="00AB7654"/>
    <w:rsid w:val="00AB7C59"/>
    <w:rsid w:val="00AB7D32"/>
    <w:rsid w:val="00AB7E51"/>
    <w:rsid w:val="00AC0053"/>
    <w:rsid w:val="00AC05DC"/>
    <w:rsid w:val="00AC09AE"/>
    <w:rsid w:val="00AC0CDD"/>
    <w:rsid w:val="00AC0F33"/>
    <w:rsid w:val="00AC1F1E"/>
    <w:rsid w:val="00AC24B8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93"/>
    <w:rsid w:val="00AD29D2"/>
    <w:rsid w:val="00AD3643"/>
    <w:rsid w:val="00AD3D02"/>
    <w:rsid w:val="00AD55B3"/>
    <w:rsid w:val="00AD5758"/>
    <w:rsid w:val="00AD6125"/>
    <w:rsid w:val="00AD75CB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23F"/>
    <w:rsid w:val="00AF04B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038"/>
    <w:rsid w:val="00AF51AB"/>
    <w:rsid w:val="00AF5456"/>
    <w:rsid w:val="00AF637C"/>
    <w:rsid w:val="00AF6645"/>
    <w:rsid w:val="00AF665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293E"/>
    <w:rsid w:val="00B03207"/>
    <w:rsid w:val="00B03239"/>
    <w:rsid w:val="00B03832"/>
    <w:rsid w:val="00B0392A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470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4C0B"/>
    <w:rsid w:val="00B152E7"/>
    <w:rsid w:val="00B15399"/>
    <w:rsid w:val="00B1552E"/>
    <w:rsid w:val="00B15D01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45A"/>
    <w:rsid w:val="00B30675"/>
    <w:rsid w:val="00B31143"/>
    <w:rsid w:val="00B3143A"/>
    <w:rsid w:val="00B3156C"/>
    <w:rsid w:val="00B3172D"/>
    <w:rsid w:val="00B320BF"/>
    <w:rsid w:val="00B323EB"/>
    <w:rsid w:val="00B326B4"/>
    <w:rsid w:val="00B32914"/>
    <w:rsid w:val="00B32A3F"/>
    <w:rsid w:val="00B32CDE"/>
    <w:rsid w:val="00B3339E"/>
    <w:rsid w:val="00B333DB"/>
    <w:rsid w:val="00B342CB"/>
    <w:rsid w:val="00B34EF3"/>
    <w:rsid w:val="00B3507B"/>
    <w:rsid w:val="00B35299"/>
    <w:rsid w:val="00B35C2F"/>
    <w:rsid w:val="00B3621E"/>
    <w:rsid w:val="00B36AEB"/>
    <w:rsid w:val="00B36DC3"/>
    <w:rsid w:val="00B372C4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1B3"/>
    <w:rsid w:val="00B45486"/>
    <w:rsid w:val="00B45B36"/>
    <w:rsid w:val="00B45D7C"/>
    <w:rsid w:val="00B463B1"/>
    <w:rsid w:val="00B463F1"/>
    <w:rsid w:val="00B46450"/>
    <w:rsid w:val="00B4654B"/>
    <w:rsid w:val="00B46C39"/>
    <w:rsid w:val="00B504A3"/>
    <w:rsid w:val="00B50B18"/>
    <w:rsid w:val="00B5165A"/>
    <w:rsid w:val="00B52A16"/>
    <w:rsid w:val="00B53600"/>
    <w:rsid w:val="00B53F28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56F"/>
    <w:rsid w:val="00B6476B"/>
    <w:rsid w:val="00B64784"/>
    <w:rsid w:val="00B651D7"/>
    <w:rsid w:val="00B65253"/>
    <w:rsid w:val="00B65BFA"/>
    <w:rsid w:val="00B65CA8"/>
    <w:rsid w:val="00B65DA8"/>
    <w:rsid w:val="00B66A8F"/>
    <w:rsid w:val="00B67330"/>
    <w:rsid w:val="00B6740D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081F"/>
    <w:rsid w:val="00B91402"/>
    <w:rsid w:val="00B9177D"/>
    <w:rsid w:val="00B91F5E"/>
    <w:rsid w:val="00B9209F"/>
    <w:rsid w:val="00B92166"/>
    <w:rsid w:val="00B9225F"/>
    <w:rsid w:val="00B92C0E"/>
    <w:rsid w:val="00B92E5F"/>
    <w:rsid w:val="00B94196"/>
    <w:rsid w:val="00B946AC"/>
    <w:rsid w:val="00B94F57"/>
    <w:rsid w:val="00B94FB5"/>
    <w:rsid w:val="00B95047"/>
    <w:rsid w:val="00B9511C"/>
    <w:rsid w:val="00B95E15"/>
    <w:rsid w:val="00B95E63"/>
    <w:rsid w:val="00B96113"/>
    <w:rsid w:val="00B967DD"/>
    <w:rsid w:val="00B96803"/>
    <w:rsid w:val="00B96D66"/>
    <w:rsid w:val="00B96FCB"/>
    <w:rsid w:val="00B97299"/>
    <w:rsid w:val="00B973E2"/>
    <w:rsid w:val="00B9745A"/>
    <w:rsid w:val="00B9783B"/>
    <w:rsid w:val="00BA012F"/>
    <w:rsid w:val="00BA05AB"/>
    <w:rsid w:val="00BA0DBB"/>
    <w:rsid w:val="00BA1027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D83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31C"/>
    <w:rsid w:val="00BD54B2"/>
    <w:rsid w:val="00BD553B"/>
    <w:rsid w:val="00BD60AE"/>
    <w:rsid w:val="00BD617D"/>
    <w:rsid w:val="00BD64C8"/>
    <w:rsid w:val="00BD666C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9AC"/>
    <w:rsid w:val="00BE4A2A"/>
    <w:rsid w:val="00BE56CC"/>
    <w:rsid w:val="00BE65F4"/>
    <w:rsid w:val="00BE716A"/>
    <w:rsid w:val="00BE7C9D"/>
    <w:rsid w:val="00BF0727"/>
    <w:rsid w:val="00BF0AD6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2A86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6F7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1EB"/>
    <w:rsid w:val="00C328BB"/>
    <w:rsid w:val="00C32B5E"/>
    <w:rsid w:val="00C32C55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6F18"/>
    <w:rsid w:val="00C371B3"/>
    <w:rsid w:val="00C379DB"/>
    <w:rsid w:val="00C40F00"/>
    <w:rsid w:val="00C41168"/>
    <w:rsid w:val="00C418F1"/>
    <w:rsid w:val="00C4228E"/>
    <w:rsid w:val="00C42899"/>
    <w:rsid w:val="00C4352C"/>
    <w:rsid w:val="00C43869"/>
    <w:rsid w:val="00C43BFD"/>
    <w:rsid w:val="00C4406A"/>
    <w:rsid w:val="00C4471C"/>
    <w:rsid w:val="00C4508F"/>
    <w:rsid w:val="00C453AE"/>
    <w:rsid w:val="00C457E9"/>
    <w:rsid w:val="00C46B97"/>
    <w:rsid w:val="00C46D7E"/>
    <w:rsid w:val="00C47418"/>
    <w:rsid w:val="00C47BD6"/>
    <w:rsid w:val="00C5026B"/>
    <w:rsid w:val="00C50378"/>
    <w:rsid w:val="00C50416"/>
    <w:rsid w:val="00C508AC"/>
    <w:rsid w:val="00C516D9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158"/>
    <w:rsid w:val="00C54CED"/>
    <w:rsid w:val="00C54D32"/>
    <w:rsid w:val="00C5501E"/>
    <w:rsid w:val="00C55CDB"/>
    <w:rsid w:val="00C56089"/>
    <w:rsid w:val="00C5653D"/>
    <w:rsid w:val="00C567D2"/>
    <w:rsid w:val="00C60201"/>
    <w:rsid w:val="00C61447"/>
    <w:rsid w:val="00C6175B"/>
    <w:rsid w:val="00C6277C"/>
    <w:rsid w:val="00C62A97"/>
    <w:rsid w:val="00C62C9B"/>
    <w:rsid w:val="00C62D71"/>
    <w:rsid w:val="00C63118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127"/>
    <w:rsid w:val="00C75597"/>
    <w:rsid w:val="00C758E4"/>
    <w:rsid w:val="00C75EBE"/>
    <w:rsid w:val="00C76026"/>
    <w:rsid w:val="00C76581"/>
    <w:rsid w:val="00C76811"/>
    <w:rsid w:val="00C7767A"/>
    <w:rsid w:val="00C779F5"/>
    <w:rsid w:val="00C77D19"/>
    <w:rsid w:val="00C800C9"/>
    <w:rsid w:val="00C80E18"/>
    <w:rsid w:val="00C81153"/>
    <w:rsid w:val="00C8115C"/>
    <w:rsid w:val="00C81CF3"/>
    <w:rsid w:val="00C81E40"/>
    <w:rsid w:val="00C8249C"/>
    <w:rsid w:val="00C8268A"/>
    <w:rsid w:val="00C831E4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D09"/>
    <w:rsid w:val="00C90968"/>
    <w:rsid w:val="00C91BDE"/>
    <w:rsid w:val="00C91C09"/>
    <w:rsid w:val="00C91FBC"/>
    <w:rsid w:val="00C92008"/>
    <w:rsid w:val="00C9257E"/>
    <w:rsid w:val="00C927D0"/>
    <w:rsid w:val="00C92880"/>
    <w:rsid w:val="00C92C32"/>
    <w:rsid w:val="00C92C8C"/>
    <w:rsid w:val="00C938D7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3471"/>
    <w:rsid w:val="00CB3EF9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6D6E"/>
    <w:rsid w:val="00CC7657"/>
    <w:rsid w:val="00CC7A05"/>
    <w:rsid w:val="00CC7BAC"/>
    <w:rsid w:val="00CD05CA"/>
    <w:rsid w:val="00CD1244"/>
    <w:rsid w:val="00CD148B"/>
    <w:rsid w:val="00CD212F"/>
    <w:rsid w:val="00CD2B3A"/>
    <w:rsid w:val="00CD33E9"/>
    <w:rsid w:val="00CD3413"/>
    <w:rsid w:val="00CD41E2"/>
    <w:rsid w:val="00CD4277"/>
    <w:rsid w:val="00CD4556"/>
    <w:rsid w:val="00CD47B6"/>
    <w:rsid w:val="00CD4ECE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2E8"/>
    <w:rsid w:val="00CE1554"/>
    <w:rsid w:val="00CE1DF0"/>
    <w:rsid w:val="00CE2179"/>
    <w:rsid w:val="00CE2468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A19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0B56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AE4"/>
    <w:rsid w:val="00D16D32"/>
    <w:rsid w:val="00D16E38"/>
    <w:rsid w:val="00D17064"/>
    <w:rsid w:val="00D17565"/>
    <w:rsid w:val="00D17EE5"/>
    <w:rsid w:val="00D17EEA"/>
    <w:rsid w:val="00D20066"/>
    <w:rsid w:val="00D2097D"/>
    <w:rsid w:val="00D20F70"/>
    <w:rsid w:val="00D212D2"/>
    <w:rsid w:val="00D21374"/>
    <w:rsid w:val="00D214FF"/>
    <w:rsid w:val="00D215D4"/>
    <w:rsid w:val="00D21617"/>
    <w:rsid w:val="00D22C53"/>
    <w:rsid w:val="00D233A1"/>
    <w:rsid w:val="00D23C12"/>
    <w:rsid w:val="00D23DC3"/>
    <w:rsid w:val="00D24370"/>
    <w:rsid w:val="00D245E6"/>
    <w:rsid w:val="00D25316"/>
    <w:rsid w:val="00D25F84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48C5"/>
    <w:rsid w:val="00D3521B"/>
    <w:rsid w:val="00D355E4"/>
    <w:rsid w:val="00D355E5"/>
    <w:rsid w:val="00D3569D"/>
    <w:rsid w:val="00D358A9"/>
    <w:rsid w:val="00D35ABC"/>
    <w:rsid w:val="00D35B03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95B"/>
    <w:rsid w:val="00D44A20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057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29A8"/>
    <w:rsid w:val="00D62BDC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3F4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146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77B52"/>
    <w:rsid w:val="00D80953"/>
    <w:rsid w:val="00D81129"/>
    <w:rsid w:val="00D820B9"/>
    <w:rsid w:val="00D820C9"/>
    <w:rsid w:val="00D82147"/>
    <w:rsid w:val="00D82321"/>
    <w:rsid w:val="00D82642"/>
    <w:rsid w:val="00D829B8"/>
    <w:rsid w:val="00D83156"/>
    <w:rsid w:val="00D8389A"/>
    <w:rsid w:val="00D839B9"/>
    <w:rsid w:val="00D84456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D81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1E39"/>
    <w:rsid w:val="00DA3776"/>
    <w:rsid w:val="00DA3F28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B6F"/>
    <w:rsid w:val="00DB3D4F"/>
    <w:rsid w:val="00DB494E"/>
    <w:rsid w:val="00DB4ED8"/>
    <w:rsid w:val="00DB6186"/>
    <w:rsid w:val="00DB6AC7"/>
    <w:rsid w:val="00DB6B97"/>
    <w:rsid w:val="00DB71C1"/>
    <w:rsid w:val="00DB72F4"/>
    <w:rsid w:val="00DB7C13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C94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E71"/>
    <w:rsid w:val="00E01F40"/>
    <w:rsid w:val="00E020AE"/>
    <w:rsid w:val="00E02A21"/>
    <w:rsid w:val="00E030B3"/>
    <w:rsid w:val="00E0371F"/>
    <w:rsid w:val="00E037E8"/>
    <w:rsid w:val="00E0395A"/>
    <w:rsid w:val="00E03A76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6094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7B1"/>
    <w:rsid w:val="00E138D3"/>
    <w:rsid w:val="00E13D65"/>
    <w:rsid w:val="00E13E69"/>
    <w:rsid w:val="00E142C2"/>
    <w:rsid w:val="00E14315"/>
    <w:rsid w:val="00E14715"/>
    <w:rsid w:val="00E14CBE"/>
    <w:rsid w:val="00E1516A"/>
    <w:rsid w:val="00E161BE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64E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097E"/>
    <w:rsid w:val="00E414D4"/>
    <w:rsid w:val="00E416B3"/>
    <w:rsid w:val="00E4175C"/>
    <w:rsid w:val="00E41805"/>
    <w:rsid w:val="00E41A88"/>
    <w:rsid w:val="00E41D4F"/>
    <w:rsid w:val="00E41FC1"/>
    <w:rsid w:val="00E42301"/>
    <w:rsid w:val="00E4311A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0EF8"/>
    <w:rsid w:val="00E5115A"/>
    <w:rsid w:val="00E51DC6"/>
    <w:rsid w:val="00E523ED"/>
    <w:rsid w:val="00E52475"/>
    <w:rsid w:val="00E528BD"/>
    <w:rsid w:val="00E52BC1"/>
    <w:rsid w:val="00E53066"/>
    <w:rsid w:val="00E531CB"/>
    <w:rsid w:val="00E535CC"/>
    <w:rsid w:val="00E536E3"/>
    <w:rsid w:val="00E542F3"/>
    <w:rsid w:val="00E548E3"/>
    <w:rsid w:val="00E55621"/>
    <w:rsid w:val="00E55842"/>
    <w:rsid w:val="00E55947"/>
    <w:rsid w:val="00E55E1E"/>
    <w:rsid w:val="00E5675A"/>
    <w:rsid w:val="00E56A70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1FD"/>
    <w:rsid w:val="00E65B19"/>
    <w:rsid w:val="00E65CED"/>
    <w:rsid w:val="00E65E3A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EE3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00D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4CB"/>
    <w:rsid w:val="00E9465C"/>
    <w:rsid w:val="00E94793"/>
    <w:rsid w:val="00E95325"/>
    <w:rsid w:val="00E9553F"/>
    <w:rsid w:val="00E9613F"/>
    <w:rsid w:val="00E96923"/>
    <w:rsid w:val="00E971CB"/>
    <w:rsid w:val="00E972A6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96F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3E6B"/>
    <w:rsid w:val="00EC4142"/>
    <w:rsid w:val="00EC517C"/>
    <w:rsid w:val="00EC66BE"/>
    <w:rsid w:val="00EC6C82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B07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18F"/>
    <w:rsid w:val="00ED791B"/>
    <w:rsid w:val="00ED7BD2"/>
    <w:rsid w:val="00EE048C"/>
    <w:rsid w:val="00EE0550"/>
    <w:rsid w:val="00EE0B45"/>
    <w:rsid w:val="00EE176E"/>
    <w:rsid w:val="00EE1AB5"/>
    <w:rsid w:val="00EE2634"/>
    <w:rsid w:val="00EE2C9F"/>
    <w:rsid w:val="00EE4048"/>
    <w:rsid w:val="00EE449C"/>
    <w:rsid w:val="00EE53D7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2D92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2A26"/>
    <w:rsid w:val="00F03860"/>
    <w:rsid w:val="00F03B81"/>
    <w:rsid w:val="00F04655"/>
    <w:rsid w:val="00F05787"/>
    <w:rsid w:val="00F06110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189"/>
    <w:rsid w:val="00F144E8"/>
    <w:rsid w:val="00F1560E"/>
    <w:rsid w:val="00F15B2B"/>
    <w:rsid w:val="00F15F7B"/>
    <w:rsid w:val="00F1613D"/>
    <w:rsid w:val="00F166A3"/>
    <w:rsid w:val="00F16E15"/>
    <w:rsid w:val="00F16EE3"/>
    <w:rsid w:val="00F17085"/>
    <w:rsid w:val="00F178C2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0E3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906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47E2E"/>
    <w:rsid w:val="00F50215"/>
    <w:rsid w:val="00F511C8"/>
    <w:rsid w:val="00F52C35"/>
    <w:rsid w:val="00F52E71"/>
    <w:rsid w:val="00F534AC"/>
    <w:rsid w:val="00F534B6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570A7"/>
    <w:rsid w:val="00F574C1"/>
    <w:rsid w:val="00F6062C"/>
    <w:rsid w:val="00F60641"/>
    <w:rsid w:val="00F60799"/>
    <w:rsid w:val="00F608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AD0"/>
    <w:rsid w:val="00F65B52"/>
    <w:rsid w:val="00F65E65"/>
    <w:rsid w:val="00F65EEC"/>
    <w:rsid w:val="00F66026"/>
    <w:rsid w:val="00F661C3"/>
    <w:rsid w:val="00F6620D"/>
    <w:rsid w:val="00F66601"/>
    <w:rsid w:val="00F66B56"/>
    <w:rsid w:val="00F671EE"/>
    <w:rsid w:val="00F67DA2"/>
    <w:rsid w:val="00F67E32"/>
    <w:rsid w:val="00F700FA"/>
    <w:rsid w:val="00F7017D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A5"/>
    <w:rsid w:val="00F77F17"/>
    <w:rsid w:val="00F8025E"/>
    <w:rsid w:val="00F803A9"/>
    <w:rsid w:val="00F807FA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0C1"/>
    <w:rsid w:val="00F942F3"/>
    <w:rsid w:val="00F94701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648"/>
    <w:rsid w:val="00FB2778"/>
    <w:rsid w:val="00FB35A8"/>
    <w:rsid w:val="00FB3797"/>
    <w:rsid w:val="00FB3B77"/>
    <w:rsid w:val="00FB3E59"/>
    <w:rsid w:val="00FB4CBC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6F5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00D"/>
    <w:rsid w:val="00FD03E8"/>
    <w:rsid w:val="00FD0565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DE2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88A"/>
    <w:rsid w:val="00FE0B75"/>
    <w:rsid w:val="00FE1036"/>
    <w:rsid w:val="00FE1224"/>
    <w:rsid w:val="00FE16D7"/>
    <w:rsid w:val="00FE1701"/>
    <w:rsid w:val="00FE1D3A"/>
    <w:rsid w:val="00FE2693"/>
    <w:rsid w:val="00FE318C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  <w:rsid w:val="00F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9664FC"/>
  <w15:docId w15:val="{0886C856-FB27-45B8-8E10-C3866EF6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1147E"/>
    <w:rsid w:val="000B13A1"/>
    <w:rsid w:val="000D2003"/>
    <w:rsid w:val="00101AE8"/>
    <w:rsid w:val="00154D25"/>
    <w:rsid w:val="0016304D"/>
    <w:rsid w:val="001850F8"/>
    <w:rsid w:val="001A373B"/>
    <w:rsid w:val="001D0851"/>
    <w:rsid w:val="002261C1"/>
    <w:rsid w:val="002924D8"/>
    <w:rsid w:val="00346A02"/>
    <w:rsid w:val="00360CBB"/>
    <w:rsid w:val="003D3838"/>
    <w:rsid w:val="00424477"/>
    <w:rsid w:val="004454EA"/>
    <w:rsid w:val="0047195F"/>
    <w:rsid w:val="004B5EBA"/>
    <w:rsid w:val="004E731B"/>
    <w:rsid w:val="0052256A"/>
    <w:rsid w:val="005512BA"/>
    <w:rsid w:val="0056499C"/>
    <w:rsid w:val="006335EB"/>
    <w:rsid w:val="00667056"/>
    <w:rsid w:val="006D2381"/>
    <w:rsid w:val="007039F9"/>
    <w:rsid w:val="00724AD8"/>
    <w:rsid w:val="0073419B"/>
    <w:rsid w:val="00741FB7"/>
    <w:rsid w:val="00763BDF"/>
    <w:rsid w:val="007A271E"/>
    <w:rsid w:val="007A4DF2"/>
    <w:rsid w:val="007A7EE8"/>
    <w:rsid w:val="007B5274"/>
    <w:rsid w:val="007C4B77"/>
    <w:rsid w:val="00804110"/>
    <w:rsid w:val="00876354"/>
    <w:rsid w:val="008D3CFD"/>
    <w:rsid w:val="008E2290"/>
    <w:rsid w:val="008F6FDE"/>
    <w:rsid w:val="00945999"/>
    <w:rsid w:val="00960B75"/>
    <w:rsid w:val="00997EDD"/>
    <w:rsid w:val="009A5B67"/>
    <w:rsid w:val="009C2D57"/>
    <w:rsid w:val="009C71F6"/>
    <w:rsid w:val="00A71F19"/>
    <w:rsid w:val="00A97EBF"/>
    <w:rsid w:val="00AD231A"/>
    <w:rsid w:val="00B24BD9"/>
    <w:rsid w:val="00B64846"/>
    <w:rsid w:val="00B66D1B"/>
    <w:rsid w:val="00B934B8"/>
    <w:rsid w:val="00BB1512"/>
    <w:rsid w:val="00BC4987"/>
    <w:rsid w:val="00C00D00"/>
    <w:rsid w:val="00C07E2D"/>
    <w:rsid w:val="00C16B6D"/>
    <w:rsid w:val="00C27D58"/>
    <w:rsid w:val="00C80B2B"/>
    <w:rsid w:val="00D003C9"/>
    <w:rsid w:val="00D23C6A"/>
    <w:rsid w:val="00D366CA"/>
    <w:rsid w:val="00D4287B"/>
    <w:rsid w:val="00D87502"/>
    <w:rsid w:val="00D927F9"/>
    <w:rsid w:val="00D93DF4"/>
    <w:rsid w:val="00DA094D"/>
    <w:rsid w:val="00DD4469"/>
    <w:rsid w:val="00E340BF"/>
    <w:rsid w:val="00E34227"/>
    <w:rsid w:val="00E5077F"/>
    <w:rsid w:val="00E50C69"/>
    <w:rsid w:val="00E95276"/>
    <w:rsid w:val="00F2744B"/>
    <w:rsid w:val="00F27C4E"/>
    <w:rsid w:val="00FA4706"/>
    <w:rsid w:val="00FC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D256DF-BD78-4019-8D4F-DF3F31601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58</TotalTime>
  <Pages>4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Контроль</vt:lpstr>
    </vt:vector>
  </TitlesOfParts>
  <Company>HP Inc.</Company>
  <LinksUpToDate>false</LinksUpToDate>
  <CharactersWithSpaces>8272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</dc:title>
  <dc:creator>K.alyanykh</dc:creator>
  <cp:lastModifiedBy>Aleksey I Kuznetsov</cp:lastModifiedBy>
  <cp:revision>6</cp:revision>
  <cp:lastPrinted>2010-02-27T12:52:00Z</cp:lastPrinted>
  <dcterms:created xsi:type="dcterms:W3CDTF">2025-06-09T15:19:00Z</dcterms:created>
  <dcterms:modified xsi:type="dcterms:W3CDTF">2025-06-10T08:52:00Z</dcterms:modified>
</cp:coreProperties>
</file>