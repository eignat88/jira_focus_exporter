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25BDDCBE" w:rsidR="00A51049" w:rsidRPr="00FF5124" w:rsidRDefault="00EA22F5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EA22F5">
            <w:rPr>
              <w:rFonts w:cs="Times New Roman"/>
              <w:spacing w:val="-2"/>
              <w:kern w:val="36"/>
              <w:sz w:val="41"/>
              <w:szCs w:val="41"/>
            </w:rPr>
            <w:t>DAX-8854 Задание на упаковку, отображение штук план факт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4BC48E52" w:rsidR="00662477" w:rsidRPr="00FF5124" w:rsidRDefault="000F163B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14.10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24EBDE6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FDBE78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0FF5E92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979CEC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1ADFFA53" w:rsidR="00532450" w:rsidRPr="00FF5124" w:rsidRDefault="00EA22F5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Упаковка товаров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7939EDF9" w14:textId="16850651" w:rsidR="00EA22F5" w:rsidRPr="00EA22F5" w:rsidRDefault="00EA22F5" w:rsidP="00EA22F5">
      <w:pPr>
        <w:pStyle w:val="a4"/>
      </w:pPr>
      <w:r>
        <w:t>Нет.</w:t>
      </w: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74B31A3D" w14:textId="0CBB3316" w:rsidR="00EA22F5" w:rsidRPr="00EA22F5" w:rsidRDefault="00EA22F5" w:rsidP="00EA22F5">
      <w:pPr>
        <w:pStyle w:val="a4"/>
      </w:pPr>
      <w:r>
        <w:t>Нет.</w:t>
      </w:r>
    </w:p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56DF2C9D" w14:textId="2F307DA8" w:rsidR="00A9444E" w:rsidRDefault="007344F3" w:rsidP="004D46B5">
      <w:pPr>
        <w:pStyle w:val="a4"/>
        <w:numPr>
          <w:ilvl w:val="1"/>
          <w:numId w:val="23"/>
        </w:numPr>
      </w:pPr>
      <w:r w:rsidRPr="007344F3">
        <w:rPr>
          <w:b/>
        </w:rPr>
        <w:t>Как реализовано сейчас</w:t>
      </w:r>
      <w:r>
        <w:t>:</w:t>
      </w:r>
      <w:r>
        <w:br/>
        <w:t xml:space="preserve">На текущий момент </w:t>
      </w:r>
      <w:r w:rsidR="00EA22F5">
        <w:t xml:space="preserve">при </w:t>
      </w:r>
      <w:r w:rsidR="004D46B5">
        <w:t>выполнении логики заложенной</w:t>
      </w:r>
      <w:r w:rsidR="00EA22F5">
        <w:t xml:space="preserve"> на кнопк</w:t>
      </w:r>
      <w:r w:rsidR="004D46B5">
        <w:t>е</w:t>
      </w:r>
      <w:r w:rsidR="00EA22F5">
        <w:t xml:space="preserve"> </w:t>
      </w:r>
      <w:r w:rsidR="00EA22F5" w:rsidRPr="00EA22F5">
        <w:rPr>
          <w:b/>
        </w:rPr>
        <w:t>[</w:t>
      </w:r>
      <w:proofErr w:type="spellStart"/>
      <w:r w:rsidR="00EA22F5" w:rsidRPr="00EA22F5">
        <w:rPr>
          <w:b/>
        </w:rPr>
        <w:t>Грузоместо</w:t>
      </w:r>
      <w:proofErr w:type="spellEnd"/>
      <w:r w:rsidR="00EA22F5" w:rsidRPr="00EA22F5">
        <w:rPr>
          <w:b/>
        </w:rPr>
        <w:t>-короб]</w:t>
      </w:r>
      <w:r w:rsidR="00EA22F5">
        <w:t xml:space="preserve"> которая находится на формах:</w:t>
      </w:r>
      <w:r w:rsidR="00EA22F5">
        <w:br/>
      </w:r>
      <w:r w:rsidR="00EA22F5" w:rsidRPr="00EA22F5">
        <w:rPr>
          <w:b/>
        </w:rPr>
        <w:t xml:space="preserve">Выдача заданий на упаковку </w:t>
      </w:r>
      <w:r w:rsidR="00EA22F5">
        <w:t>(</w:t>
      </w:r>
      <w:r w:rsidR="00EA22F5" w:rsidRPr="00EA22F5">
        <w:rPr>
          <w:b/>
        </w:rPr>
        <w:t xml:space="preserve">Управление запасами \ Обычный \ </w:t>
      </w:r>
      <w:r w:rsidR="00EA22F5" w:rsidRPr="00EA22F5">
        <w:rPr>
          <w:b/>
        </w:rPr>
        <w:t>Выдача заданий на упаковку</w:t>
      </w:r>
      <w:r w:rsidR="00EA22F5">
        <w:t xml:space="preserve">) </w:t>
      </w:r>
      <w:r w:rsidR="00EA22F5" w:rsidRPr="00EA22F5">
        <w:rPr>
          <w:b/>
        </w:rPr>
        <w:t>Выдача заданий на упаковку</w:t>
      </w:r>
      <w:r w:rsidR="00EA22F5" w:rsidRPr="00EA22F5">
        <w:rPr>
          <w:b/>
        </w:rPr>
        <w:t xml:space="preserve"> </w:t>
      </w:r>
      <w:proofErr w:type="spellStart"/>
      <w:r w:rsidR="00EA22F5" w:rsidRPr="00EA22F5">
        <w:rPr>
          <w:b/>
        </w:rPr>
        <w:t>одноштучных</w:t>
      </w:r>
      <w:proofErr w:type="spellEnd"/>
      <w:r w:rsidR="00EA22F5" w:rsidRPr="00EA22F5">
        <w:rPr>
          <w:b/>
        </w:rPr>
        <w:t xml:space="preserve"> заказов</w:t>
      </w:r>
      <w:r w:rsidR="00EA22F5">
        <w:t xml:space="preserve"> </w:t>
      </w:r>
      <w:r w:rsidR="00EA22F5">
        <w:t>(</w:t>
      </w:r>
      <w:r w:rsidR="00EA22F5" w:rsidRPr="00EA22F5">
        <w:rPr>
          <w:b/>
        </w:rPr>
        <w:t>Управление запасами \ Обычный \ Выдача заданий на упаковку</w:t>
      </w:r>
      <w:r w:rsidR="00EA22F5" w:rsidRPr="00EA22F5">
        <w:rPr>
          <w:b/>
        </w:rPr>
        <w:t xml:space="preserve"> </w:t>
      </w:r>
      <w:proofErr w:type="spellStart"/>
      <w:r w:rsidR="00EA22F5" w:rsidRPr="00EA22F5">
        <w:rPr>
          <w:b/>
        </w:rPr>
        <w:t>одноштучных</w:t>
      </w:r>
      <w:proofErr w:type="spellEnd"/>
      <w:r w:rsidR="00EA22F5" w:rsidRPr="00EA22F5">
        <w:rPr>
          <w:b/>
        </w:rPr>
        <w:t xml:space="preserve"> заказов</w:t>
      </w:r>
      <w:r w:rsidR="00EA22F5">
        <w:t>)</w:t>
      </w:r>
      <w:r w:rsidR="004D46B5">
        <w:br/>
      </w:r>
      <w:r w:rsidR="004D46B5" w:rsidRPr="004D46B5">
        <w:rPr>
          <w:b/>
        </w:rPr>
        <w:t>Выдача произвольных заданий на упаковку</w:t>
      </w:r>
      <w:r w:rsidR="004D46B5">
        <w:t xml:space="preserve"> </w:t>
      </w:r>
      <w:r w:rsidR="004D46B5">
        <w:t>(</w:t>
      </w:r>
      <w:r w:rsidR="004D46B5" w:rsidRPr="00EA22F5">
        <w:rPr>
          <w:b/>
        </w:rPr>
        <w:t xml:space="preserve">Управление запасами \ Обычный \ Выдача </w:t>
      </w:r>
      <w:r w:rsidR="004D46B5" w:rsidRPr="004D46B5">
        <w:rPr>
          <w:b/>
        </w:rPr>
        <w:t>произвольных заданий на упаковку</w:t>
      </w:r>
      <w:r w:rsidR="004D46B5">
        <w:t>)</w:t>
      </w:r>
      <w:r w:rsidR="004D46B5">
        <w:br/>
        <w:t xml:space="preserve">Система не вычитает количество товара упакованного в отдельный короб по данной кнопке из поля </w:t>
      </w:r>
      <w:r w:rsidR="004D46B5" w:rsidRPr="004D46B5">
        <w:rPr>
          <w:b/>
          <w:i/>
        </w:rPr>
        <w:t>Количество единиц (план)</w:t>
      </w:r>
      <w:r w:rsidR="004D46B5">
        <w:t xml:space="preserve"> </w:t>
      </w:r>
      <w:proofErr w:type="spellStart"/>
      <w:r w:rsidR="004D46B5" w:rsidRPr="004D46B5">
        <w:t>qtyPlan</w:t>
      </w:r>
      <w:proofErr w:type="spellEnd"/>
      <w:r w:rsidR="004D46B5" w:rsidRPr="004D46B5">
        <w:t>()</w:t>
      </w:r>
    </w:p>
    <w:p w14:paraId="708BF493" w14:textId="3475D2CB" w:rsidR="007344F3" w:rsidRDefault="007344F3" w:rsidP="007344F3">
      <w:pPr>
        <w:pStyle w:val="a4"/>
      </w:pPr>
    </w:p>
    <w:p w14:paraId="27249668" w14:textId="5D80679C" w:rsidR="007344F3" w:rsidRPr="006D25D7" w:rsidRDefault="007344F3" w:rsidP="00542125">
      <w:pPr>
        <w:pStyle w:val="a4"/>
        <w:numPr>
          <w:ilvl w:val="1"/>
          <w:numId w:val="23"/>
        </w:numPr>
      </w:pPr>
      <w:r w:rsidRPr="007344F3">
        <w:rPr>
          <w:b/>
        </w:rPr>
        <w:t>Как нужно сделать</w:t>
      </w:r>
      <w:r w:rsidR="004D46B5">
        <w:t>:</w:t>
      </w:r>
      <w:r w:rsidR="004D46B5">
        <w:br/>
        <w:t xml:space="preserve">Нужно сделать автоматическое обновление значения в поле </w:t>
      </w:r>
      <w:r w:rsidR="004D46B5" w:rsidRPr="004D46B5">
        <w:rPr>
          <w:b/>
          <w:i/>
        </w:rPr>
        <w:t>Количество единиц (план)</w:t>
      </w:r>
      <w:r w:rsidR="004D46B5">
        <w:t xml:space="preserve"> </w:t>
      </w:r>
      <w:proofErr w:type="spellStart"/>
      <w:r w:rsidR="004D46B5" w:rsidRPr="004D46B5">
        <w:t>qtyPlan</w:t>
      </w:r>
      <w:proofErr w:type="spellEnd"/>
      <w:r w:rsidR="004D46B5" w:rsidRPr="004D46B5">
        <w:t>()</w:t>
      </w:r>
      <w:r w:rsidR="004D46B5">
        <w:t xml:space="preserve"> после выполнения логики заложенной на кнопке </w:t>
      </w:r>
      <w:r w:rsidR="004D46B5" w:rsidRPr="00EA22F5">
        <w:rPr>
          <w:b/>
        </w:rPr>
        <w:t>[</w:t>
      </w:r>
      <w:proofErr w:type="spellStart"/>
      <w:r w:rsidR="004D46B5" w:rsidRPr="00EA22F5">
        <w:rPr>
          <w:b/>
        </w:rPr>
        <w:t>Грузоместо</w:t>
      </w:r>
      <w:proofErr w:type="spellEnd"/>
      <w:r w:rsidR="004D46B5" w:rsidRPr="00EA22F5">
        <w:rPr>
          <w:b/>
        </w:rPr>
        <w:t>-короб]</w:t>
      </w:r>
      <w:r w:rsidR="004D46B5">
        <w:t xml:space="preserve"> (см. п. 4.1.), по которой часть товара упаковывается отдельно, а следовательно оставшееся количество в плане должно уменьшаться.</w:t>
      </w:r>
      <w:bookmarkStart w:id="7" w:name="_GoBack"/>
      <w:bookmarkEnd w:id="7"/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825E02" w14:textId="77777777" w:rsidR="00AB555F" w:rsidRDefault="00AB555F">
      <w:r>
        <w:separator/>
      </w:r>
    </w:p>
  </w:endnote>
  <w:endnote w:type="continuationSeparator" w:id="0">
    <w:p w14:paraId="6C37D25C" w14:textId="77777777" w:rsidR="00AB555F" w:rsidRDefault="00AB5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633B306B" w:rsidR="00465ED4" w:rsidRPr="00D9272E" w:rsidRDefault="00465ED4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A22F5">
          <w:rPr>
            <w:sz w:val="18"/>
            <w:szCs w:val="18"/>
          </w:rPr>
          <w:t>DAX-8854 Задание на упаковку, отображение штук план факт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4D46B5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4D46B5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5CAD37FF" w:rsidR="00465ED4" w:rsidRPr="008638AB" w:rsidRDefault="00465ED4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A22F5">
          <w:rPr>
            <w:rFonts w:ascii="Times New Roman" w:hAnsi="Times New Roman"/>
            <w:sz w:val="18"/>
            <w:szCs w:val="18"/>
          </w:rPr>
          <w:t>DAX-8854 Задание на упаковку, отображение штук план факт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4D46B5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4D46B5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B10C23" w14:textId="77777777" w:rsidR="00AB555F" w:rsidRDefault="00AB555F">
      <w:r>
        <w:separator/>
      </w:r>
    </w:p>
  </w:footnote>
  <w:footnote w:type="continuationSeparator" w:id="0">
    <w:p w14:paraId="001FAF80" w14:textId="77777777" w:rsidR="00AB555F" w:rsidRDefault="00AB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465ED4" w:rsidRPr="00D95F5D" w:rsidRDefault="00465ED4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465ED4" w:rsidRPr="00EF1F02" w:rsidRDefault="00465ED4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0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2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28"/>
  </w:num>
  <w:num w:numId="17">
    <w:abstractNumId w:val="2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4"/>
  </w:num>
  <w:num w:numId="23">
    <w:abstractNumId w:val="26"/>
  </w:num>
  <w:num w:numId="24">
    <w:abstractNumId w:val="5"/>
  </w:num>
  <w:num w:numId="25">
    <w:abstractNumId w:val="14"/>
  </w:num>
  <w:num w:numId="26">
    <w:abstractNumId w:val="20"/>
  </w:num>
  <w:num w:numId="27">
    <w:abstractNumId w:val="18"/>
  </w:num>
  <w:num w:numId="28">
    <w:abstractNumId w:val="7"/>
  </w:num>
  <w:num w:numId="2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0A82670-1C96-480C-8D7C-8DE9F70D2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666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DAX-8820 Изменение формулы подсчета плановой даты отгрузки</vt:lpstr>
    </vt:vector>
  </TitlesOfParts>
  <Company>HP Inc.</Company>
  <LinksUpToDate>false</LinksUpToDate>
  <CharactersWithSpaces>1349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DAX-8854 Задание на упаковку, отображение штук план факт</dc:title>
  <dc:creator>K.alyanykh</dc:creator>
  <cp:lastModifiedBy>Aleksey I Kuznetsov</cp:lastModifiedBy>
  <cp:revision>27</cp:revision>
  <cp:lastPrinted>2010-02-27T12:52:00Z</cp:lastPrinted>
  <dcterms:created xsi:type="dcterms:W3CDTF">2024-09-05T15:32:00Z</dcterms:created>
  <dcterms:modified xsi:type="dcterms:W3CDTF">2024-10-14T14:44:00Z</dcterms:modified>
</cp:coreProperties>
</file>