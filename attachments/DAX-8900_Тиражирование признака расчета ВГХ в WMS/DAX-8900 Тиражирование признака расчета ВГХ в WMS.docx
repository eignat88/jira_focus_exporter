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3CB0CE8F" w:rsidR="00A51049" w:rsidRPr="00FF5124" w:rsidRDefault="00F97EF5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F97EF5">
            <w:rPr>
              <w:rFonts w:cs="Times New Roman"/>
              <w:spacing w:val="-2"/>
              <w:kern w:val="36"/>
              <w:sz w:val="41"/>
              <w:szCs w:val="41"/>
            </w:rPr>
            <w:t>DAX-8900 Тиражирование признака расчета ВГХ в WMS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32197DB6" w:rsidR="00662477" w:rsidRPr="00FF5124" w:rsidRDefault="00F97EF5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0F163B">
              <w:rPr>
                <w:sz w:val="24"/>
                <w:szCs w:val="24"/>
              </w:rPr>
              <w:t>.10</w:t>
            </w:r>
            <w:r w:rsidR="00891BD6" w:rsidRPr="00FF5124">
              <w:rPr>
                <w:sz w:val="24"/>
                <w:szCs w:val="24"/>
              </w:rPr>
              <w:t>.202</w:t>
            </w:r>
            <w:r w:rsidR="00CF2313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524EBDE6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FDBE78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40FF5E92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2979CEC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3B0C6D86" w:rsidR="00532450" w:rsidRPr="00FF5124" w:rsidRDefault="00F97EF5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Приемка и размещение</w:t>
      </w:r>
      <w:r w:rsidR="00EA22F5">
        <w:rPr>
          <w:sz w:val="24"/>
          <w:szCs w:val="24"/>
        </w:rPr>
        <w:t xml:space="preserve"> товаров</w:t>
      </w:r>
      <w:r w:rsidR="00BE5852">
        <w:rPr>
          <w:sz w:val="24"/>
          <w:szCs w:val="24"/>
        </w:rPr>
        <w:t>.</w:t>
      </w:r>
    </w:p>
    <w:p w14:paraId="1075E5A3" w14:textId="4F5489DE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5059539E" w14:textId="0A5F8EF2" w:rsidR="00A50A79" w:rsidRPr="00EA22F5" w:rsidRDefault="00A50A79" w:rsidP="00A50A79">
      <w:pPr>
        <w:pStyle w:val="a4"/>
        <w:numPr>
          <w:ilvl w:val="1"/>
          <w:numId w:val="23"/>
        </w:numPr>
      </w:pPr>
      <w:r>
        <w:t xml:space="preserve">Добавить новое поле в таблицу </w:t>
      </w:r>
      <w:proofErr w:type="spellStart"/>
      <w:r w:rsidRPr="00A50A79">
        <w:rPr>
          <w:b/>
        </w:rPr>
        <w:t>WMS_ParmUnplacedReceiptsLine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985"/>
        <w:gridCol w:w="1984"/>
        <w:gridCol w:w="1701"/>
        <w:gridCol w:w="2127"/>
      </w:tblGrid>
      <w:tr w:rsidR="00A50A79" w:rsidRPr="00FF5124" w14:paraId="1B0791FA" w14:textId="77777777" w:rsidTr="00AE1DF2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0DE9B9DB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A8BB7C9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3D1680D2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358DA39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2B87FB2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A50A79" w:rsidRPr="002933F6" w14:paraId="4A698920" w14:textId="77777777" w:rsidTr="00AE1DF2">
        <w:tc>
          <w:tcPr>
            <w:tcW w:w="2693" w:type="dxa"/>
          </w:tcPr>
          <w:p w14:paraId="0C77F426" w14:textId="4B7F2775" w:rsidR="00A50A79" w:rsidRPr="00F01789" w:rsidRDefault="00AE1DF2" w:rsidP="00AE1DF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Требуется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замер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ВГХ</w:t>
            </w:r>
            <w:r w:rsidR="00A50A79" w:rsidRPr="00AE1DF2">
              <w:rPr>
                <w:rFonts w:ascii="Times New Roman" w:hAnsi="Times New Roman"/>
                <w:sz w:val="22"/>
                <w:lang w:val="en-US"/>
              </w:rPr>
              <w:br/>
            </w:r>
            <w:r w:rsidR="00A50A79">
              <w:rPr>
                <w:rFonts w:ascii="Times New Roman" w:hAnsi="Times New Roman"/>
                <w:sz w:val="22"/>
                <w:lang w:val="en-US"/>
              </w:rPr>
              <w:t>(</w:t>
            </w:r>
            <w:r w:rsidR="00A50A79"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NeedDone</w:t>
            </w:r>
            <w:r>
              <w:rPr>
                <w:rFonts w:cs="Arial"/>
                <w:color w:val="000000"/>
                <w:sz w:val="20"/>
                <w:lang w:val="en-US"/>
              </w:rPr>
              <w:t>P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lacement</w:t>
            </w:r>
            <w:r>
              <w:rPr>
                <w:rFonts w:cs="Arial"/>
                <w:color w:val="000000"/>
                <w:sz w:val="20"/>
                <w:lang w:val="en-US"/>
              </w:rPr>
              <w:t>C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haracteristics</w:t>
            </w:r>
            <w:proofErr w:type="spellEnd"/>
            <w:r w:rsidR="00A50A79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985" w:type="dxa"/>
          </w:tcPr>
          <w:p w14:paraId="70DDFE7D" w14:textId="3DD302BF" w:rsidR="00A50A79" w:rsidRPr="00A50A79" w:rsidRDefault="00AE1DF2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Требуется выполнить замер характеристик размещения</w:t>
            </w:r>
          </w:p>
        </w:tc>
        <w:tc>
          <w:tcPr>
            <w:tcW w:w="1984" w:type="dxa"/>
          </w:tcPr>
          <w:p w14:paraId="0F78F374" w14:textId="451D5664" w:rsidR="00A50A79" w:rsidRPr="00B9235D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CheckBox</w:t>
            </w:r>
            <w:proofErr w:type="spellEnd"/>
          </w:p>
        </w:tc>
        <w:tc>
          <w:tcPr>
            <w:tcW w:w="1701" w:type="dxa"/>
          </w:tcPr>
          <w:p w14:paraId="2E206E4D" w14:textId="77777777" w:rsidR="00A50A79" w:rsidRPr="009C5ACA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D344C8D" w14:textId="77777777" w:rsidR="00A50A79" w:rsidRPr="002933F6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433315A5" w14:textId="081EB76C" w:rsidR="00A50A79" w:rsidRPr="00A50A79" w:rsidRDefault="00A50A79" w:rsidP="00A50A79">
      <w:pPr>
        <w:pStyle w:val="a4"/>
        <w:numPr>
          <w:ilvl w:val="1"/>
          <w:numId w:val="23"/>
        </w:numPr>
      </w:pPr>
      <w:r>
        <w:t xml:space="preserve">Добавить новое поле в таблицу </w:t>
      </w:r>
      <w:proofErr w:type="spellStart"/>
      <w:r w:rsidRPr="00A50A79">
        <w:rPr>
          <w:b/>
        </w:rPr>
        <w:t>PurchLine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985"/>
        <w:gridCol w:w="1984"/>
        <w:gridCol w:w="1701"/>
        <w:gridCol w:w="2127"/>
      </w:tblGrid>
      <w:tr w:rsidR="00A50A79" w:rsidRPr="00FF5124" w14:paraId="4819A99E" w14:textId="77777777" w:rsidTr="00AE1DF2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19D22F9D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F795741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5D151B73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DCAE585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BD3D185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A50A79" w:rsidRPr="002933F6" w14:paraId="0CD2A15E" w14:textId="77777777" w:rsidTr="00AE1DF2">
        <w:tc>
          <w:tcPr>
            <w:tcW w:w="2693" w:type="dxa"/>
          </w:tcPr>
          <w:p w14:paraId="1B8CE51F" w14:textId="7FE03D9A" w:rsidR="00A50A79" w:rsidRPr="00F01789" w:rsidRDefault="00AE1DF2" w:rsidP="00AE1DF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Требуется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замер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ВГХ</w:t>
            </w:r>
            <w:r w:rsidR="00A50A79" w:rsidRPr="00AE1DF2">
              <w:rPr>
                <w:rFonts w:ascii="Times New Roman" w:hAnsi="Times New Roman"/>
                <w:sz w:val="22"/>
                <w:lang w:val="en-US"/>
              </w:rPr>
              <w:br/>
            </w:r>
            <w:r w:rsidR="00A50A79">
              <w:rPr>
                <w:rFonts w:ascii="Times New Roman" w:hAnsi="Times New Roman"/>
                <w:sz w:val="22"/>
                <w:lang w:val="en-US"/>
              </w:rPr>
              <w:t>(</w:t>
            </w:r>
            <w:r w:rsidR="00A50A79"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NeedDone</w:t>
            </w:r>
            <w:r>
              <w:rPr>
                <w:rFonts w:cs="Arial"/>
                <w:color w:val="000000"/>
                <w:sz w:val="20"/>
                <w:lang w:val="en-US"/>
              </w:rPr>
              <w:t>P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lacement</w:t>
            </w:r>
            <w:r>
              <w:rPr>
                <w:rFonts w:cs="Arial"/>
                <w:color w:val="000000"/>
                <w:sz w:val="20"/>
                <w:lang w:val="en-US"/>
              </w:rPr>
              <w:t>C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haracteristics</w:t>
            </w:r>
            <w:proofErr w:type="spellEnd"/>
            <w:r w:rsidR="00A50A79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985" w:type="dxa"/>
          </w:tcPr>
          <w:p w14:paraId="073E9E1F" w14:textId="7FD38166" w:rsidR="00A50A79" w:rsidRPr="00A50A79" w:rsidRDefault="00AE1DF2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Требуется выполнить замер характеристик размещения</w:t>
            </w:r>
          </w:p>
        </w:tc>
        <w:tc>
          <w:tcPr>
            <w:tcW w:w="1984" w:type="dxa"/>
          </w:tcPr>
          <w:p w14:paraId="0844C629" w14:textId="77777777" w:rsidR="00A50A79" w:rsidRPr="00B9235D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CheckBox</w:t>
            </w:r>
            <w:proofErr w:type="spellEnd"/>
          </w:p>
        </w:tc>
        <w:tc>
          <w:tcPr>
            <w:tcW w:w="1701" w:type="dxa"/>
          </w:tcPr>
          <w:p w14:paraId="5172BD87" w14:textId="77777777" w:rsidR="00A50A79" w:rsidRPr="009C5ACA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9DDCB72" w14:textId="77777777" w:rsidR="00A50A79" w:rsidRPr="002933F6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46B1F7AC" w14:textId="4CB3F997" w:rsidR="00A50A79" w:rsidRPr="00A50A79" w:rsidRDefault="00A50A79" w:rsidP="00A50A79">
      <w:pPr>
        <w:pStyle w:val="a4"/>
        <w:numPr>
          <w:ilvl w:val="1"/>
          <w:numId w:val="23"/>
        </w:numPr>
      </w:pPr>
      <w:r>
        <w:t xml:space="preserve">Добавить новое поле в таблицу </w:t>
      </w:r>
      <w:proofErr w:type="spellStart"/>
      <w:r w:rsidRPr="00453683">
        <w:rPr>
          <w:b/>
        </w:rPr>
        <w:t>VendReceiptsListTrans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985"/>
        <w:gridCol w:w="1984"/>
        <w:gridCol w:w="1701"/>
        <w:gridCol w:w="2127"/>
      </w:tblGrid>
      <w:tr w:rsidR="00A50A79" w:rsidRPr="00FF5124" w14:paraId="3353D8A8" w14:textId="77777777" w:rsidTr="00AE1DF2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34776105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2D1D561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26F3DEE7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4BB16A3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4860596F" w14:textId="77777777" w:rsidR="00A50A79" w:rsidRPr="00FF5124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A50A79" w:rsidRPr="002933F6" w14:paraId="7FE484AA" w14:textId="77777777" w:rsidTr="00AE1DF2">
        <w:tc>
          <w:tcPr>
            <w:tcW w:w="2693" w:type="dxa"/>
          </w:tcPr>
          <w:p w14:paraId="32AB7D00" w14:textId="67DEAE16" w:rsidR="00A50A79" w:rsidRPr="00F01789" w:rsidRDefault="00AE1DF2" w:rsidP="00AE1DF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Требуется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замер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ВГХ</w:t>
            </w:r>
            <w:r w:rsidR="00A50A79" w:rsidRPr="00AE1DF2">
              <w:rPr>
                <w:rFonts w:ascii="Times New Roman" w:hAnsi="Times New Roman"/>
                <w:sz w:val="22"/>
                <w:lang w:val="en-US"/>
              </w:rPr>
              <w:br/>
            </w:r>
            <w:r w:rsidR="00A50A79">
              <w:rPr>
                <w:rFonts w:ascii="Times New Roman" w:hAnsi="Times New Roman"/>
                <w:sz w:val="22"/>
                <w:lang w:val="en-US"/>
              </w:rPr>
              <w:t>(</w:t>
            </w:r>
            <w:r w:rsidR="00A50A79"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NeedDone</w:t>
            </w:r>
            <w:r>
              <w:rPr>
                <w:rFonts w:cs="Arial"/>
                <w:color w:val="000000"/>
                <w:sz w:val="20"/>
                <w:lang w:val="en-US"/>
              </w:rPr>
              <w:t>P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lacement</w:t>
            </w:r>
            <w:r>
              <w:rPr>
                <w:rFonts w:cs="Arial"/>
                <w:color w:val="000000"/>
                <w:sz w:val="20"/>
                <w:lang w:val="en-US"/>
              </w:rPr>
              <w:t>C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haracteristics</w:t>
            </w:r>
            <w:proofErr w:type="spellEnd"/>
            <w:r w:rsidR="00A50A79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985" w:type="dxa"/>
          </w:tcPr>
          <w:p w14:paraId="77E725EA" w14:textId="445D64DD" w:rsidR="00A50A79" w:rsidRPr="00A50A79" w:rsidRDefault="00AE1DF2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Требуется выполнить замер характеристик размещения</w:t>
            </w:r>
          </w:p>
        </w:tc>
        <w:tc>
          <w:tcPr>
            <w:tcW w:w="1984" w:type="dxa"/>
          </w:tcPr>
          <w:p w14:paraId="79A675B2" w14:textId="77777777" w:rsidR="00A50A79" w:rsidRPr="00B9235D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CheckBox</w:t>
            </w:r>
            <w:proofErr w:type="spellEnd"/>
          </w:p>
        </w:tc>
        <w:tc>
          <w:tcPr>
            <w:tcW w:w="1701" w:type="dxa"/>
          </w:tcPr>
          <w:p w14:paraId="01FE18E4" w14:textId="77777777" w:rsidR="00A50A79" w:rsidRPr="009C5ACA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C0D939C" w14:textId="77777777" w:rsidR="00A50A79" w:rsidRPr="002933F6" w:rsidRDefault="00A50A79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17F781E4" w14:textId="2EE0BFAB" w:rsidR="00CB72A1" w:rsidRDefault="00CB72A1" w:rsidP="00CB72A1">
      <w:pPr>
        <w:pStyle w:val="Columbuscopy"/>
      </w:pPr>
      <w:bookmarkStart w:id="4" w:name="_Toc309597741"/>
    </w:p>
    <w:p w14:paraId="7F25C4AE" w14:textId="00FEE32F" w:rsidR="00CB72A1" w:rsidRDefault="00CB72A1" w:rsidP="00CB72A1">
      <w:pPr>
        <w:pStyle w:val="Columbuscopy"/>
      </w:pPr>
    </w:p>
    <w:p w14:paraId="4D5E3A45" w14:textId="77777777" w:rsidR="00CB72A1" w:rsidRDefault="00CB72A1" w:rsidP="00CB72A1">
      <w:pPr>
        <w:pStyle w:val="Columbuscopy"/>
      </w:pPr>
    </w:p>
    <w:p w14:paraId="03A76995" w14:textId="7D99FFCE" w:rsidR="006E7366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lastRenderedPageBreak/>
        <w:t>Изменение интерфейса пользователей</w:t>
      </w:r>
      <w:bookmarkEnd w:id="4"/>
    </w:p>
    <w:p w14:paraId="79483AA4" w14:textId="291CC881" w:rsidR="00AE1DF2" w:rsidRPr="00EA22F5" w:rsidRDefault="00AE1DF2" w:rsidP="00AE1DF2">
      <w:pPr>
        <w:pStyle w:val="a4"/>
        <w:numPr>
          <w:ilvl w:val="1"/>
          <w:numId w:val="23"/>
        </w:numPr>
      </w:pPr>
      <w:r>
        <w:t xml:space="preserve">Добавить новое поле на форму </w:t>
      </w:r>
      <w:r w:rsidRPr="00AE1DF2">
        <w:rPr>
          <w:b/>
        </w:rPr>
        <w:t>Мастер размещения товара</w:t>
      </w:r>
      <w:r>
        <w:t xml:space="preserve"> (</w:t>
      </w:r>
      <w:r w:rsidRPr="00AE1DF2">
        <w:rPr>
          <w:b/>
        </w:rPr>
        <w:t>Расчеты с поставщиками \ Обычный \ Заказы на покупку \ Все заказы на покупку \ группа кнопок Обновление \ кнопка Размещение товара \ окно формы Список товаров к размещению</w:t>
      </w:r>
      <w:r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AE1DF2" w:rsidRPr="00FF5124" w14:paraId="7AFBDE91" w14:textId="77777777" w:rsidTr="002B2C1F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62FE92D2" w14:textId="77777777" w:rsidR="00AE1DF2" w:rsidRPr="00FF5124" w:rsidRDefault="00AE1DF2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B537C32" w14:textId="77777777" w:rsidR="00AE1DF2" w:rsidRPr="00FF5124" w:rsidRDefault="00AE1DF2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CD0784F" w14:textId="77777777" w:rsidR="00AE1DF2" w:rsidRPr="00FF5124" w:rsidRDefault="00AE1DF2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4A448FD" w14:textId="77777777" w:rsidR="00AE1DF2" w:rsidRPr="00FF5124" w:rsidRDefault="00AE1DF2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3D90E707" w14:textId="77777777" w:rsidR="00AE1DF2" w:rsidRPr="00FF5124" w:rsidRDefault="00AE1DF2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AE1DF2" w:rsidRPr="00835ABE" w14:paraId="53F9E4BD" w14:textId="77777777" w:rsidTr="002B2C1F">
        <w:tc>
          <w:tcPr>
            <w:tcW w:w="1843" w:type="dxa"/>
          </w:tcPr>
          <w:p w14:paraId="2B965783" w14:textId="1586864B" w:rsidR="00AE1DF2" w:rsidRPr="002933F6" w:rsidRDefault="00AE1DF2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Требуется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замер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ВГХ</w:t>
            </w:r>
          </w:p>
        </w:tc>
        <w:tc>
          <w:tcPr>
            <w:tcW w:w="1842" w:type="dxa"/>
          </w:tcPr>
          <w:p w14:paraId="41A819BA" w14:textId="77206008" w:rsidR="00AE1DF2" w:rsidRPr="009C2D92" w:rsidRDefault="00AE1DF2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Требуется выполнить замер характеристик размещения</w:t>
            </w:r>
          </w:p>
        </w:tc>
        <w:tc>
          <w:tcPr>
            <w:tcW w:w="1276" w:type="dxa"/>
          </w:tcPr>
          <w:p w14:paraId="68EFC5F1" w14:textId="77777777" w:rsidR="00AE1DF2" w:rsidRPr="002933F6" w:rsidRDefault="00AE1DF2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189926E" w14:textId="77777777" w:rsidR="00AE1DF2" w:rsidRPr="002933F6" w:rsidRDefault="00AE1DF2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5C364AC" w14:textId="5FA61A6D" w:rsidR="00AE1DF2" w:rsidRPr="00835ABE" w:rsidRDefault="00AE1DF2" w:rsidP="00AE1DF2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AE1DF2">
              <w:rPr>
                <w:rFonts w:ascii="Times New Roman" w:hAnsi="Times New Roman"/>
                <w:sz w:val="22"/>
                <w:lang w:val="en-US"/>
              </w:rPr>
              <w:t>WMS_ParmUnplacedReceiptsLine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NeedDone</w:t>
            </w:r>
            <w:r>
              <w:rPr>
                <w:rFonts w:cs="Arial"/>
                <w:color w:val="000000"/>
                <w:sz w:val="20"/>
                <w:lang w:val="en-US"/>
              </w:rPr>
              <w:t>P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lacement</w:t>
            </w:r>
            <w:r>
              <w:rPr>
                <w:rFonts w:cs="Arial"/>
                <w:color w:val="000000"/>
                <w:sz w:val="20"/>
                <w:lang w:val="en-US"/>
              </w:rPr>
              <w:t>C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haracteristics</w:t>
            </w:r>
            <w:proofErr w:type="spellEnd"/>
          </w:p>
        </w:tc>
      </w:tr>
    </w:tbl>
    <w:p w14:paraId="74B31A3D" w14:textId="3E1FA086" w:rsidR="00EA22F5" w:rsidRDefault="00AE1DF2" w:rsidP="00AE1DF2">
      <w:pPr>
        <w:pStyle w:val="a4"/>
        <w:numPr>
          <w:ilvl w:val="2"/>
          <w:numId w:val="23"/>
        </w:numPr>
      </w:pPr>
      <w:r>
        <w:t xml:space="preserve">Расположить новое поле между полями </w:t>
      </w:r>
      <w:r w:rsidRPr="00AE1DF2">
        <w:rPr>
          <w:b/>
          <w:i/>
        </w:rPr>
        <w:t>Заказ на покупку</w:t>
      </w:r>
      <w:r>
        <w:t xml:space="preserve"> </w:t>
      </w:r>
      <w:r w:rsidRPr="00AE1DF2">
        <w:t>(</w:t>
      </w:r>
      <w:proofErr w:type="spellStart"/>
      <w:r w:rsidRPr="00AE1DF2">
        <w:t>WMS_ParmUnplacedReceiptsLine</w:t>
      </w:r>
      <w:proofErr w:type="spellEnd"/>
      <w:r w:rsidRPr="00AE1DF2">
        <w:t>).</w:t>
      </w:r>
      <w:proofErr w:type="spellStart"/>
      <w:r w:rsidRPr="00AE1DF2">
        <w:t>LFL_PurchId</w:t>
      </w:r>
      <w:proofErr w:type="spellEnd"/>
      <w:r>
        <w:t xml:space="preserve"> и </w:t>
      </w:r>
      <w:r w:rsidRPr="00AE1DF2">
        <w:rPr>
          <w:b/>
          <w:i/>
        </w:rPr>
        <w:t>Код номенклатуры</w:t>
      </w:r>
      <w:r>
        <w:t xml:space="preserve"> </w:t>
      </w:r>
      <w:r w:rsidRPr="00AE1DF2">
        <w:t>(</w:t>
      </w:r>
      <w:proofErr w:type="spellStart"/>
      <w:r w:rsidRPr="00AE1DF2">
        <w:t>WMS_ParmUnplacedReceiptsLine</w:t>
      </w:r>
      <w:proofErr w:type="spellEnd"/>
      <w:r w:rsidRPr="00AE1DF2">
        <w:t>).</w:t>
      </w:r>
      <w:proofErr w:type="spellStart"/>
      <w:r w:rsidRPr="00AE1DF2">
        <w:t>ItemId</w:t>
      </w:r>
      <w:proofErr w:type="spellEnd"/>
      <w:r>
        <w:br/>
      </w:r>
      <w:r w:rsidR="00B058F5">
        <w:rPr>
          <w:noProof/>
        </w:rPr>
        <w:drawing>
          <wp:inline distT="0" distB="0" distL="0" distR="0" wp14:anchorId="01689E8E" wp14:editId="53A05882">
            <wp:extent cx="5615940" cy="270548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790" cy="271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B7C2" w14:textId="502BDA28" w:rsidR="003A7FAF" w:rsidRPr="006652FF" w:rsidRDefault="003A7FAF" w:rsidP="003A7FAF">
      <w:pPr>
        <w:pStyle w:val="a4"/>
        <w:numPr>
          <w:ilvl w:val="2"/>
          <w:numId w:val="23"/>
        </w:numPr>
      </w:pPr>
      <w:r>
        <w:t xml:space="preserve">Заполнять поле </w:t>
      </w:r>
      <w:r>
        <w:rPr>
          <w:b/>
          <w:i/>
        </w:rPr>
        <w:t>Требуется</w:t>
      </w:r>
      <w:r w:rsidRPr="006652FF">
        <w:rPr>
          <w:b/>
          <w:i/>
        </w:rPr>
        <w:t xml:space="preserve"> </w:t>
      </w:r>
      <w:r>
        <w:rPr>
          <w:b/>
          <w:i/>
        </w:rPr>
        <w:t>замер</w:t>
      </w:r>
      <w:r w:rsidRPr="006652FF">
        <w:rPr>
          <w:b/>
          <w:i/>
        </w:rPr>
        <w:t xml:space="preserve"> </w:t>
      </w:r>
      <w:r>
        <w:rPr>
          <w:b/>
          <w:i/>
        </w:rPr>
        <w:t>ВГХ</w:t>
      </w:r>
      <w:r>
        <w:t xml:space="preserve"> (</w:t>
      </w:r>
      <w:r w:rsidRPr="00AE1DF2">
        <w:rPr>
          <w:lang w:val="en-US"/>
        </w:rPr>
        <w:t>WMS</w:t>
      </w:r>
      <w:r w:rsidRPr="006652FF">
        <w:t>_</w:t>
      </w:r>
      <w:proofErr w:type="spellStart"/>
      <w:r w:rsidRPr="00AE1DF2">
        <w:rPr>
          <w:lang w:val="en-US"/>
        </w:rPr>
        <w:t>ParmUnplacedReceiptsLine</w:t>
      </w:r>
      <w:proofErr w:type="spellEnd"/>
      <w:r>
        <w:t>).</w:t>
      </w:r>
      <w:r w:rsidRPr="00F01789">
        <w:rPr>
          <w:lang w:val="en-US"/>
        </w:rPr>
        <w:t>WMS</w:t>
      </w:r>
      <w:r w:rsidRPr="006652FF">
        <w:t xml:space="preserve">_ </w:t>
      </w:r>
      <w:proofErr w:type="spellStart"/>
      <w:r>
        <w:rPr>
          <w:lang w:val="en-US"/>
        </w:rPr>
        <w:t>NeedDone</w:t>
      </w:r>
      <w:r>
        <w:rPr>
          <w:rFonts w:cs="Arial"/>
          <w:color w:val="000000"/>
          <w:sz w:val="20"/>
          <w:lang w:val="en-US"/>
        </w:rPr>
        <w:t>P</w:t>
      </w:r>
      <w:r w:rsidRPr="00AE1DF2">
        <w:rPr>
          <w:rFonts w:cs="Arial"/>
          <w:color w:val="000000"/>
          <w:sz w:val="20"/>
          <w:lang w:val="en-US"/>
        </w:rPr>
        <w:t>lacement</w:t>
      </w:r>
      <w:r>
        <w:rPr>
          <w:rFonts w:cs="Arial"/>
          <w:color w:val="000000"/>
          <w:sz w:val="20"/>
          <w:lang w:val="en-US"/>
        </w:rPr>
        <w:t>C</w:t>
      </w:r>
      <w:r w:rsidRPr="00AE1DF2">
        <w:rPr>
          <w:rFonts w:cs="Arial"/>
          <w:color w:val="000000"/>
          <w:sz w:val="20"/>
          <w:lang w:val="en-US"/>
        </w:rPr>
        <w:t>haracteristics</w:t>
      </w:r>
      <w:proofErr w:type="spellEnd"/>
      <w:r>
        <w:rPr>
          <w:rFonts w:cs="Arial"/>
          <w:color w:val="000000"/>
          <w:sz w:val="20"/>
        </w:rPr>
        <w:t xml:space="preserve"> признаком, если в поле </w:t>
      </w:r>
      <w:r w:rsidRPr="006B34BB">
        <w:rPr>
          <w:b/>
          <w:i/>
        </w:rPr>
        <w:t>Верифицировано</w:t>
      </w:r>
      <w:r w:rsidRPr="008B65DD">
        <w:rPr>
          <w:b/>
          <w:i/>
        </w:rPr>
        <w:t xml:space="preserve"> </w:t>
      </w:r>
      <w:r w:rsidRPr="006B34BB">
        <w:rPr>
          <w:b/>
          <w:i/>
        </w:rPr>
        <w:t>в</w:t>
      </w:r>
      <w:r w:rsidRPr="008B65DD">
        <w:rPr>
          <w:b/>
          <w:i/>
        </w:rPr>
        <w:t xml:space="preserve"> </w:t>
      </w:r>
      <w:r w:rsidRPr="006B34BB">
        <w:rPr>
          <w:b/>
          <w:i/>
          <w:lang w:val="en-US"/>
        </w:rPr>
        <w:t>WMS</w:t>
      </w:r>
      <w:r w:rsidRPr="008B65DD">
        <w:t xml:space="preserve"> (</w:t>
      </w:r>
      <w:r w:rsidRPr="00576CB5">
        <w:rPr>
          <w:lang w:val="en-US"/>
        </w:rPr>
        <w:t>WMS</w:t>
      </w:r>
      <w:r w:rsidRPr="008B65DD">
        <w:t>_</w:t>
      </w:r>
      <w:proofErr w:type="spellStart"/>
      <w:r w:rsidRPr="00576CB5">
        <w:rPr>
          <w:lang w:val="en-US"/>
        </w:rPr>
        <w:t>ItemSetupForAllocation</w:t>
      </w:r>
      <w:proofErr w:type="spellEnd"/>
      <w:r w:rsidRPr="008B65DD">
        <w:t>).</w:t>
      </w:r>
      <w:r>
        <w:rPr>
          <w:lang w:val="en-US"/>
        </w:rPr>
        <w:t>WMS</w:t>
      </w:r>
      <w:r w:rsidRPr="008B65DD">
        <w:t>_</w:t>
      </w:r>
      <w:proofErr w:type="spellStart"/>
      <w:r>
        <w:rPr>
          <w:lang w:val="en-US"/>
        </w:rPr>
        <w:t>VerifiedInWMS</w:t>
      </w:r>
      <w:proofErr w:type="spellEnd"/>
      <w:r>
        <w:t xml:space="preserve"> (см.</w:t>
      </w:r>
      <w:r w:rsidRPr="008D3939">
        <w:t xml:space="preserve"> </w:t>
      </w:r>
      <w:r>
        <w:t xml:space="preserve">по задаче ФД </w:t>
      </w:r>
      <w:hyperlink r:id="rId12" w:history="1">
        <w:r w:rsidRPr="008D3939">
          <w:rPr>
            <w:rStyle w:val="af5"/>
            <w:b/>
            <w:lang w:val="en-US"/>
          </w:rPr>
          <w:t>DAX</w:t>
        </w:r>
        <w:r w:rsidRPr="008D3939">
          <w:rPr>
            <w:rStyle w:val="af5"/>
            <w:b/>
          </w:rPr>
          <w:t>-8729</w:t>
        </w:r>
      </w:hyperlink>
      <w:r>
        <w:t xml:space="preserve"> п. 3.5.) не установлен признак.</w:t>
      </w:r>
    </w:p>
    <w:p w14:paraId="0C77C180" w14:textId="0F543939" w:rsidR="00B058F5" w:rsidRPr="00EA22F5" w:rsidRDefault="00B058F5" w:rsidP="00B058F5">
      <w:pPr>
        <w:pStyle w:val="a4"/>
        <w:numPr>
          <w:ilvl w:val="1"/>
          <w:numId w:val="23"/>
        </w:numPr>
      </w:pPr>
      <w:r>
        <w:t xml:space="preserve">Добавить новое поле на форму </w:t>
      </w:r>
      <w:r w:rsidRPr="00B058F5">
        <w:rPr>
          <w:b/>
        </w:rPr>
        <w:t>Заказ на покупку</w:t>
      </w:r>
      <w:r>
        <w:t xml:space="preserve"> (</w:t>
      </w:r>
      <w:r w:rsidRPr="00B058F5">
        <w:rPr>
          <w:b/>
        </w:rPr>
        <w:t>Расчеты с поставщиками \ Обычный \</w:t>
      </w:r>
      <w:r>
        <w:t xml:space="preserve"> </w:t>
      </w:r>
      <w:r w:rsidRPr="00AE1DF2">
        <w:rPr>
          <w:b/>
        </w:rPr>
        <w:t>Заказы на покупку \ Все заказы на покупку</w:t>
      </w:r>
      <w:r>
        <w:rPr>
          <w:b/>
        </w:rPr>
        <w:t xml:space="preserve"> \ провалиться в заказ на покупку \ табличная часть Строки заказа на покупку</w:t>
      </w:r>
      <w:r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B058F5" w:rsidRPr="00FF5124" w14:paraId="3F895CC6" w14:textId="77777777" w:rsidTr="002B2C1F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69470F88" w14:textId="77777777" w:rsidR="00B058F5" w:rsidRPr="00FF5124" w:rsidRDefault="00B058F5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62BD1E9" w14:textId="77777777" w:rsidR="00B058F5" w:rsidRPr="00FF5124" w:rsidRDefault="00B058F5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A20BB00" w14:textId="77777777" w:rsidR="00B058F5" w:rsidRPr="00FF5124" w:rsidRDefault="00B058F5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4B2C34C" w14:textId="77777777" w:rsidR="00B058F5" w:rsidRPr="00FF5124" w:rsidRDefault="00B058F5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8FAFB59" w14:textId="77777777" w:rsidR="00B058F5" w:rsidRPr="00FF5124" w:rsidRDefault="00B058F5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B058F5" w:rsidRPr="00835ABE" w14:paraId="1CD7EE79" w14:textId="77777777" w:rsidTr="002B2C1F">
        <w:tc>
          <w:tcPr>
            <w:tcW w:w="1843" w:type="dxa"/>
          </w:tcPr>
          <w:p w14:paraId="13B8F0CC" w14:textId="77777777" w:rsidR="00B058F5" w:rsidRPr="002933F6" w:rsidRDefault="00B058F5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Требуется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замер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ВГХ</w:t>
            </w:r>
          </w:p>
        </w:tc>
        <w:tc>
          <w:tcPr>
            <w:tcW w:w="1842" w:type="dxa"/>
          </w:tcPr>
          <w:p w14:paraId="38FA85EC" w14:textId="77777777" w:rsidR="00B058F5" w:rsidRPr="009C2D92" w:rsidRDefault="00B058F5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Требуется выполнить замер характеристик размещения</w:t>
            </w:r>
          </w:p>
        </w:tc>
        <w:tc>
          <w:tcPr>
            <w:tcW w:w="1276" w:type="dxa"/>
          </w:tcPr>
          <w:p w14:paraId="7DF070F8" w14:textId="77777777" w:rsidR="00B058F5" w:rsidRPr="002933F6" w:rsidRDefault="00B058F5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0C2AC9D1" w14:textId="77777777" w:rsidR="00B058F5" w:rsidRPr="002933F6" w:rsidRDefault="00B058F5" w:rsidP="002B2C1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608D03CE" w14:textId="637E94FE" w:rsidR="00B058F5" w:rsidRPr="00835ABE" w:rsidRDefault="00B058F5" w:rsidP="00B058F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B058F5">
              <w:rPr>
                <w:rFonts w:ascii="Times New Roman" w:hAnsi="Times New Roman"/>
                <w:sz w:val="22"/>
              </w:rPr>
              <w:t>PurchLine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NeedDone</w:t>
            </w:r>
            <w:r>
              <w:rPr>
                <w:rFonts w:cs="Arial"/>
                <w:color w:val="000000"/>
                <w:sz w:val="20"/>
                <w:lang w:val="en-US"/>
              </w:rPr>
              <w:t>P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lacement</w:t>
            </w:r>
            <w:r>
              <w:rPr>
                <w:rFonts w:cs="Arial"/>
                <w:color w:val="000000"/>
                <w:sz w:val="20"/>
                <w:lang w:val="en-US"/>
              </w:rPr>
              <w:t>C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haracteristics</w:t>
            </w:r>
            <w:proofErr w:type="spellEnd"/>
          </w:p>
        </w:tc>
      </w:tr>
    </w:tbl>
    <w:p w14:paraId="41B6E0DF" w14:textId="72987551" w:rsidR="002B2C1F" w:rsidRDefault="00B058F5" w:rsidP="002B2C1F">
      <w:pPr>
        <w:pStyle w:val="a4"/>
        <w:numPr>
          <w:ilvl w:val="2"/>
          <w:numId w:val="23"/>
        </w:numPr>
      </w:pPr>
      <w:r>
        <w:t xml:space="preserve">Расположить новое поле между полями </w:t>
      </w:r>
      <w:r w:rsidRPr="00B058F5">
        <w:rPr>
          <w:b/>
          <w:i/>
        </w:rPr>
        <w:t>Принято частично</w:t>
      </w:r>
      <w:r>
        <w:t xml:space="preserve"> </w:t>
      </w:r>
      <w:r w:rsidRPr="00B058F5">
        <w:t>(</w:t>
      </w:r>
      <w:proofErr w:type="spellStart"/>
      <w:r w:rsidRPr="00B058F5">
        <w:t>PurchLine</w:t>
      </w:r>
      <w:proofErr w:type="spellEnd"/>
      <w:r w:rsidRPr="00B058F5">
        <w:t>).</w:t>
      </w:r>
      <w:proofErr w:type="spellStart"/>
      <w:r w:rsidRPr="00B058F5">
        <w:t>LFL_PartAccepted</w:t>
      </w:r>
      <w:proofErr w:type="spellEnd"/>
      <w:r>
        <w:t xml:space="preserve"> и </w:t>
      </w:r>
      <w:r w:rsidRPr="00B058F5">
        <w:rPr>
          <w:b/>
          <w:i/>
        </w:rPr>
        <w:t>Код номенклатуры</w:t>
      </w:r>
      <w:r>
        <w:t xml:space="preserve"> </w:t>
      </w:r>
      <w:r w:rsidRPr="00B058F5">
        <w:t>(</w:t>
      </w:r>
      <w:proofErr w:type="spellStart"/>
      <w:r w:rsidRPr="00B058F5">
        <w:t>PurchLine</w:t>
      </w:r>
      <w:proofErr w:type="spellEnd"/>
      <w:r w:rsidRPr="00B058F5">
        <w:t>).</w:t>
      </w:r>
      <w:proofErr w:type="spellStart"/>
      <w:r w:rsidRPr="00B058F5">
        <w:t>ItemId</w:t>
      </w:r>
      <w:proofErr w:type="spellEnd"/>
      <w:r w:rsidR="00191BE6">
        <w:br/>
      </w:r>
      <w:r>
        <w:lastRenderedPageBreak/>
        <w:br/>
      </w:r>
      <w:bookmarkStart w:id="5" w:name="_GoBack"/>
      <w:r w:rsidR="002B2C1F">
        <w:rPr>
          <w:noProof/>
        </w:rPr>
        <w:drawing>
          <wp:inline distT="0" distB="0" distL="0" distR="0" wp14:anchorId="412CB8B2" wp14:editId="7341F86C">
            <wp:extent cx="5255895" cy="1280077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899" cy="130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4980038B" w14:textId="1163CCF9" w:rsidR="00D43A9E" w:rsidRPr="006652FF" w:rsidRDefault="00D43A9E" w:rsidP="00D43A9E">
      <w:pPr>
        <w:pStyle w:val="a4"/>
        <w:numPr>
          <w:ilvl w:val="2"/>
          <w:numId w:val="23"/>
        </w:numPr>
      </w:pPr>
      <w:r>
        <w:t xml:space="preserve">Заполнять поле </w:t>
      </w:r>
      <w:r>
        <w:rPr>
          <w:b/>
          <w:i/>
        </w:rPr>
        <w:t>Требуется</w:t>
      </w:r>
      <w:r w:rsidRPr="006652FF">
        <w:rPr>
          <w:b/>
          <w:i/>
        </w:rPr>
        <w:t xml:space="preserve"> </w:t>
      </w:r>
      <w:r>
        <w:rPr>
          <w:b/>
          <w:i/>
        </w:rPr>
        <w:t>замер</w:t>
      </w:r>
      <w:r w:rsidRPr="006652FF">
        <w:rPr>
          <w:b/>
          <w:i/>
        </w:rPr>
        <w:t xml:space="preserve"> </w:t>
      </w:r>
      <w:r>
        <w:rPr>
          <w:b/>
          <w:i/>
        </w:rPr>
        <w:t>ВГХ</w:t>
      </w:r>
      <w:r>
        <w:t xml:space="preserve"> (</w:t>
      </w:r>
      <w:proofErr w:type="spellStart"/>
      <w:r w:rsidRPr="00B058F5">
        <w:t>PurchLine</w:t>
      </w:r>
      <w:proofErr w:type="spellEnd"/>
      <w:r>
        <w:t>).</w:t>
      </w:r>
      <w:r w:rsidRPr="00F01789">
        <w:rPr>
          <w:lang w:val="en-US"/>
        </w:rPr>
        <w:t>WMS</w:t>
      </w:r>
      <w:r w:rsidRPr="006652FF">
        <w:t xml:space="preserve">_ </w:t>
      </w:r>
      <w:proofErr w:type="spellStart"/>
      <w:r>
        <w:rPr>
          <w:lang w:val="en-US"/>
        </w:rPr>
        <w:t>NeedDone</w:t>
      </w:r>
      <w:r>
        <w:rPr>
          <w:rFonts w:cs="Arial"/>
          <w:color w:val="000000"/>
          <w:sz w:val="20"/>
          <w:lang w:val="en-US"/>
        </w:rPr>
        <w:t>P</w:t>
      </w:r>
      <w:r w:rsidRPr="00AE1DF2">
        <w:rPr>
          <w:rFonts w:cs="Arial"/>
          <w:color w:val="000000"/>
          <w:sz w:val="20"/>
          <w:lang w:val="en-US"/>
        </w:rPr>
        <w:t>lacement</w:t>
      </w:r>
      <w:r>
        <w:rPr>
          <w:rFonts w:cs="Arial"/>
          <w:color w:val="000000"/>
          <w:sz w:val="20"/>
          <w:lang w:val="en-US"/>
        </w:rPr>
        <w:t>C</w:t>
      </w:r>
      <w:r w:rsidRPr="00AE1DF2">
        <w:rPr>
          <w:rFonts w:cs="Arial"/>
          <w:color w:val="000000"/>
          <w:sz w:val="20"/>
          <w:lang w:val="en-US"/>
        </w:rPr>
        <w:t>haracteristics</w:t>
      </w:r>
      <w:proofErr w:type="spellEnd"/>
      <w:r>
        <w:rPr>
          <w:rFonts w:cs="Arial"/>
          <w:color w:val="000000"/>
          <w:sz w:val="20"/>
        </w:rPr>
        <w:t xml:space="preserve"> признаком, если в поле </w:t>
      </w:r>
      <w:r w:rsidRPr="006B34BB">
        <w:rPr>
          <w:b/>
          <w:i/>
        </w:rPr>
        <w:t>Верифицировано</w:t>
      </w:r>
      <w:r w:rsidRPr="008B65DD">
        <w:rPr>
          <w:b/>
          <w:i/>
        </w:rPr>
        <w:t xml:space="preserve"> </w:t>
      </w:r>
      <w:r w:rsidRPr="006B34BB">
        <w:rPr>
          <w:b/>
          <w:i/>
        </w:rPr>
        <w:t>в</w:t>
      </w:r>
      <w:r w:rsidRPr="008B65DD">
        <w:rPr>
          <w:b/>
          <w:i/>
        </w:rPr>
        <w:t xml:space="preserve"> </w:t>
      </w:r>
      <w:r w:rsidRPr="006B34BB">
        <w:rPr>
          <w:b/>
          <w:i/>
          <w:lang w:val="en-US"/>
        </w:rPr>
        <w:t>WMS</w:t>
      </w:r>
      <w:r w:rsidRPr="008B65DD">
        <w:t xml:space="preserve"> (</w:t>
      </w:r>
      <w:r w:rsidRPr="00576CB5">
        <w:rPr>
          <w:lang w:val="en-US"/>
        </w:rPr>
        <w:t>WMS</w:t>
      </w:r>
      <w:r w:rsidRPr="008B65DD">
        <w:t>_</w:t>
      </w:r>
      <w:proofErr w:type="spellStart"/>
      <w:r w:rsidRPr="00576CB5">
        <w:rPr>
          <w:lang w:val="en-US"/>
        </w:rPr>
        <w:t>ItemSetupForAllocation</w:t>
      </w:r>
      <w:proofErr w:type="spellEnd"/>
      <w:r w:rsidRPr="008B65DD">
        <w:t>).</w:t>
      </w:r>
      <w:r>
        <w:rPr>
          <w:lang w:val="en-US"/>
        </w:rPr>
        <w:t>WMS</w:t>
      </w:r>
      <w:r w:rsidRPr="008B65DD">
        <w:t>_</w:t>
      </w:r>
      <w:proofErr w:type="spellStart"/>
      <w:r>
        <w:rPr>
          <w:lang w:val="en-US"/>
        </w:rPr>
        <w:t>VerifiedInWMS</w:t>
      </w:r>
      <w:proofErr w:type="spellEnd"/>
      <w:r>
        <w:t xml:space="preserve"> (см.</w:t>
      </w:r>
      <w:r w:rsidRPr="008D3939">
        <w:t xml:space="preserve"> </w:t>
      </w:r>
      <w:r>
        <w:t xml:space="preserve">по задаче ФД </w:t>
      </w:r>
      <w:hyperlink r:id="rId14" w:history="1">
        <w:r w:rsidRPr="008D3939">
          <w:rPr>
            <w:rStyle w:val="af5"/>
            <w:b/>
            <w:lang w:val="en-US"/>
          </w:rPr>
          <w:t>DAX</w:t>
        </w:r>
        <w:r w:rsidRPr="008D3939">
          <w:rPr>
            <w:rStyle w:val="af5"/>
            <w:b/>
          </w:rPr>
          <w:t>-8729</w:t>
        </w:r>
      </w:hyperlink>
      <w:r>
        <w:t xml:space="preserve"> п. 3.5.) не установлен признак.</w:t>
      </w:r>
    </w:p>
    <w:p w14:paraId="5DD99B56" w14:textId="77777777" w:rsidR="00D43A9E" w:rsidRDefault="00D43A9E" w:rsidP="00D43A9E">
      <w:pPr>
        <w:pStyle w:val="a4"/>
        <w:ind w:left="1440" w:firstLine="0"/>
      </w:pPr>
    </w:p>
    <w:p w14:paraId="3A5D47A4" w14:textId="705DBAF4" w:rsidR="00DC53A8" w:rsidRDefault="002B2C1F" w:rsidP="00D43A9E">
      <w:pPr>
        <w:pStyle w:val="a4"/>
        <w:numPr>
          <w:ilvl w:val="1"/>
          <w:numId w:val="32"/>
        </w:numPr>
      </w:pPr>
      <w:r>
        <w:t xml:space="preserve">Добавить новое поле на форму </w:t>
      </w:r>
      <w:r w:rsidR="00DC53A8" w:rsidRPr="00DC53A8">
        <w:rPr>
          <w:b/>
        </w:rPr>
        <w:t>Журнал списков прихода</w:t>
      </w:r>
      <w:r w:rsidR="00DC53A8">
        <w:t xml:space="preserve"> (</w:t>
      </w:r>
      <w:r w:rsidR="00DC53A8" w:rsidRPr="00DC53A8">
        <w:rPr>
          <w:b/>
        </w:rPr>
        <w:t>Расчеты с поставщиками</w:t>
      </w:r>
      <w:r w:rsidR="00DC53A8">
        <w:t xml:space="preserve"> </w:t>
      </w:r>
      <w:r w:rsidR="00DC53A8" w:rsidRPr="00B058F5">
        <w:rPr>
          <w:b/>
        </w:rPr>
        <w:t>\ Обычный \</w:t>
      </w:r>
      <w:r w:rsidR="00DC53A8">
        <w:t xml:space="preserve"> </w:t>
      </w:r>
      <w:r w:rsidR="00DC53A8" w:rsidRPr="00AE1DF2">
        <w:rPr>
          <w:b/>
        </w:rPr>
        <w:t>Заказы на покупку</w:t>
      </w:r>
      <w:r w:rsidR="00DC53A8">
        <w:rPr>
          <w:b/>
        </w:rPr>
        <w:t xml:space="preserve"> \ группа кнопок Запросы \ кнопка Список прихода \ закладка Строки</w:t>
      </w:r>
      <w:r w:rsidR="00DC53A8"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DC53A8" w:rsidRPr="00FF5124" w14:paraId="4B99CC60" w14:textId="77777777" w:rsidTr="00C07D80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2792442F" w14:textId="77777777" w:rsidR="00DC53A8" w:rsidRPr="00FF5124" w:rsidRDefault="00DC53A8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314E7E3D" w14:textId="77777777" w:rsidR="00DC53A8" w:rsidRPr="00FF5124" w:rsidRDefault="00DC53A8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B4DC8B9" w14:textId="77777777" w:rsidR="00DC53A8" w:rsidRPr="00FF5124" w:rsidRDefault="00DC53A8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21A1D86" w14:textId="77777777" w:rsidR="00DC53A8" w:rsidRPr="00FF5124" w:rsidRDefault="00DC53A8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1EEB7FFD" w14:textId="77777777" w:rsidR="00DC53A8" w:rsidRPr="00FF5124" w:rsidRDefault="00DC53A8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DC53A8" w:rsidRPr="00835ABE" w14:paraId="3E8E5AA1" w14:textId="77777777" w:rsidTr="00C07D80">
        <w:tc>
          <w:tcPr>
            <w:tcW w:w="1843" w:type="dxa"/>
          </w:tcPr>
          <w:p w14:paraId="664252F1" w14:textId="77777777" w:rsidR="00DC53A8" w:rsidRPr="002933F6" w:rsidRDefault="00DC53A8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Требуется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замер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ВГХ</w:t>
            </w:r>
          </w:p>
        </w:tc>
        <w:tc>
          <w:tcPr>
            <w:tcW w:w="1842" w:type="dxa"/>
          </w:tcPr>
          <w:p w14:paraId="1974E01D" w14:textId="77777777" w:rsidR="00DC53A8" w:rsidRPr="009C2D92" w:rsidRDefault="00DC53A8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Требуется выполнить замер характеристик размещения</w:t>
            </w:r>
          </w:p>
        </w:tc>
        <w:tc>
          <w:tcPr>
            <w:tcW w:w="1276" w:type="dxa"/>
          </w:tcPr>
          <w:p w14:paraId="33C675FA" w14:textId="77777777" w:rsidR="00DC53A8" w:rsidRPr="002933F6" w:rsidRDefault="00DC53A8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FA8CF8F" w14:textId="77777777" w:rsidR="00DC53A8" w:rsidRPr="002933F6" w:rsidRDefault="00DC53A8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6A2F95AF" w14:textId="40735053" w:rsidR="00DC53A8" w:rsidRPr="00835ABE" w:rsidRDefault="00DC53A8" w:rsidP="00C07D80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DC53A8">
              <w:rPr>
                <w:rFonts w:ascii="Times New Roman" w:hAnsi="Times New Roman"/>
                <w:sz w:val="22"/>
              </w:rPr>
              <w:t>VendReceiptsListTrans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NeedDone</w:t>
            </w:r>
            <w:r>
              <w:rPr>
                <w:rFonts w:cs="Arial"/>
                <w:color w:val="000000"/>
                <w:sz w:val="20"/>
                <w:lang w:val="en-US"/>
              </w:rPr>
              <w:t>P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lacement</w:t>
            </w:r>
            <w:r>
              <w:rPr>
                <w:rFonts w:cs="Arial"/>
                <w:color w:val="000000"/>
                <w:sz w:val="20"/>
                <w:lang w:val="en-US"/>
              </w:rPr>
              <w:t>C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haracteristics</w:t>
            </w:r>
            <w:proofErr w:type="spellEnd"/>
          </w:p>
        </w:tc>
      </w:tr>
    </w:tbl>
    <w:p w14:paraId="7FAFA34D" w14:textId="77777777" w:rsidR="00D43A9E" w:rsidRDefault="00DC53A8" w:rsidP="00D43A9E">
      <w:pPr>
        <w:pStyle w:val="a4"/>
        <w:numPr>
          <w:ilvl w:val="2"/>
          <w:numId w:val="32"/>
        </w:numPr>
      </w:pPr>
      <w:r>
        <w:t xml:space="preserve">Расположить новое поле между полями </w:t>
      </w:r>
      <w:r w:rsidRPr="002022E4">
        <w:rPr>
          <w:b/>
          <w:i/>
        </w:rPr>
        <w:t>Номер строки</w:t>
      </w:r>
      <w:r>
        <w:t xml:space="preserve"> </w:t>
      </w:r>
      <w:proofErr w:type="spellStart"/>
      <w:r w:rsidRPr="00DC53A8">
        <w:t>VendReceiptsListTrans_PurchaseLineLineNumber</w:t>
      </w:r>
      <w:proofErr w:type="spellEnd"/>
      <w:r w:rsidR="002022E4">
        <w:t xml:space="preserve"> и </w:t>
      </w:r>
      <w:r w:rsidR="002022E4" w:rsidRPr="002022E4">
        <w:rPr>
          <w:b/>
          <w:i/>
        </w:rPr>
        <w:t>Код номенклатуры</w:t>
      </w:r>
      <w:r w:rsidR="002022E4">
        <w:t xml:space="preserve"> </w:t>
      </w:r>
      <w:r w:rsidR="002022E4" w:rsidRPr="002022E4">
        <w:t>(</w:t>
      </w:r>
      <w:proofErr w:type="spellStart"/>
      <w:r w:rsidR="002022E4" w:rsidRPr="002022E4">
        <w:t>VendReceiptsListTrans</w:t>
      </w:r>
      <w:proofErr w:type="spellEnd"/>
      <w:r w:rsidR="002022E4" w:rsidRPr="002022E4">
        <w:t>).</w:t>
      </w:r>
      <w:proofErr w:type="spellStart"/>
      <w:r w:rsidR="002022E4" w:rsidRPr="002022E4">
        <w:t>ItemId</w:t>
      </w:r>
      <w:proofErr w:type="spellEnd"/>
      <w:r w:rsidR="002022E4">
        <w:br/>
      </w:r>
      <w:r w:rsidR="002022E4">
        <w:rPr>
          <w:noProof/>
        </w:rPr>
        <w:drawing>
          <wp:inline distT="0" distB="0" distL="0" distR="0" wp14:anchorId="43AA8DCF" wp14:editId="27BF0CA3">
            <wp:extent cx="5027478" cy="139065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905" cy="141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F991" w14:textId="6F0A3458" w:rsidR="00D43A9E" w:rsidRPr="006652FF" w:rsidRDefault="00D43A9E" w:rsidP="00D43A9E">
      <w:pPr>
        <w:pStyle w:val="a4"/>
        <w:numPr>
          <w:ilvl w:val="2"/>
          <w:numId w:val="32"/>
        </w:numPr>
      </w:pPr>
      <w:r>
        <w:t xml:space="preserve">Заполнять поле </w:t>
      </w:r>
      <w:r>
        <w:rPr>
          <w:b/>
          <w:i/>
        </w:rPr>
        <w:t>Требуется</w:t>
      </w:r>
      <w:r w:rsidRPr="006652FF">
        <w:rPr>
          <w:b/>
          <w:i/>
        </w:rPr>
        <w:t xml:space="preserve"> </w:t>
      </w:r>
      <w:r>
        <w:rPr>
          <w:b/>
          <w:i/>
        </w:rPr>
        <w:t>замер</w:t>
      </w:r>
      <w:r w:rsidRPr="006652FF">
        <w:rPr>
          <w:b/>
          <w:i/>
        </w:rPr>
        <w:t xml:space="preserve"> </w:t>
      </w:r>
      <w:r>
        <w:rPr>
          <w:b/>
          <w:i/>
        </w:rPr>
        <w:t>ВГХ</w:t>
      </w:r>
      <w:r>
        <w:t xml:space="preserve"> (</w:t>
      </w:r>
      <w:proofErr w:type="spellStart"/>
      <w:r w:rsidRPr="00DC53A8">
        <w:t>VendReceiptsListTrans</w:t>
      </w:r>
      <w:proofErr w:type="spellEnd"/>
      <w:r>
        <w:t>).</w:t>
      </w:r>
      <w:r w:rsidRPr="00F01789">
        <w:rPr>
          <w:lang w:val="en-US"/>
        </w:rPr>
        <w:t>WMS</w:t>
      </w:r>
      <w:r w:rsidRPr="006652FF">
        <w:t xml:space="preserve">_ </w:t>
      </w:r>
      <w:proofErr w:type="spellStart"/>
      <w:r>
        <w:rPr>
          <w:lang w:val="en-US"/>
        </w:rPr>
        <w:t>NeedDone</w:t>
      </w:r>
      <w:r>
        <w:rPr>
          <w:rFonts w:cs="Arial"/>
          <w:color w:val="000000"/>
          <w:sz w:val="20"/>
          <w:lang w:val="en-US"/>
        </w:rPr>
        <w:t>P</w:t>
      </w:r>
      <w:r w:rsidRPr="00AE1DF2">
        <w:rPr>
          <w:rFonts w:cs="Arial"/>
          <w:color w:val="000000"/>
          <w:sz w:val="20"/>
          <w:lang w:val="en-US"/>
        </w:rPr>
        <w:t>lacement</w:t>
      </w:r>
      <w:r>
        <w:rPr>
          <w:rFonts w:cs="Arial"/>
          <w:color w:val="000000"/>
          <w:sz w:val="20"/>
          <w:lang w:val="en-US"/>
        </w:rPr>
        <w:t>C</w:t>
      </w:r>
      <w:r w:rsidRPr="00AE1DF2">
        <w:rPr>
          <w:rFonts w:cs="Arial"/>
          <w:color w:val="000000"/>
          <w:sz w:val="20"/>
          <w:lang w:val="en-US"/>
        </w:rPr>
        <w:t>haracteristics</w:t>
      </w:r>
      <w:proofErr w:type="spellEnd"/>
      <w:r>
        <w:rPr>
          <w:rFonts w:cs="Arial"/>
          <w:color w:val="000000"/>
          <w:sz w:val="20"/>
        </w:rPr>
        <w:t xml:space="preserve"> признаком, если в поле </w:t>
      </w:r>
      <w:r w:rsidRPr="006B34BB">
        <w:rPr>
          <w:b/>
          <w:i/>
        </w:rPr>
        <w:t>Верифицировано</w:t>
      </w:r>
      <w:r w:rsidRPr="008B65DD">
        <w:rPr>
          <w:b/>
          <w:i/>
        </w:rPr>
        <w:t xml:space="preserve"> </w:t>
      </w:r>
      <w:r w:rsidRPr="006B34BB">
        <w:rPr>
          <w:b/>
          <w:i/>
        </w:rPr>
        <w:t>в</w:t>
      </w:r>
      <w:r w:rsidRPr="008B65DD">
        <w:rPr>
          <w:b/>
          <w:i/>
        </w:rPr>
        <w:t xml:space="preserve"> </w:t>
      </w:r>
      <w:r w:rsidRPr="006B34BB">
        <w:rPr>
          <w:b/>
          <w:i/>
          <w:lang w:val="en-US"/>
        </w:rPr>
        <w:t>WMS</w:t>
      </w:r>
      <w:r w:rsidRPr="008B65DD">
        <w:t xml:space="preserve"> (</w:t>
      </w:r>
      <w:r w:rsidRPr="00576CB5">
        <w:rPr>
          <w:lang w:val="en-US"/>
        </w:rPr>
        <w:t>WMS</w:t>
      </w:r>
      <w:r w:rsidRPr="008B65DD">
        <w:t>_</w:t>
      </w:r>
      <w:proofErr w:type="spellStart"/>
      <w:r w:rsidRPr="00576CB5">
        <w:rPr>
          <w:lang w:val="en-US"/>
        </w:rPr>
        <w:t>ItemSetupForAllocation</w:t>
      </w:r>
      <w:proofErr w:type="spellEnd"/>
      <w:r w:rsidRPr="008B65DD">
        <w:t>).</w:t>
      </w:r>
      <w:r>
        <w:rPr>
          <w:lang w:val="en-US"/>
        </w:rPr>
        <w:t>WMS</w:t>
      </w:r>
      <w:r w:rsidRPr="008B65DD">
        <w:t>_</w:t>
      </w:r>
      <w:proofErr w:type="spellStart"/>
      <w:r>
        <w:rPr>
          <w:lang w:val="en-US"/>
        </w:rPr>
        <w:t>VerifiedInWMS</w:t>
      </w:r>
      <w:proofErr w:type="spellEnd"/>
      <w:r>
        <w:t xml:space="preserve"> (см.</w:t>
      </w:r>
      <w:r w:rsidRPr="008D3939">
        <w:t xml:space="preserve"> </w:t>
      </w:r>
      <w:r>
        <w:t xml:space="preserve">по задаче ФД </w:t>
      </w:r>
      <w:hyperlink r:id="rId16" w:history="1">
        <w:r w:rsidRPr="008D3939">
          <w:rPr>
            <w:rStyle w:val="af5"/>
            <w:b/>
            <w:lang w:val="en-US"/>
          </w:rPr>
          <w:t>DAX</w:t>
        </w:r>
        <w:r w:rsidRPr="008D3939">
          <w:rPr>
            <w:rStyle w:val="af5"/>
            <w:b/>
          </w:rPr>
          <w:t>-8729</w:t>
        </w:r>
      </w:hyperlink>
      <w:r>
        <w:t xml:space="preserve"> п. 3.5.) не установлен признак.</w:t>
      </w:r>
    </w:p>
    <w:p w14:paraId="4EF833DA" w14:textId="264F08B1" w:rsidR="00B058F5" w:rsidRDefault="00B058F5" w:rsidP="00CB72A1">
      <w:pPr>
        <w:pStyle w:val="a4"/>
      </w:pPr>
    </w:p>
    <w:p w14:paraId="1087393A" w14:textId="7C0E5572" w:rsidR="00181E09" w:rsidRPr="00EA22F5" w:rsidRDefault="00181E09" w:rsidP="00D43A9E">
      <w:pPr>
        <w:pStyle w:val="a4"/>
        <w:numPr>
          <w:ilvl w:val="1"/>
          <w:numId w:val="32"/>
        </w:numPr>
      </w:pPr>
      <w:r>
        <w:t xml:space="preserve">Добавить новое поле на форму </w:t>
      </w:r>
      <w:r w:rsidRPr="00181E09">
        <w:rPr>
          <w:b/>
        </w:rPr>
        <w:t>Журнал списков прихода</w:t>
      </w:r>
      <w:r>
        <w:t xml:space="preserve"> (</w:t>
      </w:r>
      <w:r w:rsidRPr="00181E09">
        <w:rPr>
          <w:b/>
        </w:rPr>
        <w:t>Закупки и источники \ Запросы \ Журналы \ Список прихода</w:t>
      </w:r>
      <w:r>
        <w:rPr>
          <w:b/>
        </w:rPr>
        <w:t xml:space="preserve"> \ закладка Строки</w:t>
      </w:r>
      <w:r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181E09" w:rsidRPr="00FF5124" w14:paraId="549DB1ED" w14:textId="77777777" w:rsidTr="00C07D80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2EAB2C6E" w14:textId="77777777" w:rsidR="00181E09" w:rsidRPr="00FF5124" w:rsidRDefault="00181E09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7D440F0" w14:textId="77777777" w:rsidR="00181E09" w:rsidRPr="00FF5124" w:rsidRDefault="00181E09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4CC343F" w14:textId="77777777" w:rsidR="00181E09" w:rsidRPr="00FF5124" w:rsidRDefault="00181E09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8FD0E82" w14:textId="77777777" w:rsidR="00181E09" w:rsidRPr="00FF5124" w:rsidRDefault="00181E09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F225EDB" w14:textId="77777777" w:rsidR="00181E09" w:rsidRPr="00FF5124" w:rsidRDefault="00181E09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181E09" w:rsidRPr="00835ABE" w14:paraId="4D521A56" w14:textId="77777777" w:rsidTr="00C07D80">
        <w:tc>
          <w:tcPr>
            <w:tcW w:w="1843" w:type="dxa"/>
          </w:tcPr>
          <w:p w14:paraId="40BFBE0B" w14:textId="77777777" w:rsidR="00181E09" w:rsidRPr="002933F6" w:rsidRDefault="00181E09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Требуется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замер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ВГХ</w:t>
            </w:r>
          </w:p>
        </w:tc>
        <w:tc>
          <w:tcPr>
            <w:tcW w:w="1842" w:type="dxa"/>
          </w:tcPr>
          <w:p w14:paraId="16EA89E2" w14:textId="77777777" w:rsidR="00181E09" w:rsidRPr="009C2D92" w:rsidRDefault="00181E09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Требуется выполнить замер характеристик размещения</w:t>
            </w:r>
          </w:p>
        </w:tc>
        <w:tc>
          <w:tcPr>
            <w:tcW w:w="1276" w:type="dxa"/>
          </w:tcPr>
          <w:p w14:paraId="3EB86D6E" w14:textId="77777777" w:rsidR="00181E09" w:rsidRPr="002933F6" w:rsidRDefault="00181E09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44AF5FE" w14:textId="77777777" w:rsidR="00181E09" w:rsidRPr="002933F6" w:rsidRDefault="00181E09" w:rsidP="00C07D8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0ACBF3BC" w14:textId="77777777" w:rsidR="00181E09" w:rsidRPr="00835ABE" w:rsidRDefault="00181E09" w:rsidP="00C07D80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DC53A8">
              <w:rPr>
                <w:rFonts w:ascii="Times New Roman" w:hAnsi="Times New Roman"/>
                <w:sz w:val="22"/>
              </w:rPr>
              <w:t>VendReceiptsListTrans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NeedDone</w:t>
            </w:r>
            <w:r>
              <w:rPr>
                <w:rFonts w:cs="Arial"/>
                <w:color w:val="000000"/>
                <w:sz w:val="20"/>
                <w:lang w:val="en-US"/>
              </w:rPr>
              <w:t>P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lacement</w:t>
            </w:r>
            <w:r>
              <w:rPr>
                <w:rFonts w:cs="Arial"/>
                <w:color w:val="000000"/>
                <w:sz w:val="20"/>
                <w:lang w:val="en-US"/>
              </w:rPr>
              <w:t>C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haracteristics</w:t>
            </w:r>
            <w:proofErr w:type="spellEnd"/>
          </w:p>
        </w:tc>
      </w:tr>
    </w:tbl>
    <w:p w14:paraId="40D5FA06" w14:textId="5601A977" w:rsidR="00181E09" w:rsidRPr="00EA22F5" w:rsidRDefault="00181E09" w:rsidP="00D43A9E">
      <w:pPr>
        <w:pStyle w:val="a4"/>
        <w:numPr>
          <w:ilvl w:val="2"/>
          <w:numId w:val="32"/>
        </w:numPr>
      </w:pPr>
      <w:r>
        <w:lastRenderedPageBreak/>
        <w:t xml:space="preserve">Расположить новое поле между полями </w:t>
      </w:r>
      <w:r w:rsidRPr="002022E4">
        <w:rPr>
          <w:b/>
          <w:i/>
        </w:rPr>
        <w:t>Номер строки</w:t>
      </w:r>
      <w:r>
        <w:t xml:space="preserve"> </w:t>
      </w:r>
      <w:proofErr w:type="spellStart"/>
      <w:r w:rsidRPr="00DC53A8">
        <w:t>VendReceiptsListTrans_PurchaseLineLineNumber</w:t>
      </w:r>
      <w:proofErr w:type="spellEnd"/>
      <w:r>
        <w:t xml:space="preserve"> и </w:t>
      </w:r>
      <w:r w:rsidRPr="002022E4">
        <w:rPr>
          <w:b/>
          <w:i/>
        </w:rPr>
        <w:t>Код номенклатуры</w:t>
      </w:r>
      <w:r>
        <w:t xml:space="preserve"> </w:t>
      </w:r>
      <w:r w:rsidRPr="002022E4">
        <w:t>(</w:t>
      </w:r>
      <w:proofErr w:type="spellStart"/>
      <w:r w:rsidRPr="002022E4">
        <w:t>VendReceiptsListTrans</w:t>
      </w:r>
      <w:proofErr w:type="spellEnd"/>
      <w:r w:rsidRPr="002022E4">
        <w:t>).</w:t>
      </w:r>
      <w:proofErr w:type="spellStart"/>
      <w:r w:rsidRPr="002022E4">
        <w:t>ItemId</w:t>
      </w:r>
      <w:proofErr w:type="spellEnd"/>
      <w:r>
        <w:br/>
      </w:r>
      <w:r>
        <w:rPr>
          <w:noProof/>
        </w:rPr>
        <w:drawing>
          <wp:inline distT="0" distB="0" distL="0" distR="0" wp14:anchorId="18CF15CC" wp14:editId="28234B45">
            <wp:extent cx="5105400" cy="141220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079" cy="14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1894" w14:textId="092BBB66" w:rsidR="00895E2C" w:rsidRPr="00290D24" w:rsidRDefault="008457D5" w:rsidP="00D43A9E">
      <w:pPr>
        <w:pStyle w:val="10"/>
        <w:numPr>
          <w:ilvl w:val="0"/>
          <w:numId w:val="32"/>
        </w:numPr>
        <w:rPr>
          <w:rFonts w:cs="Times New Roman"/>
        </w:rPr>
      </w:pPr>
      <w:bookmarkStart w:id="6" w:name="_Toc309597746"/>
      <w:r w:rsidRPr="00290D24">
        <w:rPr>
          <w:rFonts w:cs="Times New Roman"/>
        </w:rPr>
        <w:t>Алгоритмы</w:t>
      </w:r>
      <w:bookmarkStart w:id="7" w:name="_Toc309597747"/>
      <w:bookmarkEnd w:id="6"/>
    </w:p>
    <w:p w14:paraId="487DCE4F" w14:textId="770956E7" w:rsidR="006652FF" w:rsidRPr="008C0AEA" w:rsidRDefault="00C07D80" w:rsidP="00723D6E">
      <w:pPr>
        <w:pStyle w:val="a4"/>
        <w:numPr>
          <w:ilvl w:val="1"/>
          <w:numId w:val="34"/>
        </w:numPr>
        <w:rPr>
          <w:sz w:val="20"/>
        </w:rPr>
      </w:pPr>
      <w:r w:rsidRPr="008C0AEA">
        <w:rPr>
          <w:sz w:val="20"/>
        </w:rPr>
        <w:t xml:space="preserve">При нажатии на кнопку </w:t>
      </w:r>
      <w:r w:rsidRPr="008C0AEA">
        <w:rPr>
          <w:b/>
          <w:sz w:val="20"/>
        </w:rPr>
        <w:t>[Применить]</w:t>
      </w:r>
      <w:r w:rsidRPr="008C0AEA">
        <w:rPr>
          <w:sz w:val="20"/>
        </w:rPr>
        <w:t xml:space="preserve">, которая находится на формах </w:t>
      </w:r>
      <w:r w:rsidRPr="008C0AEA">
        <w:rPr>
          <w:b/>
          <w:sz w:val="20"/>
        </w:rPr>
        <w:t>Обновление характеристик по номенклатуре</w:t>
      </w:r>
      <w:r w:rsidRPr="008C0AEA">
        <w:rPr>
          <w:sz w:val="20"/>
        </w:rPr>
        <w:t xml:space="preserve"> и </w:t>
      </w:r>
      <w:r w:rsidRPr="008C0AEA">
        <w:rPr>
          <w:b/>
          <w:sz w:val="20"/>
        </w:rPr>
        <w:t xml:space="preserve">Обновление характеристик по номенклатуре </w:t>
      </w:r>
      <w:proofErr w:type="spellStart"/>
      <w:r w:rsidRPr="008C0AEA">
        <w:rPr>
          <w:b/>
          <w:sz w:val="20"/>
          <w:lang w:val="en-US"/>
        </w:rPr>
        <w:t>InfoScan</w:t>
      </w:r>
      <w:proofErr w:type="spellEnd"/>
      <w:r w:rsidRPr="008C0AEA">
        <w:rPr>
          <w:sz w:val="20"/>
        </w:rPr>
        <w:t xml:space="preserve"> после заполнения поля </w:t>
      </w:r>
      <w:r w:rsidRPr="008C0AEA">
        <w:rPr>
          <w:b/>
          <w:i/>
          <w:sz w:val="20"/>
        </w:rPr>
        <w:t xml:space="preserve">Верифицировано в </w:t>
      </w:r>
      <w:r w:rsidRPr="008C0AEA">
        <w:rPr>
          <w:b/>
          <w:i/>
          <w:sz w:val="20"/>
          <w:lang w:val="en-US"/>
        </w:rPr>
        <w:t>WMS</w:t>
      </w:r>
      <w:r w:rsidRPr="008C0AEA">
        <w:rPr>
          <w:sz w:val="20"/>
        </w:rPr>
        <w:t xml:space="preserve"> (</w:t>
      </w:r>
      <w:r w:rsidRPr="008C0AEA">
        <w:rPr>
          <w:sz w:val="20"/>
          <w:lang w:val="en-US"/>
        </w:rPr>
        <w:t>WMS</w:t>
      </w:r>
      <w:r w:rsidRPr="008C0AEA">
        <w:rPr>
          <w:sz w:val="20"/>
        </w:rPr>
        <w:t>_</w:t>
      </w:r>
      <w:proofErr w:type="spellStart"/>
      <w:r w:rsidRPr="008C0AEA">
        <w:rPr>
          <w:sz w:val="20"/>
          <w:lang w:val="en-US"/>
        </w:rPr>
        <w:t>ItemSetupForAllocation</w:t>
      </w:r>
      <w:proofErr w:type="spellEnd"/>
      <w:r w:rsidRPr="008C0AEA">
        <w:rPr>
          <w:sz w:val="20"/>
        </w:rPr>
        <w:t>).</w:t>
      </w:r>
      <w:r w:rsidRPr="008C0AEA">
        <w:rPr>
          <w:sz w:val="20"/>
          <w:lang w:val="en-US"/>
        </w:rPr>
        <w:t>WMS</w:t>
      </w:r>
      <w:r w:rsidRPr="008C0AEA">
        <w:rPr>
          <w:sz w:val="20"/>
        </w:rPr>
        <w:t>_</w:t>
      </w:r>
      <w:proofErr w:type="spellStart"/>
      <w:r w:rsidRPr="008C0AEA">
        <w:rPr>
          <w:sz w:val="20"/>
          <w:lang w:val="en-US"/>
        </w:rPr>
        <w:t>VerifiedInWMS</w:t>
      </w:r>
      <w:proofErr w:type="spellEnd"/>
      <w:r w:rsidRPr="008C0AEA">
        <w:rPr>
          <w:sz w:val="20"/>
        </w:rPr>
        <w:t xml:space="preserve"> (см. по задаче ФД </w:t>
      </w:r>
      <w:hyperlink r:id="rId17" w:history="1">
        <w:r w:rsidRPr="008C0AEA">
          <w:rPr>
            <w:rStyle w:val="af5"/>
            <w:b/>
            <w:sz w:val="20"/>
            <w:lang w:val="en-US"/>
          </w:rPr>
          <w:t>DAX</w:t>
        </w:r>
        <w:r w:rsidRPr="008C0AEA">
          <w:rPr>
            <w:rStyle w:val="af5"/>
            <w:b/>
            <w:sz w:val="20"/>
          </w:rPr>
          <w:t>-8729</w:t>
        </w:r>
      </w:hyperlink>
      <w:r w:rsidRPr="008C0AEA">
        <w:rPr>
          <w:sz w:val="20"/>
        </w:rPr>
        <w:t xml:space="preserve"> п. 3.5.) система должна автоматически снять признак с</w:t>
      </w:r>
      <w:r w:rsidR="004050D3" w:rsidRPr="008C0AEA">
        <w:rPr>
          <w:sz w:val="20"/>
        </w:rPr>
        <w:t xml:space="preserve"> полей, по связи через код номенклатуры:</w:t>
      </w:r>
      <w:r w:rsidR="004050D3" w:rsidRPr="008C0AEA">
        <w:rPr>
          <w:sz w:val="20"/>
        </w:rPr>
        <w:br/>
      </w:r>
      <w:r w:rsidR="00191BE6" w:rsidRPr="008C0AEA">
        <w:rPr>
          <w:sz w:val="20"/>
        </w:rPr>
        <w:t xml:space="preserve">      </w:t>
      </w:r>
      <w:r w:rsidR="004050D3" w:rsidRPr="008C0AEA">
        <w:rPr>
          <w:sz w:val="20"/>
        </w:rPr>
        <w:t xml:space="preserve">Поле </w:t>
      </w:r>
      <w:r w:rsidR="004050D3" w:rsidRPr="008C0AEA">
        <w:rPr>
          <w:b/>
          <w:i/>
          <w:sz w:val="20"/>
        </w:rPr>
        <w:t>Требуется замер ВГХ</w:t>
      </w:r>
      <w:r w:rsidR="004050D3" w:rsidRPr="008C0AEA">
        <w:rPr>
          <w:sz w:val="20"/>
        </w:rPr>
        <w:t xml:space="preserve"> (</w:t>
      </w:r>
      <w:r w:rsidR="004050D3" w:rsidRPr="008C0AEA">
        <w:rPr>
          <w:sz w:val="20"/>
          <w:lang w:val="en-US"/>
        </w:rPr>
        <w:t>WMS</w:t>
      </w:r>
      <w:r w:rsidR="004050D3" w:rsidRPr="008C0AEA">
        <w:rPr>
          <w:sz w:val="20"/>
        </w:rPr>
        <w:t>_</w:t>
      </w:r>
      <w:proofErr w:type="spellStart"/>
      <w:r w:rsidR="004050D3" w:rsidRPr="008C0AEA">
        <w:rPr>
          <w:sz w:val="20"/>
          <w:lang w:val="en-US"/>
        </w:rPr>
        <w:t>ParmUnplacedReceiptsLine</w:t>
      </w:r>
      <w:proofErr w:type="spellEnd"/>
      <w:r w:rsidR="004050D3" w:rsidRPr="008C0AEA">
        <w:rPr>
          <w:sz w:val="20"/>
        </w:rPr>
        <w:t>).</w:t>
      </w:r>
      <w:r w:rsidR="004050D3" w:rsidRPr="008C0AEA">
        <w:rPr>
          <w:sz w:val="20"/>
          <w:lang w:val="en-US"/>
        </w:rPr>
        <w:t>WMS</w:t>
      </w:r>
      <w:r w:rsidR="004050D3" w:rsidRPr="008C0AEA">
        <w:rPr>
          <w:sz w:val="20"/>
        </w:rPr>
        <w:t xml:space="preserve">_ </w:t>
      </w:r>
      <w:proofErr w:type="spellStart"/>
      <w:r w:rsidR="004050D3" w:rsidRPr="008C0AEA">
        <w:rPr>
          <w:sz w:val="20"/>
          <w:lang w:val="en-US"/>
        </w:rPr>
        <w:t>NeedDone</w:t>
      </w:r>
      <w:r w:rsidR="004050D3" w:rsidRPr="008C0AEA">
        <w:rPr>
          <w:rFonts w:cs="Arial"/>
          <w:color w:val="000000"/>
          <w:sz w:val="20"/>
          <w:lang w:val="en-US"/>
        </w:rPr>
        <w:t>PlacementCharacteristics</w:t>
      </w:r>
      <w:proofErr w:type="spellEnd"/>
      <w:r w:rsidR="004050D3" w:rsidRPr="008C0AEA">
        <w:rPr>
          <w:rFonts w:cs="Arial"/>
          <w:color w:val="000000"/>
          <w:sz w:val="20"/>
        </w:rPr>
        <w:br/>
      </w:r>
      <w:r w:rsidR="00191BE6" w:rsidRPr="008C0AEA">
        <w:rPr>
          <w:rFonts w:cs="Arial"/>
          <w:color w:val="000000"/>
          <w:sz w:val="20"/>
        </w:rPr>
        <w:t xml:space="preserve">      </w:t>
      </w:r>
      <w:r w:rsidR="004050D3" w:rsidRPr="008C0AEA">
        <w:rPr>
          <w:rFonts w:cs="Arial"/>
          <w:color w:val="000000"/>
          <w:sz w:val="20"/>
        </w:rPr>
        <w:t>Поле</w:t>
      </w:r>
      <w:r w:rsidR="004050D3" w:rsidRPr="008C0AEA">
        <w:rPr>
          <w:b/>
          <w:i/>
          <w:sz w:val="20"/>
        </w:rPr>
        <w:t xml:space="preserve"> Требуется замер ВГХ</w:t>
      </w:r>
      <w:r w:rsidR="004050D3" w:rsidRPr="008C0AEA">
        <w:rPr>
          <w:sz w:val="20"/>
        </w:rPr>
        <w:t xml:space="preserve"> (</w:t>
      </w:r>
      <w:proofErr w:type="spellStart"/>
      <w:r w:rsidR="004050D3" w:rsidRPr="008C0AEA">
        <w:rPr>
          <w:sz w:val="20"/>
        </w:rPr>
        <w:t>PurchLine</w:t>
      </w:r>
      <w:proofErr w:type="spellEnd"/>
      <w:r w:rsidR="004050D3" w:rsidRPr="008C0AEA">
        <w:rPr>
          <w:sz w:val="20"/>
        </w:rPr>
        <w:t>).</w:t>
      </w:r>
      <w:r w:rsidR="004050D3" w:rsidRPr="008C0AEA">
        <w:rPr>
          <w:sz w:val="20"/>
          <w:lang w:val="en-US"/>
        </w:rPr>
        <w:t>WMS</w:t>
      </w:r>
      <w:r w:rsidR="004050D3" w:rsidRPr="008C0AEA">
        <w:rPr>
          <w:sz w:val="20"/>
        </w:rPr>
        <w:t xml:space="preserve">_ </w:t>
      </w:r>
      <w:proofErr w:type="spellStart"/>
      <w:r w:rsidR="004050D3" w:rsidRPr="008C0AEA">
        <w:rPr>
          <w:sz w:val="20"/>
          <w:lang w:val="en-US"/>
        </w:rPr>
        <w:t>NeedDone</w:t>
      </w:r>
      <w:r w:rsidR="004050D3" w:rsidRPr="008C0AEA">
        <w:rPr>
          <w:rFonts w:cs="Arial"/>
          <w:color w:val="000000"/>
          <w:sz w:val="20"/>
          <w:lang w:val="en-US"/>
        </w:rPr>
        <w:t>PlacementCharacteristics</w:t>
      </w:r>
      <w:proofErr w:type="spellEnd"/>
      <w:r w:rsidR="004050D3" w:rsidRPr="008C0AEA">
        <w:rPr>
          <w:rFonts w:cs="Arial"/>
          <w:color w:val="000000"/>
          <w:sz w:val="20"/>
        </w:rPr>
        <w:br/>
      </w:r>
      <w:r w:rsidR="00191BE6" w:rsidRPr="008C0AEA">
        <w:rPr>
          <w:rFonts w:cs="Arial"/>
          <w:color w:val="000000"/>
          <w:sz w:val="20"/>
        </w:rPr>
        <w:t xml:space="preserve">      </w:t>
      </w:r>
      <w:r w:rsidR="004050D3" w:rsidRPr="008C0AEA">
        <w:rPr>
          <w:rFonts w:cs="Arial"/>
          <w:color w:val="000000"/>
          <w:sz w:val="20"/>
        </w:rPr>
        <w:t xml:space="preserve">Поле </w:t>
      </w:r>
      <w:r w:rsidR="004050D3" w:rsidRPr="008C0AEA">
        <w:rPr>
          <w:b/>
          <w:i/>
          <w:sz w:val="20"/>
        </w:rPr>
        <w:t>Требуется замер ВГХ</w:t>
      </w:r>
      <w:r w:rsidR="004050D3" w:rsidRPr="008C0AEA">
        <w:rPr>
          <w:sz w:val="20"/>
        </w:rPr>
        <w:t xml:space="preserve"> (</w:t>
      </w:r>
      <w:proofErr w:type="spellStart"/>
      <w:r w:rsidR="004050D3" w:rsidRPr="008C0AEA">
        <w:rPr>
          <w:sz w:val="20"/>
        </w:rPr>
        <w:t>VendReceiptsListTrans</w:t>
      </w:r>
      <w:proofErr w:type="spellEnd"/>
      <w:r w:rsidR="004050D3" w:rsidRPr="008C0AEA">
        <w:rPr>
          <w:sz w:val="20"/>
        </w:rPr>
        <w:t>).</w:t>
      </w:r>
      <w:r w:rsidR="004050D3" w:rsidRPr="008C0AEA">
        <w:rPr>
          <w:sz w:val="20"/>
          <w:lang w:val="en-US"/>
        </w:rPr>
        <w:t>WMS</w:t>
      </w:r>
      <w:r w:rsidR="004050D3" w:rsidRPr="008C0AEA">
        <w:rPr>
          <w:sz w:val="20"/>
        </w:rPr>
        <w:t xml:space="preserve">_ </w:t>
      </w:r>
      <w:proofErr w:type="spellStart"/>
      <w:r w:rsidR="004050D3" w:rsidRPr="008C0AEA">
        <w:rPr>
          <w:sz w:val="20"/>
          <w:lang w:val="en-US"/>
        </w:rPr>
        <w:t>NeedDone</w:t>
      </w:r>
      <w:r w:rsidR="004050D3" w:rsidRPr="008C0AEA">
        <w:rPr>
          <w:rFonts w:cs="Arial"/>
          <w:color w:val="000000"/>
          <w:sz w:val="20"/>
          <w:lang w:val="en-US"/>
        </w:rPr>
        <w:t>PlacementCharacteristics</w:t>
      </w:r>
      <w:proofErr w:type="spellEnd"/>
    </w:p>
    <w:p w14:paraId="3C57C74A" w14:textId="47C5382B" w:rsidR="008C0AEA" w:rsidRPr="008C0AEA" w:rsidRDefault="008C0AEA" w:rsidP="00723D6E">
      <w:pPr>
        <w:pStyle w:val="a4"/>
        <w:numPr>
          <w:ilvl w:val="1"/>
          <w:numId w:val="34"/>
        </w:numPr>
      </w:pPr>
      <w:r>
        <w:rPr>
          <w:rFonts w:cs="Arial"/>
          <w:color w:val="000000"/>
          <w:sz w:val="20"/>
        </w:rPr>
        <w:t xml:space="preserve">Запрещать выполнять размещение товара </w:t>
      </w:r>
      <w:r w:rsidRPr="00AE1DF2">
        <w:rPr>
          <w:b/>
        </w:rPr>
        <w:t>Мастер размещения товара</w:t>
      </w:r>
      <w:r>
        <w:rPr>
          <w:rFonts w:cs="Arial"/>
          <w:color w:val="000000"/>
          <w:sz w:val="20"/>
        </w:rPr>
        <w:t xml:space="preserve"> (см. п. 3.1.) при наличии признака в поле </w:t>
      </w:r>
      <w:r w:rsidRPr="008C0AEA">
        <w:rPr>
          <w:b/>
          <w:i/>
          <w:sz w:val="20"/>
        </w:rPr>
        <w:t>Требуется замер ВГХ</w:t>
      </w:r>
      <w:r w:rsidRPr="008C0AEA">
        <w:rPr>
          <w:sz w:val="20"/>
        </w:rPr>
        <w:t xml:space="preserve"> (</w:t>
      </w:r>
      <w:r w:rsidRPr="008C0AEA">
        <w:rPr>
          <w:sz w:val="20"/>
          <w:lang w:val="en-US"/>
        </w:rPr>
        <w:t>WMS</w:t>
      </w:r>
      <w:r w:rsidRPr="008C0AEA">
        <w:rPr>
          <w:sz w:val="20"/>
        </w:rPr>
        <w:t>_</w:t>
      </w:r>
      <w:proofErr w:type="spellStart"/>
      <w:r w:rsidRPr="008C0AEA">
        <w:rPr>
          <w:sz w:val="20"/>
          <w:lang w:val="en-US"/>
        </w:rPr>
        <w:t>ParmUnplacedReceiptsLine</w:t>
      </w:r>
      <w:proofErr w:type="spellEnd"/>
      <w:proofErr w:type="gramStart"/>
      <w:r w:rsidRPr="008C0AEA">
        <w:rPr>
          <w:sz w:val="20"/>
        </w:rPr>
        <w:t>).</w:t>
      </w:r>
      <w:r w:rsidRPr="008C0AEA">
        <w:rPr>
          <w:sz w:val="20"/>
          <w:lang w:val="en-US"/>
        </w:rPr>
        <w:t>WMS</w:t>
      </w:r>
      <w:proofErr w:type="gramEnd"/>
      <w:r w:rsidRPr="008C0AEA">
        <w:rPr>
          <w:sz w:val="20"/>
        </w:rPr>
        <w:t xml:space="preserve">_ </w:t>
      </w:r>
      <w:proofErr w:type="spellStart"/>
      <w:r>
        <w:rPr>
          <w:lang w:val="en-US"/>
        </w:rPr>
        <w:t>NeedDone</w:t>
      </w:r>
      <w:r>
        <w:rPr>
          <w:rFonts w:cs="Arial"/>
          <w:color w:val="000000"/>
          <w:sz w:val="20"/>
          <w:lang w:val="en-US"/>
        </w:rPr>
        <w:t>P</w:t>
      </w:r>
      <w:r w:rsidRPr="00AE1DF2">
        <w:rPr>
          <w:rFonts w:cs="Arial"/>
          <w:color w:val="000000"/>
          <w:sz w:val="20"/>
          <w:lang w:val="en-US"/>
        </w:rPr>
        <w:t>lacement</w:t>
      </w:r>
      <w:r>
        <w:rPr>
          <w:rFonts w:cs="Arial"/>
          <w:color w:val="000000"/>
          <w:sz w:val="20"/>
          <w:lang w:val="en-US"/>
        </w:rPr>
        <w:t>C</w:t>
      </w:r>
      <w:r w:rsidRPr="00AE1DF2">
        <w:rPr>
          <w:rFonts w:cs="Arial"/>
          <w:color w:val="000000"/>
          <w:sz w:val="20"/>
          <w:lang w:val="en-US"/>
        </w:rPr>
        <w:t>haracteristics</w:t>
      </w:r>
      <w:proofErr w:type="spellEnd"/>
      <w:r>
        <w:rPr>
          <w:rFonts w:cs="Arial"/>
          <w:color w:val="000000"/>
          <w:sz w:val="20"/>
        </w:rPr>
        <w:t xml:space="preserve"> по аналогии как это реализовано сейчас при отсутствии значений в характеристиках размещения.</w:t>
      </w:r>
    </w:p>
    <w:p w14:paraId="7408997E" w14:textId="1C3D2E74" w:rsidR="008C0AEA" w:rsidRPr="008C0AEA" w:rsidRDefault="008C0AEA" w:rsidP="00723D6E">
      <w:pPr>
        <w:pStyle w:val="a4"/>
        <w:numPr>
          <w:ilvl w:val="1"/>
          <w:numId w:val="34"/>
        </w:numPr>
        <w:rPr>
          <w:sz w:val="20"/>
        </w:rPr>
      </w:pPr>
      <w:r w:rsidRPr="008C0AEA">
        <w:rPr>
          <w:rFonts w:cs="Arial"/>
          <w:color w:val="000000"/>
          <w:sz w:val="20"/>
        </w:rPr>
        <w:t xml:space="preserve">Добавить новую проверку при нажатии на кнопку </w:t>
      </w:r>
      <w:r w:rsidRPr="008C0AEA">
        <w:rPr>
          <w:rFonts w:cs="Arial"/>
          <w:b/>
          <w:color w:val="000000"/>
          <w:sz w:val="20"/>
        </w:rPr>
        <w:t>[ОК]</w:t>
      </w:r>
      <w:r w:rsidRPr="008C0AEA">
        <w:rPr>
          <w:rFonts w:cs="Arial"/>
          <w:color w:val="000000"/>
          <w:sz w:val="20"/>
        </w:rPr>
        <w:t xml:space="preserve">, которая находится на форме </w:t>
      </w:r>
      <w:r w:rsidRPr="008C0AEA">
        <w:rPr>
          <w:rFonts w:cs="Arial"/>
          <w:b/>
          <w:color w:val="000000"/>
          <w:sz w:val="20"/>
        </w:rPr>
        <w:t>Утверждение закупки</w:t>
      </w:r>
      <w:r w:rsidRPr="008C0AEA">
        <w:rPr>
          <w:rFonts w:cs="Arial"/>
          <w:color w:val="000000"/>
          <w:sz w:val="20"/>
        </w:rPr>
        <w:t xml:space="preserve"> (</w:t>
      </w:r>
      <w:r w:rsidRPr="008C0AEA">
        <w:rPr>
          <w:rFonts w:cs="Arial"/>
          <w:b/>
          <w:color w:val="000000"/>
          <w:sz w:val="20"/>
        </w:rPr>
        <w:t>Расчеты с поставщиками \ Обычный \ Заказы на покупку \ Все заказы на покупку \ группа кнопок Обновление \ кнопка Утверждение закупки</w:t>
      </w:r>
      <w:r w:rsidRPr="008C0AEA">
        <w:rPr>
          <w:rFonts w:cs="Arial"/>
          <w:color w:val="000000"/>
          <w:sz w:val="20"/>
        </w:rPr>
        <w:t xml:space="preserve">) на наличие признака в поле </w:t>
      </w:r>
      <w:r w:rsidRPr="008C0AEA">
        <w:rPr>
          <w:b/>
          <w:i/>
          <w:sz w:val="20"/>
        </w:rPr>
        <w:t>Требуется замер ВГХ</w:t>
      </w:r>
      <w:r>
        <w:rPr>
          <w:sz w:val="20"/>
        </w:rPr>
        <w:t xml:space="preserve"> </w:t>
      </w:r>
      <w:r>
        <w:t>(</w:t>
      </w:r>
      <w:proofErr w:type="spellStart"/>
      <w:r w:rsidRPr="00B058F5">
        <w:t>PurchLine</w:t>
      </w:r>
      <w:proofErr w:type="spellEnd"/>
      <w:proofErr w:type="gramStart"/>
      <w:r>
        <w:t>).</w:t>
      </w:r>
      <w:r w:rsidRPr="00F01789">
        <w:rPr>
          <w:lang w:val="en-US"/>
        </w:rPr>
        <w:t>WMS</w:t>
      </w:r>
      <w:proofErr w:type="gramEnd"/>
      <w:r w:rsidRPr="008C0AEA">
        <w:t xml:space="preserve">_ </w:t>
      </w:r>
      <w:proofErr w:type="spellStart"/>
      <w:r>
        <w:rPr>
          <w:lang w:val="en-US"/>
        </w:rPr>
        <w:t>NeedDone</w:t>
      </w:r>
      <w:r>
        <w:rPr>
          <w:rFonts w:cs="Arial"/>
          <w:color w:val="000000"/>
          <w:sz w:val="20"/>
          <w:lang w:val="en-US"/>
        </w:rPr>
        <w:t>P</w:t>
      </w:r>
      <w:r w:rsidRPr="00AE1DF2">
        <w:rPr>
          <w:rFonts w:cs="Arial"/>
          <w:color w:val="000000"/>
          <w:sz w:val="20"/>
          <w:lang w:val="en-US"/>
        </w:rPr>
        <w:t>lacement</w:t>
      </w:r>
      <w:r>
        <w:rPr>
          <w:rFonts w:cs="Arial"/>
          <w:color w:val="000000"/>
          <w:sz w:val="20"/>
          <w:lang w:val="en-US"/>
        </w:rPr>
        <w:t>C</w:t>
      </w:r>
      <w:r w:rsidRPr="00AE1DF2">
        <w:rPr>
          <w:rFonts w:cs="Arial"/>
          <w:color w:val="000000"/>
          <w:sz w:val="20"/>
          <w:lang w:val="en-US"/>
        </w:rPr>
        <w:t>haracteristics</w:t>
      </w:r>
      <w:proofErr w:type="spellEnd"/>
      <w:r>
        <w:rPr>
          <w:rFonts w:cs="Arial"/>
          <w:color w:val="000000"/>
          <w:sz w:val="20"/>
        </w:rPr>
        <w:t>:</w:t>
      </w:r>
    </w:p>
    <w:p w14:paraId="722BDFB2" w14:textId="22F46822" w:rsidR="008C0AEA" w:rsidRPr="00213438" w:rsidRDefault="008C0AEA" w:rsidP="00213438">
      <w:pPr>
        <w:pStyle w:val="a4"/>
        <w:numPr>
          <w:ilvl w:val="2"/>
          <w:numId w:val="34"/>
        </w:numPr>
        <w:rPr>
          <w:sz w:val="20"/>
        </w:rPr>
      </w:pPr>
      <w:r>
        <w:rPr>
          <w:rFonts w:cs="Arial"/>
          <w:color w:val="000000"/>
          <w:sz w:val="20"/>
        </w:rPr>
        <w:t>Если признак установлен</w:t>
      </w:r>
      <w:r w:rsidR="00213438">
        <w:rPr>
          <w:rFonts w:cs="Arial"/>
          <w:color w:val="000000"/>
          <w:sz w:val="20"/>
        </w:rPr>
        <w:t xml:space="preserve"> на одной и более строк заказа на покупку</w:t>
      </w:r>
      <w:r>
        <w:rPr>
          <w:rFonts w:cs="Arial"/>
          <w:color w:val="000000"/>
          <w:sz w:val="20"/>
        </w:rPr>
        <w:t>, то при нажатии на кнопку</w:t>
      </w:r>
      <w:r w:rsidRPr="00213438">
        <w:rPr>
          <w:rFonts w:cs="Arial"/>
          <w:b/>
          <w:color w:val="000000"/>
          <w:sz w:val="20"/>
        </w:rPr>
        <w:t xml:space="preserve"> </w:t>
      </w:r>
      <w:r w:rsidR="00213438" w:rsidRPr="00213438">
        <w:rPr>
          <w:rFonts w:cs="Arial"/>
          <w:b/>
          <w:color w:val="000000"/>
          <w:sz w:val="20"/>
        </w:rPr>
        <w:t>[</w:t>
      </w:r>
      <w:r w:rsidR="00213438">
        <w:rPr>
          <w:rFonts w:cs="Arial"/>
          <w:b/>
          <w:color w:val="000000"/>
          <w:sz w:val="20"/>
        </w:rPr>
        <w:t>ОК</w:t>
      </w:r>
      <w:r w:rsidR="00213438" w:rsidRPr="00213438">
        <w:rPr>
          <w:rFonts w:cs="Arial"/>
          <w:b/>
          <w:color w:val="000000"/>
          <w:sz w:val="20"/>
        </w:rPr>
        <w:t>]</w:t>
      </w:r>
      <w:r w:rsidR="00213438">
        <w:rPr>
          <w:rFonts w:cs="Arial"/>
          <w:color w:val="000000"/>
          <w:sz w:val="20"/>
        </w:rPr>
        <w:t xml:space="preserve"> система должна выводить на экран </w:t>
      </w:r>
      <w:proofErr w:type="spellStart"/>
      <w:r w:rsidR="00213438">
        <w:rPr>
          <w:rFonts w:cs="Arial"/>
          <w:color w:val="000000"/>
          <w:sz w:val="20"/>
        </w:rPr>
        <w:t>инфолог</w:t>
      </w:r>
      <w:proofErr w:type="spellEnd"/>
      <w:r w:rsidR="00213438">
        <w:rPr>
          <w:rFonts w:cs="Arial"/>
          <w:color w:val="000000"/>
          <w:sz w:val="20"/>
        </w:rPr>
        <w:t>: «</w:t>
      </w:r>
      <w:r w:rsidR="007A1888" w:rsidRPr="007A1888">
        <w:rPr>
          <w:rFonts w:cs="Arial"/>
          <w:i/>
          <w:color w:val="000000"/>
          <w:sz w:val="20"/>
        </w:rPr>
        <w:t>Требуется замер ВГХ товара</w:t>
      </w:r>
      <w:r w:rsidR="007A1888">
        <w:rPr>
          <w:rFonts w:cs="Arial"/>
          <w:color w:val="000000"/>
          <w:sz w:val="20"/>
        </w:rPr>
        <w:t xml:space="preserve"> </w:t>
      </w:r>
      <w:r w:rsidR="00213438">
        <w:rPr>
          <w:rFonts w:cs="Arial"/>
          <w:color w:val="000000"/>
          <w:sz w:val="20"/>
        </w:rPr>
        <w:t>%</w:t>
      </w:r>
      <w:r w:rsidR="00213438" w:rsidRPr="00213438">
        <w:rPr>
          <w:rFonts w:cs="Arial"/>
          <w:b/>
          <w:i/>
          <w:color w:val="000000"/>
          <w:sz w:val="20"/>
        </w:rPr>
        <w:t>Код номенклатуры</w:t>
      </w:r>
      <w:r w:rsidR="00213438">
        <w:rPr>
          <w:rFonts w:cs="Arial"/>
          <w:color w:val="000000"/>
          <w:sz w:val="20"/>
        </w:rPr>
        <w:t xml:space="preserve"> </w:t>
      </w:r>
      <w:r w:rsidR="00213438" w:rsidRPr="00213438">
        <w:rPr>
          <w:rFonts w:cs="Arial"/>
          <w:color w:val="000000"/>
          <w:sz w:val="20"/>
        </w:rPr>
        <w:t>(</w:t>
      </w:r>
      <w:proofErr w:type="spellStart"/>
      <w:r w:rsidR="00213438" w:rsidRPr="00213438">
        <w:rPr>
          <w:rFonts w:cs="Arial"/>
          <w:color w:val="000000"/>
          <w:sz w:val="20"/>
        </w:rPr>
        <w:t>PurchLine</w:t>
      </w:r>
      <w:proofErr w:type="spellEnd"/>
      <w:r w:rsidR="00213438" w:rsidRPr="00213438">
        <w:rPr>
          <w:rFonts w:cs="Arial"/>
          <w:color w:val="000000"/>
          <w:sz w:val="20"/>
        </w:rPr>
        <w:t>).</w:t>
      </w:r>
      <w:proofErr w:type="spellStart"/>
      <w:r w:rsidR="00213438" w:rsidRPr="00213438">
        <w:rPr>
          <w:rFonts w:cs="Arial"/>
          <w:color w:val="000000"/>
          <w:sz w:val="20"/>
        </w:rPr>
        <w:t>ItemId</w:t>
      </w:r>
      <w:proofErr w:type="spellEnd"/>
      <w:r w:rsidR="00213438">
        <w:rPr>
          <w:rFonts w:cs="Arial"/>
          <w:color w:val="000000"/>
          <w:sz w:val="20"/>
        </w:rPr>
        <w:t>% %</w:t>
      </w:r>
      <w:r w:rsidR="00213438" w:rsidRPr="00213438">
        <w:rPr>
          <w:rFonts w:cs="Arial"/>
          <w:b/>
          <w:i/>
          <w:color w:val="000000"/>
          <w:sz w:val="20"/>
        </w:rPr>
        <w:t>Наименование продукта</w:t>
      </w:r>
      <w:r w:rsidR="00213438" w:rsidRPr="00213438">
        <w:rPr>
          <w:rFonts w:cs="Arial"/>
          <w:color w:val="000000"/>
          <w:sz w:val="20"/>
        </w:rPr>
        <w:t xml:space="preserve"> </w:t>
      </w:r>
      <w:proofErr w:type="spellStart"/>
      <w:r w:rsidR="00213438" w:rsidRPr="00213438">
        <w:rPr>
          <w:rFonts w:cs="Arial"/>
          <w:color w:val="000000"/>
          <w:sz w:val="20"/>
        </w:rPr>
        <w:t>PurchLine.ItemName</w:t>
      </w:r>
      <w:proofErr w:type="spellEnd"/>
      <w:r w:rsidR="00213438" w:rsidRPr="00213438">
        <w:rPr>
          <w:rFonts w:cs="Arial"/>
          <w:color w:val="000000"/>
          <w:sz w:val="20"/>
        </w:rPr>
        <w:t>()</w:t>
      </w:r>
      <w:r w:rsidR="00213438">
        <w:rPr>
          <w:rFonts w:cs="Arial"/>
          <w:color w:val="000000"/>
          <w:sz w:val="20"/>
        </w:rPr>
        <w:t>%»</w:t>
      </w:r>
      <w:r w:rsidR="007A1888">
        <w:rPr>
          <w:rFonts w:cs="Arial"/>
          <w:color w:val="000000"/>
          <w:sz w:val="20"/>
        </w:rPr>
        <w:t>;</w:t>
      </w:r>
      <w:r w:rsidR="00213438">
        <w:rPr>
          <w:rFonts w:cs="Arial"/>
          <w:color w:val="000000"/>
          <w:sz w:val="20"/>
        </w:rPr>
        <w:br/>
      </w:r>
      <w:r w:rsidR="00213438" w:rsidRPr="00213438">
        <w:rPr>
          <w:rFonts w:cs="Arial"/>
          <w:b/>
          <w:i/>
          <w:color w:val="000000"/>
          <w:sz w:val="20"/>
        </w:rPr>
        <w:t>Примечание</w:t>
      </w:r>
      <w:r w:rsidR="00213438">
        <w:rPr>
          <w:rFonts w:cs="Arial"/>
          <w:color w:val="000000"/>
          <w:sz w:val="20"/>
        </w:rPr>
        <w:t xml:space="preserve">: </w:t>
      </w:r>
      <w:r w:rsidR="00213438" w:rsidRPr="00213438">
        <w:rPr>
          <w:rFonts w:cs="Arial"/>
          <w:i/>
          <w:color w:val="000000"/>
          <w:sz w:val="20"/>
        </w:rPr>
        <w:t xml:space="preserve">Транзакцию не откатываем, просто выводим </w:t>
      </w:r>
      <w:proofErr w:type="spellStart"/>
      <w:r w:rsidR="00213438" w:rsidRPr="00213438">
        <w:rPr>
          <w:rFonts w:cs="Arial"/>
          <w:i/>
          <w:color w:val="000000"/>
          <w:sz w:val="20"/>
        </w:rPr>
        <w:t>инфолог</w:t>
      </w:r>
      <w:proofErr w:type="spellEnd"/>
      <w:r w:rsidR="00213438">
        <w:rPr>
          <w:rFonts w:cs="Arial"/>
          <w:i/>
          <w:color w:val="000000"/>
          <w:sz w:val="20"/>
        </w:rPr>
        <w:t xml:space="preserve">, в котором перечисляем все товары с признаком </w:t>
      </w:r>
      <w:r w:rsidR="00213438" w:rsidRPr="00213438">
        <w:rPr>
          <w:rFonts w:cs="Arial"/>
          <w:b/>
          <w:i/>
          <w:color w:val="000000"/>
          <w:sz w:val="20"/>
        </w:rPr>
        <w:t>Требуется замер ВГХ</w:t>
      </w:r>
      <w:r w:rsidR="00213438">
        <w:rPr>
          <w:rFonts w:cs="Arial"/>
          <w:color w:val="000000"/>
          <w:sz w:val="20"/>
        </w:rPr>
        <w:t>.</w:t>
      </w:r>
    </w:p>
    <w:p w14:paraId="0A05EA7C" w14:textId="16FDE130" w:rsidR="008C0AEA" w:rsidRPr="00213438" w:rsidRDefault="00213438" w:rsidP="00213438">
      <w:pPr>
        <w:pStyle w:val="a4"/>
        <w:numPr>
          <w:ilvl w:val="2"/>
          <w:numId w:val="34"/>
        </w:numPr>
        <w:rPr>
          <w:sz w:val="20"/>
        </w:rPr>
      </w:pPr>
      <w:r>
        <w:rPr>
          <w:rFonts w:cs="Arial"/>
          <w:color w:val="000000"/>
          <w:sz w:val="20"/>
        </w:rPr>
        <w:t>Если признак не установлен, то система должна работать как реализовано сейчас.</w:t>
      </w:r>
    </w:p>
    <w:p w14:paraId="55F998A4" w14:textId="55EE65D7" w:rsidR="00ED2A19" w:rsidRPr="00FF5124" w:rsidRDefault="00EF1F02" w:rsidP="00723D6E">
      <w:pPr>
        <w:pStyle w:val="10"/>
        <w:numPr>
          <w:ilvl w:val="0"/>
          <w:numId w:val="34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723D6E">
      <w:pPr>
        <w:pStyle w:val="10"/>
        <w:numPr>
          <w:ilvl w:val="0"/>
          <w:numId w:val="34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44C95E2A" w14:textId="6BE36BB5" w:rsidR="004050D3" w:rsidRPr="00FF5124" w:rsidRDefault="00181E09" w:rsidP="00723D6E">
      <w:pPr>
        <w:pStyle w:val="a4"/>
        <w:numPr>
          <w:ilvl w:val="1"/>
          <w:numId w:val="34"/>
        </w:numPr>
      </w:pPr>
      <w:r>
        <w:t xml:space="preserve">Добавить новое поле на печатную форму </w:t>
      </w:r>
      <w:r w:rsidRPr="0017417E">
        <w:rPr>
          <w:b/>
        </w:rPr>
        <w:t>Список прихода</w:t>
      </w:r>
      <w:r w:rsidR="004050D3">
        <w:t xml:space="preserve"> (</w:t>
      </w:r>
      <w:r w:rsidR="004050D3" w:rsidRPr="00DC53A8">
        <w:rPr>
          <w:b/>
        </w:rPr>
        <w:t>Расчеты с поставщиками</w:t>
      </w:r>
      <w:r w:rsidR="004050D3">
        <w:t xml:space="preserve"> </w:t>
      </w:r>
      <w:r w:rsidR="004050D3" w:rsidRPr="00B058F5">
        <w:rPr>
          <w:b/>
        </w:rPr>
        <w:t>\ Обычный \</w:t>
      </w:r>
      <w:r w:rsidR="004050D3">
        <w:t xml:space="preserve"> </w:t>
      </w:r>
      <w:r w:rsidR="004050D3" w:rsidRPr="00AE1DF2">
        <w:rPr>
          <w:b/>
        </w:rPr>
        <w:t>Заказы на покупку</w:t>
      </w:r>
      <w:r w:rsidR="004050D3">
        <w:rPr>
          <w:b/>
        </w:rPr>
        <w:t xml:space="preserve"> \ группа кнопок Запросы \ кнопка Список прихода \ кнопка Просмотр</w:t>
      </w:r>
      <w:r w:rsidR="004050D3" w:rsidRPr="004050D3">
        <w:rPr>
          <w:b/>
        </w:rPr>
        <w:t>/</w:t>
      </w:r>
      <w:r w:rsidR="004050D3">
        <w:rPr>
          <w:b/>
        </w:rPr>
        <w:t xml:space="preserve">печать \ кнопка </w:t>
      </w:r>
      <w:proofErr w:type="gramStart"/>
      <w:r w:rsidR="004050D3">
        <w:rPr>
          <w:b/>
        </w:rPr>
        <w:t>Отобразить</w:t>
      </w:r>
      <w:proofErr w:type="gramEnd"/>
      <w:r w:rsidR="004050D3">
        <w:rPr>
          <w:b/>
        </w:rPr>
        <w:t xml:space="preserve"> список прихода</w:t>
      </w:r>
      <w:r w:rsidR="004050D3">
        <w:t>):</w:t>
      </w:r>
    </w:p>
    <w:tbl>
      <w:tblPr>
        <w:tblStyle w:val="afe"/>
        <w:tblW w:w="10064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8221"/>
      </w:tblGrid>
      <w:tr w:rsidR="004050D3" w:rsidRPr="00FF5124" w14:paraId="2E97A2F4" w14:textId="77777777" w:rsidTr="004050D3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7C2E4673" w14:textId="77777777" w:rsidR="004050D3" w:rsidRPr="00FF5124" w:rsidRDefault="004050D3" w:rsidP="007A188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8221" w:type="dxa"/>
            <w:shd w:val="clear" w:color="auto" w:fill="D9D9D9" w:themeFill="background1" w:themeFillShade="D9"/>
          </w:tcPr>
          <w:p w14:paraId="4F02843B" w14:textId="77777777" w:rsidR="004050D3" w:rsidRPr="00FF5124" w:rsidRDefault="004050D3" w:rsidP="007A188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4050D3" w:rsidRPr="0017417E" w14:paraId="2CC5C74B" w14:textId="77777777" w:rsidTr="004050D3">
        <w:tc>
          <w:tcPr>
            <w:tcW w:w="1843" w:type="dxa"/>
          </w:tcPr>
          <w:p w14:paraId="0A53241D" w14:textId="77777777" w:rsidR="004050D3" w:rsidRPr="002933F6" w:rsidRDefault="004050D3" w:rsidP="007A188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Требуется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замер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ВГХ</w:t>
            </w:r>
          </w:p>
        </w:tc>
        <w:tc>
          <w:tcPr>
            <w:tcW w:w="8221" w:type="dxa"/>
          </w:tcPr>
          <w:p w14:paraId="67EF7C15" w14:textId="77777777" w:rsidR="004050D3" w:rsidRDefault="0017417E" w:rsidP="007A1888">
            <w:pPr>
              <w:pStyle w:val="affa"/>
              <w:spacing w:after="120"/>
              <w:ind w:left="0"/>
              <w:contextualSpacing w:val="0"/>
              <w:jc w:val="left"/>
              <w:rPr>
                <w:rFonts w:cs="Arial"/>
                <w:color w:val="000000"/>
                <w:sz w:val="20"/>
              </w:rPr>
            </w:pPr>
            <w:r>
              <w:rPr>
                <w:rFonts w:ascii="Times New Roman" w:hAnsi="Times New Roman"/>
                <w:sz w:val="22"/>
              </w:rPr>
              <w:t>Если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в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поле</w:t>
            </w:r>
            <w:r w:rsidR="004050D3" w:rsidRPr="0017417E">
              <w:rPr>
                <w:rFonts w:ascii="Times New Roman" w:hAnsi="Times New Roman"/>
                <w:sz w:val="22"/>
              </w:rPr>
              <w:t xml:space="preserve"> </w:t>
            </w:r>
            <w:r w:rsidR="004050D3" w:rsidRPr="0017417E">
              <w:rPr>
                <w:rFonts w:ascii="Times New Roman" w:hAnsi="Times New Roman"/>
                <w:b/>
                <w:i/>
                <w:sz w:val="22"/>
              </w:rPr>
              <w:t>Требуется замер ВГХ</w:t>
            </w:r>
            <w:r w:rsidR="004050D3" w:rsidRPr="0017417E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="004050D3" w:rsidRPr="004050D3">
              <w:rPr>
                <w:rFonts w:ascii="Times New Roman" w:hAnsi="Times New Roman"/>
                <w:sz w:val="22"/>
                <w:lang w:val="en-US"/>
              </w:rPr>
              <w:t>VendReceiptsListTrans</w:t>
            </w:r>
            <w:proofErr w:type="spellEnd"/>
            <w:proofErr w:type="gramStart"/>
            <w:r w:rsidR="004050D3" w:rsidRPr="0017417E">
              <w:rPr>
                <w:rFonts w:ascii="Times New Roman" w:hAnsi="Times New Roman"/>
                <w:sz w:val="22"/>
              </w:rPr>
              <w:t>).</w:t>
            </w:r>
            <w:r w:rsidR="004050D3"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proofErr w:type="gramEnd"/>
            <w:r w:rsidR="004050D3" w:rsidRPr="0017417E">
              <w:rPr>
                <w:rFonts w:ascii="Times New Roman" w:hAnsi="Times New Roman"/>
                <w:sz w:val="22"/>
              </w:rPr>
              <w:t xml:space="preserve">_ </w:t>
            </w:r>
            <w:proofErr w:type="spellStart"/>
            <w:r w:rsidR="004050D3">
              <w:rPr>
                <w:rFonts w:ascii="Times New Roman" w:hAnsi="Times New Roman"/>
                <w:sz w:val="22"/>
                <w:lang w:val="en-US"/>
              </w:rPr>
              <w:t>NeedDone</w:t>
            </w:r>
            <w:r w:rsidR="004050D3">
              <w:rPr>
                <w:rFonts w:cs="Arial"/>
                <w:color w:val="000000"/>
                <w:sz w:val="20"/>
                <w:lang w:val="en-US"/>
              </w:rPr>
              <w:t>P</w:t>
            </w:r>
            <w:r w:rsidR="004050D3" w:rsidRPr="00AE1DF2">
              <w:rPr>
                <w:rFonts w:cs="Arial"/>
                <w:color w:val="000000"/>
                <w:sz w:val="20"/>
                <w:lang w:val="en-US"/>
              </w:rPr>
              <w:t>lacement</w:t>
            </w:r>
            <w:r w:rsidR="004050D3">
              <w:rPr>
                <w:rFonts w:cs="Arial"/>
                <w:color w:val="000000"/>
                <w:sz w:val="20"/>
                <w:lang w:val="en-US"/>
              </w:rPr>
              <w:t>C</w:t>
            </w:r>
            <w:r w:rsidR="004050D3" w:rsidRPr="00AE1DF2">
              <w:rPr>
                <w:rFonts w:cs="Arial"/>
                <w:color w:val="000000"/>
                <w:sz w:val="20"/>
                <w:lang w:val="en-US"/>
              </w:rPr>
              <w:t>haracteristics</w:t>
            </w:r>
            <w:proofErr w:type="spellEnd"/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установлен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признак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то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выводить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значение в поле печатной формы – «Нет»;</w:t>
            </w:r>
          </w:p>
          <w:p w14:paraId="345144B6" w14:textId="0E224102" w:rsidR="0017417E" w:rsidRPr="0017417E" w:rsidRDefault="0017417E" w:rsidP="0017417E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Если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в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поле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 w:rsidRPr="0017417E">
              <w:rPr>
                <w:rFonts w:ascii="Times New Roman" w:hAnsi="Times New Roman"/>
                <w:b/>
                <w:i/>
                <w:sz w:val="22"/>
              </w:rPr>
              <w:t>Требуется замер ВГХ</w:t>
            </w:r>
            <w:r w:rsidRPr="0017417E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4050D3">
              <w:rPr>
                <w:rFonts w:ascii="Times New Roman" w:hAnsi="Times New Roman"/>
                <w:sz w:val="22"/>
                <w:lang w:val="en-US"/>
              </w:rPr>
              <w:t>VendReceiptsListTrans</w:t>
            </w:r>
            <w:proofErr w:type="spellEnd"/>
            <w:r w:rsidRPr="0017417E">
              <w:rPr>
                <w:rFonts w:ascii="Times New Roman" w:hAnsi="Times New Roman"/>
                <w:sz w:val="22"/>
              </w:rPr>
              <w:t>).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17417E">
              <w:rPr>
                <w:rFonts w:ascii="Times New Roman" w:hAnsi="Times New Roman"/>
                <w:sz w:val="22"/>
              </w:rPr>
              <w:t xml:space="preserve">_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NeedDone</w:t>
            </w:r>
            <w:r>
              <w:rPr>
                <w:rFonts w:cs="Arial"/>
                <w:color w:val="000000"/>
                <w:sz w:val="20"/>
                <w:lang w:val="en-US"/>
              </w:rPr>
              <w:t>P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lacement</w:t>
            </w:r>
            <w:r>
              <w:rPr>
                <w:rFonts w:cs="Arial"/>
                <w:color w:val="000000"/>
                <w:sz w:val="20"/>
                <w:lang w:val="en-US"/>
              </w:rPr>
              <w:t>C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haracteristics</w:t>
            </w:r>
            <w:proofErr w:type="spellEnd"/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не установлен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признак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то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выводить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значение в поле печатной формы – «Да».</w:t>
            </w:r>
          </w:p>
        </w:tc>
      </w:tr>
    </w:tbl>
    <w:p w14:paraId="158A4B58" w14:textId="72916AFA" w:rsidR="00191BE6" w:rsidRDefault="00191BE6" w:rsidP="00723D6E">
      <w:pPr>
        <w:pStyle w:val="a4"/>
        <w:numPr>
          <w:ilvl w:val="2"/>
          <w:numId w:val="34"/>
        </w:numPr>
      </w:pPr>
      <w:r>
        <w:lastRenderedPageBreak/>
        <w:t xml:space="preserve">Расположить новое поле в конце табличной части печатной формы. Для добавления нового поля требуется уменьшить размер поля </w:t>
      </w:r>
      <w:r w:rsidRPr="00191BE6">
        <w:rPr>
          <w:b/>
          <w:i/>
        </w:rPr>
        <w:t>Код номенклатуры</w:t>
      </w:r>
      <w:r>
        <w:t xml:space="preserve"> и поля </w:t>
      </w:r>
      <w:r w:rsidRPr="00191BE6">
        <w:rPr>
          <w:b/>
          <w:i/>
        </w:rPr>
        <w:t>Кратность</w:t>
      </w:r>
      <w:r>
        <w:t>.</w:t>
      </w:r>
      <w:r>
        <w:br/>
      </w:r>
      <w:r>
        <w:br/>
      </w:r>
      <w:r>
        <w:rPr>
          <w:noProof/>
        </w:rPr>
        <w:drawing>
          <wp:inline distT="0" distB="0" distL="0" distR="0" wp14:anchorId="50BB24A3" wp14:editId="16B7B2D2">
            <wp:extent cx="4521200" cy="2005736"/>
            <wp:effectExtent l="0" t="0" r="0" b="0"/>
            <wp:docPr id="9" name="Рисунок 9" descr="C:\Users\KUZNET~1.AL\AppData\Local\Temp\SNAGHTML149205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UZNET~1.AL\AppData\Local\Temp\SNAGHTML149205ed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434" cy="20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605D1" w14:textId="6811FFAC" w:rsidR="0017417E" w:rsidRPr="00FF5124" w:rsidRDefault="0017417E" w:rsidP="00723D6E">
      <w:pPr>
        <w:pStyle w:val="a4"/>
        <w:numPr>
          <w:ilvl w:val="1"/>
          <w:numId w:val="34"/>
        </w:numPr>
      </w:pPr>
      <w:r>
        <w:t xml:space="preserve">Добавить новое поле на печатную форму </w:t>
      </w:r>
      <w:r w:rsidRPr="0017417E">
        <w:rPr>
          <w:b/>
        </w:rPr>
        <w:t>Список прихода</w:t>
      </w:r>
      <w:r>
        <w:t xml:space="preserve"> (</w:t>
      </w:r>
      <w:r w:rsidRPr="00181E09">
        <w:rPr>
          <w:b/>
        </w:rPr>
        <w:t>Закупки и источники \ Запросы \ Журналы \ Список прихода</w:t>
      </w:r>
      <w:r>
        <w:rPr>
          <w:b/>
        </w:rPr>
        <w:t xml:space="preserve"> \ кнопка Список прихода \ кнопка Просмотр</w:t>
      </w:r>
      <w:r w:rsidRPr="004050D3">
        <w:rPr>
          <w:b/>
        </w:rPr>
        <w:t>/</w:t>
      </w:r>
      <w:r>
        <w:rPr>
          <w:b/>
        </w:rPr>
        <w:t xml:space="preserve">печать \ кнопка </w:t>
      </w:r>
      <w:proofErr w:type="gramStart"/>
      <w:r>
        <w:rPr>
          <w:b/>
        </w:rPr>
        <w:t>Отобразить</w:t>
      </w:r>
      <w:proofErr w:type="gramEnd"/>
      <w:r>
        <w:rPr>
          <w:b/>
        </w:rPr>
        <w:t xml:space="preserve"> список прихода</w:t>
      </w:r>
      <w:r>
        <w:t>):</w:t>
      </w:r>
    </w:p>
    <w:tbl>
      <w:tblPr>
        <w:tblStyle w:val="afe"/>
        <w:tblW w:w="10064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8221"/>
      </w:tblGrid>
      <w:tr w:rsidR="0017417E" w:rsidRPr="00FF5124" w14:paraId="7D38A612" w14:textId="77777777" w:rsidTr="007A1888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39AA278D" w14:textId="77777777" w:rsidR="0017417E" w:rsidRPr="00FF5124" w:rsidRDefault="0017417E" w:rsidP="007A188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8221" w:type="dxa"/>
            <w:shd w:val="clear" w:color="auto" w:fill="D9D9D9" w:themeFill="background1" w:themeFillShade="D9"/>
          </w:tcPr>
          <w:p w14:paraId="4FBC132E" w14:textId="77777777" w:rsidR="0017417E" w:rsidRPr="00FF5124" w:rsidRDefault="0017417E" w:rsidP="007A188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17417E" w:rsidRPr="0017417E" w14:paraId="72FB8ABF" w14:textId="77777777" w:rsidTr="007A1888">
        <w:tc>
          <w:tcPr>
            <w:tcW w:w="1843" w:type="dxa"/>
          </w:tcPr>
          <w:p w14:paraId="014802FE" w14:textId="77777777" w:rsidR="0017417E" w:rsidRPr="002933F6" w:rsidRDefault="0017417E" w:rsidP="007A188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Требуется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замер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ВГХ</w:t>
            </w:r>
          </w:p>
        </w:tc>
        <w:tc>
          <w:tcPr>
            <w:tcW w:w="8221" w:type="dxa"/>
          </w:tcPr>
          <w:p w14:paraId="42A786E4" w14:textId="77777777" w:rsidR="0017417E" w:rsidRDefault="0017417E" w:rsidP="007A1888">
            <w:pPr>
              <w:pStyle w:val="affa"/>
              <w:spacing w:after="120"/>
              <w:ind w:left="0"/>
              <w:contextualSpacing w:val="0"/>
              <w:jc w:val="left"/>
              <w:rPr>
                <w:rFonts w:cs="Arial"/>
                <w:color w:val="000000"/>
                <w:sz w:val="20"/>
              </w:rPr>
            </w:pPr>
            <w:r>
              <w:rPr>
                <w:rFonts w:ascii="Times New Roman" w:hAnsi="Times New Roman"/>
                <w:sz w:val="22"/>
              </w:rPr>
              <w:t>Если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в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поле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 w:rsidRPr="0017417E">
              <w:rPr>
                <w:rFonts w:ascii="Times New Roman" w:hAnsi="Times New Roman"/>
                <w:b/>
                <w:i/>
                <w:sz w:val="22"/>
              </w:rPr>
              <w:t>Требуется замер ВГХ</w:t>
            </w:r>
            <w:r w:rsidRPr="0017417E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4050D3">
              <w:rPr>
                <w:rFonts w:ascii="Times New Roman" w:hAnsi="Times New Roman"/>
                <w:sz w:val="22"/>
                <w:lang w:val="en-US"/>
              </w:rPr>
              <w:t>VendReceiptsListTrans</w:t>
            </w:r>
            <w:proofErr w:type="spellEnd"/>
            <w:proofErr w:type="gramStart"/>
            <w:r w:rsidRPr="0017417E">
              <w:rPr>
                <w:rFonts w:ascii="Times New Roman" w:hAnsi="Times New Roman"/>
                <w:sz w:val="22"/>
              </w:rPr>
              <w:t>).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proofErr w:type="gramEnd"/>
            <w:r w:rsidRPr="0017417E">
              <w:rPr>
                <w:rFonts w:ascii="Times New Roman" w:hAnsi="Times New Roman"/>
                <w:sz w:val="22"/>
              </w:rPr>
              <w:t xml:space="preserve">_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NeedDone</w:t>
            </w:r>
            <w:r>
              <w:rPr>
                <w:rFonts w:cs="Arial"/>
                <w:color w:val="000000"/>
                <w:sz w:val="20"/>
                <w:lang w:val="en-US"/>
              </w:rPr>
              <w:t>P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lacement</w:t>
            </w:r>
            <w:r>
              <w:rPr>
                <w:rFonts w:cs="Arial"/>
                <w:color w:val="000000"/>
                <w:sz w:val="20"/>
                <w:lang w:val="en-US"/>
              </w:rPr>
              <w:t>C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haracteristics</w:t>
            </w:r>
            <w:proofErr w:type="spellEnd"/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установлен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признак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то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выводить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значение в поле печатной формы – «Нет»;</w:t>
            </w:r>
          </w:p>
          <w:p w14:paraId="2FEEB0A6" w14:textId="77777777" w:rsidR="0017417E" w:rsidRPr="0017417E" w:rsidRDefault="0017417E" w:rsidP="007A1888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Если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в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поле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 w:rsidRPr="0017417E">
              <w:rPr>
                <w:rFonts w:ascii="Times New Roman" w:hAnsi="Times New Roman"/>
                <w:b/>
                <w:i/>
                <w:sz w:val="22"/>
              </w:rPr>
              <w:t>Требуется замер ВГХ</w:t>
            </w:r>
            <w:r w:rsidRPr="0017417E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4050D3">
              <w:rPr>
                <w:rFonts w:ascii="Times New Roman" w:hAnsi="Times New Roman"/>
                <w:sz w:val="22"/>
                <w:lang w:val="en-US"/>
              </w:rPr>
              <w:t>VendReceiptsListTrans</w:t>
            </w:r>
            <w:proofErr w:type="spellEnd"/>
            <w:r w:rsidRPr="0017417E">
              <w:rPr>
                <w:rFonts w:ascii="Times New Roman" w:hAnsi="Times New Roman"/>
                <w:sz w:val="22"/>
              </w:rPr>
              <w:t>).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17417E">
              <w:rPr>
                <w:rFonts w:ascii="Times New Roman" w:hAnsi="Times New Roman"/>
                <w:sz w:val="22"/>
              </w:rPr>
              <w:t xml:space="preserve">_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NeedDone</w:t>
            </w:r>
            <w:r>
              <w:rPr>
                <w:rFonts w:cs="Arial"/>
                <w:color w:val="000000"/>
                <w:sz w:val="20"/>
                <w:lang w:val="en-US"/>
              </w:rPr>
              <w:t>P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lacement</w:t>
            </w:r>
            <w:r>
              <w:rPr>
                <w:rFonts w:cs="Arial"/>
                <w:color w:val="000000"/>
                <w:sz w:val="20"/>
                <w:lang w:val="en-US"/>
              </w:rPr>
              <w:t>C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haracteristics</w:t>
            </w:r>
            <w:proofErr w:type="spellEnd"/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не установлен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признак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то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выводить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значение в поле печатной формы – «Да».</w:t>
            </w:r>
          </w:p>
        </w:tc>
      </w:tr>
    </w:tbl>
    <w:p w14:paraId="37367613" w14:textId="15271CDC" w:rsidR="00DF6D3A" w:rsidRDefault="00191BE6" w:rsidP="00191BE6">
      <w:pPr>
        <w:pStyle w:val="a4"/>
        <w:numPr>
          <w:ilvl w:val="2"/>
          <w:numId w:val="34"/>
        </w:numPr>
      </w:pPr>
      <w:r>
        <w:t xml:space="preserve">Расположить новое поле в конце табличной части печатной формы. Для добавления нового поля требуется уменьшить размер поля </w:t>
      </w:r>
      <w:r w:rsidRPr="00191BE6">
        <w:rPr>
          <w:b/>
          <w:i/>
        </w:rPr>
        <w:t>Код номенклатуры</w:t>
      </w:r>
      <w:r>
        <w:t xml:space="preserve"> и поля </w:t>
      </w:r>
      <w:r w:rsidRPr="00191BE6">
        <w:rPr>
          <w:b/>
          <w:i/>
        </w:rPr>
        <w:t>Кратность</w:t>
      </w:r>
      <w:r w:rsidR="00DF6D3A">
        <w:t>.</w:t>
      </w:r>
    </w:p>
    <w:p w14:paraId="188AE915" w14:textId="5E3739F7" w:rsidR="00CB72A1" w:rsidRDefault="00CB72A1" w:rsidP="00CB72A1">
      <w:pPr>
        <w:pStyle w:val="a4"/>
        <w:ind w:left="2160" w:firstLine="0"/>
      </w:pPr>
      <w:r>
        <w:rPr>
          <w:noProof/>
        </w:rPr>
        <w:drawing>
          <wp:inline distT="0" distB="0" distL="0" distR="0" wp14:anchorId="07B7B172" wp14:editId="2D1F076E">
            <wp:extent cx="4521200" cy="2005737"/>
            <wp:effectExtent l="0" t="0" r="0" b="0"/>
            <wp:docPr id="12" name="Рисунок 12" descr="C:\Users\KUZNET~1.AL\AppData\Local\Temp\SNAGHTML149205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UZNET~1.AL\AppData\Local\Temp\SNAGHTML149205ed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825" cy="202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1356A" w14:textId="0CA76A46" w:rsidR="00191BE6" w:rsidRDefault="00191BE6" w:rsidP="00DF6D3A">
      <w:pPr>
        <w:pStyle w:val="a4"/>
        <w:ind w:left="709" w:firstLine="371"/>
      </w:pPr>
    </w:p>
    <w:p w14:paraId="34EE49E4" w14:textId="408508FE" w:rsidR="00A32B5D" w:rsidRPr="00FF5124" w:rsidRDefault="00A32B5D" w:rsidP="00DF6D3A">
      <w:pPr>
        <w:pStyle w:val="a4"/>
        <w:numPr>
          <w:ilvl w:val="1"/>
          <w:numId w:val="34"/>
        </w:numPr>
      </w:pPr>
      <w:r>
        <w:t xml:space="preserve">Добавить новое поле на печатную форму </w:t>
      </w:r>
      <w:r w:rsidRPr="0017417E">
        <w:rPr>
          <w:b/>
        </w:rPr>
        <w:t>Список прихода</w:t>
      </w:r>
      <w:r>
        <w:t xml:space="preserve"> (</w:t>
      </w:r>
      <w:r w:rsidRPr="00DC53A8">
        <w:rPr>
          <w:b/>
        </w:rPr>
        <w:t>Расчеты с поставщиками</w:t>
      </w:r>
      <w:r>
        <w:t xml:space="preserve"> </w:t>
      </w:r>
      <w:r w:rsidRPr="00B058F5">
        <w:rPr>
          <w:b/>
        </w:rPr>
        <w:t>\ Обычный \</w:t>
      </w:r>
      <w:r>
        <w:t xml:space="preserve"> </w:t>
      </w:r>
      <w:r w:rsidRPr="00AE1DF2">
        <w:rPr>
          <w:b/>
        </w:rPr>
        <w:t>Заказы на покупку</w:t>
      </w:r>
      <w:r>
        <w:rPr>
          <w:b/>
        </w:rPr>
        <w:t xml:space="preserve"> \ группа кнопок </w:t>
      </w:r>
      <w:r>
        <w:rPr>
          <w:b/>
        </w:rPr>
        <w:t>Обновление</w:t>
      </w:r>
      <w:r>
        <w:rPr>
          <w:b/>
        </w:rPr>
        <w:t xml:space="preserve"> \ кнопка Список прихода</w:t>
      </w:r>
      <w:r w:rsidR="00DF6D3A">
        <w:rPr>
          <w:b/>
        </w:rPr>
        <w:t xml:space="preserve"> \ Разноска списка прихода \ кнопка ОК</w:t>
      </w:r>
      <w:r w:rsidR="00DF6D3A">
        <w:t xml:space="preserve">), где печатная форма формируется, если на форме </w:t>
      </w:r>
      <w:r w:rsidR="00DF6D3A" w:rsidRPr="00DF6D3A">
        <w:rPr>
          <w:b/>
        </w:rPr>
        <w:t>Разноска списка прихода</w:t>
      </w:r>
      <w:r w:rsidR="00DF6D3A">
        <w:t xml:space="preserve"> установлены признаки в полях:</w:t>
      </w:r>
      <w:r w:rsidR="00DF6D3A">
        <w:br/>
        <w:t xml:space="preserve">Поле </w:t>
      </w:r>
      <w:r w:rsidR="00DF6D3A" w:rsidRPr="00DF6D3A">
        <w:rPr>
          <w:b/>
          <w:i/>
        </w:rPr>
        <w:t>Разноска</w:t>
      </w:r>
      <w:r w:rsidR="00DF6D3A">
        <w:t xml:space="preserve"> </w:t>
      </w:r>
      <w:proofErr w:type="spellStart"/>
      <w:r w:rsidR="00DF6D3A" w:rsidRPr="00DF6D3A">
        <w:t>PurchParmUpdate.updateNow</w:t>
      </w:r>
      <w:proofErr w:type="spellEnd"/>
      <w:r w:rsidR="00DF6D3A" w:rsidRPr="00DF6D3A">
        <w:t>()</w:t>
      </w:r>
      <w:r w:rsidR="00DF6D3A">
        <w:br/>
        <w:t xml:space="preserve">Поле </w:t>
      </w:r>
      <w:r w:rsidR="00DF6D3A" w:rsidRPr="00DF6D3A">
        <w:rPr>
          <w:b/>
          <w:i/>
        </w:rPr>
        <w:t>Печать списка прихода</w:t>
      </w:r>
      <w:r w:rsidR="00DF6D3A">
        <w:t xml:space="preserve"> </w:t>
      </w:r>
      <w:proofErr w:type="spellStart"/>
      <w:r w:rsidR="00DF6D3A" w:rsidRPr="00DF6D3A">
        <w:t>PrintFormletter</w:t>
      </w:r>
      <w:proofErr w:type="spellEnd"/>
      <w:r w:rsidR="00DF6D3A">
        <w:br/>
      </w:r>
      <w:r w:rsidR="00DF6D3A">
        <w:lastRenderedPageBreak/>
        <w:br/>
      </w:r>
      <w:r w:rsidR="00DF6D3A">
        <w:rPr>
          <w:noProof/>
        </w:rPr>
        <w:drawing>
          <wp:inline distT="0" distB="0" distL="0" distR="0" wp14:anchorId="118A21B8" wp14:editId="3CD504DA">
            <wp:extent cx="4781550" cy="208696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36" cy="209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e"/>
        <w:tblW w:w="10064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8221"/>
      </w:tblGrid>
      <w:tr w:rsidR="00A32B5D" w:rsidRPr="00FF5124" w14:paraId="1FD82460" w14:textId="77777777" w:rsidTr="002B756B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349572E4" w14:textId="77777777" w:rsidR="00A32B5D" w:rsidRPr="00FF5124" w:rsidRDefault="00A32B5D" w:rsidP="002B756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8221" w:type="dxa"/>
            <w:shd w:val="clear" w:color="auto" w:fill="D9D9D9" w:themeFill="background1" w:themeFillShade="D9"/>
          </w:tcPr>
          <w:p w14:paraId="64655E1B" w14:textId="77777777" w:rsidR="00A32B5D" w:rsidRPr="00FF5124" w:rsidRDefault="00A32B5D" w:rsidP="002B756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A32B5D" w:rsidRPr="0017417E" w14:paraId="6F7B3B23" w14:textId="77777777" w:rsidTr="002B756B">
        <w:tc>
          <w:tcPr>
            <w:tcW w:w="1843" w:type="dxa"/>
          </w:tcPr>
          <w:p w14:paraId="41F8464D" w14:textId="77777777" w:rsidR="00A32B5D" w:rsidRPr="002933F6" w:rsidRDefault="00A32B5D" w:rsidP="002B756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Требуется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замер</w:t>
            </w:r>
            <w:r w:rsidRPr="00AE1DF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ВГХ</w:t>
            </w:r>
          </w:p>
        </w:tc>
        <w:tc>
          <w:tcPr>
            <w:tcW w:w="8221" w:type="dxa"/>
          </w:tcPr>
          <w:p w14:paraId="6CADC020" w14:textId="77777777" w:rsidR="00A32B5D" w:rsidRDefault="00A32B5D" w:rsidP="002B756B">
            <w:pPr>
              <w:pStyle w:val="affa"/>
              <w:spacing w:after="120"/>
              <w:ind w:left="0"/>
              <w:contextualSpacing w:val="0"/>
              <w:jc w:val="left"/>
              <w:rPr>
                <w:rFonts w:cs="Arial"/>
                <w:color w:val="000000"/>
                <w:sz w:val="20"/>
              </w:rPr>
            </w:pPr>
            <w:r>
              <w:rPr>
                <w:rFonts w:ascii="Times New Roman" w:hAnsi="Times New Roman"/>
                <w:sz w:val="22"/>
              </w:rPr>
              <w:t>Если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в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поле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 w:rsidRPr="0017417E">
              <w:rPr>
                <w:rFonts w:ascii="Times New Roman" w:hAnsi="Times New Roman"/>
                <w:b/>
                <w:i/>
                <w:sz w:val="22"/>
              </w:rPr>
              <w:t>Требуется замер ВГХ</w:t>
            </w:r>
            <w:r w:rsidRPr="0017417E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4050D3">
              <w:rPr>
                <w:rFonts w:ascii="Times New Roman" w:hAnsi="Times New Roman"/>
                <w:sz w:val="22"/>
                <w:lang w:val="en-US"/>
              </w:rPr>
              <w:t>VendReceiptsListTrans</w:t>
            </w:r>
            <w:proofErr w:type="spellEnd"/>
            <w:proofErr w:type="gramStart"/>
            <w:r w:rsidRPr="0017417E">
              <w:rPr>
                <w:rFonts w:ascii="Times New Roman" w:hAnsi="Times New Roman"/>
                <w:sz w:val="22"/>
              </w:rPr>
              <w:t>).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proofErr w:type="gramEnd"/>
            <w:r w:rsidRPr="0017417E">
              <w:rPr>
                <w:rFonts w:ascii="Times New Roman" w:hAnsi="Times New Roman"/>
                <w:sz w:val="22"/>
              </w:rPr>
              <w:t xml:space="preserve">_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NeedDone</w:t>
            </w:r>
            <w:r>
              <w:rPr>
                <w:rFonts w:cs="Arial"/>
                <w:color w:val="000000"/>
                <w:sz w:val="20"/>
                <w:lang w:val="en-US"/>
              </w:rPr>
              <w:t>P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lacement</w:t>
            </w:r>
            <w:r>
              <w:rPr>
                <w:rFonts w:cs="Arial"/>
                <w:color w:val="000000"/>
                <w:sz w:val="20"/>
                <w:lang w:val="en-US"/>
              </w:rPr>
              <w:t>C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haracteristics</w:t>
            </w:r>
            <w:proofErr w:type="spellEnd"/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установлен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признак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то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выводить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значение в поле печатной формы – «Нет»;</w:t>
            </w:r>
          </w:p>
          <w:p w14:paraId="60B088C1" w14:textId="77777777" w:rsidR="00A32B5D" w:rsidRPr="0017417E" w:rsidRDefault="00A32B5D" w:rsidP="002B756B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Если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в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поле</w:t>
            </w:r>
            <w:r w:rsidRPr="0017417E">
              <w:rPr>
                <w:rFonts w:ascii="Times New Roman" w:hAnsi="Times New Roman"/>
                <w:sz w:val="22"/>
              </w:rPr>
              <w:t xml:space="preserve"> </w:t>
            </w:r>
            <w:r w:rsidRPr="0017417E">
              <w:rPr>
                <w:rFonts w:ascii="Times New Roman" w:hAnsi="Times New Roman"/>
                <w:b/>
                <w:i/>
                <w:sz w:val="22"/>
              </w:rPr>
              <w:t>Требуется замер ВГХ</w:t>
            </w:r>
            <w:r w:rsidRPr="0017417E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4050D3">
              <w:rPr>
                <w:rFonts w:ascii="Times New Roman" w:hAnsi="Times New Roman"/>
                <w:sz w:val="22"/>
                <w:lang w:val="en-US"/>
              </w:rPr>
              <w:t>VendReceiptsListTrans</w:t>
            </w:r>
            <w:proofErr w:type="spellEnd"/>
            <w:r w:rsidRPr="0017417E">
              <w:rPr>
                <w:rFonts w:ascii="Times New Roman" w:hAnsi="Times New Roman"/>
                <w:sz w:val="22"/>
              </w:rPr>
              <w:t>).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17417E">
              <w:rPr>
                <w:rFonts w:ascii="Times New Roman" w:hAnsi="Times New Roman"/>
                <w:sz w:val="22"/>
              </w:rPr>
              <w:t xml:space="preserve">_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NeedDone</w:t>
            </w:r>
            <w:r>
              <w:rPr>
                <w:rFonts w:cs="Arial"/>
                <w:color w:val="000000"/>
                <w:sz w:val="20"/>
                <w:lang w:val="en-US"/>
              </w:rPr>
              <w:t>P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lacement</w:t>
            </w:r>
            <w:r>
              <w:rPr>
                <w:rFonts w:cs="Arial"/>
                <w:color w:val="000000"/>
                <w:sz w:val="20"/>
                <w:lang w:val="en-US"/>
              </w:rPr>
              <w:t>C</w:t>
            </w:r>
            <w:r w:rsidRPr="00AE1DF2">
              <w:rPr>
                <w:rFonts w:cs="Arial"/>
                <w:color w:val="000000"/>
                <w:sz w:val="20"/>
                <w:lang w:val="en-US"/>
              </w:rPr>
              <w:t>haracteristics</w:t>
            </w:r>
            <w:proofErr w:type="spellEnd"/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не установлен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признак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то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выводить</w:t>
            </w:r>
            <w:r w:rsidRPr="0017417E">
              <w:rPr>
                <w:rFonts w:cs="Arial"/>
                <w:color w:val="000000"/>
                <w:sz w:val="20"/>
              </w:rPr>
              <w:t xml:space="preserve"> </w:t>
            </w:r>
            <w:r>
              <w:rPr>
                <w:rFonts w:cs="Arial"/>
                <w:color w:val="000000"/>
                <w:sz w:val="20"/>
              </w:rPr>
              <w:t>значение в поле печатной формы – «Да».</w:t>
            </w:r>
          </w:p>
        </w:tc>
      </w:tr>
    </w:tbl>
    <w:p w14:paraId="0CF356BD" w14:textId="6BFA4016" w:rsidR="00A32B5D" w:rsidRDefault="00A32B5D" w:rsidP="00A32B5D">
      <w:pPr>
        <w:pStyle w:val="a4"/>
        <w:numPr>
          <w:ilvl w:val="2"/>
          <w:numId w:val="34"/>
        </w:numPr>
      </w:pPr>
      <w:r>
        <w:t xml:space="preserve">Расположить новое поле в конце табличной части печатной формы. Для добавления нового поля требуется уменьшить размер поля </w:t>
      </w:r>
      <w:r w:rsidRPr="00191BE6">
        <w:rPr>
          <w:b/>
          <w:i/>
        </w:rPr>
        <w:t>Код номенклатуры</w:t>
      </w:r>
      <w:r>
        <w:t xml:space="preserve"> и поля </w:t>
      </w:r>
      <w:r w:rsidRPr="00191BE6">
        <w:rPr>
          <w:b/>
          <w:i/>
        </w:rPr>
        <w:t>Кратность</w:t>
      </w:r>
      <w:r>
        <w:t>.</w:t>
      </w:r>
    </w:p>
    <w:p w14:paraId="7A798AB1" w14:textId="54E73239" w:rsidR="00CB72A1" w:rsidRDefault="00CB72A1" w:rsidP="00CB72A1">
      <w:pPr>
        <w:pStyle w:val="a4"/>
        <w:ind w:left="2160" w:firstLine="0"/>
      </w:pPr>
      <w:r>
        <w:rPr>
          <w:noProof/>
        </w:rPr>
        <w:drawing>
          <wp:inline distT="0" distB="0" distL="0" distR="0" wp14:anchorId="447E8AA6" wp14:editId="4599E942">
            <wp:extent cx="4521200" cy="2005737"/>
            <wp:effectExtent l="0" t="0" r="0" b="0"/>
            <wp:docPr id="10" name="Рисунок 10" descr="C:\Users\KUZNET~1.AL\AppData\Local\Temp\SNAGHTML149205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UZNET~1.AL\AppData\Local\Temp\SNAGHTML149205ed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825" cy="202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EAD6" w14:textId="1CC72083" w:rsidR="00A32B5D" w:rsidRDefault="00A32B5D" w:rsidP="00A32B5D">
      <w:pPr>
        <w:pStyle w:val="Columbuscopy"/>
      </w:pPr>
    </w:p>
    <w:p w14:paraId="56ECBCE7" w14:textId="0093F380" w:rsidR="00EF1F02" w:rsidRPr="00FF5124" w:rsidRDefault="00EF1F02" w:rsidP="00723D6E">
      <w:pPr>
        <w:pStyle w:val="10"/>
        <w:numPr>
          <w:ilvl w:val="0"/>
          <w:numId w:val="34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77777777" w:rsidR="00E53066" w:rsidRPr="00FF5124" w:rsidRDefault="009136AC" w:rsidP="00235006">
      <w:pPr>
        <w:pStyle w:val="a4"/>
        <w:ind w:firstLine="709"/>
        <w:rPr>
          <w:sz w:val="24"/>
          <w:szCs w:val="24"/>
        </w:rPr>
      </w:pPr>
      <w:r w:rsidRPr="00FF5124">
        <w:t>Нет.</w:t>
      </w:r>
    </w:p>
    <w:p w14:paraId="517B9E1F" w14:textId="41F57384" w:rsidR="00D1295D" w:rsidRPr="00FF5124" w:rsidRDefault="008457D5" w:rsidP="00723D6E">
      <w:pPr>
        <w:pStyle w:val="10"/>
        <w:numPr>
          <w:ilvl w:val="0"/>
          <w:numId w:val="34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7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723D6E">
      <w:pPr>
        <w:pStyle w:val="10"/>
        <w:numPr>
          <w:ilvl w:val="0"/>
          <w:numId w:val="34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723D6E">
      <w:pPr>
        <w:pStyle w:val="10"/>
        <w:numPr>
          <w:ilvl w:val="0"/>
          <w:numId w:val="34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943387" w14:textId="77777777" w:rsidR="007554BF" w:rsidRDefault="007554BF">
      <w:r>
        <w:separator/>
      </w:r>
    </w:p>
  </w:endnote>
  <w:endnote w:type="continuationSeparator" w:id="0">
    <w:p w14:paraId="1BE54876" w14:textId="77777777" w:rsidR="007554BF" w:rsidRDefault="00755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5B99EB9E" w:rsidR="007A1888" w:rsidRPr="00D9272E" w:rsidRDefault="007A1888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97EF5">
          <w:rPr>
            <w:sz w:val="18"/>
            <w:szCs w:val="18"/>
          </w:rPr>
          <w:t>DAX-8900 Тиражирование признака расчета ВГХ в WMS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CB72A1">
      <w:rPr>
        <w:noProof/>
        <w:sz w:val="18"/>
        <w:szCs w:val="18"/>
      </w:rPr>
      <w:t>6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CB72A1">
      <w:rPr>
        <w:noProof/>
        <w:sz w:val="18"/>
        <w:szCs w:val="18"/>
      </w:rPr>
      <w:t>6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3FFAC14A" w:rsidR="007A1888" w:rsidRPr="008638AB" w:rsidRDefault="007A1888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97EF5">
          <w:rPr>
            <w:rFonts w:ascii="Times New Roman" w:hAnsi="Times New Roman"/>
            <w:sz w:val="18"/>
            <w:szCs w:val="18"/>
          </w:rPr>
          <w:t>DAX-8900 Тиражирование признака расчета ВГХ в WMS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CB72A1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CB72A1">
      <w:rPr>
        <w:rFonts w:ascii="Times New Roman" w:hAnsi="Times New Roman"/>
        <w:noProof/>
        <w:sz w:val="18"/>
        <w:szCs w:val="18"/>
      </w:rPr>
      <w:t>6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D04C04" w14:textId="77777777" w:rsidR="007554BF" w:rsidRDefault="007554BF">
      <w:r>
        <w:separator/>
      </w:r>
    </w:p>
  </w:footnote>
  <w:footnote w:type="continuationSeparator" w:id="0">
    <w:p w14:paraId="24C87581" w14:textId="77777777" w:rsidR="007554BF" w:rsidRDefault="00755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7A1888" w:rsidRPr="00D95F5D" w:rsidRDefault="007A1888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7A1888" w:rsidRPr="00EF1F02" w:rsidRDefault="007A1888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42245F"/>
    <w:multiLevelType w:val="multilevel"/>
    <w:tmpl w:val="1F60ED06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27F5F"/>
    <w:multiLevelType w:val="multilevel"/>
    <w:tmpl w:val="6B9839E4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7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7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61765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3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4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D73752C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0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8B62199"/>
    <w:multiLevelType w:val="multilevel"/>
    <w:tmpl w:val="3B18842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29"/>
  </w:num>
  <w:num w:numId="2">
    <w:abstractNumId w:val="19"/>
  </w:num>
  <w:num w:numId="3">
    <w:abstractNumId w:val="22"/>
  </w:num>
  <w:num w:numId="4">
    <w:abstractNumId w:val="1"/>
  </w:num>
  <w:num w:numId="5">
    <w:abstractNumId w:val="0"/>
  </w:num>
  <w:num w:numId="6">
    <w:abstractNumId w:val="15"/>
  </w:num>
  <w:num w:numId="7">
    <w:abstractNumId w:val="26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5"/>
  </w:num>
  <w:num w:numId="10">
    <w:abstractNumId w:val="31"/>
  </w:num>
  <w:num w:numId="11">
    <w:abstractNumId w:val="12"/>
  </w:num>
  <w:num w:numId="12">
    <w:abstractNumId w:val="20"/>
  </w:num>
  <w:num w:numId="13">
    <w:abstractNumId w:val="24"/>
  </w:num>
  <w:num w:numId="14">
    <w:abstractNumId w:val="27"/>
  </w:num>
  <w:num w:numId="15">
    <w:abstractNumId w:val="13"/>
  </w:num>
  <w:num w:numId="16">
    <w:abstractNumId w:val="32"/>
  </w:num>
  <w:num w:numId="17">
    <w:abstractNumId w:val="28"/>
  </w:num>
  <w:num w:numId="18">
    <w:abstractNumId w:val="11"/>
  </w:num>
  <w:num w:numId="19">
    <w:abstractNumId w:val="14"/>
  </w:num>
  <w:num w:numId="20">
    <w:abstractNumId w:val="3"/>
  </w:num>
  <w:num w:numId="21">
    <w:abstractNumId w:val="17"/>
  </w:num>
  <w:num w:numId="22">
    <w:abstractNumId w:val="6"/>
  </w:num>
  <w:num w:numId="23">
    <w:abstractNumId w:val="30"/>
  </w:num>
  <w:num w:numId="24">
    <w:abstractNumId w:val="7"/>
  </w:num>
  <w:num w:numId="25">
    <w:abstractNumId w:val="16"/>
  </w:num>
  <w:num w:numId="26">
    <w:abstractNumId w:val="23"/>
  </w:num>
  <w:num w:numId="27">
    <w:abstractNumId w:val="21"/>
  </w:num>
  <w:num w:numId="28">
    <w:abstractNumId w:val="9"/>
  </w:num>
  <w:num w:numId="29">
    <w:abstractNumId w:val="10"/>
  </w:num>
  <w:num w:numId="30">
    <w:abstractNumId w:val="25"/>
  </w:num>
  <w:num w:numId="31">
    <w:abstractNumId w:val="18"/>
  </w:num>
  <w:num w:numId="32">
    <w:abstractNumId w:val="4"/>
  </w:num>
  <w:num w:numId="33">
    <w:abstractNumId w:val="2"/>
  </w:num>
  <w:num w:numId="34">
    <w:abstractNumId w:val="3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5B6D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17E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1E09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BE6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2E4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438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C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A7FAF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0D3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683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77E41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2FF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3D6E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4BF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1888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CB0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AEA"/>
    <w:rsid w:val="008C0EA4"/>
    <w:rsid w:val="008C12B3"/>
    <w:rsid w:val="008C16E5"/>
    <w:rsid w:val="008C1C2E"/>
    <w:rsid w:val="008C2EBC"/>
    <w:rsid w:val="008C3FAB"/>
    <w:rsid w:val="008C461F"/>
    <w:rsid w:val="008C4BC6"/>
    <w:rsid w:val="008C4DB2"/>
    <w:rsid w:val="008C560F"/>
    <w:rsid w:val="008C5A18"/>
    <w:rsid w:val="008C5D16"/>
    <w:rsid w:val="008C5F7A"/>
    <w:rsid w:val="008C5F92"/>
    <w:rsid w:val="008C6DE6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939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B5D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0A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A79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1DF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8F5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07D80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2A1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A9E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3A8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6D3A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07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EF5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jira.letoile.tech/browse/DAX-8729" TargetMode="External"/><Relationship Id="rId17" Type="http://schemas.openxmlformats.org/officeDocument/2006/relationships/hyperlink" Target="https://jira.letoile.tech/browse/DAX-8729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jira.letoile.tech/browse/DAX-8729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jira.letoile.tech/browse/DAX-8729" TargetMode="External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54D25"/>
    <w:rsid w:val="0016304D"/>
    <w:rsid w:val="001811B1"/>
    <w:rsid w:val="001832DC"/>
    <w:rsid w:val="001850F8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93B6D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656E9"/>
    <w:rsid w:val="0059384D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D4800"/>
    <w:rsid w:val="008E2D44"/>
    <w:rsid w:val="008E696C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C4AD7"/>
    <w:rsid w:val="00AD231A"/>
    <w:rsid w:val="00B64846"/>
    <w:rsid w:val="00BB3075"/>
    <w:rsid w:val="00BC4987"/>
    <w:rsid w:val="00C40680"/>
    <w:rsid w:val="00CA030F"/>
    <w:rsid w:val="00D003C9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F335258-ABA6-4440-BB70-329C977FE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1049</TotalTime>
  <Pages>6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DAX-8854 Задание на упаковку, отображение штук план факт</vt:lpstr>
    </vt:vector>
  </TitlesOfParts>
  <Company>HP Inc.</Company>
  <LinksUpToDate>false</LinksUpToDate>
  <CharactersWithSpaces>8436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DAX-8900 Тиражирование признака расчета ВГХ в WMS</dc:title>
  <dc:creator>K.alyanykh</dc:creator>
  <cp:lastModifiedBy>Aleksey I Kuznetsov</cp:lastModifiedBy>
  <cp:revision>39</cp:revision>
  <cp:lastPrinted>2010-02-27T12:52:00Z</cp:lastPrinted>
  <dcterms:created xsi:type="dcterms:W3CDTF">2024-09-05T15:32:00Z</dcterms:created>
  <dcterms:modified xsi:type="dcterms:W3CDTF">2024-10-21T08:34:00Z</dcterms:modified>
</cp:coreProperties>
</file>