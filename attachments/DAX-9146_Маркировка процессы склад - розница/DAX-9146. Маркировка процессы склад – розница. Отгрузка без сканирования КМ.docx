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BE36CB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B3FBE">
            <w:t xml:space="preserve">DAX-9146. Маркировка процессы склад – розница. Отгрузка без сканирования </w:t>
          </w:r>
          <w:proofErr w:type="gramStart"/>
          <w:r w:rsidR="008B3FBE">
            <w:t>КМ</w:t>
          </w:r>
          <w:proofErr w:type="gramEnd"/>
          <w:r w:rsidR="008B3FBE">
            <w:t>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5D7C3F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26.12.2024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C4322A" w:rsidRDefault="00C4322A" w:rsidP="00BD2120">
      <w:pPr>
        <w:pStyle w:val="a4"/>
        <w:rPr>
          <w:sz w:val="24"/>
          <w:szCs w:val="24"/>
        </w:rPr>
      </w:pPr>
      <w:r w:rsidRPr="00C4322A">
        <w:rPr>
          <w:sz w:val="24"/>
          <w:szCs w:val="24"/>
        </w:rPr>
        <w:t>Государственная маркировка, импорт заявок, контроль, упаковка, экспорт заявок.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C4322A" w:rsidRDefault="00C4322A" w:rsidP="006964D4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Допустить отгрузку товара без сканирования кода маркировки, для магазинов готовых сканировать </w:t>
      </w:r>
      <w:proofErr w:type="gramStart"/>
      <w:r>
        <w:rPr>
          <w:sz w:val="24"/>
          <w:szCs w:val="24"/>
        </w:rPr>
        <w:t>КМ</w:t>
      </w:r>
      <w:proofErr w:type="gramEnd"/>
      <w:r>
        <w:rPr>
          <w:sz w:val="24"/>
          <w:szCs w:val="24"/>
        </w:rPr>
        <w:t>.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proofErr w:type="spellStart"/>
      <w:r w:rsidR="00837696" w:rsidRPr="00837696">
        <w:rPr>
          <w:sz w:val="24"/>
          <w:szCs w:val="24"/>
        </w:rPr>
        <w:t>ALK_MsgReqDirectHeader</w:t>
      </w:r>
      <w:proofErr w:type="spellEnd"/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18"/>
        <w:gridCol w:w="1784"/>
        <w:gridCol w:w="1798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837696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837696">
              <w:rPr>
                <w:sz w:val="24"/>
                <w:szCs w:val="24"/>
                <w:lang w:val="en-US"/>
              </w:rPr>
              <w:t>NoScanMC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F706F9" w:rsidRPr="00EF4748" w:rsidRDefault="00837696" w:rsidP="00902DA6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</w:t>
            </w:r>
            <w:proofErr w:type="gramStart"/>
            <w:r>
              <w:rPr>
                <w:sz w:val="24"/>
                <w:szCs w:val="24"/>
              </w:rPr>
              <w:t xml:space="preserve"> С</w:t>
            </w:r>
            <w:proofErr w:type="gramEnd"/>
            <w:r>
              <w:rPr>
                <w:sz w:val="24"/>
                <w:szCs w:val="24"/>
              </w:rPr>
              <w:t>канировать КМ</w:t>
            </w:r>
          </w:p>
        </w:tc>
        <w:tc>
          <w:tcPr>
            <w:tcW w:w="2061" w:type="dxa"/>
            <w:shd w:val="clear" w:color="auto" w:fill="auto"/>
          </w:tcPr>
          <w:p w:rsidR="00F706F9" w:rsidRPr="00837696" w:rsidRDefault="00837696" w:rsidP="004C4EB5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  <w:r w:rsidR="00B67FE8">
              <w:rPr>
                <w:sz w:val="24"/>
                <w:szCs w:val="24"/>
                <w:lang w:val="en-US"/>
              </w:rPr>
              <w:t xml:space="preserve"> (</w:t>
            </w:r>
            <w:r w:rsidR="00B67FE8">
              <w:rPr>
                <w:sz w:val="24"/>
                <w:szCs w:val="24"/>
              </w:rPr>
              <w:t>Да</w:t>
            </w:r>
            <w:r w:rsidR="00B67FE8">
              <w:rPr>
                <w:sz w:val="24"/>
                <w:szCs w:val="24"/>
                <w:lang w:val="en-US"/>
              </w:rPr>
              <w:t>/</w:t>
            </w:r>
            <w:r w:rsidR="00B67FE8">
              <w:rPr>
                <w:sz w:val="24"/>
                <w:szCs w:val="24"/>
              </w:rPr>
              <w:t>Нет</w:t>
            </w:r>
            <w:r w:rsidR="00B67FE8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</w:t>
      </w:r>
      <w:r w:rsidR="008B3FBE">
        <w:rPr>
          <w:sz w:val="24"/>
          <w:szCs w:val="24"/>
          <w:lang w:val="en-US"/>
        </w:rPr>
        <w:t>LFL</w:t>
      </w:r>
      <w:r w:rsidR="008B3FBE" w:rsidRPr="00B67FE8">
        <w:rPr>
          <w:sz w:val="24"/>
          <w:szCs w:val="24"/>
        </w:rPr>
        <w:t>_</w:t>
      </w:r>
      <w:proofErr w:type="spellStart"/>
      <w:r w:rsidR="008B3FBE">
        <w:rPr>
          <w:sz w:val="24"/>
          <w:szCs w:val="24"/>
          <w:lang w:val="en-US"/>
        </w:rPr>
        <w:t>RequestTable</w:t>
      </w:r>
      <w:proofErr w:type="spellEnd"/>
      <w:r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18"/>
        <w:gridCol w:w="1784"/>
        <w:gridCol w:w="1798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B67FE8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837696">
              <w:rPr>
                <w:sz w:val="24"/>
                <w:szCs w:val="24"/>
                <w:lang w:val="en-US"/>
              </w:rPr>
              <w:t>NoScanMC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D06890" w:rsidRPr="00EF4748" w:rsidRDefault="00B67FE8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</w:t>
            </w:r>
            <w:proofErr w:type="gramStart"/>
            <w:r>
              <w:rPr>
                <w:sz w:val="24"/>
                <w:szCs w:val="24"/>
              </w:rPr>
              <w:t xml:space="preserve"> С</w:t>
            </w:r>
            <w:proofErr w:type="gramEnd"/>
            <w:r>
              <w:rPr>
                <w:sz w:val="24"/>
                <w:szCs w:val="24"/>
              </w:rPr>
              <w:t>канировать КМ</w:t>
            </w:r>
          </w:p>
        </w:tc>
        <w:tc>
          <w:tcPr>
            <w:tcW w:w="2061" w:type="dxa"/>
            <w:shd w:val="clear" w:color="auto" w:fill="auto"/>
          </w:tcPr>
          <w:p w:rsidR="00D06890" w:rsidRPr="00EF4748" w:rsidRDefault="00B67FE8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Нет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06890">
      <w:pPr>
        <w:pStyle w:val="a4"/>
        <w:rPr>
          <w:lang w:val="en-US"/>
        </w:rPr>
      </w:pPr>
    </w:p>
    <w:p w:rsidR="00B67FE8" w:rsidRPr="00D06890" w:rsidRDefault="00B67FE8" w:rsidP="00B67FE8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</w:t>
      </w:r>
      <w:proofErr w:type="spellStart"/>
      <w:r>
        <w:rPr>
          <w:sz w:val="24"/>
          <w:szCs w:val="24"/>
          <w:lang w:val="en-US"/>
        </w:rPr>
        <w:t>SalesTable</w:t>
      </w:r>
      <w:proofErr w:type="spellEnd"/>
      <w:r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18"/>
        <w:gridCol w:w="1784"/>
        <w:gridCol w:w="1798"/>
        <w:gridCol w:w="1628"/>
        <w:gridCol w:w="1462"/>
        <w:gridCol w:w="1272"/>
      </w:tblGrid>
      <w:tr w:rsidR="00B67FE8" w:rsidRPr="00912F19" w:rsidTr="00B45018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B67FE8" w:rsidRPr="00912F19" w:rsidRDefault="00B67FE8" w:rsidP="00B45018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B67FE8" w:rsidRPr="00912F19" w:rsidRDefault="00B67FE8" w:rsidP="00B45018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B67FE8" w:rsidRPr="00912F19" w:rsidRDefault="00B67FE8" w:rsidP="00B45018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B67FE8" w:rsidRPr="00912F19" w:rsidRDefault="00B67FE8" w:rsidP="00B45018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B67FE8" w:rsidRPr="00912F19" w:rsidRDefault="00B67FE8" w:rsidP="00B45018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B67FE8" w:rsidRPr="00912F19" w:rsidRDefault="00B67FE8" w:rsidP="00B45018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B67FE8" w:rsidRPr="00912F19" w:rsidTr="00B45018">
        <w:tc>
          <w:tcPr>
            <w:tcW w:w="1992" w:type="dxa"/>
            <w:shd w:val="clear" w:color="auto" w:fill="auto"/>
          </w:tcPr>
          <w:p w:rsidR="00B67FE8" w:rsidRPr="00912F19" w:rsidRDefault="00B67FE8" w:rsidP="00B45018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837696">
              <w:rPr>
                <w:sz w:val="24"/>
                <w:szCs w:val="24"/>
                <w:lang w:val="en-US"/>
              </w:rPr>
              <w:t>NoScanMC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:rsidR="00B67FE8" w:rsidRPr="00EF4748" w:rsidRDefault="00B67FE8" w:rsidP="00B45018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</w:t>
            </w:r>
            <w:proofErr w:type="gramStart"/>
            <w:r>
              <w:rPr>
                <w:sz w:val="24"/>
                <w:szCs w:val="24"/>
              </w:rPr>
              <w:t xml:space="preserve"> С</w:t>
            </w:r>
            <w:proofErr w:type="gramEnd"/>
            <w:r>
              <w:rPr>
                <w:sz w:val="24"/>
                <w:szCs w:val="24"/>
              </w:rPr>
              <w:t>канировать КМ</w:t>
            </w:r>
          </w:p>
        </w:tc>
        <w:tc>
          <w:tcPr>
            <w:tcW w:w="2061" w:type="dxa"/>
            <w:shd w:val="clear" w:color="auto" w:fill="auto"/>
          </w:tcPr>
          <w:p w:rsidR="00B67FE8" w:rsidRPr="00EF4748" w:rsidRDefault="00B67FE8" w:rsidP="00B45018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Enum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Нет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378" w:type="dxa"/>
          </w:tcPr>
          <w:p w:rsidR="00B67FE8" w:rsidRPr="00EF4748" w:rsidRDefault="00B67FE8" w:rsidP="00B45018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B67FE8" w:rsidRPr="00912F19" w:rsidRDefault="00B67FE8" w:rsidP="00B45018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B67FE8" w:rsidRPr="00912F19" w:rsidRDefault="00B67FE8" w:rsidP="00B45018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B67FE8" w:rsidRPr="00B67FE8" w:rsidRDefault="00B67FE8" w:rsidP="00D06890">
      <w:pPr>
        <w:pStyle w:val="a4"/>
        <w:rPr>
          <w:lang w:val="en-US"/>
        </w:rPr>
      </w:pPr>
    </w:p>
    <w:p w:rsidR="008B0F7D" w:rsidRPr="000F0AAC" w:rsidRDefault="008457D5" w:rsidP="00BA05AB">
      <w:pPr>
        <w:pStyle w:val="10"/>
      </w:pPr>
      <w:r>
        <w:lastRenderedPageBreak/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>На форму</w:t>
      </w:r>
      <w:r w:rsidR="00B67FE8">
        <w:rPr>
          <w:sz w:val="24"/>
          <w:szCs w:val="24"/>
        </w:rPr>
        <w:t xml:space="preserve"> Заявки</w:t>
      </w:r>
      <w:r w:rsidR="00B67FE8" w:rsidRPr="008B3FBE">
        <w:rPr>
          <w:sz w:val="24"/>
          <w:szCs w:val="24"/>
        </w:rPr>
        <w:t>/</w:t>
      </w:r>
      <w:r w:rsidR="00B67FE8">
        <w:rPr>
          <w:sz w:val="24"/>
          <w:szCs w:val="24"/>
        </w:rPr>
        <w:t>Отклики Прямого обмена</w:t>
      </w:r>
      <w:r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8B3FBE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сканировать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3589" w:type="dxa"/>
          </w:tcPr>
          <w:p w:rsidR="00F706F9" w:rsidRPr="008B3FBE" w:rsidRDefault="008B3FBE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 w:rsidRPr="00837696">
              <w:rPr>
                <w:sz w:val="24"/>
                <w:szCs w:val="24"/>
              </w:rPr>
              <w:t>ALK_MsgReqDirectHeader</w:t>
            </w:r>
            <w:proofErr w:type="spellEnd"/>
            <w:r>
              <w:rPr>
                <w:sz w:val="24"/>
                <w:szCs w:val="24"/>
                <w:lang w:val="en-US"/>
              </w:rPr>
              <w:t>/</w:t>
            </w:r>
            <w:r w:rsidRPr="0083769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7696">
              <w:rPr>
                <w:sz w:val="24"/>
                <w:szCs w:val="24"/>
                <w:lang w:val="en-US"/>
              </w:rPr>
              <w:t>NoScanMC</w:t>
            </w:r>
            <w:proofErr w:type="spellEnd"/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B3FBE" w:rsidRPr="006D2124" w:rsidRDefault="008B3FBE" w:rsidP="008B3FB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На форму </w:t>
      </w:r>
      <w:r>
        <w:rPr>
          <w:sz w:val="24"/>
          <w:szCs w:val="24"/>
        </w:rPr>
        <w:t>Заявки</w:t>
      </w:r>
      <w:r>
        <w:rPr>
          <w:sz w:val="24"/>
          <w:szCs w:val="24"/>
        </w:rPr>
        <w:t xml:space="preserve"> </w:t>
      </w:r>
      <w:r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8B3FBE" w:rsidRPr="00D83156" w:rsidTr="00B45018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8B3FBE" w:rsidRPr="00D83156" w:rsidTr="00B45018">
        <w:tc>
          <w:tcPr>
            <w:tcW w:w="1299" w:type="dxa"/>
            <w:shd w:val="clear" w:color="auto" w:fill="auto"/>
          </w:tcPr>
          <w:p w:rsidR="008B3FBE" w:rsidRPr="00A8648C" w:rsidRDefault="008B3FBE" w:rsidP="00B45018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8B3FBE" w:rsidRPr="006D2124" w:rsidRDefault="008B3FBE" w:rsidP="00B45018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8B3FBE" w:rsidRPr="006D2124" w:rsidRDefault="008B3FBE" w:rsidP="00B45018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сканировать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3589" w:type="dxa"/>
          </w:tcPr>
          <w:p w:rsidR="008B3FBE" w:rsidRPr="008B3FBE" w:rsidRDefault="008B3FBE" w:rsidP="00B45018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LFL</w:t>
            </w:r>
            <w:r w:rsidRPr="00B67FE8">
              <w:rPr>
                <w:sz w:val="24"/>
                <w:szCs w:val="24"/>
              </w:rPr>
              <w:t>_</w:t>
            </w:r>
            <w:proofErr w:type="spellStart"/>
            <w:r>
              <w:rPr>
                <w:sz w:val="24"/>
                <w:szCs w:val="24"/>
                <w:lang w:val="en-US"/>
              </w:rPr>
              <w:t>RequestTable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/</w:t>
            </w:r>
            <w:r w:rsidRPr="0083769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7696">
              <w:rPr>
                <w:sz w:val="24"/>
                <w:szCs w:val="24"/>
                <w:lang w:val="en-US"/>
              </w:rPr>
              <w:t>NoScanMC</w:t>
            </w:r>
            <w:proofErr w:type="spellEnd"/>
          </w:p>
        </w:tc>
        <w:tc>
          <w:tcPr>
            <w:tcW w:w="1433" w:type="dxa"/>
          </w:tcPr>
          <w:p w:rsidR="008B3FBE" w:rsidRPr="00D06890" w:rsidRDefault="008B3FBE" w:rsidP="00B45018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8B3FBE" w:rsidRDefault="008B3FBE" w:rsidP="008B3FBE">
      <w:pPr>
        <w:pStyle w:val="a4"/>
        <w:ind w:firstLine="0"/>
        <w:rPr>
          <w:sz w:val="24"/>
          <w:szCs w:val="24"/>
          <w:lang w:val="en-US"/>
        </w:rPr>
      </w:pPr>
    </w:p>
    <w:p w:rsidR="008B3FBE" w:rsidRPr="006D2124" w:rsidRDefault="008B3FBE" w:rsidP="008B3FB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На форму </w:t>
      </w:r>
      <w:r>
        <w:rPr>
          <w:sz w:val="24"/>
          <w:szCs w:val="24"/>
        </w:rPr>
        <w:t>Заказы на продажу</w:t>
      </w:r>
      <w:r>
        <w:rPr>
          <w:sz w:val="24"/>
          <w:szCs w:val="24"/>
        </w:rPr>
        <w:t xml:space="preserve"> </w:t>
      </w:r>
      <w:r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8B3FBE" w:rsidRPr="00D83156" w:rsidTr="00B45018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8B3FBE" w:rsidRPr="006D2124" w:rsidRDefault="008B3FBE" w:rsidP="00B45018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8B3FBE" w:rsidRPr="00D83156" w:rsidTr="00B45018">
        <w:tc>
          <w:tcPr>
            <w:tcW w:w="1299" w:type="dxa"/>
            <w:shd w:val="clear" w:color="auto" w:fill="auto"/>
          </w:tcPr>
          <w:p w:rsidR="008B3FBE" w:rsidRPr="00A8648C" w:rsidRDefault="008B3FBE" w:rsidP="00B45018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8B3FBE" w:rsidRPr="006D2124" w:rsidRDefault="008B3FBE" w:rsidP="00B45018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8B3FBE" w:rsidRPr="006D2124" w:rsidRDefault="008B3FBE" w:rsidP="00B45018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сканировать </w:t>
            </w:r>
            <w:proofErr w:type="gramStart"/>
            <w:r>
              <w:rPr>
                <w:sz w:val="24"/>
                <w:szCs w:val="24"/>
              </w:rPr>
              <w:t>КМ</w:t>
            </w:r>
            <w:proofErr w:type="gramEnd"/>
          </w:p>
        </w:tc>
        <w:tc>
          <w:tcPr>
            <w:tcW w:w="3589" w:type="dxa"/>
          </w:tcPr>
          <w:p w:rsidR="008B3FBE" w:rsidRPr="008B3FBE" w:rsidRDefault="008B3FBE" w:rsidP="00B45018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SalesTable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/</w:t>
            </w:r>
            <w:r w:rsidRPr="0083769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7696">
              <w:rPr>
                <w:sz w:val="24"/>
                <w:szCs w:val="24"/>
                <w:lang w:val="en-US"/>
              </w:rPr>
              <w:t>NoScanMC</w:t>
            </w:r>
            <w:proofErr w:type="spellEnd"/>
          </w:p>
        </w:tc>
        <w:tc>
          <w:tcPr>
            <w:tcW w:w="1433" w:type="dxa"/>
          </w:tcPr>
          <w:p w:rsidR="008B3FBE" w:rsidRPr="00D06890" w:rsidRDefault="008B3FBE" w:rsidP="00B45018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4273E4" w:rsidRPr="004273E4" w:rsidRDefault="004273E4" w:rsidP="004273E4">
      <w:pPr>
        <w:pStyle w:val="a4"/>
        <w:ind w:left="1407"/>
        <w:rPr>
          <w:sz w:val="24"/>
          <w:szCs w:val="24"/>
        </w:rPr>
      </w:pPr>
    </w:p>
    <w:p w:rsidR="00D06890" w:rsidRDefault="005D7C3F" w:rsidP="005D7C3F">
      <w:pPr>
        <w:pStyle w:val="a4"/>
        <w:numPr>
          <w:ilvl w:val="0"/>
          <w:numId w:val="10"/>
        </w:numPr>
        <w:rPr>
          <w:sz w:val="24"/>
          <w:szCs w:val="24"/>
        </w:rPr>
      </w:pPr>
      <w:r w:rsidRPr="005D7C3F">
        <w:rPr>
          <w:sz w:val="24"/>
          <w:szCs w:val="24"/>
        </w:rPr>
        <w:t>При импорте заявок</w:t>
      </w:r>
      <w:r>
        <w:rPr>
          <w:sz w:val="24"/>
          <w:szCs w:val="24"/>
        </w:rPr>
        <w:t xml:space="preserve"> прямого обмена</w:t>
      </w:r>
      <w:r w:rsidRPr="005D7C3F">
        <w:rPr>
          <w:sz w:val="24"/>
          <w:szCs w:val="24"/>
        </w:rPr>
        <w:t xml:space="preserve"> импортировать </w:t>
      </w:r>
      <w:r>
        <w:rPr>
          <w:sz w:val="24"/>
          <w:szCs w:val="24"/>
        </w:rPr>
        <w:t xml:space="preserve">значение поля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r w:rsidRPr="005D7C3F">
        <w:rPr>
          <w:sz w:val="24"/>
          <w:szCs w:val="24"/>
        </w:rPr>
        <w:t>;</w:t>
      </w:r>
    </w:p>
    <w:p w:rsidR="0000063E" w:rsidRDefault="0000063E" w:rsidP="0000063E">
      <w:pPr>
        <w:pStyle w:val="a4"/>
        <w:ind w:left="1440" w:firstLine="0"/>
        <w:rPr>
          <w:sz w:val="24"/>
          <w:szCs w:val="24"/>
        </w:rPr>
      </w:pPr>
    </w:p>
    <w:p w:rsidR="0000063E" w:rsidRDefault="0000063E" w:rsidP="005D7C3F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Внести изменение в</w:t>
      </w:r>
      <w:r>
        <w:rPr>
          <w:sz w:val="24"/>
          <w:szCs w:val="24"/>
        </w:rPr>
        <w:t xml:space="preserve"> Импорт заявок:</w:t>
      </w:r>
    </w:p>
    <w:p w:rsidR="009A1BDF" w:rsidRDefault="0000063E" w:rsidP="0000063E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5D7C3F">
        <w:rPr>
          <w:sz w:val="24"/>
          <w:szCs w:val="24"/>
        </w:rPr>
        <w:t>пакетное задание Импорт заявок (</w:t>
      </w:r>
      <w:proofErr w:type="spellStart"/>
      <w:r w:rsidR="005D7C3F">
        <w:rPr>
          <w:sz w:val="24"/>
          <w:szCs w:val="24"/>
          <w:lang w:val="en-US"/>
        </w:rPr>
        <w:t>LocalPBD</w:t>
      </w:r>
      <w:proofErr w:type="spellEnd"/>
      <w:r w:rsidR="005D7C3F">
        <w:rPr>
          <w:sz w:val="24"/>
          <w:szCs w:val="24"/>
        </w:rPr>
        <w:t>)</w:t>
      </w:r>
      <w:r>
        <w:rPr>
          <w:sz w:val="24"/>
          <w:szCs w:val="24"/>
        </w:rPr>
        <w:t xml:space="preserve">, при создании Заявки и Заказа на Продажу, импортировать признак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r w:rsidRPr="0000063E">
        <w:rPr>
          <w:sz w:val="24"/>
          <w:szCs w:val="24"/>
        </w:rPr>
        <w:t>;</w:t>
      </w:r>
    </w:p>
    <w:p w:rsidR="0000063E" w:rsidRDefault="0000063E" w:rsidP="009A1BDF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На форме Заявки</w:t>
      </w:r>
      <w:r w:rsidRPr="0000063E">
        <w:rPr>
          <w:sz w:val="24"/>
          <w:szCs w:val="24"/>
        </w:rPr>
        <w:t>/</w:t>
      </w:r>
      <w:r>
        <w:rPr>
          <w:sz w:val="24"/>
          <w:szCs w:val="24"/>
        </w:rPr>
        <w:t xml:space="preserve">Отклики Прямого обмена, Функции – Обработать, </w:t>
      </w:r>
      <w:r>
        <w:rPr>
          <w:sz w:val="24"/>
          <w:szCs w:val="24"/>
        </w:rPr>
        <w:t xml:space="preserve">при создании Заявки и Заказа на Продажу, импортировать признак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r w:rsidRPr="0000063E">
        <w:rPr>
          <w:sz w:val="24"/>
          <w:szCs w:val="24"/>
        </w:rPr>
        <w:t>;</w:t>
      </w:r>
    </w:p>
    <w:p w:rsidR="005D7C3F" w:rsidRDefault="005D7C3F" w:rsidP="0000063E">
      <w:pPr>
        <w:pStyle w:val="a4"/>
        <w:ind w:left="1440" w:firstLine="0"/>
        <w:rPr>
          <w:sz w:val="24"/>
          <w:szCs w:val="24"/>
        </w:rPr>
      </w:pPr>
      <w:r w:rsidRPr="009A1BDF">
        <w:rPr>
          <w:sz w:val="24"/>
          <w:szCs w:val="24"/>
        </w:rPr>
        <w:t xml:space="preserve"> </w:t>
      </w:r>
    </w:p>
    <w:p w:rsidR="0000063E" w:rsidRDefault="00813178" w:rsidP="00813178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открытии формы Завершение Маршрута Комплектации, </w:t>
      </w:r>
      <w:r w:rsidR="00E94084">
        <w:rPr>
          <w:sz w:val="24"/>
          <w:szCs w:val="24"/>
        </w:rPr>
        <w:t>проверить:</w:t>
      </w:r>
    </w:p>
    <w:p w:rsidR="00813178" w:rsidRPr="00E94084" w:rsidRDefault="00813178" w:rsidP="00813178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в свойствах </w:t>
      </w:r>
      <w:r w:rsidR="00E94084">
        <w:rPr>
          <w:sz w:val="24"/>
          <w:szCs w:val="24"/>
        </w:rPr>
        <w:t xml:space="preserve">первой номенклатуры </w:t>
      </w:r>
      <w:proofErr w:type="spellStart"/>
      <w:r>
        <w:rPr>
          <w:sz w:val="24"/>
          <w:szCs w:val="24"/>
          <w:lang w:val="en-US"/>
        </w:rPr>
        <w:t>IsMarking</w:t>
      </w:r>
      <w:proofErr w:type="spellEnd"/>
      <w:proofErr w:type="gramStart"/>
      <w:r w:rsidRPr="00813178">
        <w:rPr>
          <w:sz w:val="24"/>
          <w:szCs w:val="24"/>
        </w:rPr>
        <w:t xml:space="preserve"> = </w:t>
      </w:r>
      <w:r w:rsidR="00E94084">
        <w:rPr>
          <w:sz w:val="24"/>
          <w:szCs w:val="24"/>
        </w:rPr>
        <w:t>Д</w:t>
      </w:r>
      <w:proofErr w:type="gramEnd"/>
      <w:r w:rsidR="00E94084">
        <w:rPr>
          <w:sz w:val="24"/>
          <w:szCs w:val="24"/>
        </w:rPr>
        <w:t xml:space="preserve">а и в свойствах заявки </w:t>
      </w:r>
      <w:proofErr w:type="spellStart"/>
      <w:r w:rsidR="00E94084" w:rsidRPr="00837696">
        <w:rPr>
          <w:sz w:val="24"/>
          <w:szCs w:val="24"/>
          <w:lang w:val="en-US"/>
        </w:rPr>
        <w:t>NoScanMC</w:t>
      </w:r>
      <w:proofErr w:type="spellEnd"/>
      <w:r w:rsidR="00E94084">
        <w:rPr>
          <w:sz w:val="24"/>
          <w:szCs w:val="24"/>
        </w:rPr>
        <w:t xml:space="preserve"> = Нет, то вывести сообщение на форме </w:t>
      </w:r>
      <w:r w:rsidR="00E94084" w:rsidRPr="00E94084">
        <w:rPr>
          <w:sz w:val="24"/>
          <w:szCs w:val="24"/>
        </w:rPr>
        <w:t>“</w:t>
      </w:r>
      <w:r w:rsidR="00E94084">
        <w:rPr>
          <w:sz w:val="24"/>
          <w:szCs w:val="24"/>
        </w:rPr>
        <w:t>Требуется сканирование КМ</w:t>
      </w:r>
      <w:r w:rsidR="00E94084" w:rsidRPr="00E94084">
        <w:rPr>
          <w:sz w:val="24"/>
          <w:szCs w:val="24"/>
        </w:rPr>
        <w:t>”;</w:t>
      </w:r>
    </w:p>
    <w:p w:rsidR="00E94084" w:rsidRDefault="00E94084" w:rsidP="00E94084">
      <w:pPr>
        <w:pStyle w:val="a4"/>
        <w:rPr>
          <w:sz w:val="24"/>
          <w:szCs w:val="24"/>
        </w:rPr>
      </w:pPr>
    </w:p>
    <w:p w:rsidR="00E94084" w:rsidRDefault="00E94084" w:rsidP="00E94084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На форме </w:t>
      </w:r>
      <w:r>
        <w:rPr>
          <w:sz w:val="24"/>
          <w:szCs w:val="24"/>
        </w:rPr>
        <w:t>Завершение Маршрута Комплектации</w:t>
      </w:r>
      <w:r>
        <w:rPr>
          <w:sz w:val="24"/>
          <w:szCs w:val="24"/>
        </w:rPr>
        <w:t>, при сканировании ШК номенклатуры, если признак Маркировки</w:t>
      </w:r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 xml:space="preserve">а, то проверить признак заявки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r>
        <w:rPr>
          <w:sz w:val="24"/>
          <w:szCs w:val="24"/>
        </w:rPr>
        <w:t>:</w:t>
      </w:r>
    </w:p>
    <w:p w:rsidR="00E94084" w:rsidRDefault="00E94084" w:rsidP="00E94084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Если</w:t>
      </w:r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 xml:space="preserve">а, </w:t>
      </w:r>
      <w:r w:rsidR="0048406C">
        <w:rPr>
          <w:sz w:val="24"/>
          <w:szCs w:val="24"/>
        </w:rPr>
        <w:t>то выполнить сканирование по ШК товара</w:t>
      </w:r>
      <w:r w:rsidR="0048406C" w:rsidRPr="0048406C">
        <w:rPr>
          <w:sz w:val="24"/>
          <w:szCs w:val="24"/>
        </w:rPr>
        <w:t xml:space="preserve"> </w:t>
      </w:r>
      <w:r w:rsidR="0048406C">
        <w:rPr>
          <w:sz w:val="24"/>
          <w:szCs w:val="24"/>
        </w:rPr>
        <w:t>игнорируя признак маркировки</w:t>
      </w:r>
      <w:r w:rsidR="0048406C" w:rsidRPr="0048406C">
        <w:rPr>
          <w:sz w:val="24"/>
          <w:szCs w:val="24"/>
        </w:rPr>
        <w:t>;</w:t>
      </w:r>
    </w:p>
    <w:p w:rsidR="00E94084" w:rsidRPr="0048406C" w:rsidRDefault="00E94084" w:rsidP="00E94084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Если</w:t>
      </w:r>
      <w:proofErr w:type="gramStart"/>
      <w:r>
        <w:rPr>
          <w:sz w:val="24"/>
          <w:szCs w:val="24"/>
        </w:rPr>
        <w:t xml:space="preserve"> = Н</w:t>
      </w:r>
      <w:proofErr w:type="gramEnd"/>
      <w:r>
        <w:rPr>
          <w:sz w:val="24"/>
          <w:szCs w:val="24"/>
        </w:rPr>
        <w:t xml:space="preserve">ет, </w:t>
      </w:r>
      <w:r w:rsidRPr="00E94084">
        <w:rPr>
          <w:sz w:val="24"/>
          <w:szCs w:val="24"/>
        </w:rPr>
        <w:t>то продолжить по стандартным алгоритмам;</w:t>
      </w:r>
    </w:p>
    <w:p w:rsidR="0048406C" w:rsidRDefault="0048406C" w:rsidP="0048406C">
      <w:pPr>
        <w:pStyle w:val="a4"/>
        <w:rPr>
          <w:sz w:val="24"/>
          <w:szCs w:val="24"/>
          <w:lang w:val="en-US"/>
        </w:rPr>
      </w:pPr>
    </w:p>
    <w:p w:rsidR="0048406C" w:rsidRDefault="0048406C" w:rsidP="0048406C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открытии формы </w:t>
      </w:r>
      <w:r w:rsidR="00746C14">
        <w:rPr>
          <w:sz w:val="24"/>
          <w:szCs w:val="24"/>
        </w:rPr>
        <w:t>Выполнение задания на упаковку</w:t>
      </w:r>
      <w:r>
        <w:rPr>
          <w:sz w:val="24"/>
          <w:szCs w:val="24"/>
        </w:rPr>
        <w:t>, проверить:</w:t>
      </w:r>
    </w:p>
    <w:p w:rsidR="0048406C" w:rsidRPr="00E94084" w:rsidRDefault="0048406C" w:rsidP="0048406C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в свойствах первой номенклатуры </w:t>
      </w:r>
      <w:proofErr w:type="spellStart"/>
      <w:r>
        <w:rPr>
          <w:sz w:val="24"/>
          <w:szCs w:val="24"/>
          <w:lang w:val="en-US"/>
        </w:rPr>
        <w:t>IsMarking</w:t>
      </w:r>
      <w:proofErr w:type="spellEnd"/>
      <w:proofErr w:type="gramStart"/>
      <w:r w:rsidRPr="00813178">
        <w:rPr>
          <w:sz w:val="24"/>
          <w:szCs w:val="24"/>
        </w:rPr>
        <w:t xml:space="preserve"> = </w:t>
      </w:r>
      <w:r>
        <w:rPr>
          <w:sz w:val="24"/>
          <w:szCs w:val="24"/>
        </w:rPr>
        <w:t>Д</w:t>
      </w:r>
      <w:proofErr w:type="gramEnd"/>
      <w:r>
        <w:rPr>
          <w:sz w:val="24"/>
          <w:szCs w:val="24"/>
        </w:rPr>
        <w:t xml:space="preserve">а и в свойствах </w:t>
      </w:r>
      <w:r w:rsidR="00746C14">
        <w:rPr>
          <w:sz w:val="24"/>
          <w:szCs w:val="24"/>
        </w:rPr>
        <w:t>заказа на продажу</w:t>
      </w:r>
      <w:r>
        <w:rPr>
          <w:sz w:val="24"/>
          <w:szCs w:val="24"/>
        </w:rPr>
        <w:t xml:space="preserve">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proofErr w:type="gramStart"/>
      <w:r>
        <w:rPr>
          <w:sz w:val="24"/>
          <w:szCs w:val="24"/>
        </w:rPr>
        <w:t xml:space="preserve"> = Н</w:t>
      </w:r>
      <w:proofErr w:type="gramEnd"/>
      <w:r>
        <w:rPr>
          <w:sz w:val="24"/>
          <w:szCs w:val="24"/>
        </w:rPr>
        <w:t xml:space="preserve">ет, то вывести сообщение на форме </w:t>
      </w:r>
      <w:r w:rsidRPr="00E94084">
        <w:rPr>
          <w:sz w:val="24"/>
          <w:szCs w:val="24"/>
        </w:rPr>
        <w:t>“</w:t>
      </w:r>
      <w:r>
        <w:rPr>
          <w:sz w:val="24"/>
          <w:szCs w:val="24"/>
        </w:rPr>
        <w:t>Требуется сканирование КМ</w:t>
      </w:r>
      <w:r w:rsidRPr="00E94084">
        <w:rPr>
          <w:sz w:val="24"/>
          <w:szCs w:val="24"/>
        </w:rPr>
        <w:t>”;</w:t>
      </w:r>
    </w:p>
    <w:p w:rsidR="0048406C" w:rsidRPr="00746C14" w:rsidRDefault="0048406C" w:rsidP="0048406C">
      <w:pPr>
        <w:pStyle w:val="a4"/>
        <w:rPr>
          <w:sz w:val="24"/>
          <w:szCs w:val="24"/>
        </w:rPr>
      </w:pPr>
    </w:p>
    <w:p w:rsidR="00746C14" w:rsidRDefault="00746C14" w:rsidP="00746C14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На форме Выполнение задания на упаковку, при сканировании ШК номенклатуры, если признак Маркировки</w:t>
      </w:r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 xml:space="preserve">а, то проверить признак </w:t>
      </w:r>
      <w:r>
        <w:rPr>
          <w:sz w:val="24"/>
          <w:szCs w:val="24"/>
        </w:rPr>
        <w:t>Заказа на продажу</w:t>
      </w:r>
      <w:r>
        <w:rPr>
          <w:sz w:val="24"/>
          <w:szCs w:val="24"/>
        </w:rPr>
        <w:t xml:space="preserve">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r>
        <w:rPr>
          <w:sz w:val="24"/>
          <w:szCs w:val="24"/>
        </w:rPr>
        <w:t>:</w:t>
      </w:r>
    </w:p>
    <w:p w:rsidR="00746C14" w:rsidRDefault="00746C14" w:rsidP="00746C14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Если</w:t>
      </w:r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а, то выполнить сканирование по ШК товара</w:t>
      </w:r>
      <w:r w:rsidRPr="0048406C">
        <w:rPr>
          <w:sz w:val="24"/>
          <w:szCs w:val="24"/>
        </w:rPr>
        <w:t xml:space="preserve"> </w:t>
      </w:r>
      <w:r>
        <w:rPr>
          <w:sz w:val="24"/>
          <w:szCs w:val="24"/>
        </w:rPr>
        <w:t>игнорируя признак маркировки</w:t>
      </w:r>
      <w:r w:rsidRPr="0048406C">
        <w:rPr>
          <w:sz w:val="24"/>
          <w:szCs w:val="24"/>
        </w:rPr>
        <w:t>;</w:t>
      </w:r>
    </w:p>
    <w:p w:rsidR="00746C14" w:rsidRPr="0048406C" w:rsidRDefault="00746C14" w:rsidP="00746C14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Если</w:t>
      </w:r>
      <w:proofErr w:type="gramStart"/>
      <w:r>
        <w:rPr>
          <w:sz w:val="24"/>
          <w:szCs w:val="24"/>
        </w:rPr>
        <w:t xml:space="preserve"> = Н</w:t>
      </w:r>
      <w:proofErr w:type="gramEnd"/>
      <w:r>
        <w:rPr>
          <w:sz w:val="24"/>
          <w:szCs w:val="24"/>
        </w:rPr>
        <w:t xml:space="preserve">ет, </w:t>
      </w:r>
      <w:r w:rsidRPr="00E94084">
        <w:rPr>
          <w:sz w:val="24"/>
          <w:szCs w:val="24"/>
        </w:rPr>
        <w:t>то продолжить по стандартным алгоритмам;</w:t>
      </w:r>
    </w:p>
    <w:p w:rsidR="00746C14" w:rsidRDefault="00746C14" w:rsidP="00746C14">
      <w:pPr>
        <w:pStyle w:val="a4"/>
        <w:ind w:left="1440" w:firstLine="0"/>
        <w:rPr>
          <w:sz w:val="24"/>
          <w:szCs w:val="24"/>
        </w:rPr>
      </w:pPr>
    </w:p>
    <w:p w:rsidR="0048406C" w:rsidRDefault="00746C14" w:rsidP="0048406C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Внести изменение в пакетное задание Экспорт заявок:</w:t>
      </w:r>
    </w:p>
    <w:p w:rsidR="00746C14" w:rsidRDefault="00746C14" w:rsidP="00746C14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на заявке признак </w:t>
      </w:r>
      <w:proofErr w:type="spellStart"/>
      <w:r w:rsidRPr="00837696">
        <w:rPr>
          <w:sz w:val="24"/>
          <w:szCs w:val="24"/>
          <w:lang w:val="en-US"/>
        </w:rPr>
        <w:t>NoScanMC</w:t>
      </w:r>
      <w:proofErr w:type="spellEnd"/>
      <w:proofErr w:type="gramStart"/>
      <w:r>
        <w:rPr>
          <w:sz w:val="24"/>
          <w:szCs w:val="24"/>
        </w:rPr>
        <w:t xml:space="preserve"> = Д</w:t>
      </w:r>
      <w:proofErr w:type="gramEnd"/>
      <w:r>
        <w:rPr>
          <w:sz w:val="24"/>
          <w:szCs w:val="24"/>
        </w:rPr>
        <w:t>а, то игнорировать п</w:t>
      </w:r>
      <w:r w:rsidR="000B29F7">
        <w:rPr>
          <w:sz w:val="24"/>
          <w:szCs w:val="24"/>
        </w:rPr>
        <w:t>роверку наличия кода маркировки для выгружаемой номенклатуры.</w:t>
      </w:r>
    </w:p>
    <w:p w:rsidR="00E94084" w:rsidRPr="0048406C" w:rsidRDefault="00E94084" w:rsidP="00E94084">
      <w:pPr>
        <w:pStyle w:val="a4"/>
        <w:ind w:left="1080"/>
        <w:rPr>
          <w:sz w:val="24"/>
          <w:szCs w:val="24"/>
        </w:rPr>
      </w:pPr>
    </w:p>
    <w:p w:rsidR="0048406C" w:rsidRPr="0048406C" w:rsidRDefault="0048406C" w:rsidP="00E94084">
      <w:pPr>
        <w:pStyle w:val="a4"/>
        <w:ind w:left="108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7" w:name="_Toc252557204"/>
      <w:bookmarkStart w:id="8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0"/>
    </w:p>
    <w:p w:rsidR="00746C14" w:rsidRPr="00746C14" w:rsidRDefault="00746C14" w:rsidP="00746C14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СВР. Добавить </w:t>
      </w:r>
      <w:r w:rsidR="00A13AD2">
        <w:rPr>
          <w:sz w:val="24"/>
          <w:szCs w:val="24"/>
        </w:rPr>
        <w:t xml:space="preserve">поле </w:t>
      </w:r>
      <w:proofErr w:type="spellStart"/>
      <w:r w:rsidR="00A13AD2" w:rsidRPr="00837696">
        <w:rPr>
          <w:sz w:val="24"/>
          <w:szCs w:val="24"/>
          <w:lang w:val="en-US"/>
        </w:rPr>
        <w:t>NoScanMC</w:t>
      </w:r>
      <w:proofErr w:type="spellEnd"/>
      <w:r>
        <w:rPr>
          <w:sz w:val="24"/>
          <w:szCs w:val="24"/>
        </w:rPr>
        <w:t xml:space="preserve"> в прямой обмен. </w:t>
      </w:r>
      <w:r w:rsidRPr="00746C14">
        <w:rPr>
          <w:sz w:val="24"/>
          <w:szCs w:val="24"/>
        </w:rPr>
        <w:t xml:space="preserve"> </w:t>
      </w:r>
      <w:bookmarkStart w:id="11" w:name="_GoBack"/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36CB" w:rsidRDefault="00BE36CB">
      <w:r>
        <w:separator/>
      </w:r>
    </w:p>
  </w:endnote>
  <w:endnote w:type="continuationSeparator" w:id="0">
    <w:p w:rsidR="00BE36CB" w:rsidRDefault="00BE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3FBE">
          <w:rPr>
            <w:sz w:val="18"/>
            <w:szCs w:val="18"/>
          </w:rPr>
          <w:t>DAX-9146. Маркировка процессы склад – розница. Отгрузка без сканирования КМ</w:t>
        </w:r>
        <w:proofErr w:type="gramStart"/>
        <w:r w:rsidR="008B3FBE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A13AD2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A13AD2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3FBE">
          <w:rPr>
            <w:rFonts w:ascii="Times New Roman" w:hAnsi="Times New Roman"/>
            <w:sz w:val="18"/>
            <w:szCs w:val="18"/>
          </w:rPr>
          <w:t>DAX-9146. Маркировка процессы склад – розница. Отгрузка без сканирования КМ</w:t>
        </w:r>
        <w:proofErr w:type="gramStart"/>
        <w:r w:rsidR="008B3FBE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A13AD2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A13AD2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36CB" w:rsidRDefault="00BE36CB">
      <w:r>
        <w:separator/>
      </w:r>
    </w:p>
  </w:footnote>
  <w:footnote w:type="continuationSeparator" w:id="0">
    <w:p w:rsidR="00BE36CB" w:rsidRDefault="00BE36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>
    <w:nsid w:val="5A844099"/>
    <w:multiLevelType w:val="hybridMultilevel"/>
    <w:tmpl w:val="AE06BD46"/>
    <w:lvl w:ilvl="0" w:tplc="B7E43E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63E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9F7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06C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D7C3F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6C14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178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69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3FBE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BDF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AD2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67FE8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36CB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22A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084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8B3FBE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8B3FBE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807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04078BB-BD39-4FBE-9DA2-AC89AA8B4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95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DAX-9146. Маркировка процессы склад – розница. Отгрузка без сканирования КМ. </vt:lpstr>
    </vt:vector>
  </TitlesOfParts>
  <Company/>
  <LinksUpToDate>false</LinksUpToDate>
  <CharactersWithSpaces>3171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DAX-9146. Маркировка процессы склад – розница. Отгрузка без сканирования КМ.</dc:title>
  <dc:creator>K.alyanykh</dc:creator>
  <cp:lastModifiedBy>K.alyanykh</cp:lastModifiedBy>
  <cp:revision>5</cp:revision>
  <cp:lastPrinted>2010-02-27T12:52:00Z</cp:lastPrinted>
  <dcterms:created xsi:type="dcterms:W3CDTF">2024-12-27T22:23:00Z</dcterms:created>
  <dcterms:modified xsi:type="dcterms:W3CDTF">2024-12-27T23:58:00Z</dcterms:modified>
</cp:coreProperties>
</file>