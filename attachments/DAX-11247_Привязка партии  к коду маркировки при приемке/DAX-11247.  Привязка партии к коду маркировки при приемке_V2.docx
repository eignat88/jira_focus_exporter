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Toc248554056"/>
    <w:bookmarkStart w:id="1" w:name="_Toc248554921"/>
    <w:p w14:paraId="2FD5A5DE" w14:textId="4D74FDA8" w:rsidR="00A51049" w:rsidRPr="00837729" w:rsidRDefault="002103D9" w:rsidP="00837729">
      <w:pPr>
        <w:pStyle w:val="14"/>
      </w:pPr>
      <w:sdt>
        <w:sdtPr>
          <w:rPr>
            <w:rFonts w:ascii="Segoe UI" w:hAnsi="Segoe UI" w:cs="Segoe UI"/>
            <w:color w:val="172B4D"/>
            <w:spacing w:val="-2"/>
            <w:kern w:val="36"/>
            <w:sz w:val="41"/>
            <w:szCs w:val="41"/>
          </w:rPr>
          <w:alias w:val="Название"/>
          <w:id w:val="435232416"/>
          <w:placeholder>
            <w:docPart w:val="E6B5D4F382214D4999F052D6830124A3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r w:rsidR="00660059" w:rsidRPr="00660059">
            <w:rPr>
              <w:rFonts w:ascii="Segoe UI" w:hAnsi="Segoe UI" w:cs="Segoe UI"/>
              <w:color w:val="172B4D"/>
              <w:spacing w:val="-2"/>
              <w:kern w:val="36"/>
              <w:sz w:val="41"/>
              <w:szCs w:val="41"/>
            </w:rPr>
            <w:t>DAX-11247. Привязка партии к коду маркировки при приемке.</w:t>
          </w:r>
        </w:sdtContent>
      </w:sdt>
    </w:p>
    <w:bookmarkEnd w:id="0"/>
    <w:bookmarkEnd w:id="1"/>
    <w:p w14:paraId="3248F650" w14:textId="77777777" w:rsidR="00687800" w:rsidRPr="006D2124" w:rsidRDefault="00687800" w:rsidP="00D41FC6">
      <w:pPr>
        <w:pStyle w:val="a4"/>
        <w:ind w:firstLine="0"/>
        <w:rPr>
          <w:b/>
          <w:sz w:val="24"/>
          <w:szCs w:val="24"/>
        </w:rPr>
      </w:pPr>
      <w:r w:rsidRPr="006D2124">
        <w:rPr>
          <w:b/>
          <w:sz w:val="24"/>
          <w:szCs w:val="24"/>
        </w:rPr>
        <w:t>История изменений документа:</w:t>
      </w:r>
    </w:p>
    <w:tbl>
      <w:tblPr>
        <w:tblW w:w="5000" w:type="pct"/>
        <w:tblCellMar>
          <w:top w:w="62" w:type="dxa"/>
          <w:left w:w="62" w:type="dxa"/>
          <w:bottom w:w="62" w:type="dxa"/>
          <w:right w:w="62" w:type="dxa"/>
        </w:tblCellMar>
        <w:tblLook w:val="04A0" w:firstRow="1" w:lastRow="0" w:firstColumn="1" w:lastColumn="0" w:noHBand="0" w:noVBand="1"/>
      </w:tblPr>
      <w:tblGrid>
        <w:gridCol w:w="851"/>
        <w:gridCol w:w="4668"/>
        <w:gridCol w:w="1264"/>
        <w:gridCol w:w="2835"/>
      </w:tblGrid>
      <w:tr w:rsidR="00662477" w:rsidRPr="006D2124" w14:paraId="501D472A" w14:textId="77777777" w:rsidTr="004F039F">
        <w:tc>
          <w:tcPr>
            <w:tcW w:w="851" w:type="dxa"/>
            <w:tcBorders>
              <w:top w:val="outset" w:sz="8" w:space="0" w:color="111111"/>
              <w:left w:val="outset" w:sz="8" w:space="0" w:color="111111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41E2B89" w14:textId="77777777" w:rsidR="00662477" w:rsidRPr="006D2124" w:rsidRDefault="00662477" w:rsidP="00153EA9">
            <w:pPr>
              <w:pStyle w:val="afff1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№</w:t>
            </w:r>
          </w:p>
        </w:tc>
        <w:tc>
          <w:tcPr>
            <w:tcW w:w="4668" w:type="dxa"/>
            <w:tcBorders>
              <w:top w:val="outset" w:sz="8" w:space="0" w:color="111111"/>
              <w:left w:val="nil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47903C2" w14:textId="77777777" w:rsidR="00662477" w:rsidRPr="006D2124" w:rsidRDefault="00662477" w:rsidP="00153EA9">
            <w:pPr>
              <w:pStyle w:val="afff1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Описание</w:t>
            </w:r>
          </w:p>
        </w:tc>
        <w:tc>
          <w:tcPr>
            <w:tcW w:w="1264" w:type="dxa"/>
            <w:tcBorders>
              <w:top w:val="outset" w:sz="8" w:space="0" w:color="111111"/>
              <w:left w:val="nil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191ECEA" w14:textId="77777777" w:rsidR="00662477" w:rsidRPr="006D2124" w:rsidRDefault="00662477" w:rsidP="00153EA9">
            <w:pPr>
              <w:pStyle w:val="afff1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Дата</w:t>
            </w:r>
          </w:p>
        </w:tc>
        <w:tc>
          <w:tcPr>
            <w:tcW w:w="2835" w:type="dxa"/>
            <w:tcBorders>
              <w:top w:val="outset" w:sz="8" w:space="0" w:color="111111"/>
              <w:left w:val="nil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63A92C4" w14:textId="77777777" w:rsidR="00662477" w:rsidRPr="006D2124" w:rsidRDefault="00662477" w:rsidP="00153EA9">
            <w:pPr>
              <w:pStyle w:val="afff1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Автор</w:t>
            </w:r>
          </w:p>
        </w:tc>
      </w:tr>
      <w:tr w:rsidR="00662477" w:rsidRPr="006D2124" w14:paraId="70217A0A" w14:textId="77777777" w:rsidTr="004F039F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E3FE78F" w14:textId="77777777" w:rsidR="00662477" w:rsidRPr="006D2124" w:rsidRDefault="00662477" w:rsidP="00153EA9">
            <w:pPr>
              <w:pStyle w:val="aff8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0.1</w:t>
            </w:r>
          </w:p>
        </w:tc>
        <w:tc>
          <w:tcPr>
            <w:tcW w:w="4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4A30F7F" w14:textId="77777777" w:rsidR="00662477" w:rsidRPr="006D2124" w:rsidRDefault="00662477" w:rsidP="00153EA9">
            <w:pPr>
              <w:pStyle w:val="aff8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Подготовлено описание</w:t>
            </w:r>
          </w:p>
        </w:tc>
        <w:tc>
          <w:tcPr>
            <w:tcW w:w="1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E965DF8" w14:textId="19515813" w:rsidR="00662477" w:rsidRPr="00FB2648" w:rsidRDefault="00ED7CE0" w:rsidP="007D23AB">
            <w:pPr>
              <w:pStyle w:val="aff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  <w:r w:rsidR="00F02716">
              <w:rPr>
                <w:sz w:val="24"/>
                <w:szCs w:val="24"/>
              </w:rPr>
              <w:t>7</w:t>
            </w:r>
            <w:r w:rsidR="006371CB">
              <w:rPr>
                <w:sz w:val="24"/>
                <w:szCs w:val="24"/>
              </w:rPr>
              <w:t>.</w:t>
            </w:r>
            <w:r w:rsidR="00070E50">
              <w:rPr>
                <w:sz w:val="24"/>
                <w:szCs w:val="24"/>
              </w:rPr>
              <w:t>11</w:t>
            </w:r>
            <w:r w:rsidR="00891BD6">
              <w:rPr>
                <w:sz w:val="24"/>
                <w:szCs w:val="24"/>
              </w:rPr>
              <w:t>.202</w:t>
            </w:r>
            <w:r w:rsidR="00757878">
              <w:rPr>
                <w:sz w:val="24"/>
                <w:szCs w:val="24"/>
              </w:rPr>
              <w:t>5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99FBCFA" w14:textId="77777777" w:rsidR="00662477" w:rsidRPr="006D2124" w:rsidRDefault="004F7DC0" w:rsidP="00633D52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Юрьева Ульяна</w:t>
            </w:r>
            <w:r w:rsidR="00A1452C" w:rsidRPr="006D2124">
              <w:rPr>
                <w:sz w:val="24"/>
                <w:szCs w:val="24"/>
              </w:rPr>
              <w:fldChar w:fldCharType="begin"/>
            </w:r>
            <w:r w:rsidR="00A1452C" w:rsidRPr="006D2124">
              <w:rPr>
                <w:sz w:val="24"/>
                <w:szCs w:val="24"/>
              </w:rPr>
              <w:instrText xml:space="preserve"> USERNAME   \* MERGEFORMAT </w:instrText>
            </w:r>
            <w:r w:rsidR="00A1452C" w:rsidRPr="006D2124">
              <w:rPr>
                <w:sz w:val="24"/>
                <w:szCs w:val="24"/>
              </w:rPr>
              <w:fldChar w:fldCharType="end"/>
            </w:r>
          </w:p>
        </w:tc>
      </w:tr>
      <w:tr w:rsidR="00A42B36" w:rsidRPr="006D2124" w14:paraId="16D75AB0" w14:textId="77777777" w:rsidTr="004F039F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F53CCD0" w14:textId="5FADA68D" w:rsidR="00A42B36" w:rsidRPr="0039071F" w:rsidRDefault="003609F7" w:rsidP="00A42B36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0.2</w:t>
            </w:r>
          </w:p>
        </w:tc>
        <w:tc>
          <w:tcPr>
            <w:tcW w:w="4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CE53914" w14:textId="6FAFA190" w:rsidR="00A42B36" w:rsidRPr="0095244B" w:rsidRDefault="003609F7" w:rsidP="00A42B36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Внесены изменения</w:t>
            </w:r>
          </w:p>
        </w:tc>
        <w:tc>
          <w:tcPr>
            <w:tcW w:w="1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0CB9539" w14:textId="11496CC3" w:rsidR="00A42B36" w:rsidRDefault="003609F7" w:rsidP="00A42B36">
            <w:pPr>
              <w:pStyle w:val="aff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04.12.2025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D288731" w14:textId="5C64AE6F" w:rsidR="00A42B36" w:rsidRDefault="003609F7" w:rsidP="00A42B36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Юрьева Ульяна</w:t>
            </w:r>
          </w:p>
        </w:tc>
      </w:tr>
    </w:tbl>
    <w:p w14:paraId="5EBEDD64" w14:textId="77777777" w:rsidR="00633D52" w:rsidRDefault="00DE0C93" w:rsidP="007D739C">
      <w:pPr>
        <w:pStyle w:val="10"/>
      </w:pPr>
      <w:bookmarkStart w:id="2" w:name="_Toc309597739"/>
      <w:r>
        <w:t>Бизнес-процессы</w:t>
      </w:r>
    </w:p>
    <w:p w14:paraId="5B401BCB" w14:textId="4EAB99D8" w:rsidR="00891BD6" w:rsidRPr="00F02716" w:rsidRDefault="00757878" w:rsidP="0039071F">
      <w:pPr>
        <w:pStyle w:val="a4"/>
        <w:ind w:firstLine="0"/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</w:rPr>
        <w:t>Партионный</w:t>
      </w:r>
      <w:proofErr w:type="spellEnd"/>
      <w:r>
        <w:rPr>
          <w:sz w:val="24"/>
          <w:szCs w:val="24"/>
        </w:rPr>
        <w:t xml:space="preserve"> учет</w:t>
      </w:r>
      <w:r w:rsidR="00C0339C">
        <w:rPr>
          <w:sz w:val="24"/>
          <w:szCs w:val="24"/>
        </w:rPr>
        <w:t xml:space="preserve"> в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WMS</w:t>
      </w:r>
      <w:r>
        <w:rPr>
          <w:sz w:val="24"/>
          <w:szCs w:val="24"/>
        </w:rPr>
        <w:t>.</w:t>
      </w:r>
    </w:p>
    <w:p w14:paraId="45772C1D" w14:textId="77777777" w:rsidR="008B5250" w:rsidRDefault="00DE0C93" w:rsidP="00A067B3">
      <w:pPr>
        <w:pStyle w:val="10"/>
      </w:pPr>
      <w:r>
        <w:t>Назначение</w:t>
      </w:r>
      <w:r w:rsidRPr="007D739C">
        <w:t xml:space="preserve">, </w:t>
      </w:r>
      <w:r>
        <w:t>ц</w:t>
      </w:r>
      <w:r w:rsidR="008457D5">
        <w:t>ель</w:t>
      </w:r>
      <w:r w:rsidR="008457D5" w:rsidRPr="007D739C">
        <w:t xml:space="preserve"> </w:t>
      </w:r>
      <w:r w:rsidR="008457D5">
        <w:t>модификации</w:t>
      </w:r>
      <w:bookmarkEnd w:id="2"/>
    </w:p>
    <w:p w14:paraId="07E4278F" w14:textId="3822509A" w:rsidR="00891BD6" w:rsidRPr="0039071F" w:rsidRDefault="00E607D3" w:rsidP="0039071F">
      <w:pPr>
        <w:pStyle w:val="a4"/>
        <w:ind w:firstLine="0"/>
        <w:rPr>
          <w:sz w:val="24"/>
          <w:szCs w:val="24"/>
        </w:rPr>
      </w:pPr>
      <w:r>
        <w:rPr>
          <w:sz w:val="24"/>
          <w:szCs w:val="24"/>
        </w:rPr>
        <w:t>Реализовать хранение на складе в разрезе партии.</w:t>
      </w:r>
    </w:p>
    <w:p w14:paraId="56CE5650" w14:textId="69B76170" w:rsidR="004755D4" w:rsidRDefault="008457D5" w:rsidP="00A067B3">
      <w:pPr>
        <w:pStyle w:val="10"/>
      </w:pPr>
      <w:bookmarkStart w:id="3" w:name="_Toc309597740"/>
      <w:r>
        <w:t>Изменение модели данных</w:t>
      </w:r>
      <w:bookmarkEnd w:id="3"/>
    </w:p>
    <w:p w14:paraId="3B21E6F2" w14:textId="7BA00B9D" w:rsidR="00E303FB" w:rsidRPr="00ED1D81" w:rsidRDefault="00E303FB" w:rsidP="00E303FB">
      <w:pPr>
        <w:pStyle w:val="a4"/>
        <w:ind w:firstLine="0"/>
        <w:rPr>
          <w:sz w:val="24"/>
          <w:szCs w:val="24"/>
        </w:rPr>
      </w:pPr>
      <w:r w:rsidRPr="00ED1D81">
        <w:rPr>
          <w:sz w:val="24"/>
          <w:szCs w:val="24"/>
        </w:rPr>
        <w:t xml:space="preserve">В таблицу </w:t>
      </w:r>
      <w:r w:rsidR="008E6E09" w:rsidRPr="00ED1D81">
        <w:rPr>
          <w:sz w:val="24"/>
          <w:szCs w:val="24"/>
        </w:rPr>
        <w:t>Коды маркировки (</w:t>
      </w:r>
      <w:proofErr w:type="spellStart"/>
      <w:r w:rsidR="008E6E09" w:rsidRPr="00ED1D81">
        <w:rPr>
          <w:sz w:val="24"/>
          <w:szCs w:val="24"/>
        </w:rPr>
        <w:t>LFL_MarkingCodeTable</w:t>
      </w:r>
      <w:proofErr w:type="spellEnd"/>
      <w:r w:rsidR="008E6E09" w:rsidRPr="00ED1D81">
        <w:rPr>
          <w:sz w:val="24"/>
          <w:szCs w:val="24"/>
        </w:rPr>
        <w:t xml:space="preserve">) </w:t>
      </w:r>
      <w:r w:rsidRPr="00ED1D81">
        <w:rPr>
          <w:sz w:val="24"/>
          <w:szCs w:val="24"/>
        </w:rPr>
        <w:t>добавить поле</w:t>
      </w:r>
      <w:r w:rsidR="008E6E09" w:rsidRPr="00ED1D81">
        <w:rPr>
          <w:sz w:val="24"/>
          <w:szCs w:val="24"/>
        </w:rPr>
        <w:t xml:space="preserve"> из таблицы Партии (</w:t>
      </w:r>
      <w:r w:rsidR="008E6E09" w:rsidRPr="00ED1D81">
        <w:rPr>
          <w:sz w:val="24"/>
          <w:szCs w:val="24"/>
          <w:lang w:val="en-US"/>
        </w:rPr>
        <w:t>I</w:t>
      </w:r>
      <w:proofErr w:type="spellStart"/>
      <w:r w:rsidR="008E6E09" w:rsidRPr="00ED1D81">
        <w:rPr>
          <w:sz w:val="24"/>
          <w:szCs w:val="24"/>
        </w:rPr>
        <w:t>nventBatch</w:t>
      </w:r>
      <w:proofErr w:type="spellEnd"/>
      <w:r w:rsidR="008E6E09" w:rsidRPr="00ED1D81">
        <w:rPr>
          <w:sz w:val="24"/>
          <w:szCs w:val="24"/>
        </w:rPr>
        <w:t>)</w:t>
      </w:r>
      <w:r w:rsidRPr="00ED1D81">
        <w:rPr>
          <w:sz w:val="24"/>
          <w:szCs w:val="24"/>
        </w:rPr>
        <w:t>:</w:t>
      </w:r>
    </w:p>
    <w:tbl>
      <w:tblPr>
        <w:tblW w:w="500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2" w:type="dxa"/>
          <w:left w:w="62" w:type="dxa"/>
          <w:bottom w:w="62" w:type="dxa"/>
          <w:right w:w="62" w:type="dxa"/>
        </w:tblCellMar>
        <w:tblLook w:val="01E0" w:firstRow="1" w:lastRow="1" w:firstColumn="1" w:lastColumn="1" w:noHBand="0" w:noVBand="0"/>
      </w:tblPr>
      <w:tblGrid>
        <w:gridCol w:w="1838"/>
        <w:gridCol w:w="1985"/>
        <w:gridCol w:w="1134"/>
        <w:gridCol w:w="1842"/>
        <w:gridCol w:w="1560"/>
        <w:gridCol w:w="1275"/>
      </w:tblGrid>
      <w:tr w:rsidR="00AB79BA" w:rsidRPr="00ED1D81" w14:paraId="193BF451" w14:textId="77777777" w:rsidTr="00E303FB">
        <w:trPr>
          <w:trHeight w:val="814"/>
          <w:tblHeader/>
        </w:trPr>
        <w:tc>
          <w:tcPr>
            <w:tcW w:w="1838" w:type="dxa"/>
            <w:shd w:val="clear" w:color="auto" w:fill="D9D9D9" w:themeFill="background1" w:themeFillShade="D9"/>
          </w:tcPr>
          <w:p w14:paraId="454669B4" w14:textId="77777777" w:rsidR="00AB79BA" w:rsidRPr="00ED1D81" w:rsidRDefault="00AB79BA" w:rsidP="001A1230">
            <w:pPr>
              <w:pStyle w:val="afff1"/>
              <w:rPr>
                <w:sz w:val="24"/>
                <w:szCs w:val="24"/>
              </w:rPr>
            </w:pPr>
            <w:r w:rsidRPr="00ED1D81">
              <w:rPr>
                <w:sz w:val="24"/>
                <w:szCs w:val="24"/>
              </w:rPr>
              <w:t>Системное название</w:t>
            </w:r>
          </w:p>
        </w:tc>
        <w:tc>
          <w:tcPr>
            <w:tcW w:w="1985" w:type="dxa"/>
            <w:shd w:val="clear" w:color="auto" w:fill="D9D9D9" w:themeFill="background1" w:themeFillShade="D9"/>
          </w:tcPr>
          <w:p w14:paraId="3951FC47" w14:textId="77777777" w:rsidR="00AB79BA" w:rsidRPr="00ED1D81" w:rsidRDefault="00AB79BA" w:rsidP="001A1230">
            <w:pPr>
              <w:pStyle w:val="afff1"/>
              <w:rPr>
                <w:sz w:val="24"/>
                <w:szCs w:val="24"/>
              </w:rPr>
            </w:pPr>
            <w:r w:rsidRPr="00ED1D81">
              <w:rPr>
                <w:sz w:val="24"/>
                <w:szCs w:val="24"/>
              </w:rPr>
              <w:t>Название поля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14:paraId="1947FA20" w14:textId="77777777" w:rsidR="00AB79BA" w:rsidRPr="00ED1D81" w:rsidRDefault="00AB79BA" w:rsidP="001A1230">
            <w:pPr>
              <w:pStyle w:val="afff1"/>
              <w:rPr>
                <w:sz w:val="24"/>
                <w:szCs w:val="24"/>
              </w:rPr>
            </w:pPr>
            <w:r w:rsidRPr="00ED1D81">
              <w:rPr>
                <w:sz w:val="24"/>
                <w:szCs w:val="24"/>
              </w:rPr>
              <w:t>Тип данных</w:t>
            </w:r>
          </w:p>
        </w:tc>
        <w:tc>
          <w:tcPr>
            <w:tcW w:w="1842" w:type="dxa"/>
            <w:shd w:val="clear" w:color="auto" w:fill="D9D9D9" w:themeFill="background1" w:themeFillShade="D9"/>
          </w:tcPr>
          <w:p w14:paraId="7953584A" w14:textId="77777777" w:rsidR="00AB79BA" w:rsidRPr="00ED1D81" w:rsidRDefault="00AB79BA" w:rsidP="001A1230">
            <w:pPr>
              <w:pStyle w:val="afff1"/>
              <w:rPr>
                <w:sz w:val="24"/>
                <w:szCs w:val="24"/>
              </w:rPr>
            </w:pPr>
            <w:r w:rsidRPr="00ED1D81">
              <w:rPr>
                <w:sz w:val="24"/>
                <w:szCs w:val="24"/>
              </w:rPr>
              <w:t>Обязательное</w:t>
            </w:r>
            <w:r w:rsidRPr="00ED1D81">
              <w:rPr>
                <w:sz w:val="24"/>
                <w:szCs w:val="24"/>
                <w:lang w:val="en-US"/>
              </w:rPr>
              <w:t xml:space="preserve"> </w:t>
            </w:r>
            <w:r w:rsidRPr="00ED1D81">
              <w:rPr>
                <w:sz w:val="24"/>
                <w:szCs w:val="24"/>
              </w:rPr>
              <w:t>для системы</w:t>
            </w:r>
          </w:p>
        </w:tc>
        <w:tc>
          <w:tcPr>
            <w:tcW w:w="1560" w:type="dxa"/>
            <w:shd w:val="clear" w:color="auto" w:fill="D9D9D9" w:themeFill="background1" w:themeFillShade="D9"/>
          </w:tcPr>
          <w:p w14:paraId="0D6F17B5" w14:textId="77777777" w:rsidR="00AB79BA" w:rsidRPr="00ED1D81" w:rsidRDefault="00AB79BA" w:rsidP="001A1230">
            <w:pPr>
              <w:pStyle w:val="afff1"/>
              <w:rPr>
                <w:sz w:val="24"/>
                <w:szCs w:val="24"/>
              </w:rPr>
            </w:pPr>
            <w:r w:rsidRPr="00ED1D81">
              <w:rPr>
                <w:sz w:val="24"/>
                <w:szCs w:val="24"/>
              </w:rPr>
              <w:t>Уникальное</w:t>
            </w:r>
          </w:p>
        </w:tc>
        <w:tc>
          <w:tcPr>
            <w:tcW w:w="1275" w:type="dxa"/>
            <w:shd w:val="clear" w:color="auto" w:fill="D9D9D9" w:themeFill="background1" w:themeFillShade="D9"/>
          </w:tcPr>
          <w:p w14:paraId="79ED21F0" w14:textId="77777777" w:rsidR="00AB79BA" w:rsidRPr="00ED1D81" w:rsidRDefault="00AB79BA" w:rsidP="001A1230">
            <w:pPr>
              <w:pStyle w:val="afff1"/>
              <w:rPr>
                <w:sz w:val="24"/>
                <w:szCs w:val="24"/>
              </w:rPr>
            </w:pPr>
            <w:r w:rsidRPr="00ED1D81">
              <w:rPr>
                <w:sz w:val="24"/>
                <w:szCs w:val="24"/>
              </w:rPr>
              <w:t>Подсказка</w:t>
            </w:r>
          </w:p>
        </w:tc>
      </w:tr>
      <w:tr w:rsidR="00AB79BA" w:rsidRPr="00ED1D81" w14:paraId="05E7B532" w14:textId="77777777" w:rsidTr="00E303FB">
        <w:tc>
          <w:tcPr>
            <w:tcW w:w="1838" w:type="dxa"/>
            <w:shd w:val="clear" w:color="auto" w:fill="auto"/>
          </w:tcPr>
          <w:p w14:paraId="2F51B093" w14:textId="18E7B123" w:rsidR="00AB79BA" w:rsidRPr="00ED1D81" w:rsidRDefault="008E6E09" w:rsidP="001A1230">
            <w:pPr>
              <w:pStyle w:val="aff8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ED1D81">
              <w:rPr>
                <w:sz w:val="24"/>
                <w:szCs w:val="24"/>
                <w:lang w:val="en-US"/>
              </w:rPr>
              <w:t>inventBatchId</w:t>
            </w:r>
            <w:proofErr w:type="spellEnd"/>
          </w:p>
        </w:tc>
        <w:tc>
          <w:tcPr>
            <w:tcW w:w="1985" w:type="dxa"/>
            <w:shd w:val="clear" w:color="auto" w:fill="auto"/>
          </w:tcPr>
          <w:p w14:paraId="6BEFCD91" w14:textId="633FEBC0" w:rsidR="00AB79BA" w:rsidRPr="00ED1D81" w:rsidRDefault="008E6E09" w:rsidP="001A1230">
            <w:pPr>
              <w:pStyle w:val="aff8"/>
              <w:jc w:val="center"/>
              <w:rPr>
                <w:sz w:val="24"/>
                <w:szCs w:val="24"/>
              </w:rPr>
            </w:pPr>
            <w:r w:rsidRPr="00ED1D81">
              <w:rPr>
                <w:sz w:val="24"/>
                <w:szCs w:val="24"/>
              </w:rPr>
              <w:t xml:space="preserve">Номер </w:t>
            </w:r>
            <w:proofErr w:type="spellStart"/>
            <w:r w:rsidRPr="00ED1D81">
              <w:rPr>
                <w:sz w:val="24"/>
                <w:szCs w:val="24"/>
              </w:rPr>
              <w:t>парти</w:t>
            </w:r>
            <w:proofErr w:type="spellEnd"/>
          </w:p>
        </w:tc>
        <w:tc>
          <w:tcPr>
            <w:tcW w:w="1134" w:type="dxa"/>
            <w:shd w:val="clear" w:color="auto" w:fill="auto"/>
          </w:tcPr>
          <w:p w14:paraId="69AE2F88" w14:textId="0FF7747A" w:rsidR="00AB79BA" w:rsidRPr="00ED1D81" w:rsidRDefault="008E6E09" w:rsidP="001A1230">
            <w:pPr>
              <w:pStyle w:val="aff8"/>
              <w:jc w:val="center"/>
              <w:rPr>
                <w:sz w:val="24"/>
                <w:szCs w:val="24"/>
              </w:rPr>
            </w:pPr>
            <w:r w:rsidRPr="00ED1D81">
              <w:rPr>
                <w:sz w:val="24"/>
                <w:szCs w:val="24"/>
                <w:lang w:val="en-US"/>
              </w:rPr>
              <w:t>String</w:t>
            </w:r>
          </w:p>
        </w:tc>
        <w:tc>
          <w:tcPr>
            <w:tcW w:w="1842" w:type="dxa"/>
          </w:tcPr>
          <w:p w14:paraId="5A6257FC" w14:textId="5FC29FD0" w:rsidR="00AB79BA" w:rsidRPr="00ED1D81" w:rsidRDefault="00AB79BA" w:rsidP="001A1230">
            <w:pPr>
              <w:pStyle w:val="aff8"/>
              <w:jc w:val="center"/>
              <w:rPr>
                <w:sz w:val="24"/>
                <w:szCs w:val="24"/>
              </w:rPr>
            </w:pPr>
            <w:r w:rsidRPr="00ED1D81">
              <w:rPr>
                <w:sz w:val="24"/>
                <w:szCs w:val="24"/>
              </w:rPr>
              <w:t>Нет</w:t>
            </w:r>
          </w:p>
        </w:tc>
        <w:tc>
          <w:tcPr>
            <w:tcW w:w="1560" w:type="dxa"/>
          </w:tcPr>
          <w:p w14:paraId="09D647C0" w14:textId="77777777" w:rsidR="00AB79BA" w:rsidRPr="00ED1D81" w:rsidRDefault="00AB79BA" w:rsidP="001A1230">
            <w:pPr>
              <w:pStyle w:val="aff8"/>
              <w:jc w:val="center"/>
              <w:rPr>
                <w:sz w:val="24"/>
                <w:szCs w:val="24"/>
              </w:rPr>
            </w:pPr>
            <w:r w:rsidRPr="00ED1D81">
              <w:rPr>
                <w:sz w:val="24"/>
                <w:szCs w:val="24"/>
              </w:rPr>
              <w:t>Нет</w:t>
            </w:r>
          </w:p>
        </w:tc>
        <w:tc>
          <w:tcPr>
            <w:tcW w:w="1275" w:type="dxa"/>
          </w:tcPr>
          <w:p w14:paraId="7C8B451F" w14:textId="77777777" w:rsidR="00AB79BA" w:rsidRPr="00ED1D81" w:rsidRDefault="00AB79BA" w:rsidP="001A1230">
            <w:pPr>
              <w:pStyle w:val="aff8"/>
              <w:rPr>
                <w:sz w:val="24"/>
                <w:szCs w:val="24"/>
              </w:rPr>
            </w:pPr>
          </w:p>
        </w:tc>
      </w:tr>
    </w:tbl>
    <w:p w14:paraId="17547B82" w14:textId="1EF5D201" w:rsidR="004C5F4C" w:rsidRPr="00A42B36" w:rsidRDefault="004C5F4C" w:rsidP="004C5F4C">
      <w:pPr>
        <w:pStyle w:val="a4"/>
        <w:ind w:firstLine="0"/>
        <w:rPr>
          <w:sz w:val="24"/>
          <w:szCs w:val="24"/>
        </w:rPr>
      </w:pPr>
    </w:p>
    <w:p w14:paraId="4E8EDCCC" w14:textId="35C7939E" w:rsidR="008B0F7D" w:rsidRDefault="008457D5" w:rsidP="00BA05AB">
      <w:pPr>
        <w:pStyle w:val="10"/>
      </w:pPr>
      <w:bookmarkStart w:id="4" w:name="_Toc309597741"/>
      <w:r>
        <w:t>Изменение интерфейса пользователей</w:t>
      </w:r>
      <w:bookmarkEnd w:id="4"/>
    </w:p>
    <w:p w14:paraId="66444C8A" w14:textId="2599A4EE" w:rsidR="00A42B36" w:rsidRDefault="008E6E09" w:rsidP="00CF4ADA">
      <w:pPr>
        <w:pStyle w:val="a4"/>
        <w:ind w:firstLine="0"/>
        <w:rPr>
          <w:sz w:val="24"/>
          <w:szCs w:val="24"/>
        </w:rPr>
      </w:pPr>
      <w:r>
        <w:rPr>
          <w:sz w:val="24"/>
          <w:szCs w:val="24"/>
        </w:rPr>
        <w:t>На форму «Коды маркировки</w:t>
      </w:r>
      <w:r w:rsidR="00A42B36">
        <w:rPr>
          <w:sz w:val="24"/>
          <w:szCs w:val="24"/>
        </w:rPr>
        <w:t>»</w:t>
      </w:r>
      <w:r w:rsidR="00E303FB">
        <w:rPr>
          <w:sz w:val="24"/>
          <w:szCs w:val="24"/>
        </w:rPr>
        <w:t xml:space="preserve"> (</w:t>
      </w:r>
      <w:proofErr w:type="spellStart"/>
      <w:r w:rsidR="00CF4ADA" w:rsidRPr="00CF4ADA">
        <w:rPr>
          <w:sz w:val="24"/>
          <w:szCs w:val="24"/>
        </w:rPr>
        <w:t>LFL_MarkingCodeTable</w:t>
      </w:r>
      <w:proofErr w:type="spellEnd"/>
      <w:r w:rsidR="00E303FB">
        <w:rPr>
          <w:sz w:val="24"/>
          <w:szCs w:val="24"/>
        </w:rPr>
        <w:t>)</w:t>
      </w:r>
      <w:r w:rsidR="00A42B36">
        <w:rPr>
          <w:sz w:val="24"/>
          <w:szCs w:val="24"/>
        </w:rPr>
        <w:t xml:space="preserve"> добавить поле «</w:t>
      </w:r>
      <w:r w:rsidR="00CF4ADA">
        <w:rPr>
          <w:sz w:val="24"/>
          <w:szCs w:val="24"/>
        </w:rPr>
        <w:t>Номер партии</w:t>
      </w:r>
      <w:r w:rsidR="00A42B36">
        <w:rPr>
          <w:sz w:val="24"/>
          <w:szCs w:val="24"/>
        </w:rPr>
        <w:t xml:space="preserve">» </w:t>
      </w:r>
      <w:r w:rsidR="00CF4ADA">
        <w:rPr>
          <w:sz w:val="24"/>
          <w:szCs w:val="24"/>
        </w:rPr>
        <w:t>(</w:t>
      </w:r>
      <w:r w:rsidR="00E303FB">
        <w:rPr>
          <w:sz w:val="24"/>
          <w:szCs w:val="24"/>
        </w:rPr>
        <w:t xml:space="preserve">поле из раздела «Изменение модели данных» данного ФД). Разместить </w:t>
      </w:r>
      <w:r w:rsidR="00CF4ADA">
        <w:rPr>
          <w:sz w:val="24"/>
          <w:szCs w:val="24"/>
        </w:rPr>
        <w:t>после поля «Заказ на покупку» (</w:t>
      </w:r>
      <w:proofErr w:type="spellStart"/>
      <w:r w:rsidR="00CF4ADA">
        <w:rPr>
          <w:sz w:val="24"/>
          <w:szCs w:val="24"/>
        </w:rPr>
        <w:t>LFL_MarkingCodeTable</w:t>
      </w:r>
      <w:r w:rsidR="00CF4ADA" w:rsidRPr="00CF4ADA">
        <w:rPr>
          <w:sz w:val="24"/>
          <w:szCs w:val="24"/>
        </w:rPr>
        <w:t>.PurchId</w:t>
      </w:r>
      <w:proofErr w:type="spellEnd"/>
      <w:r w:rsidR="00CF4ADA">
        <w:rPr>
          <w:sz w:val="24"/>
          <w:szCs w:val="24"/>
        </w:rPr>
        <w:t>).</w:t>
      </w:r>
    </w:p>
    <w:p w14:paraId="67C4A937" w14:textId="3D23F5EE" w:rsidR="00895E2C" w:rsidRDefault="008457D5" w:rsidP="00DF5EBC">
      <w:pPr>
        <w:pStyle w:val="10"/>
      </w:pPr>
      <w:bookmarkStart w:id="5" w:name="_Toc309597746"/>
      <w:r>
        <w:t>Алгоритмы</w:t>
      </w:r>
      <w:bookmarkStart w:id="6" w:name="_Toc309597747"/>
      <w:bookmarkEnd w:id="5"/>
    </w:p>
    <w:p w14:paraId="2B8F1C23" w14:textId="492DB43C" w:rsidR="00E303FB" w:rsidRDefault="00CF4ADA" w:rsidP="00A01ED6">
      <w:pPr>
        <w:pStyle w:val="a4"/>
        <w:numPr>
          <w:ilvl w:val="0"/>
          <w:numId w:val="39"/>
        </w:numPr>
        <w:rPr>
          <w:sz w:val="24"/>
          <w:szCs w:val="24"/>
        </w:rPr>
      </w:pPr>
      <w:r>
        <w:rPr>
          <w:sz w:val="24"/>
          <w:szCs w:val="24"/>
        </w:rPr>
        <w:t>В Мастере размещения при создании номера партии записывать этот номер партии в таблицу «Коды маркировки» в поле «Номер партии» (</w:t>
      </w:r>
      <w:proofErr w:type="spellStart"/>
      <w:r w:rsidRPr="00920509">
        <w:rPr>
          <w:sz w:val="24"/>
          <w:szCs w:val="24"/>
        </w:rPr>
        <w:t>LFL_MarkingCodeTable</w:t>
      </w:r>
      <w:proofErr w:type="spellEnd"/>
      <w:r>
        <w:rPr>
          <w:sz w:val="24"/>
          <w:szCs w:val="24"/>
        </w:rPr>
        <w:t>.</w:t>
      </w:r>
      <w:proofErr w:type="spellStart"/>
      <w:r w:rsidRPr="008E6E09">
        <w:rPr>
          <w:sz w:val="24"/>
          <w:szCs w:val="24"/>
          <w:lang w:val="en-US"/>
        </w:rPr>
        <w:t>inventBatchId</w:t>
      </w:r>
      <w:proofErr w:type="spellEnd"/>
      <w:r>
        <w:rPr>
          <w:sz w:val="24"/>
          <w:szCs w:val="24"/>
        </w:rPr>
        <w:t>) для тех КМ, которые были просканированы.</w:t>
      </w:r>
    </w:p>
    <w:p w14:paraId="79684A52" w14:textId="35144158" w:rsidR="00A01ED6" w:rsidRDefault="00A01ED6" w:rsidP="00A01ED6">
      <w:pPr>
        <w:pStyle w:val="a4"/>
        <w:numPr>
          <w:ilvl w:val="0"/>
          <w:numId w:val="39"/>
        </w:numPr>
        <w:rPr>
          <w:sz w:val="24"/>
          <w:szCs w:val="24"/>
        </w:rPr>
      </w:pPr>
      <w:r>
        <w:rPr>
          <w:sz w:val="24"/>
          <w:szCs w:val="24"/>
        </w:rPr>
        <w:t>Если в КМ уже записан номер партии – перезаписать этот номер текущим.</w:t>
      </w:r>
    </w:p>
    <w:p w14:paraId="651BA216" w14:textId="3643E76D" w:rsidR="00A01ED6" w:rsidRDefault="00A01ED6" w:rsidP="00A01ED6">
      <w:pPr>
        <w:pStyle w:val="a4"/>
        <w:numPr>
          <w:ilvl w:val="0"/>
          <w:numId w:val="39"/>
        </w:numPr>
        <w:rPr>
          <w:sz w:val="24"/>
          <w:szCs w:val="24"/>
        </w:rPr>
      </w:pPr>
      <w:r>
        <w:rPr>
          <w:sz w:val="24"/>
          <w:szCs w:val="24"/>
        </w:rPr>
        <w:t>Если по Заказу на покупку сделали отмену регистрации прибытия – необходимо в таблице «Коды маркировки» (</w:t>
      </w:r>
      <w:proofErr w:type="spellStart"/>
      <w:r w:rsidRPr="00CF4ADA">
        <w:rPr>
          <w:sz w:val="24"/>
          <w:szCs w:val="24"/>
        </w:rPr>
        <w:t>LFL_MarkingCodeTable</w:t>
      </w:r>
      <w:proofErr w:type="spellEnd"/>
      <w:r>
        <w:rPr>
          <w:sz w:val="24"/>
          <w:szCs w:val="24"/>
        </w:rPr>
        <w:t>) очищать поле «Номер партии» (</w:t>
      </w:r>
      <w:proofErr w:type="spellStart"/>
      <w:r w:rsidRPr="00ED1D81">
        <w:rPr>
          <w:sz w:val="24"/>
          <w:szCs w:val="24"/>
          <w:lang w:val="en-US"/>
        </w:rPr>
        <w:t>inventBatchId</w:t>
      </w:r>
      <w:proofErr w:type="spellEnd"/>
      <w:r>
        <w:rPr>
          <w:sz w:val="24"/>
          <w:szCs w:val="24"/>
        </w:rPr>
        <w:t xml:space="preserve">). </w:t>
      </w:r>
    </w:p>
    <w:p w14:paraId="6612157D" w14:textId="0D8D4462" w:rsidR="00D23B5D" w:rsidRDefault="00D23B5D" w:rsidP="00A01ED6">
      <w:pPr>
        <w:pStyle w:val="a4"/>
        <w:numPr>
          <w:ilvl w:val="0"/>
          <w:numId w:val="39"/>
        </w:numPr>
        <w:rPr>
          <w:sz w:val="24"/>
          <w:szCs w:val="24"/>
        </w:rPr>
      </w:pPr>
      <w:r>
        <w:rPr>
          <w:sz w:val="24"/>
          <w:szCs w:val="24"/>
        </w:rPr>
        <w:t xml:space="preserve">При приемке возвратов ИМ – использовать тот же номер партии. </w:t>
      </w:r>
    </w:p>
    <w:p w14:paraId="7F8515F3" w14:textId="6C33E007" w:rsidR="00D23B5D" w:rsidRDefault="00D23B5D" w:rsidP="00A01ED6">
      <w:pPr>
        <w:pStyle w:val="a4"/>
        <w:numPr>
          <w:ilvl w:val="0"/>
          <w:numId w:val="39"/>
        </w:numPr>
        <w:rPr>
          <w:sz w:val="24"/>
          <w:szCs w:val="24"/>
        </w:rPr>
      </w:pPr>
      <w:r>
        <w:rPr>
          <w:sz w:val="24"/>
          <w:szCs w:val="24"/>
        </w:rPr>
        <w:t>При приемке остальных возвратов:</w:t>
      </w:r>
    </w:p>
    <w:p w14:paraId="1D26505A" w14:textId="4394FBD3" w:rsidR="00D23B5D" w:rsidRDefault="00D23B5D" w:rsidP="00D23B5D">
      <w:pPr>
        <w:pStyle w:val="a4"/>
        <w:numPr>
          <w:ilvl w:val="1"/>
          <w:numId w:val="39"/>
        </w:numPr>
        <w:rPr>
          <w:sz w:val="24"/>
          <w:szCs w:val="24"/>
        </w:rPr>
      </w:pPr>
      <w:r>
        <w:rPr>
          <w:sz w:val="24"/>
          <w:szCs w:val="24"/>
        </w:rPr>
        <w:t xml:space="preserve">Если КМ принимался ранее – в мастере размещения заполнить номер партии и соответствующие поля из партии, которая указана в КМ. </w:t>
      </w:r>
    </w:p>
    <w:p w14:paraId="458DB74D" w14:textId="029D7E42" w:rsidR="00D23B5D" w:rsidRDefault="00D23B5D" w:rsidP="00D23B5D">
      <w:pPr>
        <w:pStyle w:val="a4"/>
        <w:numPr>
          <w:ilvl w:val="1"/>
          <w:numId w:val="39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Если изменился СГ – отредактировать СГ и сформировать новый номер партии.</w:t>
      </w:r>
    </w:p>
    <w:p w14:paraId="6F0152CF" w14:textId="275CC8C1" w:rsidR="00D23B5D" w:rsidRPr="00CF4ADA" w:rsidRDefault="00D23B5D" w:rsidP="00D23B5D">
      <w:pPr>
        <w:pStyle w:val="a4"/>
        <w:numPr>
          <w:ilvl w:val="1"/>
          <w:numId w:val="39"/>
        </w:numPr>
        <w:rPr>
          <w:sz w:val="24"/>
          <w:szCs w:val="24"/>
        </w:rPr>
      </w:pPr>
      <w:r>
        <w:rPr>
          <w:sz w:val="24"/>
          <w:szCs w:val="24"/>
        </w:rPr>
        <w:t>Если КМ ранее не принимался – всегда формируем новую партию.</w:t>
      </w:r>
    </w:p>
    <w:p w14:paraId="63F85BD9" w14:textId="099055A7" w:rsidR="00ED2A19" w:rsidRDefault="001576D3" w:rsidP="000224EC">
      <w:pPr>
        <w:pStyle w:val="10"/>
      </w:pPr>
      <w:r>
        <w:t>Настройки</w:t>
      </w:r>
    </w:p>
    <w:p w14:paraId="0132AB5C" w14:textId="6B75EA59" w:rsidR="00DA0D06" w:rsidRPr="00DA0D06" w:rsidRDefault="00731566" w:rsidP="00DA0D06">
      <w:pPr>
        <w:pStyle w:val="a4"/>
        <w:ind w:firstLine="0"/>
        <w:rPr>
          <w:sz w:val="24"/>
          <w:szCs w:val="24"/>
        </w:rPr>
      </w:pPr>
      <w:r>
        <w:rPr>
          <w:sz w:val="24"/>
          <w:szCs w:val="24"/>
        </w:rPr>
        <w:t xml:space="preserve">Управление запасами/Настройка/Разделение запасов/Склады – галка «Расширенные настройки аналитики партии». </w:t>
      </w:r>
    </w:p>
    <w:p w14:paraId="073889CA" w14:textId="77777777" w:rsidR="00EF1F02" w:rsidRDefault="00EF1F02" w:rsidP="00EF1F02">
      <w:pPr>
        <w:pStyle w:val="10"/>
      </w:pPr>
      <w:r>
        <w:t>Отчеты и выходные формы</w:t>
      </w:r>
    </w:p>
    <w:p w14:paraId="322C6C5C" w14:textId="071A8E66" w:rsidR="00C022D9" w:rsidRPr="00C022D9" w:rsidRDefault="00AD1FFF" w:rsidP="006C4A32">
      <w:pPr>
        <w:pStyle w:val="a4"/>
        <w:ind w:firstLine="0"/>
      </w:pPr>
      <w:r w:rsidRPr="00C4245E">
        <w:rPr>
          <w:noProof/>
          <w:sz w:val="24"/>
          <w:szCs w:val="24"/>
        </w:rPr>
        <w:t>Нет</w:t>
      </w:r>
      <w:r>
        <w:rPr>
          <w:noProof/>
        </w:rPr>
        <w:t>.</w:t>
      </w:r>
    </w:p>
    <w:p w14:paraId="6D45CDBA" w14:textId="7AAE85D2" w:rsidR="00EF1F02" w:rsidRDefault="00EF1F02" w:rsidP="00EF1F02">
      <w:pPr>
        <w:pStyle w:val="10"/>
      </w:pPr>
      <w:r>
        <w:t>Размещение в системе</w:t>
      </w:r>
    </w:p>
    <w:p w14:paraId="0951CE0A" w14:textId="1B02F0DD" w:rsidR="00CF4ADA" w:rsidRDefault="00CF4ADA" w:rsidP="002F160F">
      <w:pPr>
        <w:pStyle w:val="a4"/>
        <w:numPr>
          <w:ilvl w:val="0"/>
          <w:numId w:val="37"/>
        </w:numPr>
        <w:rPr>
          <w:sz w:val="24"/>
          <w:szCs w:val="24"/>
        </w:rPr>
      </w:pPr>
      <w:r>
        <w:rPr>
          <w:sz w:val="24"/>
          <w:szCs w:val="24"/>
        </w:rPr>
        <w:t xml:space="preserve">Маркировка/Запросы/Коды маркировок </w:t>
      </w:r>
    </w:p>
    <w:p w14:paraId="2A0619CD" w14:textId="77777777" w:rsidR="00ED1D81" w:rsidRPr="00731566" w:rsidRDefault="00ED1D81" w:rsidP="00ED1D81">
      <w:pPr>
        <w:pStyle w:val="a4"/>
        <w:numPr>
          <w:ilvl w:val="0"/>
          <w:numId w:val="37"/>
        </w:numPr>
        <w:rPr>
          <w:sz w:val="24"/>
          <w:szCs w:val="24"/>
        </w:rPr>
      </w:pPr>
      <w:r w:rsidRPr="00731566">
        <w:rPr>
          <w:sz w:val="24"/>
          <w:szCs w:val="24"/>
        </w:rPr>
        <w:t xml:space="preserve">Управление запасами/Обычный/Мастер размещения; </w:t>
      </w:r>
    </w:p>
    <w:p w14:paraId="5ADF0ECC" w14:textId="47189734" w:rsidR="002F160F" w:rsidRPr="00731566" w:rsidRDefault="00ED1D81" w:rsidP="00ED1D81">
      <w:pPr>
        <w:pStyle w:val="a4"/>
        <w:numPr>
          <w:ilvl w:val="0"/>
          <w:numId w:val="37"/>
        </w:numPr>
        <w:rPr>
          <w:sz w:val="24"/>
          <w:szCs w:val="24"/>
        </w:rPr>
      </w:pPr>
      <w:r w:rsidRPr="00731566">
        <w:rPr>
          <w:sz w:val="24"/>
          <w:szCs w:val="24"/>
        </w:rPr>
        <w:t>Расчеты с поставщиками/Обычный/Заказы на покупку/Все заказы на покупку/кнопка Размещение товара</w:t>
      </w:r>
    </w:p>
    <w:p w14:paraId="336EA076" w14:textId="158BE7EA" w:rsidR="00D1295D" w:rsidRDefault="005553A1" w:rsidP="00BA05AB">
      <w:pPr>
        <w:pStyle w:val="10"/>
      </w:pPr>
      <w:r>
        <w:t>Ограничение доступа</w:t>
      </w:r>
      <w:bookmarkEnd w:id="6"/>
    </w:p>
    <w:p w14:paraId="56396E8B" w14:textId="14E7FBF9" w:rsidR="00AD1FFF" w:rsidRPr="00AD1FFF" w:rsidRDefault="00AD1FFF" w:rsidP="00AD1FFF">
      <w:pPr>
        <w:pStyle w:val="a4"/>
        <w:ind w:firstLine="0"/>
        <w:rPr>
          <w:sz w:val="24"/>
          <w:szCs w:val="24"/>
        </w:rPr>
      </w:pPr>
      <w:r w:rsidRPr="00AD1FFF">
        <w:rPr>
          <w:sz w:val="24"/>
          <w:szCs w:val="24"/>
        </w:rPr>
        <w:t>Нет.</w:t>
      </w:r>
    </w:p>
    <w:p w14:paraId="6C11B1EC" w14:textId="2087E4C1" w:rsidR="00196450" w:rsidRDefault="00196450" w:rsidP="00196450">
      <w:pPr>
        <w:pStyle w:val="10"/>
      </w:pPr>
      <w:bookmarkStart w:id="7" w:name="_Приложения"/>
      <w:bookmarkStart w:id="8" w:name="_Toc309597748"/>
      <w:bookmarkEnd w:id="7"/>
      <w:r>
        <w:t>Допущения и ограничения</w:t>
      </w:r>
    </w:p>
    <w:p w14:paraId="7DE3A1A4" w14:textId="68819F88" w:rsidR="00196450" w:rsidRDefault="00630114" w:rsidP="00196450">
      <w:pPr>
        <w:pStyle w:val="a"/>
        <w:numPr>
          <w:ilvl w:val="0"/>
          <w:numId w:val="0"/>
        </w:numPr>
        <w:rPr>
          <w:sz w:val="24"/>
          <w:szCs w:val="24"/>
        </w:rPr>
      </w:pPr>
      <w:r w:rsidRPr="00B2280A">
        <w:rPr>
          <w:sz w:val="24"/>
          <w:szCs w:val="24"/>
        </w:rPr>
        <w:t>Нет</w:t>
      </w:r>
      <w:r w:rsidR="008271A6" w:rsidRPr="00B2280A">
        <w:rPr>
          <w:sz w:val="24"/>
          <w:szCs w:val="24"/>
        </w:rPr>
        <w:t>.</w:t>
      </w:r>
    </w:p>
    <w:p w14:paraId="4FD215EC" w14:textId="77777777" w:rsidR="00731566" w:rsidRPr="00B2280A" w:rsidRDefault="00731566" w:rsidP="00196450">
      <w:pPr>
        <w:pStyle w:val="a"/>
        <w:numPr>
          <w:ilvl w:val="0"/>
          <w:numId w:val="0"/>
        </w:numPr>
        <w:rPr>
          <w:sz w:val="24"/>
          <w:szCs w:val="24"/>
        </w:rPr>
      </w:pPr>
    </w:p>
    <w:p w14:paraId="20BD1AF9" w14:textId="77777777" w:rsidR="00A304F4" w:rsidRDefault="008457D5" w:rsidP="00A304F4">
      <w:pPr>
        <w:pStyle w:val="10"/>
      </w:pPr>
      <w:r>
        <w:t>Связанные модификации</w:t>
      </w:r>
      <w:bookmarkEnd w:id="8"/>
    </w:p>
    <w:p w14:paraId="11C088D1" w14:textId="4D11AEF6" w:rsidR="00DE5218" w:rsidRDefault="003A1903" w:rsidP="00D96136">
      <w:pPr>
        <w:pStyle w:val="a4"/>
        <w:ind w:firstLine="0"/>
        <w:rPr>
          <w:sz w:val="24"/>
          <w:szCs w:val="24"/>
        </w:rPr>
      </w:pPr>
      <w:r>
        <w:rPr>
          <w:sz w:val="24"/>
          <w:szCs w:val="24"/>
        </w:rPr>
        <w:t xml:space="preserve">Проект </w:t>
      </w:r>
      <w:r w:rsidRPr="003A1903">
        <w:rPr>
          <w:sz w:val="24"/>
          <w:szCs w:val="24"/>
        </w:rPr>
        <w:t>DAX-10315</w:t>
      </w:r>
      <w:r>
        <w:rPr>
          <w:sz w:val="24"/>
          <w:szCs w:val="24"/>
        </w:rPr>
        <w:t xml:space="preserve"> </w:t>
      </w:r>
      <w:r w:rsidRPr="003A1903">
        <w:rPr>
          <w:sz w:val="24"/>
          <w:szCs w:val="24"/>
        </w:rPr>
        <w:t xml:space="preserve">Партионное хранение, </w:t>
      </w:r>
      <w:proofErr w:type="spellStart"/>
      <w:r w:rsidRPr="003A1903">
        <w:rPr>
          <w:sz w:val="24"/>
          <w:szCs w:val="24"/>
        </w:rPr>
        <w:t>усн</w:t>
      </w:r>
      <w:proofErr w:type="spellEnd"/>
      <w:r w:rsidRPr="003A1903">
        <w:rPr>
          <w:sz w:val="24"/>
          <w:szCs w:val="24"/>
        </w:rPr>
        <w:t xml:space="preserve">, штрих коды </w:t>
      </w:r>
      <w:proofErr w:type="spellStart"/>
      <w:proofErr w:type="gramStart"/>
      <w:r w:rsidRPr="003A1903">
        <w:rPr>
          <w:sz w:val="24"/>
          <w:szCs w:val="24"/>
        </w:rPr>
        <w:t>итп</w:t>
      </w:r>
      <w:proofErr w:type="spellEnd"/>
      <w:r w:rsidRPr="003A1903">
        <w:rPr>
          <w:sz w:val="24"/>
          <w:szCs w:val="24"/>
        </w:rPr>
        <w:t>(</w:t>
      </w:r>
      <w:proofErr w:type="gramEnd"/>
      <w:r w:rsidRPr="003A1903">
        <w:rPr>
          <w:sz w:val="24"/>
          <w:szCs w:val="24"/>
        </w:rPr>
        <w:t xml:space="preserve">Внедрение </w:t>
      </w:r>
      <w:proofErr w:type="spellStart"/>
      <w:r w:rsidRPr="003A1903">
        <w:rPr>
          <w:sz w:val="24"/>
          <w:szCs w:val="24"/>
        </w:rPr>
        <w:t>партионного</w:t>
      </w:r>
      <w:proofErr w:type="spellEnd"/>
      <w:r w:rsidRPr="003A1903">
        <w:rPr>
          <w:sz w:val="24"/>
          <w:szCs w:val="24"/>
        </w:rPr>
        <w:t xml:space="preserve"> учета)</w:t>
      </w:r>
      <w:r>
        <w:rPr>
          <w:sz w:val="24"/>
          <w:szCs w:val="24"/>
        </w:rPr>
        <w:t xml:space="preserve">. </w:t>
      </w:r>
    </w:p>
    <w:p w14:paraId="3A71E783" w14:textId="3F588D4D" w:rsidR="00731566" w:rsidRDefault="00731566" w:rsidP="00D96136">
      <w:pPr>
        <w:pStyle w:val="a4"/>
        <w:ind w:firstLine="0"/>
        <w:rPr>
          <w:sz w:val="24"/>
          <w:szCs w:val="24"/>
        </w:rPr>
      </w:pPr>
      <w:r w:rsidRPr="00731566">
        <w:rPr>
          <w:sz w:val="24"/>
          <w:szCs w:val="24"/>
        </w:rPr>
        <w:t>DAX-11244 Изменение модели данных партии</w:t>
      </w:r>
    </w:p>
    <w:p w14:paraId="43319A1D" w14:textId="24B5FBD6" w:rsidR="00731566" w:rsidRDefault="00731566" w:rsidP="00D96136">
      <w:pPr>
        <w:pStyle w:val="a4"/>
        <w:ind w:firstLine="0"/>
        <w:rPr>
          <w:sz w:val="24"/>
          <w:szCs w:val="24"/>
        </w:rPr>
      </w:pPr>
      <w:r w:rsidRPr="00731566">
        <w:rPr>
          <w:sz w:val="24"/>
          <w:szCs w:val="24"/>
        </w:rPr>
        <w:t>DAX-11245 Утверждение закупки</w:t>
      </w:r>
      <w:r>
        <w:rPr>
          <w:sz w:val="24"/>
          <w:szCs w:val="24"/>
        </w:rPr>
        <w:t>: проверка</w:t>
      </w:r>
      <w:r w:rsidRPr="00731566">
        <w:rPr>
          <w:sz w:val="24"/>
          <w:szCs w:val="24"/>
        </w:rPr>
        <w:t xml:space="preserve"> справочных характеристик СГ в месяцах</w:t>
      </w:r>
    </w:p>
    <w:p w14:paraId="4EBF4BF0" w14:textId="181B3ABD" w:rsidR="002D11AC" w:rsidRPr="00D23B5D" w:rsidRDefault="00CF4ADA" w:rsidP="00D23B5D">
      <w:pPr>
        <w:pStyle w:val="a4"/>
        <w:ind w:firstLine="0"/>
        <w:rPr>
          <w:sz w:val="24"/>
          <w:szCs w:val="24"/>
        </w:rPr>
      </w:pPr>
      <w:r w:rsidRPr="00CF4ADA">
        <w:rPr>
          <w:sz w:val="24"/>
          <w:szCs w:val="24"/>
        </w:rPr>
        <w:t>DAX-</w:t>
      </w:r>
      <w:r>
        <w:rPr>
          <w:sz w:val="24"/>
          <w:szCs w:val="24"/>
        </w:rPr>
        <w:t>11246 Мастер размещения: ввод да</w:t>
      </w:r>
      <w:r w:rsidRPr="00CF4ADA">
        <w:rPr>
          <w:sz w:val="24"/>
          <w:szCs w:val="24"/>
        </w:rPr>
        <w:t>нных расши</w:t>
      </w:r>
      <w:r>
        <w:rPr>
          <w:sz w:val="24"/>
          <w:szCs w:val="24"/>
        </w:rPr>
        <w:t>ренных аналитик</w:t>
      </w:r>
      <w:r w:rsidR="001F4BA0" w:rsidRPr="00D23B5D">
        <w:rPr>
          <w:color w:val="002060"/>
        </w:rPr>
        <w:br/>
      </w:r>
    </w:p>
    <w:p w14:paraId="393478CD" w14:textId="08CE04D2" w:rsidR="002D11AC" w:rsidRPr="00AD1FFF" w:rsidRDefault="002D11AC" w:rsidP="00D96136">
      <w:pPr>
        <w:pStyle w:val="a4"/>
        <w:ind w:firstLine="0"/>
        <w:rPr>
          <w:sz w:val="24"/>
          <w:szCs w:val="24"/>
        </w:rPr>
      </w:pPr>
    </w:p>
    <w:sectPr w:rsidR="002D11AC" w:rsidRPr="00AD1FFF" w:rsidSect="00EF1F02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1134" w:right="567" w:bottom="567" w:left="1701" w:header="403" w:footer="121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5165B07" w14:textId="77777777" w:rsidR="002103D9" w:rsidRDefault="002103D9">
      <w:r>
        <w:separator/>
      </w:r>
    </w:p>
  </w:endnote>
  <w:endnote w:type="continuationSeparator" w:id="0">
    <w:p w14:paraId="114E01B4" w14:textId="77777777" w:rsidR="002103D9" w:rsidRDefault="002103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F683F4A" w14:textId="510DC25B" w:rsidR="001A1230" w:rsidRPr="00D9272E" w:rsidRDefault="001A1230" w:rsidP="00851949">
    <w:pPr>
      <w:pStyle w:val="a4"/>
      <w:tabs>
        <w:tab w:val="right" w:pos="9072"/>
      </w:tabs>
      <w:ind w:firstLine="0"/>
      <w:rPr>
        <w:sz w:val="18"/>
        <w:szCs w:val="18"/>
      </w:rPr>
    </w:pPr>
    <w:r>
      <w:rPr>
        <w:sz w:val="18"/>
        <w:szCs w:val="18"/>
      </w:rPr>
      <w:t>Функциональный дизайн</w:t>
    </w:r>
    <w:r w:rsidRPr="00D9272E">
      <w:rPr>
        <w:sz w:val="18"/>
        <w:szCs w:val="18"/>
      </w:rPr>
      <w:t xml:space="preserve">: </w:t>
    </w:r>
    <w:sdt>
      <w:sdtPr>
        <w:rPr>
          <w:sz w:val="18"/>
          <w:szCs w:val="18"/>
        </w:rPr>
        <w:alias w:val="Название"/>
        <w:id w:val="435232417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ED7CE0">
          <w:rPr>
            <w:sz w:val="18"/>
            <w:szCs w:val="18"/>
          </w:rPr>
          <w:t>DAX-11247. Привязка партии к коду маркировки при приемке.</w:t>
        </w:r>
      </w:sdtContent>
    </w:sdt>
    <w:r w:rsidRPr="00D9272E">
      <w:rPr>
        <w:sz w:val="18"/>
        <w:szCs w:val="18"/>
      </w:rPr>
      <w:t xml:space="preserve"> </w:t>
    </w:r>
    <w:r>
      <w:rPr>
        <w:sz w:val="18"/>
        <w:szCs w:val="18"/>
      </w:rPr>
      <w:tab/>
    </w:r>
    <w:r w:rsidRPr="00D9272E">
      <w:rPr>
        <w:sz w:val="18"/>
        <w:szCs w:val="18"/>
      </w:rPr>
      <w:t xml:space="preserve">стр. </w:t>
    </w:r>
    <w:r w:rsidRPr="00D9272E">
      <w:rPr>
        <w:sz w:val="18"/>
        <w:szCs w:val="18"/>
      </w:rPr>
      <w:fldChar w:fldCharType="begin"/>
    </w:r>
    <w:r w:rsidRPr="00D9272E">
      <w:rPr>
        <w:sz w:val="18"/>
        <w:szCs w:val="18"/>
      </w:rPr>
      <w:instrText xml:space="preserve"> PAGE </w:instrText>
    </w:r>
    <w:r w:rsidRPr="00D9272E">
      <w:rPr>
        <w:sz w:val="18"/>
        <w:szCs w:val="18"/>
      </w:rPr>
      <w:fldChar w:fldCharType="separate"/>
    </w:r>
    <w:r w:rsidR="00D23B5D">
      <w:rPr>
        <w:noProof/>
        <w:sz w:val="18"/>
        <w:szCs w:val="18"/>
      </w:rPr>
      <w:t>2</w:t>
    </w:r>
    <w:r w:rsidRPr="00D9272E">
      <w:rPr>
        <w:sz w:val="18"/>
        <w:szCs w:val="18"/>
      </w:rPr>
      <w:fldChar w:fldCharType="end"/>
    </w:r>
    <w:r w:rsidRPr="00D9272E">
      <w:rPr>
        <w:sz w:val="18"/>
        <w:szCs w:val="18"/>
      </w:rPr>
      <w:t xml:space="preserve"> из </w:t>
    </w:r>
    <w:r w:rsidRPr="00D9272E">
      <w:rPr>
        <w:sz w:val="18"/>
        <w:szCs w:val="18"/>
      </w:rPr>
      <w:fldChar w:fldCharType="begin"/>
    </w:r>
    <w:r w:rsidRPr="00D9272E">
      <w:rPr>
        <w:sz w:val="18"/>
        <w:szCs w:val="18"/>
      </w:rPr>
      <w:instrText xml:space="preserve"> NUMPAGES </w:instrText>
    </w:r>
    <w:r w:rsidRPr="00D9272E">
      <w:rPr>
        <w:sz w:val="18"/>
        <w:szCs w:val="18"/>
      </w:rPr>
      <w:fldChar w:fldCharType="separate"/>
    </w:r>
    <w:r w:rsidR="00D23B5D">
      <w:rPr>
        <w:noProof/>
        <w:sz w:val="18"/>
        <w:szCs w:val="18"/>
      </w:rPr>
      <w:t>2</w:t>
    </w:r>
    <w:r w:rsidRPr="00D9272E">
      <w:rPr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8C08AB2" w14:textId="1EB3B178" w:rsidR="001A1230" w:rsidRPr="008638AB" w:rsidRDefault="001A1230" w:rsidP="008638AB">
    <w:pPr>
      <w:pStyle w:val="af3"/>
      <w:pBdr>
        <w:top w:val="single" w:sz="12" w:space="1" w:color="auto"/>
      </w:pBdr>
      <w:jc w:val="right"/>
      <w:rPr>
        <w:rFonts w:ascii="Times New Roman" w:hAnsi="Times New Roman"/>
        <w:sz w:val="18"/>
        <w:szCs w:val="18"/>
      </w:rPr>
    </w:pPr>
    <w:r w:rsidRPr="008638AB">
      <w:rPr>
        <w:rFonts w:ascii="Times New Roman" w:hAnsi="Times New Roman"/>
        <w:sz w:val="18"/>
        <w:szCs w:val="18"/>
      </w:rPr>
      <w:t xml:space="preserve">Функциональный дизайн: </w:t>
    </w:r>
    <w:sdt>
      <w:sdtPr>
        <w:rPr>
          <w:rFonts w:ascii="Times New Roman" w:hAnsi="Times New Roman"/>
          <w:sz w:val="18"/>
          <w:szCs w:val="18"/>
        </w:rPr>
        <w:alias w:val="Название"/>
        <w:id w:val="-739255557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ED7CE0">
          <w:rPr>
            <w:rFonts w:ascii="Times New Roman" w:hAnsi="Times New Roman"/>
            <w:sz w:val="18"/>
            <w:szCs w:val="18"/>
          </w:rPr>
          <w:t>DAX-11247. Привязка партии к коду маркировки при приемке.</w:t>
        </w:r>
      </w:sdtContent>
    </w:sdt>
    <w:r w:rsidRPr="008638AB">
      <w:rPr>
        <w:rFonts w:ascii="Times New Roman" w:hAnsi="Times New Roman"/>
        <w:sz w:val="18"/>
        <w:szCs w:val="18"/>
      </w:rPr>
      <w:tab/>
    </w:r>
    <w:r>
      <w:rPr>
        <w:rFonts w:ascii="Times New Roman" w:hAnsi="Times New Roman"/>
        <w:sz w:val="18"/>
        <w:szCs w:val="18"/>
      </w:rPr>
      <w:tab/>
    </w:r>
    <w:r w:rsidRPr="008638AB">
      <w:rPr>
        <w:rFonts w:ascii="Times New Roman" w:hAnsi="Times New Roman"/>
        <w:sz w:val="18"/>
        <w:szCs w:val="18"/>
      </w:rPr>
      <w:t xml:space="preserve">стр. </w:t>
    </w:r>
    <w:r w:rsidRPr="008638AB">
      <w:rPr>
        <w:rFonts w:ascii="Times New Roman" w:hAnsi="Times New Roman"/>
        <w:sz w:val="18"/>
        <w:szCs w:val="18"/>
      </w:rPr>
      <w:fldChar w:fldCharType="begin"/>
    </w:r>
    <w:r w:rsidRPr="008638AB">
      <w:rPr>
        <w:rFonts w:ascii="Times New Roman" w:hAnsi="Times New Roman"/>
        <w:sz w:val="18"/>
        <w:szCs w:val="18"/>
      </w:rPr>
      <w:instrText xml:space="preserve"> PAGE </w:instrText>
    </w:r>
    <w:r w:rsidRPr="008638AB">
      <w:rPr>
        <w:rFonts w:ascii="Times New Roman" w:hAnsi="Times New Roman"/>
        <w:sz w:val="18"/>
        <w:szCs w:val="18"/>
      </w:rPr>
      <w:fldChar w:fldCharType="separate"/>
    </w:r>
    <w:r w:rsidR="003609F7">
      <w:rPr>
        <w:rFonts w:ascii="Times New Roman" w:hAnsi="Times New Roman"/>
        <w:noProof/>
        <w:sz w:val="18"/>
        <w:szCs w:val="18"/>
      </w:rPr>
      <w:t>1</w:t>
    </w:r>
    <w:r w:rsidRPr="008638AB">
      <w:rPr>
        <w:rFonts w:ascii="Times New Roman" w:hAnsi="Times New Roman"/>
        <w:sz w:val="18"/>
        <w:szCs w:val="18"/>
      </w:rPr>
      <w:fldChar w:fldCharType="end"/>
    </w:r>
    <w:r w:rsidRPr="008638AB">
      <w:rPr>
        <w:rFonts w:ascii="Times New Roman" w:hAnsi="Times New Roman"/>
        <w:sz w:val="18"/>
        <w:szCs w:val="18"/>
      </w:rPr>
      <w:t xml:space="preserve"> из </w:t>
    </w:r>
    <w:r w:rsidRPr="008638AB">
      <w:rPr>
        <w:rFonts w:ascii="Times New Roman" w:hAnsi="Times New Roman"/>
        <w:sz w:val="18"/>
        <w:szCs w:val="18"/>
      </w:rPr>
      <w:fldChar w:fldCharType="begin"/>
    </w:r>
    <w:r w:rsidRPr="008638AB">
      <w:rPr>
        <w:rFonts w:ascii="Times New Roman" w:hAnsi="Times New Roman"/>
        <w:sz w:val="18"/>
        <w:szCs w:val="18"/>
      </w:rPr>
      <w:instrText xml:space="preserve"> NUMPAGES </w:instrText>
    </w:r>
    <w:r w:rsidRPr="008638AB">
      <w:rPr>
        <w:rFonts w:ascii="Times New Roman" w:hAnsi="Times New Roman"/>
        <w:sz w:val="18"/>
        <w:szCs w:val="18"/>
      </w:rPr>
      <w:fldChar w:fldCharType="separate"/>
    </w:r>
    <w:r w:rsidR="003609F7">
      <w:rPr>
        <w:rFonts w:ascii="Times New Roman" w:hAnsi="Times New Roman"/>
        <w:noProof/>
        <w:sz w:val="18"/>
        <w:szCs w:val="18"/>
      </w:rPr>
      <w:t>2</w:t>
    </w:r>
    <w:r w:rsidRPr="008638AB">
      <w:rPr>
        <w:rFonts w:ascii="Times New Roman" w:hAnsi="Times New Roman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2E98FE1" w14:textId="77777777" w:rsidR="002103D9" w:rsidRDefault="002103D9">
      <w:r>
        <w:separator/>
      </w:r>
    </w:p>
  </w:footnote>
  <w:footnote w:type="continuationSeparator" w:id="0">
    <w:p w14:paraId="0EE3C3CB" w14:textId="77777777" w:rsidR="002103D9" w:rsidRDefault="002103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4709167" w14:textId="77777777" w:rsidR="001A1230" w:rsidRPr="00D95F5D" w:rsidRDefault="001A1230" w:rsidP="00D95F5D">
    <w:pPr>
      <w:pStyle w:val="af0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1F984D1" w14:textId="0DC6E334" w:rsidR="001A1230" w:rsidRPr="00EF1F02" w:rsidRDefault="001A1230" w:rsidP="00EF1F02">
    <w:pPr>
      <w:pStyle w:val="af0"/>
      <w:jc w:val="right"/>
    </w:pPr>
    <w:r>
      <w:rPr>
        <w:noProof/>
        <w:lang w:val="ru-RU" w:eastAsia="ru-RU"/>
      </w:rPr>
      <w:drawing>
        <wp:inline distT="0" distB="0" distL="0" distR="0" wp14:anchorId="610F1515" wp14:editId="1AA8A351">
          <wp:extent cx="1581150" cy="495300"/>
          <wp:effectExtent l="0" t="0" r="0" b="0"/>
          <wp:docPr id="1" name="Рисунок 2" descr="cid:image001.jpg@01D8EF77.E13BD0D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Рисунок 2" descr="cid:image001.jpg@01D8EF77.E13BD0D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1150" cy="49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2ECCBA90"/>
    <w:lvl w:ilvl="0">
      <w:start w:val="1"/>
      <w:numFmt w:val="decimal"/>
      <w:pStyle w:val="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80"/>
    <w:multiLevelType w:val="singleLevel"/>
    <w:tmpl w:val="127C67E2"/>
    <w:lvl w:ilvl="0">
      <w:start w:val="1"/>
      <w:numFmt w:val="bullet"/>
      <w:pStyle w:val="50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2" w15:restartNumberingAfterBreak="0">
    <w:nsid w:val="01AF44E1"/>
    <w:multiLevelType w:val="hybridMultilevel"/>
    <w:tmpl w:val="7372739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E322A2"/>
    <w:multiLevelType w:val="hybridMultilevel"/>
    <w:tmpl w:val="91FE4E9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2D0C7E"/>
    <w:multiLevelType w:val="hybridMultilevel"/>
    <w:tmpl w:val="CA6AE19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2F5747A"/>
    <w:multiLevelType w:val="hybridMultilevel"/>
    <w:tmpl w:val="82822B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E41616"/>
    <w:multiLevelType w:val="hybridMultilevel"/>
    <w:tmpl w:val="01DCC19E"/>
    <w:lvl w:ilvl="0" w:tplc="66C62458">
      <w:start w:val="1"/>
      <w:numFmt w:val="decimal"/>
      <w:pStyle w:val="a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DB96D1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33C0022"/>
    <w:multiLevelType w:val="hybridMultilevel"/>
    <w:tmpl w:val="72E64C6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81E3F6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DB1126C"/>
    <w:multiLevelType w:val="hybridMultilevel"/>
    <w:tmpl w:val="6750E2F8"/>
    <w:lvl w:ilvl="0" w:tplc="D5EEB172">
      <w:start w:val="1"/>
      <w:numFmt w:val="decimal"/>
      <w:pStyle w:val="a0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72692E"/>
    <w:multiLevelType w:val="hybridMultilevel"/>
    <w:tmpl w:val="9A3C64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BC2466"/>
    <w:multiLevelType w:val="multilevel"/>
    <w:tmpl w:val="AB9C18DA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36627EEC"/>
    <w:multiLevelType w:val="multilevel"/>
    <w:tmpl w:val="B30A1DBA"/>
    <w:lvl w:ilvl="0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3A4A5629"/>
    <w:multiLevelType w:val="hybridMultilevel"/>
    <w:tmpl w:val="2898BA40"/>
    <w:lvl w:ilvl="0" w:tplc="BE5AFAB6">
      <w:start w:val="1"/>
      <w:numFmt w:val="bullet"/>
      <w:pStyle w:val="a1"/>
      <w:lvlText w:val="-"/>
      <w:lvlJc w:val="left"/>
      <w:pPr>
        <w:tabs>
          <w:tab w:val="num" w:pos="360"/>
        </w:tabs>
        <w:ind w:left="360" w:hanging="360"/>
      </w:pPr>
      <w:rPr>
        <w:rFonts w:hAnsi="Courier New" w:hint="default"/>
      </w:rPr>
    </w:lvl>
    <w:lvl w:ilvl="1" w:tplc="041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B30639C"/>
    <w:multiLevelType w:val="multilevel"/>
    <w:tmpl w:val="4DB483A6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"/>
      <w:lvlJc w:val="left"/>
      <w:pPr>
        <w:ind w:left="1224" w:hanging="504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3D122E41"/>
    <w:multiLevelType w:val="hybridMultilevel"/>
    <w:tmpl w:val="5DE6D4C8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7" w15:restartNumberingAfterBreak="0">
    <w:nsid w:val="3D2E410A"/>
    <w:multiLevelType w:val="hybridMultilevel"/>
    <w:tmpl w:val="BEFEC2F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28244DA"/>
    <w:multiLevelType w:val="multilevel"/>
    <w:tmpl w:val="A8566E10"/>
    <w:lvl w:ilvl="0">
      <w:start w:val="1"/>
      <w:numFmt w:val="decimal"/>
      <w:lvlText w:val="%1."/>
      <w:lvlJc w:val="left"/>
      <w:pPr>
        <w:tabs>
          <w:tab w:val="num" w:pos="1848"/>
        </w:tabs>
        <w:ind w:left="1848" w:hanging="432"/>
      </w:pPr>
      <w:rPr>
        <w:rFonts w:hint="default"/>
      </w:rPr>
    </w:lvl>
    <w:lvl w:ilvl="1">
      <w:start w:val="1"/>
      <w:numFmt w:val="decimal"/>
      <w:pStyle w:val="-"/>
      <w:lvlText w:val="%1.%2"/>
      <w:lvlJc w:val="left"/>
      <w:pPr>
        <w:tabs>
          <w:tab w:val="num" w:pos="1992"/>
        </w:tabs>
        <w:ind w:left="1992" w:hanging="576"/>
      </w:pPr>
    </w:lvl>
    <w:lvl w:ilvl="2">
      <w:start w:val="1"/>
      <w:numFmt w:val="decimal"/>
      <w:lvlText w:val="%1.%2.%3"/>
      <w:lvlJc w:val="left"/>
      <w:pPr>
        <w:tabs>
          <w:tab w:val="num" w:pos="2136"/>
        </w:tabs>
        <w:ind w:left="2136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2280"/>
        </w:tabs>
        <w:ind w:left="2280" w:hanging="864"/>
      </w:pPr>
    </w:lvl>
    <w:lvl w:ilvl="4">
      <w:start w:val="1"/>
      <w:numFmt w:val="decimal"/>
      <w:pStyle w:val="51"/>
      <w:lvlText w:val="%1.%2.%3.%4.%5"/>
      <w:lvlJc w:val="left"/>
      <w:pPr>
        <w:tabs>
          <w:tab w:val="num" w:pos="2424"/>
        </w:tabs>
        <w:ind w:left="2424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2568"/>
        </w:tabs>
        <w:ind w:left="2568" w:hanging="1152"/>
      </w:pPr>
    </w:lvl>
    <w:lvl w:ilvl="6">
      <w:start w:val="1"/>
      <w:numFmt w:val="decimal"/>
      <w:lvlText w:val="%1.%2.%3.%4.%5.%6.%7"/>
      <w:lvlJc w:val="left"/>
      <w:pPr>
        <w:tabs>
          <w:tab w:val="num" w:pos="2712"/>
        </w:tabs>
        <w:ind w:left="2712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2856"/>
        </w:tabs>
        <w:ind w:left="2856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3000"/>
        </w:tabs>
        <w:ind w:left="3000" w:hanging="1584"/>
      </w:pPr>
    </w:lvl>
  </w:abstractNum>
  <w:abstractNum w:abstractNumId="19" w15:restartNumberingAfterBreak="0">
    <w:nsid w:val="44AA714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4649106A"/>
    <w:multiLevelType w:val="hybridMultilevel"/>
    <w:tmpl w:val="E2E04B3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AB30653"/>
    <w:multiLevelType w:val="multilevel"/>
    <w:tmpl w:val="782E00E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92" w:hanging="432"/>
      </w:pPr>
      <w:rPr>
        <w:rFonts w:ascii="Symbol" w:hAnsi="Symbol" w:hint="default"/>
        <w:b w:val="0"/>
        <w:i/>
      </w:rPr>
    </w:lvl>
    <w:lvl w:ilvl="2">
      <w:start w:val="1"/>
      <w:numFmt w:val="bullet"/>
      <w:lvlText w:val=""/>
      <w:lvlJc w:val="left"/>
      <w:pPr>
        <w:ind w:left="1224" w:hanging="504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4BBB17B4"/>
    <w:multiLevelType w:val="hybridMultilevel"/>
    <w:tmpl w:val="1968201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4BC93473"/>
    <w:multiLevelType w:val="hybridMultilevel"/>
    <w:tmpl w:val="F36292C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07150C1"/>
    <w:multiLevelType w:val="hybridMultilevel"/>
    <w:tmpl w:val="AB7AEE2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24742DF"/>
    <w:multiLevelType w:val="hybridMultilevel"/>
    <w:tmpl w:val="4F42E6B8"/>
    <w:lvl w:ilvl="0" w:tplc="E318C1FA">
      <w:start w:val="1"/>
      <w:numFmt w:val="decimal"/>
      <w:pStyle w:val="a2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5290344B"/>
    <w:multiLevelType w:val="hybridMultilevel"/>
    <w:tmpl w:val="D4DCB6CA"/>
    <w:lvl w:ilvl="0" w:tplc="0419000F">
      <w:start w:val="1"/>
      <w:numFmt w:val="decimal"/>
      <w:lvlText w:val="%1."/>
      <w:lvlJc w:val="left"/>
      <w:pPr>
        <w:ind w:left="501" w:hanging="360"/>
      </w:p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2D90756"/>
    <w:multiLevelType w:val="hybridMultilevel"/>
    <w:tmpl w:val="9A10C54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7EB0914"/>
    <w:multiLevelType w:val="hybridMultilevel"/>
    <w:tmpl w:val="FDE4980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85B6977"/>
    <w:multiLevelType w:val="hybridMultilevel"/>
    <w:tmpl w:val="53E8712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58F4496E"/>
    <w:multiLevelType w:val="hybridMultilevel"/>
    <w:tmpl w:val="6890D02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59B12E0D"/>
    <w:multiLevelType w:val="singleLevel"/>
    <w:tmpl w:val="20E08774"/>
    <w:lvl w:ilvl="0">
      <w:start w:val="1"/>
      <w:numFmt w:val="bullet"/>
      <w:pStyle w:val="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</w:abstractNum>
  <w:abstractNum w:abstractNumId="32" w15:restartNumberingAfterBreak="0">
    <w:nsid w:val="5C0E61AB"/>
    <w:multiLevelType w:val="hybridMultilevel"/>
    <w:tmpl w:val="31DADBB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0EA3D6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 w15:restartNumberingAfterBreak="0">
    <w:nsid w:val="627619B9"/>
    <w:multiLevelType w:val="hybridMultilevel"/>
    <w:tmpl w:val="14C0540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75BA228E"/>
    <w:multiLevelType w:val="hybridMultilevel"/>
    <w:tmpl w:val="D8BAFE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636500D"/>
    <w:multiLevelType w:val="hybridMultilevel"/>
    <w:tmpl w:val="96301B3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7D155671"/>
    <w:multiLevelType w:val="hybridMultilevel"/>
    <w:tmpl w:val="F23EF8B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1"/>
  </w:num>
  <w:num w:numId="2">
    <w:abstractNumId w:val="14"/>
  </w:num>
  <w:num w:numId="3">
    <w:abstractNumId w:val="18"/>
  </w:num>
  <w:num w:numId="4">
    <w:abstractNumId w:val="1"/>
  </w:num>
  <w:num w:numId="5">
    <w:abstractNumId w:val="0"/>
  </w:num>
  <w:num w:numId="6">
    <w:abstractNumId w:val="10"/>
  </w:num>
  <w:num w:numId="7">
    <w:abstractNumId w:val="25"/>
    <w:lvlOverride w:ilvl="0">
      <w:startOverride w:val="1"/>
    </w:lvlOverride>
  </w:num>
  <w:num w:numId="8">
    <w:abstractNumId w:val="6"/>
    <w:lvlOverride w:ilvl="0">
      <w:startOverride w:val="1"/>
    </w:lvlOverride>
  </w:num>
  <w:num w:numId="9">
    <w:abstractNumId w:val="26"/>
  </w:num>
  <w:num w:numId="10">
    <w:abstractNumId w:val="21"/>
  </w:num>
  <w:num w:numId="11">
    <w:abstractNumId w:val="15"/>
  </w:num>
  <w:num w:numId="12">
    <w:abstractNumId w:val="36"/>
  </w:num>
  <w:num w:numId="13">
    <w:abstractNumId w:val="13"/>
  </w:num>
  <w:num w:numId="14">
    <w:abstractNumId w:val="8"/>
  </w:num>
  <w:num w:numId="15">
    <w:abstractNumId w:val="33"/>
  </w:num>
  <w:num w:numId="16">
    <w:abstractNumId w:val="22"/>
  </w:num>
  <w:num w:numId="17">
    <w:abstractNumId w:val="6"/>
  </w:num>
  <w:num w:numId="18">
    <w:abstractNumId w:val="12"/>
  </w:num>
  <w:num w:numId="19">
    <w:abstractNumId w:val="17"/>
  </w:num>
  <w:num w:numId="20">
    <w:abstractNumId w:val="11"/>
  </w:num>
  <w:num w:numId="21">
    <w:abstractNumId w:val="7"/>
  </w:num>
  <w:num w:numId="22">
    <w:abstractNumId w:val="20"/>
  </w:num>
  <w:num w:numId="23">
    <w:abstractNumId w:val="29"/>
  </w:num>
  <w:num w:numId="24">
    <w:abstractNumId w:val="19"/>
  </w:num>
  <w:num w:numId="25">
    <w:abstractNumId w:val="9"/>
  </w:num>
  <w:num w:numId="26">
    <w:abstractNumId w:val="34"/>
  </w:num>
  <w:num w:numId="27">
    <w:abstractNumId w:val="5"/>
  </w:num>
  <w:num w:numId="28">
    <w:abstractNumId w:val="24"/>
  </w:num>
  <w:num w:numId="29">
    <w:abstractNumId w:val="28"/>
  </w:num>
  <w:num w:numId="30">
    <w:abstractNumId w:val="32"/>
  </w:num>
  <w:num w:numId="31">
    <w:abstractNumId w:val="35"/>
  </w:num>
  <w:num w:numId="32">
    <w:abstractNumId w:val="3"/>
  </w:num>
  <w:num w:numId="33">
    <w:abstractNumId w:val="23"/>
  </w:num>
  <w:num w:numId="34">
    <w:abstractNumId w:val="16"/>
  </w:num>
  <w:num w:numId="35">
    <w:abstractNumId w:val="30"/>
  </w:num>
  <w:num w:numId="36">
    <w:abstractNumId w:val="4"/>
  </w:num>
  <w:num w:numId="37">
    <w:abstractNumId w:val="2"/>
  </w:num>
  <w:num w:numId="38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27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embedSystemFonts/>
  <w:activeWritingStyle w:appName="MSWord" w:lang="ru-RU" w:vendorID="64" w:dllVersion="131078" w:nlCheck="1" w:checkStyle="0"/>
  <w:activeWritingStyle w:appName="MSWord" w:lang="en-US" w:vendorID="64" w:dllVersion="131078" w:nlCheck="1" w:checkStyle="0"/>
  <w:activeWritingStyle w:appName="MSWord" w:lang="ru-RU" w:vendorID="1" w:dllVersion="512" w:checkStyle="1"/>
  <w:proofState w:spelling="clean" w:grammar="clean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9"/>
  <w:clickAndTypeStyle w:val="a4"/>
  <w:drawingGridHorizontalSpacing w:val="120"/>
  <w:displayHorizont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192C"/>
    <w:rsid w:val="000001EF"/>
    <w:rsid w:val="00000573"/>
    <w:rsid w:val="0000084A"/>
    <w:rsid w:val="000008CD"/>
    <w:rsid w:val="0000145E"/>
    <w:rsid w:val="00001CD0"/>
    <w:rsid w:val="00002364"/>
    <w:rsid w:val="00002A01"/>
    <w:rsid w:val="00002A6F"/>
    <w:rsid w:val="00002FE6"/>
    <w:rsid w:val="000035FC"/>
    <w:rsid w:val="000037F6"/>
    <w:rsid w:val="00003AF5"/>
    <w:rsid w:val="00003CC1"/>
    <w:rsid w:val="000046C5"/>
    <w:rsid w:val="000048D2"/>
    <w:rsid w:val="00004EB4"/>
    <w:rsid w:val="00005186"/>
    <w:rsid w:val="0000522B"/>
    <w:rsid w:val="00005E0D"/>
    <w:rsid w:val="00005EF0"/>
    <w:rsid w:val="000065FE"/>
    <w:rsid w:val="00006BB5"/>
    <w:rsid w:val="00007AAE"/>
    <w:rsid w:val="0001078D"/>
    <w:rsid w:val="0001080B"/>
    <w:rsid w:val="000117ED"/>
    <w:rsid w:val="00011B71"/>
    <w:rsid w:val="00011D0B"/>
    <w:rsid w:val="00011F7D"/>
    <w:rsid w:val="000130AC"/>
    <w:rsid w:val="00013A78"/>
    <w:rsid w:val="00013FED"/>
    <w:rsid w:val="00014008"/>
    <w:rsid w:val="0001495C"/>
    <w:rsid w:val="00015434"/>
    <w:rsid w:val="00015A0E"/>
    <w:rsid w:val="000162D3"/>
    <w:rsid w:val="00017FC6"/>
    <w:rsid w:val="00020C3C"/>
    <w:rsid w:val="00021834"/>
    <w:rsid w:val="00022136"/>
    <w:rsid w:val="000224EC"/>
    <w:rsid w:val="00022704"/>
    <w:rsid w:val="000234C7"/>
    <w:rsid w:val="000236A4"/>
    <w:rsid w:val="00023BDB"/>
    <w:rsid w:val="0002487C"/>
    <w:rsid w:val="00024FC6"/>
    <w:rsid w:val="00025256"/>
    <w:rsid w:val="00025627"/>
    <w:rsid w:val="00025979"/>
    <w:rsid w:val="00025CD8"/>
    <w:rsid w:val="00025FF0"/>
    <w:rsid w:val="00026D83"/>
    <w:rsid w:val="0002792E"/>
    <w:rsid w:val="0002796D"/>
    <w:rsid w:val="00027B72"/>
    <w:rsid w:val="00027BE0"/>
    <w:rsid w:val="00027D4E"/>
    <w:rsid w:val="00030136"/>
    <w:rsid w:val="000303EA"/>
    <w:rsid w:val="00030A52"/>
    <w:rsid w:val="00032255"/>
    <w:rsid w:val="000323A6"/>
    <w:rsid w:val="00032666"/>
    <w:rsid w:val="0003365B"/>
    <w:rsid w:val="00033B9C"/>
    <w:rsid w:val="0003503B"/>
    <w:rsid w:val="00035D89"/>
    <w:rsid w:val="00035E6B"/>
    <w:rsid w:val="0003619C"/>
    <w:rsid w:val="000365A5"/>
    <w:rsid w:val="00037129"/>
    <w:rsid w:val="00037E06"/>
    <w:rsid w:val="00041DE8"/>
    <w:rsid w:val="00041E0F"/>
    <w:rsid w:val="00042502"/>
    <w:rsid w:val="00042B05"/>
    <w:rsid w:val="000434BF"/>
    <w:rsid w:val="00043CB4"/>
    <w:rsid w:val="00043D80"/>
    <w:rsid w:val="0004588F"/>
    <w:rsid w:val="000458A8"/>
    <w:rsid w:val="000458E2"/>
    <w:rsid w:val="0004594B"/>
    <w:rsid w:val="00045C01"/>
    <w:rsid w:val="00045D7C"/>
    <w:rsid w:val="000463D9"/>
    <w:rsid w:val="0004782D"/>
    <w:rsid w:val="000504E9"/>
    <w:rsid w:val="000508C5"/>
    <w:rsid w:val="00050AF8"/>
    <w:rsid w:val="00051A23"/>
    <w:rsid w:val="00051F4E"/>
    <w:rsid w:val="00052B17"/>
    <w:rsid w:val="00052FF0"/>
    <w:rsid w:val="000531A7"/>
    <w:rsid w:val="00053A9E"/>
    <w:rsid w:val="00053B03"/>
    <w:rsid w:val="00053E12"/>
    <w:rsid w:val="000542CC"/>
    <w:rsid w:val="00054C53"/>
    <w:rsid w:val="00055149"/>
    <w:rsid w:val="000552C7"/>
    <w:rsid w:val="00055903"/>
    <w:rsid w:val="00055A47"/>
    <w:rsid w:val="00055F83"/>
    <w:rsid w:val="00056805"/>
    <w:rsid w:val="00057074"/>
    <w:rsid w:val="00060389"/>
    <w:rsid w:val="00060A47"/>
    <w:rsid w:val="00060C42"/>
    <w:rsid w:val="000614BA"/>
    <w:rsid w:val="0006175C"/>
    <w:rsid w:val="00061A0D"/>
    <w:rsid w:val="00061C4F"/>
    <w:rsid w:val="00061F12"/>
    <w:rsid w:val="00062125"/>
    <w:rsid w:val="0006239F"/>
    <w:rsid w:val="000625A6"/>
    <w:rsid w:val="000626B2"/>
    <w:rsid w:val="00062B71"/>
    <w:rsid w:val="00062FED"/>
    <w:rsid w:val="00063F71"/>
    <w:rsid w:val="00064104"/>
    <w:rsid w:val="000644A3"/>
    <w:rsid w:val="0006472D"/>
    <w:rsid w:val="000648B6"/>
    <w:rsid w:val="00064D3B"/>
    <w:rsid w:val="00065466"/>
    <w:rsid w:val="00065521"/>
    <w:rsid w:val="00065FC7"/>
    <w:rsid w:val="0006669B"/>
    <w:rsid w:val="00066824"/>
    <w:rsid w:val="0006683D"/>
    <w:rsid w:val="000674D3"/>
    <w:rsid w:val="00067A46"/>
    <w:rsid w:val="00070ACD"/>
    <w:rsid w:val="00070E50"/>
    <w:rsid w:val="000719D7"/>
    <w:rsid w:val="00072097"/>
    <w:rsid w:val="00072F28"/>
    <w:rsid w:val="0007346D"/>
    <w:rsid w:val="000741A6"/>
    <w:rsid w:val="000744AF"/>
    <w:rsid w:val="00074766"/>
    <w:rsid w:val="000755F5"/>
    <w:rsid w:val="000767C2"/>
    <w:rsid w:val="000805C9"/>
    <w:rsid w:val="00080A95"/>
    <w:rsid w:val="00080D11"/>
    <w:rsid w:val="00080E17"/>
    <w:rsid w:val="00081065"/>
    <w:rsid w:val="000817D6"/>
    <w:rsid w:val="00082731"/>
    <w:rsid w:val="00082B45"/>
    <w:rsid w:val="00082DB2"/>
    <w:rsid w:val="0008386F"/>
    <w:rsid w:val="000838CE"/>
    <w:rsid w:val="00083AE3"/>
    <w:rsid w:val="0008420D"/>
    <w:rsid w:val="00084306"/>
    <w:rsid w:val="000844DB"/>
    <w:rsid w:val="000849E5"/>
    <w:rsid w:val="00084D18"/>
    <w:rsid w:val="000850B7"/>
    <w:rsid w:val="00086548"/>
    <w:rsid w:val="00086583"/>
    <w:rsid w:val="00086C78"/>
    <w:rsid w:val="00086FE9"/>
    <w:rsid w:val="000871FD"/>
    <w:rsid w:val="000872BE"/>
    <w:rsid w:val="000873EA"/>
    <w:rsid w:val="00090307"/>
    <w:rsid w:val="00090BD6"/>
    <w:rsid w:val="0009148A"/>
    <w:rsid w:val="0009175D"/>
    <w:rsid w:val="000918B7"/>
    <w:rsid w:val="0009192C"/>
    <w:rsid w:val="00092149"/>
    <w:rsid w:val="000922E9"/>
    <w:rsid w:val="00092C95"/>
    <w:rsid w:val="000931AE"/>
    <w:rsid w:val="000933B1"/>
    <w:rsid w:val="000936F7"/>
    <w:rsid w:val="000938EA"/>
    <w:rsid w:val="000944DC"/>
    <w:rsid w:val="0009455D"/>
    <w:rsid w:val="00094E76"/>
    <w:rsid w:val="00094ED8"/>
    <w:rsid w:val="00096431"/>
    <w:rsid w:val="00096B4B"/>
    <w:rsid w:val="000977B4"/>
    <w:rsid w:val="00097B4E"/>
    <w:rsid w:val="00097C38"/>
    <w:rsid w:val="00097ED8"/>
    <w:rsid w:val="000A02D2"/>
    <w:rsid w:val="000A032B"/>
    <w:rsid w:val="000A1409"/>
    <w:rsid w:val="000A151B"/>
    <w:rsid w:val="000A1779"/>
    <w:rsid w:val="000A2AB2"/>
    <w:rsid w:val="000A2E38"/>
    <w:rsid w:val="000A2F48"/>
    <w:rsid w:val="000A345C"/>
    <w:rsid w:val="000A456F"/>
    <w:rsid w:val="000A5A5B"/>
    <w:rsid w:val="000A618C"/>
    <w:rsid w:val="000A6765"/>
    <w:rsid w:val="000A75EB"/>
    <w:rsid w:val="000A7C7D"/>
    <w:rsid w:val="000B0935"/>
    <w:rsid w:val="000B0F03"/>
    <w:rsid w:val="000B12FA"/>
    <w:rsid w:val="000B132B"/>
    <w:rsid w:val="000B1AE3"/>
    <w:rsid w:val="000B1B01"/>
    <w:rsid w:val="000B232F"/>
    <w:rsid w:val="000B26D4"/>
    <w:rsid w:val="000B2FF7"/>
    <w:rsid w:val="000B3AAC"/>
    <w:rsid w:val="000B3BDC"/>
    <w:rsid w:val="000B46DC"/>
    <w:rsid w:val="000B482F"/>
    <w:rsid w:val="000B524C"/>
    <w:rsid w:val="000B58BE"/>
    <w:rsid w:val="000B5E39"/>
    <w:rsid w:val="000B656F"/>
    <w:rsid w:val="000B65AF"/>
    <w:rsid w:val="000B65D5"/>
    <w:rsid w:val="000B6FBC"/>
    <w:rsid w:val="000B7204"/>
    <w:rsid w:val="000B7235"/>
    <w:rsid w:val="000B77D9"/>
    <w:rsid w:val="000B782F"/>
    <w:rsid w:val="000B7C84"/>
    <w:rsid w:val="000C0242"/>
    <w:rsid w:val="000C035B"/>
    <w:rsid w:val="000C14BF"/>
    <w:rsid w:val="000C2E12"/>
    <w:rsid w:val="000C3145"/>
    <w:rsid w:val="000C32E1"/>
    <w:rsid w:val="000C45CE"/>
    <w:rsid w:val="000C4E33"/>
    <w:rsid w:val="000C7A62"/>
    <w:rsid w:val="000C7B89"/>
    <w:rsid w:val="000C7FEF"/>
    <w:rsid w:val="000D00FE"/>
    <w:rsid w:val="000D0BC9"/>
    <w:rsid w:val="000D10C8"/>
    <w:rsid w:val="000D15BF"/>
    <w:rsid w:val="000D1DC5"/>
    <w:rsid w:val="000D2332"/>
    <w:rsid w:val="000D2444"/>
    <w:rsid w:val="000D2832"/>
    <w:rsid w:val="000D33A9"/>
    <w:rsid w:val="000D34E0"/>
    <w:rsid w:val="000D3D2C"/>
    <w:rsid w:val="000D4601"/>
    <w:rsid w:val="000D4CA9"/>
    <w:rsid w:val="000D4EF9"/>
    <w:rsid w:val="000D51FD"/>
    <w:rsid w:val="000D55E2"/>
    <w:rsid w:val="000D597A"/>
    <w:rsid w:val="000D6AB6"/>
    <w:rsid w:val="000D6DDA"/>
    <w:rsid w:val="000D74B5"/>
    <w:rsid w:val="000D7530"/>
    <w:rsid w:val="000D7CA9"/>
    <w:rsid w:val="000E014B"/>
    <w:rsid w:val="000E01CF"/>
    <w:rsid w:val="000E04AF"/>
    <w:rsid w:val="000E07E8"/>
    <w:rsid w:val="000E0A27"/>
    <w:rsid w:val="000E1205"/>
    <w:rsid w:val="000E12AB"/>
    <w:rsid w:val="000E1F60"/>
    <w:rsid w:val="000E1FE1"/>
    <w:rsid w:val="000E20D2"/>
    <w:rsid w:val="000E2314"/>
    <w:rsid w:val="000E2938"/>
    <w:rsid w:val="000E2946"/>
    <w:rsid w:val="000E29ED"/>
    <w:rsid w:val="000E2D27"/>
    <w:rsid w:val="000E4443"/>
    <w:rsid w:val="000E46AC"/>
    <w:rsid w:val="000E4D9C"/>
    <w:rsid w:val="000E519C"/>
    <w:rsid w:val="000E52D3"/>
    <w:rsid w:val="000E53C3"/>
    <w:rsid w:val="000E5E68"/>
    <w:rsid w:val="000E628E"/>
    <w:rsid w:val="000E6A84"/>
    <w:rsid w:val="000E6AE3"/>
    <w:rsid w:val="000F0AAC"/>
    <w:rsid w:val="000F0CBE"/>
    <w:rsid w:val="000F1636"/>
    <w:rsid w:val="000F17B0"/>
    <w:rsid w:val="000F1C52"/>
    <w:rsid w:val="000F1CC6"/>
    <w:rsid w:val="000F26D2"/>
    <w:rsid w:val="000F27D4"/>
    <w:rsid w:val="000F2E26"/>
    <w:rsid w:val="000F401B"/>
    <w:rsid w:val="000F52AE"/>
    <w:rsid w:val="000F5887"/>
    <w:rsid w:val="000F5B84"/>
    <w:rsid w:val="000F6FD8"/>
    <w:rsid w:val="000F7177"/>
    <w:rsid w:val="000F71F0"/>
    <w:rsid w:val="000F746C"/>
    <w:rsid w:val="000F7515"/>
    <w:rsid w:val="000F7EDB"/>
    <w:rsid w:val="00100BA0"/>
    <w:rsid w:val="00101E14"/>
    <w:rsid w:val="001022AA"/>
    <w:rsid w:val="00102BD2"/>
    <w:rsid w:val="0010395A"/>
    <w:rsid w:val="00104984"/>
    <w:rsid w:val="00104D64"/>
    <w:rsid w:val="00104F89"/>
    <w:rsid w:val="00105CF9"/>
    <w:rsid w:val="00105D79"/>
    <w:rsid w:val="00106D61"/>
    <w:rsid w:val="00107748"/>
    <w:rsid w:val="001078CB"/>
    <w:rsid w:val="00110D64"/>
    <w:rsid w:val="00110E13"/>
    <w:rsid w:val="00111070"/>
    <w:rsid w:val="00111211"/>
    <w:rsid w:val="00111828"/>
    <w:rsid w:val="001125AE"/>
    <w:rsid w:val="00112782"/>
    <w:rsid w:val="001131D6"/>
    <w:rsid w:val="001133A9"/>
    <w:rsid w:val="001146E8"/>
    <w:rsid w:val="00114BD5"/>
    <w:rsid w:val="00115534"/>
    <w:rsid w:val="00116BD6"/>
    <w:rsid w:val="00117223"/>
    <w:rsid w:val="001174D8"/>
    <w:rsid w:val="0012258D"/>
    <w:rsid w:val="00122833"/>
    <w:rsid w:val="00122C6D"/>
    <w:rsid w:val="00123434"/>
    <w:rsid w:val="001238B7"/>
    <w:rsid w:val="00124747"/>
    <w:rsid w:val="00124A59"/>
    <w:rsid w:val="0012518C"/>
    <w:rsid w:val="001252B4"/>
    <w:rsid w:val="00125E82"/>
    <w:rsid w:val="00126C18"/>
    <w:rsid w:val="00126E3B"/>
    <w:rsid w:val="00127204"/>
    <w:rsid w:val="00127561"/>
    <w:rsid w:val="00127F6C"/>
    <w:rsid w:val="001308B9"/>
    <w:rsid w:val="001308BD"/>
    <w:rsid w:val="00130C03"/>
    <w:rsid w:val="00131835"/>
    <w:rsid w:val="0013262F"/>
    <w:rsid w:val="00132BAD"/>
    <w:rsid w:val="00132D14"/>
    <w:rsid w:val="00133640"/>
    <w:rsid w:val="001337B5"/>
    <w:rsid w:val="0013385D"/>
    <w:rsid w:val="001343F3"/>
    <w:rsid w:val="00134E18"/>
    <w:rsid w:val="00134EC4"/>
    <w:rsid w:val="00135007"/>
    <w:rsid w:val="001355B3"/>
    <w:rsid w:val="00135C5A"/>
    <w:rsid w:val="001363BD"/>
    <w:rsid w:val="0013670D"/>
    <w:rsid w:val="00136F9A"/>
    <w:rsid w:val="0013767A"/>
    <w:rsid w:val="001378FB"/>
    <w:rsid w:val="00137931"/>
    <w:rsid w:val="001379EE"/>
    <w:rsid w:val="00137E09"/>
    <w:rsid w:val="00137E4E"/>
    <w:rsid w:val="001404EC"/>
    <w:rsid w:val="00140D46"/>
    <w:rsid w:val="0014147F"/>
    <w:rsid w:val="0014148F"/>
    <w:rsid w:val="00141C55"/>
    <w:rsid w:val="0014262A"/>
    <w:rsid w:val="00142BDC"/>
    <w:rsid w:val="00142FDD"/>
    <w:rsid w:val="00143285"/>
    <w:rsid w:val="00143CDB"/>
    <w:rsid w:val="00143F72"/>
    <w:rsid w:val="00144111"/>
    <w:rsid w:val="00144646"/>
    <w:rsid w:val="00144735"/>
    <w:rsid w:val="00144F00"/>
    <w:rsid w:val="00145508"/>
    <w:rsid w:val="00145DD7"/>
    <w:rsid w:val="00145DDE"/>
    <w:rsid w:val="00146054"/>
    <w:rsid w:val="0014664B"/>
    <w:rsid w:val="00146EE7"/>
    <w:rsid w:val="00147979"/>
    <w:rsid w:val="001505E1"/>
    <w:rsid w:val="00151262"/>
    <w:rsid w:val="00151C32"/>
    <w:rsid w:val="00153EA9"/>
    <w:rsid w:val="00154351"/>
    <w:rsid w:val="00154B8A"/>
    <w:rsid w:val="00155CF1"/>
    <w:rsid w:val="00155F00"/>
    <w:rsid w:val="00155FCE"/>
    <w:rsid w:val="00156152"/>
    <w:rsid w:val="00156232"/>
    <w:rsid w:val="0015695A"/>
    <w:rsid w:val="00156D08"/>
    <w:rsid w:val="00156F34"/>
    <w:rsid w:val="00157633"/>
    <w:rsid w:val="001576D3"/>
    <w:rsid w:val="001579F9"/>
    <w:rsid w:val="00157EEA"/>
    <w:rsid w:val="00160796"/>
    <w:rsid w:val="0016124A"/>
    <w:rsid w:val="00161DDD"/>
    <w:rsid w:val="00162899"/>
    <w:rsid w:val="00162F4A"/>
    <w:rsid w:val="00162FCE"/>
    <w:rsid w:val="00163557"/>
    <w:rsid w:val="00164653"/>
    <w:rsid w:val="00164F88"/>
    <w:rsid w:val="00165C6D"/>
    <w:rsid w:val="00165FCF"/>
    <w:rsid w:val="00166284"/>
    <w:rsid w:val="001667BD"/>
    <w:rsid w:val="00167491"/>
    <w:rsid w:val="001678A9"/>
    <w:rsid w:val="00170E53"/>
    <w:rsid w:val="00171587"/>
    <w:rsid w:val="001716E8"/>
    <w:rsid w:val="001733E1"/>
    <w:rsid w:val="00173468"/>
    <w:rsid w:val="0017347F"/>
    <w:rsid w:val="00173502"/>
    <w:rsid w:val="001736F0"/>
    <w:rsid w:val="00174BB3"/>
    <w:rsid w:val="00175E03"/>
    <w:rsid w:val="00175E6A"/>
    <w:rsid w:val="001764D3"/>
    <w:rsid w:val="00176590"/>
    <w:rsid w:val="00176AE9"/>
    <w:rsid w:val="00177202"/>
    <w:rsid w:val="00177403"/>
    <w:rsid w:val="00177A64"/>
    <w:rsid w:val="001806C4"/>
    <w:rsid w:val="00180713"/>
    <w:rsid w:val="00180746"/>
    <w:rsid w:val="00180FA4"/>
    <w:rsid w:val="001813C8"/>
    <w:rsid w:val="001814F8"/>
    <w:rsid w:val="00182297"/>
    <w:rsid w:val="001824D1"/>
    <w:rsid w:val="001826D5"/>
    <w:rsid w:val="00182C2E"/>
    <w:rsid w:val="0018353B"/>
    <w:rsid w:val="00183F13"/>
    <w:rsid w:val="00183F38"/>
    <w:rsid w:val="00183F7D"/>
    <w:rsid w:val="001841F2"/>
    <w:rsid w:val="001855E3"/>
    <w:rsid w:val="001859B9"/>
    <w:rsid w:val="00185AAC"/>
    <w:rsid w:val="00185F9E"/>
    <w:rsid w:val="001866C0"/>
    <w:rsid w:val="001866EB"/>
    <w:rsid w:val="00186983"/>
    <w:rsid w:val="00186B10"/>
    <w:rsid w:val="00186B15"/>
    <w:rsid w:val="00186FE6"/>
    <w:rsid w:val="0018747A"/>
    <w:rsid w:val="0018772A"/>
    <w:rsid w:val="00190749"/>
    <w:rsid w:val="00190A38"/>
    <w:rsid w:val="00190B1D"/>
    <w:rsid w:val="00190FBE"/>
    <w:rsid w:val="00191040"/>
    <w:rsid w:val="0019112A"/>
    <w:rsid w:val="00191540"/>
    <w:rsid w:val="00191D83"/>
    <w:rsid w:val="00191EF1"/>
    <w:rsid w:val="001923C7"/>
    <w:rsid w:val="001929E0"/>
    <w:rsid w:val="00192A0D"/>
    <w:rsid w:val="00193482"/>
    <w:rsid w:val="00194596"/>
    <w:rsid w:val="00194CBF"/>
    <w:rsid w:val="00194E08"/>
    <w:rsid w:val="001956C6"/>
    <w:rsid w:val="0019599E"/>
    <w:rsid w:val="00195B6B"/>
    <w:rsid w:val="00195C28"/>
    <w:rsid w:val="00196450"/>
    <w:rsid w:val="00196B0B"/>
    <w:rsid w:val="00196F04"/>
    <w:rsid w:val="001979E5"/>
    <w:rsid w:val="001A0842"/>
    <w:rsid w:val="001A0C2B"/>
    <w:rsid w:val="001A1230"/>
    <w:rsid w:val="001A1D3F"/>
    <w:rsid w:val="001A207D"/>
    <w:rsid w:val="001A27DE"/>
    <w:rsid w:val="001A374D"/>
    <w:rsid w:val="001A3935"/>
    <w:rsid w:val="001A3B60"/>
    <w:rsid w:val="001A3E85"/>
    <w:rsid w:val="001A4096"/>
    <w:rsid w:val="001A436E"/>
    <w:rsid w:val="001A45A8"/>
    <w:rsid w:val="001A4987"/>
    <w:rsid w:val="001A4F0F"/>
    <w:rsid w:val="001A526D"/>
    <w:rsid w:val="001A5891"/>
    <w:rsid w:val="001A63C1"/>
    <w:rsid w:val="001A6991"/>
    <w:rsid w:val="001A71FB"/>
    <w:rsid w:val="001A746E"/>
    <w:rsid w:val="001A78E0"/>
    <w:rsid w:val="001A7F21"/>
    <w:rsid w:val="001B02DF"/>
    <w:rsid w:val="001B0A72"/>
    <w:rsid w:val="001B0B83"/>
    <w:rsid w:val="001B1484"/>
    <w:rsid w:val="001B14A6"/>
    <w:rsid w:val="001B1FC0"/>
    <w:rsid w:val="001B1FD4"/>
    <w:rsid w:val="001B26C2"/>
    <w:rsid w:val="001B29AA"/>
    <w:rsid w:val="001B3409"/>
    <w:rsid w:val="001B3BCB"/>
    <w:rsid w:val="001B4181"/>
    <w:rsid w:val="001B48F0"/>
    <w:rsid w:val="001B4D12"/>
    <w:rsid w:val="001B4D71"/>
    <w:rsid w:val="001B4DDD"/>
    <w:rsid w:val="001B514C"/>
    <w:rsid w:val="001B546F"/>
    <w:rsid w:val="001B5D67"/>
    <w:rsid w:val="001B5D7D"/>
    <w:rsid w:val="001B5F6E"/>
    <w:rsid w:val="001B6163"/>
    <w:rsid w:val="001B6925"/>
    <w:rsid w:val="001B6FD5"/>
    <w:rsid w:val="001C00F3"/>
    <w:rsid w:val="001C016B"/>
    <w:rsid w:val="001C06D9"/>
    <w:rsid w:val="001C06E1"/>
    <w:rsid w:val="001C0777"/>
    <w:rsid w:val="001C1523"/>
    <w:rsid w:val="001C16B6"/>
    <w:rsid w:val="001C1C26"/>
    <w:rsid w:val="001C1F1D"/>
    <w:rsid w:val="001C3926"/>
    <w:rsid w:val="001C421A"/>
    <w:rsid w:val="001C4BA5"/>
    <w:rsid w:val="001C5459"/>
    <w:rsid w:val="001C5775"/>
    <w:rsid w:val="001C72B9"/>
    <w:rsid w:val="001C76D8"/>
    <w:rsid w:val="001C7E2B"/>
    <w:rsid w:val="001C7E6E"/>
    <w:rsid w:val="001D19EF"/>
    <w:rsid w:val="001D1F47"/>
    <w:rsid w:val="001D2131"/>
    <w:rsid w:val="001D2367"/>
    <w:rsid w:val="001D2E12"/>
    <w:rsid w:val="001D36EB"/>
    <w:rsid w:val="001D4094"/>
    <w:rsid w:val="001D4249"/>
    <w:rsid w:val="001D44CF"/>
    <w:rsid w:val="001D50EC"/>
    <w:rsid w:val="001D5E6F"/>
    <w:rsid w:val="001D6638"/>
    <w:rsid w:val="001D6B79"/>
    <w:rsid w:val="001D6CDA"/>
    <w:rsid w:val="001D78EC"/>
    <w:rsid w:val="001D7E2C"/>
    <w:rsid w:val="001D7F3A"/>
    <w:rsid w:val="001D7FCC"/>
    <w:rsid w:val="001E03A6"/>
    <w:rsid w:val="001E0ABA"/>
    <w:rsid w:val="001E0ED4"/>
    <w:rsid w:val="001E1584"/>
    <w:rsid w:val="001E1927"/>
    <w:rsid w:val="001E1D03"/>
    <w:rsid w:val="001E2262"/>
    <w:rsid w:val="001E233C"/>
    <w:rsid w:val="001E3DB8"/>
    <w:rsid w:val="001E46DB"/>
    <w:rsid w:val="001E4937"/>
    <w:rsid w:val="001E77C2"/>
    <w:rsid w:val="001E7EFB"/>
    <w:rsid w:val="001F0003"/>
    <w:rsid w:val="001F09E3"/>
    <w:rsid w:val="001F1A2A"/>
    <w:rsid w:val="001F1AA8"/>
    <w:rsid w:val="001F1F6F"/>
    <w:rsid w:val="001F2174"/>
    <w:rsid w:val="001F24F6"/>
    <w:rsid w:val="001F2DB8"/>
    <w:rsid w:val="001F421B"/>
    <w:rsid w:val="001F4989"/>
    <w:rsid w:val="001F4BA0"/>
    <w:rsid w:val="001F4D12"/>
    <w:rsid w:val="001F560D"/>
    <w:rsid w:val="001F61E3"/>
    <w:rsid w:val="001F6932"/>
    <w:rsid w:val="001F727C"/>
    <w:rsid w:val="001F7657"/>
    <w:rsid w:val="001F77E0"/>
    <w:rsid w:val="001F7D79"/>
    <w:rsid w:val="00200490"/>
    <w:rsid w:val="00200841"/>
    <w:rsid w:val="00200B71"/>
    <w:rsid w:val="002014F4"/>
    <w:rsid w:val="00201D0F"/>
    <w:rsid w:val="00201E4F"/>
    <w:rsid w:val="00202AA8"/>
    <w:rsid w:val="00202C0C"/>
    <w:rsid w:val="002031A9"/>
    <w:rsid w:val="002042BC"/>
    <w:rsid w:val="0020456E"/>
    <w:rsid w:val="0020471F"/>
    <w:rsid w:val="00204B1B"/>
    <w:rsid w:val="00204BA0"/>
    <w:rsid w:val="00205AD7"/>
    <w:rsid w:val="00205ADC"/>
    <w:rsid w:val="00205D84"/>
    <w:rsid w:val="00206827"/>
    <w:rsid w:val="0020683D"/>
    <w:rsid w:val="00206ED1"/>
    <w:rsid w:val="00207028"/>
    <w:rsid w:val="002103D9"/>
    <w:rsid w:val="002105F1"/>
    <w:rsid w:val="00210E92"/>
    <w:rsid w:val="00210FDD"/>
    <w:rsid w:val="0021187D"/>
    <w:rsid w:val="00211CE1"/>
    <w:rsid w:val="0021222C"/>
    <w:rsid w:val="00212A37"/>
    <w:rsid w:val="0021338A"/>
    <w:rsid w:val="002133E5"/>
    <w:rsid w:val="00213E11"/>
    <w:rsid w:val="00214545"/>
    <w:rsid w:val="00214D2B"/>
    <w:rsid w:val="00214E59"/>
    <w:rsid w:val="002152FE"/>
    <w:rsid w:val="0021589F"/>
    <w:rsid w:val="00215A14"/>
    <w:rsid w:val="00216320"/>
    <w:rsid w:val="00216762"/>
    <w:rsid w:val="00216940"/>
    <w:rsid w:val="00216DA0"/>
    <w:rsid w:val="00216DB9"/>
    <w:rsid w:val="00217A9A"/>
    <w:rsid w:val="00217FFE"/>
    <w:rsid w:val="00220DF3"/>
    <w:rsid w:val="002212D7"/>
    <w:rsid w:val="00221580"/>
    <w:rsid w:val="00221A12"/>
    <w:rsid w:val="00221A35"/>
    <w:rsid w:val="00222265"/>
    <w:rsid w:val="002222A9"/>
    <w:rsid w:val="00222B46"/>
    <w:rsid w:val="00223CBC"/>
    <w:rsid w:val="00223D9B"/>
    <w:rsid w:val="00223DD4"/>
    <w:rsid w:val="00223ED9"/>
    <w:rsid w:val="002241C8"/>
    <w:rsid w:val="0022432E"/>
    <w:rsid w:val="00224426"/>
    <w:rsid w:val="00224654"/>
    <w:rsid w:val="0022474B"/>
    <w:rsid w:val="00224A92"/>
    <w:rsid w:val="00225AAC"/>
    <w:rsid w:val="002261AA"/>
    <w:rsid w:val="00226D5C"/>
    <w:rsid w:val="00227DB5"/>
    <w:rsid w:val="00227E17"/>
    <w:rsid w:val="00230AB0"/>
    <w:rsid w:val="00230ABD"/>
    <w:rsid w:val="00230DD5"/>
    <w:rsid w:val="00230DE5"/>
    <w:rsid w:val="00231195"/>
    <w:rsid w:val="00231378"/>
    <w:rsid w:val="00231DBD"/>
    <w:rsid w:val="00231E3E"/>
    <w:rsid w:val="00232314"/>
    <w:rsid w:val="002323CE"/>
    <w:rsid w:val="002324D4"/>
    <w:rsid w:val="00232CA2"/>
    <w:rsid w:val="00232CBC"/>
    <w:rsid w:val="00232EA4"/>
    <w:rsid w:val="0023326B"/>
    <w:rsid w:val="0023341A"/>
    <w:rsid w:val="00233B0D"/>
    <w:rsid w:val="00233C21"/>
    <w:rsid w:val="0023416F"/>
    <w:rsid w:val="00234319"/>
    <w:rsid w:val="00234713"/>
    <w:rsid w:val="0023487D"/>
    <w:rsid w:val="00234B1C"/>
    <w:rsid w:val="00235423"/>
    <w:rsid w:val="00235447"/>
    <w:rsid w:val="002356E5"/>
    <w:rsid w:val="00236069"/>
    <w:rsid w:val="00236436"/>
    <w:rsid w:val="00236D0E"/>
    <w:rsid w:val="00237D64"/>
    <w:rsid w:val="00237E16"/>
    <w:rsid w:val="00237F34"/>
    <w:rsid w:val="00237F65"/>
    <w:rsid w:val="002402CE"/>
    <w:rsid w:val="00240751"/>
    <w:rsid w:val="00240AB3"/>
    <w:rsid w:val="00242E59"/>
    <w:rsid w:val="00244999"/>
    <w:rsid w:val="00244D7B"/>
    <w:rsid w:val="00244EE0"/>
    <w:rsid w:val="00244FDB"/>
    <w:rsid w:val="002453A2"/>
    <w:rsid w:val="0024558B"/>
    <w:rsid w:val="0024629B"/>
    <w:rsid w:val="0024655D"/>
    <w:rsid w:val="00246792"/>
    <w:rsid w:val="00247214"/>
    <w:rsid w:val="00247A0B"/>
    <w:rsid w:val="00247E9A"/>
    <w:rsid w:val="00250461"/>
    <w:rsid w:val="00250767"/>
    <w:rsid w:val="002512A8"/>
    <w:rsid w:val="002520A5"/>
    <w:rsid w:val="0025283E"/>
    <w:rsid w:val="00252F15"/>
    <w:rsid w:val="00252FC4"/>
    <w:rsid w:val="00253100"/>
    <w:rsid w:val="002533A9"/>
    <w:rsid w:val="002534C0"/>
    <w:rsid w:val="002540D9"/>
    <w:rsid w:val="00254346"/>
    <w:rsid w:val="00254845"/>
    <w:rsid w:val="00255AA0"/>
    <w:rsid w:val="00255E90"/>
    <w:rsid w:val="00256240"/>
    <w:rsid w:val="002567AD"/>
    <w:rsid w:val="00256991"/>
    <w:rsid w:val="00257AEF"/>
    <w:rsid w:val="00260592"/>
    <w:rsid w:val="00260F31"/>
    <w:rsid w:val="00261504"/>
    <w:rsid w:val="002615B4"/>
    <w:rsid w:val="00261D2C"/>
    <w:rsid w:val="0026238E"/>
    <w:rsid w:val="00262429"/>
    <w:rsid w:val="0026296A"/>
    <w:rsid w:val="00262DA7"/>
    <w:rsid w:val="00262E7C"/>
    <w:rsid w:val="00263FA4"/>
    <w:rsid w:val="00264253"/>
    <w:rsid w:val="00264957"/>
    <w:rsid w:val="00264D6B"/>
    <w:rsid w:val="00265351"/>
    <w:rsid w:val="00265B20"/>
    <w:rsid w:val="00265B9B"/>
    <w:rsid w:val="0026609B"/>
    <w:rsid w:val="002660A9"/>
    <w:rsid w:val="0026610B"/>
    <w:rsid w:val="00267C9C"/>
    <w:rsid w:val="0027048F"/>
    <w:rsid w:val="00270729"/>
    <w:rsid w:val="00270791"/>
    <w:rsid w:val="002709C5"/>
    <w:rsid w:val="00270E38"/>
    <w:rsid w:val="0027157C"/>
    <w:rsid w:val="00271D84"/>
    <w:rsid w:val="00272215"/>
    <w:rsid w:val="002727B3"/>
    <w:rsid w:val="00272C5D"/>
    <w:rsid w:val="00272C9E"/>
    <w:rsid w:val="00273065"/>
    <w:rsid w:val="002733C9"/>
    <w:rsid w:val="00273E59"/>
    <w:rsid w:val="00273F7C"/>
    <w:rsid w:val="002758E0"/>
    <w:rsid w:val="00275BCC"/>
    <w:rsid w:val="00276241"/>
    <w:rsid w:val="00276995"/>
    <w:rsid w:val="00277018"/>
    <w:rsid w:val="002804F1"/>
    <w:rsid w:val="002805DC"/>
    <w:rsid w:val="00283227"/>
    <w:rsid w:val="002839D5"/>
    <w:rsid w:val="0028422B"/>
    <w:rsid w:val="00284950"/>
    <w:rsid w:val="00285D12"/>
    <w:rsid w:val="00285E44"/>
    <w:rsid w:val="0028657C"/>
    <w:rsid w:val="00286A4C"/>
    <w:rsid w:val="00290492"/>
    <w:rsid w:val="002913DB"/>
    <w:rsid w:val="00291481"/>
    <w:rsid w:val="002917E2"/>
    <w:rsid w:val="0029225A"/>
    <w:rsid w:val="00292384"/>
    <w:rsid w:val="002929BB"/>
    <w:rsid w:val="002932C1"/>
    <w:rsid w:val="00293654"/>
    <w:rsid w:val="00293716"/>
    <w:rsid w:val="0029378D"/>
    <w:rsid w:val="00294009"/>
    <w:rsid w:val="002943D3"/>
    <w:rsid w:val="002945C1"/>
    <w:rsid w:val="00294978"/>
    <w:rsid w:val="00294D19"/>
    <w:rsid w:val="00294E5D"/>
    <w:rsid w:val="00295904"/>
    <w:rsid w:val="0029605E"/>
    <w:rsid w:val="00297004"/>
    <w:rsid w:val="0029726A"/>
    <w:rsid w:val="0029740E"/>
    <w:rsid w:val="00297507"/>
    <w:rsid w:val="002978F8"/>
    <w:rsid w:val="0029798C"/>
    <w:rsid w:val="002979F5"/>
    <w:rsid w:val="00297CB4"/>
    <w:rsid w:val="00297E7F"/>
    <w:rsid w:val="00297EDB"/>
    <w:rsid w:val="002A086A"/>
    <w:rsid w:val="002A0C16"/>
    <w:rsid w:val="002A0EDD"/>
    <w:rsid w:val="002A23FB"/>
    <w:rsid w:val="002A24CF"/>
    <w:rsid w:val="002A26FF"/>
    <w:rsid w:val="002A2913"/>
    <w:rsid w:val="002A295E"/>
    <w:rsid w:val="002A2D4C"/>
    <w:rsid w:val="002A2E15"/>
    <w:rsid w:val="002A2E6C"/>
    <w:rsid w:val="002A3776"/>
    <w:rsid w:val="002A4234"/>
    <w:rsid w:val="002A47B4"/>
    <w:rsid w:val="002A4E58"/>
    <w:rsid w:val="002A5705"/>
    <w:rsid w:val="002A65F9"/>
    <w:rsid w:val="002A6679"/>
    <w:rsid w:val="002A6926"/>
    <w:rsid w:val="002A6DEE"/>
    <w:rsid w:val="002A7120"/>
    <w:rsid w:val="002A72F3"/>
    <w:rsid w:val="002B029F"/>
    <w:rsid w:val="002B03D3"/>
    <w:rsid w:val="002B0F19"/>
    <w:rsid w:val="002B1115"/>
    <w:rsid w:val="002B1232"/>
    <w:rsid w:val="002B12F8"/>
    <w:rsid w:val="002B1631"/>
    <w:rsid w:val="002B2B1F"/>
    <w:rsid w:val="002B2C98"/>
    <w:rsid w:val="002B2D1B"/>
    <w:rsid w:val="002B2FFA"/>
    <w:rsid w:val="002B356E"/>
    <w:rsid w:val="002B3657"/>
    <w:rsid w:val="002B3903"/>
    <w:rsid w:val="002B3C8B"/>
    <w:rsid w:val="002B4998"/>
    <w:rsid w:val="002B4C26"/>
    <w:rsid w:val="002B4D7D"/>
    <w:rsid w:val="002B51C4"/>
    <w:rsid w:val="002B5435"/>
    <w:rsid w:val="002B55C9"/>
    <w:rsid w:val="002B59F2"/>
    <w:rsid w:val="002B60B3"/>
    <w:rsid w:val="002B63E8"/>
    <w:rsid w:val="002B6661"/>
    <w:rsid w:val="002B690C"/>
    <w:rsid w:val="002B6B8D"/>
    <w:rsid w:val="002B6BD4"/>
    <w:rsid w:val="002B6C33"/>
    <w:rsid w:val="002B6EF8"/>
    <w:rsid w:val="002B705A"/>
    <w:rsid w:val="002B7198"/>
    <w:rsid w:val="002B73C5"/>
    <w:rsid w:val="002B7938"/>
    <w:rsid w:val="002B7AD4"/>
    <w:rsid w:val="002B7F4C"/>
    <w:rsid w:val="002C00ED"/>
    <w:rsid w:val="002C0763"/>
    <w:rsid w:val="002C0850"/>
    <w:rsid w:val="002C0889"/>
    <w:rsid w:val="002C0B83"/>
    <w:rsid w:val="002C1DCE"/>
    <w:rsid w:val="002C2451"/>
    <w:rsid w:val="002C26F8"/>
    <w:rsid w:val="002C2ADC"/>
    <w:rsid w:val="002C2C4E"/>
    <w:rsid w:val="002C3430"/>
    <w:rsid w:val="002C35B9"/>
    <w:rsid w:val="002C40AB"/>
    <w:rsid w:val="002C418E"/>
    <w:rsid w:val="002C42EC"/>
    <w:rsid w:val="002C448D"/>
    <w:rsid w:val="002C4C39"/>
    <w:rsid w:val="002C4CD1"/>
    <w:rsid w:val="002C5321"/>
    <w:rsid w:val="002C5947"/>
    <w:rsid w:val="002C5EC2"/>
    <w:rsid w:val="002C60BD"/>
    <w:rsid w:val="002C626B"/>
    <w:rsid w:val="002C64E8"/>
    <w:rsid w:val="002C68DD"/>
    <w:rsid w:val="002D0154"/>
    <w:rsid w:val="002D0B1F"/>
    <w:rsid w:val="002D0C81"/>
    <w:rsid w:val="002D11AC"/>
    <w:rsid w:val="002D170B"/>
    <w:rsid w:val="002D1764"/>
    <w:rsid w:val="002D1E57"/>
    <w:rsid w:val="002D2908"/>
    <w:rsid w:val="002D385B"/>
    <w:rsid w:val="002D4587"/>
    <w:rsid w:val="002D47B7"/>
    <w:rsid w:val="002D496C"/>
    <w:rsid w:val="002D53DD"/>
    <w:rsid w:val="002D553D"/>
    <w:rsid w:val="002D5BB1"/>
    <w:rsid w:val="002D5ED3"/>
    <w:rsid w:val="002D60D8"/>
    <w:rsid w:val="002D6884"/>
    <w:rsid w:val="002D7A71"/>
    <w:rsid w:val="002D7BD9"/>
    <w:rsid w:val="002E01ED"/>
    <w:rsid w:val="002E0214"/>
    <w:rsid w:val="002E04F7"/>
    <w:rsid w:val="002E050A"/>
    <w:rsid w:val="002E0751"/>
    <w:rsid w:val="002E0982"/>
    <w:rsid w:val="002E178E"/>
    <w:rsid w:val="002E21EB"/>
    <w:rsid w:val="002E22CD"/>
    <w:rsid w:val="002E27EA"/>
    <w:rsid w:val="002E2A18"/>
    <w:rsid w:val="002E2A22"/>
    <w:rsid w:val="002E2C70"/>
    <w:rsid w:val="002E3A75"/>
    <w:rsid w:val="002E43B9"/>
    <w:rsid w:val="002E4799"/>
    <w:rsid w:val="002E49F7"/>
    <w:rsid w:val="002E556C"/>
    <w:rsid w:val="002E55CE"/>
    <w:rsid w:val="002E61FE"/>
    <w:rsid w:val="002E6217"/>
    <w:rsid w:val="002E6F92"/>
    <w:rsid w:val="002F005D"/>
    <w:rsid w:val="002F04AF"/>
    <w:rsid w:val="002F0587"/>
    <w:rsid w:val="002F0F40"/>
    <w:rsid w:val="002F160F"/>
    <w:rsid w:val="002F2390"/>
    <w:rsid w:val="002F2F78"/>
    <w:rsid w:val="002F427F"/>
    <w:rsid w:val="002F4B1F"/>
    <w:rsid w:val="002F4C83"/>
    <w:rsid w:val="002F5807"/>
    <w:rsid w:val="002F6016"/>
    <w:rsid w:val="002F62BF"/>
    <w:rsid w:val="002F63B0"/>
    <w:rsid w:val="002F6AC0"/>
    <w:rsid w:val="002F6F77"/>
    <w:rsid w:val="0030030F"/>
    <w:rsid w:val="00301722"/>
    <w:rsid w:val="00301806"/>
    <w:rsid w:val="00301898"/>
    <w:rsid w:val="00301F63"/>
    <w:rsid w:val="00302EA4"/>
    <w:rsid w:val="00302F8B"/>
    <w:rsid w:val="00303952"/>
    <w:rsid w:val="00304CFA"/>
    <w:rsid w:val="00305043"/>
    <w:rsid w:val="00306040"/>
    <w:rsid w:val="00306C55"/>
    <w:rsid w:val="00306C5A"/>
    <w:rsid w:val="003104EB"/>
    <w:rsid w:val="0031061A"/>
    <w:rsid w:val="003114C6"/>
    <w:rsid w:val="00311870"/>
    <w:rsid w:val="003124FB"/>
    <w:rsid w:val="0031254C"/>
    <w:rsid w:val="00312C60"/>
    <w:rsid w:val="003131DC"/>
    <w:rsid w:val="00313642"/>
    <w:rsid w:val="0031412F"/>
    <w:rsid w:val="0031414B"/>
    <w:rsid w:val="00314351"/>
    <w:rsid w:val="00314523"/>
    <w:rsid w:val="0031482C"/>
    <w:rsid w:val="0031491B"/>
    <w:rsid w:val="00314EF8"/>
    <w:rsid w:val="00314F2E"/>
    <w:rsid w:val="00315796"/>
    <w:rsid w:val="00317EA1"/>
    <w:rsid w:val="003204C3"/>
    <w:rsid w:val="00320A9A"/>
    <w:rsid w:val="00320C54"/>
    <w:rsid w:val="003212A9"/>
    <w:rsid w:val="003213A0"/>
    <w:rsid w:val="00321C78"/>
    <w:rsid w:val="00323469"/>
    <w:rsid w:val="00324710"/>
    <w:rsid w:val="00325148"/>
    <w:rsid w:val="0032587F"/>
    <w:rsid w:val="00325949"/>
    <w:rsid w:val="00326B60"/>
    <w:rsid w:val="00326FC2"/>
    <w:rsid w:val="00327368"/>
    <w:rsid w:val="00327441"/>
    <w:rsid w:val="00327571"/>
    <w:rsid w:val="00327666"/>
    <w:rsid w:val="003276D4"/>
    <w:rsid w:val="003279F6"/>
    <w:rsid w:val="00327CE1"/>
    <w:rsid w:val="0033165F"/>
    <w:rsid w:val="00331B9D"/>
    <w:rsid w:val="003326B2"/>
    <w:rsid w:val="00333969"/>
    <w:rsid w:val="00334C42"/>
    <w:rsid w:val="00334EFB"/>
    <w:rsid w:val="00335252"/>
    <w:rsid w:val="00335617"/>
    <w:rsid w:val="003366F0"/>
    <w:rsid w:val="00336E59"/>
    <w:rsid w:val="00336EE1"/>
    <w:rsid w:val="00337481"/>
    <w:rsid w:val="00337C8E"/>
    <w:rsid w:val="00337E29"/>
    <w:rsid w:val="003400DA"/>
    <w:rsid w:val="00340D0E"/>
    <w:rsid w:val="00340E5A"/>
    <w:rsid w:val="00341722"/>
    <w:rsid w:val="00341A01"/>
    <w:rsid w:val="00341AC0"/>
    <w:rsid w:val="003421A0"/>
    <w:rsid w:val="0034247B"/>
    <w:rsid w:val="0034279B"/>
    <w:rsid w:val="003430D9"/>
    <w:rsid w:val="00343606"/>
    <w:rsid w:val="003438D8"/>
    <w:rsid w:val="00343EF8"/>
    <w:rsid w:val="003440F2"/>
    <w:rsid w:val="0034428F"/>
    <w:rsid w:val="0034430C"/>
    <w:rsid w:val="0034503C"/>
    <w:rsid w:val="00345CBC"/>
    <w:rsid w:val="003461FD"/>
    <w:rsid w:val="0034635B"/>
    <w:rsid w:val="00346679"/>
    <w:rsid w:val="0034709C"/>
    <w:rsid w:val="003471C3"/>
    <w:rsid w:val="003472B6"/>
    <w:rsid w:val="0034765A"/>
    <w:rsid w:val="003476CD"/>
    <w:rsid w:val="0034786D"/>
    <w:rsid w:val="00347A38"/>
    <w:rsid w:val="00347E13"/>
    <w:rsid w:val="00350221"/>
    <w:rsid w:val="00350284"/>
    <w:rsid w:val="0035069D"/>
    <w:rsid w:val="0035089B"/>
    <w:rsid w:val="00350C1D"/>
    <w:rsid w:val="0035141D"/>
    <w:rsid w:val="00351458"/>
    <w:rsid w:val="00351754"/>
    <w:rsid w:val="003518C2"/>
    <w:rsid w:val="00351D72"/>
    <w:rsid w:val="003521AE"/>
    <w:rsid w:val="00352306"/>
    <w:rsid w:val="00352325"/>
    <w:rsid w:val="00352780"/>
    <w:rsid w:val="00352876"/>
    <w:rsid w:val="0035296F"/>
    <w:rsid w:val="00352E3C"/>
    <w:rsid w:val="0035303B"/>
    <w:rsid w:val="0035421F"/>
    <w:rsid w:val="0035461A"/>
    <w:rsid w:val="00354AEE"/>
    <w:rsid w:val="00355999"/>
    <w:rsid w:val="003559BF"/>
    <w:rsid w:val="00356A13"/>
    <w:rsid w:val="00356BE6"/>
    <w:rsid w:val="00356F6D"/>
    <w:rsid w:val="0035716F"/>
    <w:rsid w:val="00357BA1"/>
    <w:rsid w:val="003600CF"/>
    <w:rsid w:val="00360124"/>
    <w:rsid w:val="003605BF"/>
    <w:rsid w:val="003606A9"/>
    <w:rsid w:val="003609F7"/>
    <w:rsid w:val="00360C9D"/>
    <w:rsid w:val="00360DD5"/>
    <w:rsid w:val="00361220"/>
    <w:rsid w:val="00361CDD"/>
    <w:rsid w:val="00362B78"/>
    <w:rsid w:val="00362DC3"/>
    <w:rsid w:val="0036399C"/>
    <w:rsid w:val="00363D30"/>
    <w:rsid w:val="00364D24"/>
    <w:rsid w:val="00364D33"/>
    <w:rsid w:val="0036509E"/>
    <w:rsid w:val="00365D7B"/>
    <w:rsid w:val="00365F66"/>
    <w:rsid w:val="00366042"/>
    <w:rsid w:val="0036604C"/>
    <w:rsid w:val="003666C8"/>
    <w:rsid w:val="00366F04"/>
    <w:rsid w:val="00367468"/>
    <w:rsid w:val="003674CF"/>
    <w:rsid w:val="00367A40"/>
    <w:rsid w:val="00367E68"/>
    <w:rsid w:val="003708D1"/>
    <w:rsid w:val="003709D9"/>
    <w:rsid w:val="0037163F"/>
    <w:rsid w:val="00371796"/>
    <w:rsid w:val="003721A7"/>
    <w:rsid w:val="00372407"/>
    <w:rsid w:val="003725BD"/>
    <w:rsid w:val="00373390"/>
    <w:rsid w:val="003733A1"/>
    <w:rsid w:val="0037392E"/>
    <w:rsid w:val="00374083"/>
    <w:rsid w:val="003751B3"/>
    <w:rsid w:val="0037523A"/>
    <w:rsid w:val="003753DC"/>
    <w:rsid w:val="0037567F"/>
    <w:rsid w:val="0037616F"/>
    <w:rsid w:val="00376FA9"/>
    <w:rsid w:val="00377351"/>
    <w:rsid w:val="003778C1"/>
    <w:rsid w:val="00380758"/>
    <w:rsid w:val="003808C5"/>
    <w:rsid w:val="00380991"/>
    <w:rsid w:val="003809D0"/>
    <w:rsid w:val="00380F6D"/>
    <w:rsid w:val="00381804"/>
    <w:rsid w:val="00382830"/>
    <w:rsid w:val="0038288C"/>
    <w:rsid w:val="003836A5"/>
    <w:rsid w:val="00383750"/>
    <w:rsid w:val="00383CD4"/>
    <w:rsid w:val="00384130"/>
    <w:rsid w:val="0038466C"/>
    <w:rsid w:val="00384A61"/>
    <w:rsid w:val="00384C3D"/>
    <w:rsid w:val="00384E8E"/>
    <w:rsid w:val="00384FCC"/>
    <w:rsid w:val="003850C8"/>
    <w:rsid w:val="003852AE"/>
    <w:rsid w:val="00385547"/>
    <w:rsid w:val="003855B5"/>
    <w:rsid w:val="00385D34"/>
    <w:rsid w:val="003860D3"/>
    <w:rsid w:val="0038649E"/>
    <w:rsid w:val="0038651F"/>
    <w:rsid w:val="00386D9F"/>
    <w:rsid w:val="00386EB5"/>
    <w:rsid w:val="00387044"/>
    <w:rsid w:val="003900F4"/>
    <w:rsid w:val="0039071F"/>
    <w:rsid w:val="00390A2E"/>
    <w:rsid w:val="0039144D"/>
    <w:rsid w:val="00392133"/>
    <w:rsid w:val="003935D5"/>
    <w:rsid w:val="003938D4"/>
    <w:rsid w:val="00393EFD"/>
    <w:rsid w:val="003948FA"/>
    <w:rsid w:val="00394B20"/>
    <w:rsid w:val="003958B2"/>
    <w:rsid w:val="00395DD3"/>
    <w:rsid w:val="0039602A"/>
    <w:rsid w:val="00396830"/>
    <w:rsid w:val="00396D24"/>
    <w:rsid w:val="0039777A"/>
    <w:rsid w:val="003978A9"/>
    <w:rsid w:val="00397B39"/>
    <w:rsid w:val="003A0170"/>
    <w:rsid w:val="003A0F11"/>
    <w:rsid w:val="003A1903"/>
    <w:rsid w:val="003A1905"/>
    <w:rsid w:val="003A2645"/>
    <w:rsid w:val="003A29EC"/>
    <w:rsid w:val="003A2F35"/>
    <w:rsid w:val="003A3F3B"/>
    <w:rsid w:val="003A3FDF"/>
    <w:rsid w:val="003A4F32"/>
    <w:rsid w:val="003A5516"/>
    <w:rsid w:val="003A6530"/>
    <w:rsid w:val="003A68A8"/>
    <w:rsid w:val="003A6989"/>
    <w:rsid w:val="003A6CD4"/>
    <w:rsid w:val="003A6FF4"/>
    <w:rsid w:val="003A74D7"/>
    <w:rsid w:val="003B0043"/>
    <w:rsid w:val="003B0A35"/>
    <w:rsid w:val="003B13A2"/>
    <w:rsid w:val="003B1C6C"/>
    <w:rsid w:val="003B20C4"/>
    <w:rsid w:val="003B29F3"/>
    <w:rsid w:val="003B4290"/>
    <w:rsid w:val="003B4404"/>
    <w:rsid w:val="003B4A3E"/>
    <w:rsid w:val="003B4B56"/>
    <w:rsid w:val="003B4FF6"/>
    <w:rsid w:val="003B5448"/>
    <w:rsid w:val="003B56F2"/>
    <w:rsid w:val="003B5A49"/>
    <w:rsid w:val="003B5AC0"/>
    <w:rsid w:val="003B5BC4"/>
    <w:rsid w:val="003B5D08"/>
    <w:rsid w:val="003B652D"/>
    <w:rsid w:val="003B6B0C"/>
    <w:rsid w:val="003B6DE7"/>
    <w:rsid w:val="003B6EC3"/>
    <w:rsid w:val="003B77C0"/>
    <w:rsid w:val="003B7947"/>
    <w:rsid w:val="003B796C"/>
    <w:rsid w:val="003B7B3D"/>
    <w:rsid w:val="003C092D"/>
    <w:rsid w:val="003C146E"/>
    <w:rsid w:val="003C1D81"/>
    <w:rsid w:val="003C1EDF"/>
    <w:rsid w:val="003C27BA"/>
    <w:rsid w:val="003C2DB0"/>
    <w:rsid w:val="003C3756"/>
    <w:rsid w:val="003C376C"/>
    <w:rsid w:val="003C37D0"/>
    <w:rsid w:val="003C3AF1"/>
    <w:rsid w:val="003C5237"/>
    <w:rsid w:val="003C5B5E"/>
    <w:rsid w:val="003C62D4"/>
    <w:rsid w:val="003C732A"/>
    <w:rsid w:val="003C73A5"/>
    <w:rsid w:val="003C7605"/>
    <w:rsid w:val="003C7A60"/>
    <w:rsid w:val="003D03B7"/>
    <w:rsid w:val="003D08BC"/>
    <w:rsid w:val="003D0D6F"/>
    <w:rsid w:val="003D0E52"/>
    <w:rsid w:val="003D1C77"/>
    <w:rsid w:val="003D2DCA"/>
    <w:rsid w:val="003D3904"/>
    <w:rsid w:val="003D3937"/>
    <w:rsid w:val="003D4534"/>
    <w:rsid w:val="003D7842"/>
    <w:rsid w:val="003D7AEC"/>
    <w:rsid w:val="003E02C4"/>
    <w:rsid w:val="003E03B6"/>
    <w:rsid w:val="003E1025"/>
    <w:rsid w:val="003E1307"/>
    <w:rsid w:val="003E13B9"/>
    <w:rsid w:val="003E15CA"/>
    <w:rsid w:val="003E17D8"/>
    <w:rsid w:val="003E185D"/>
    <w:rsid w:val="003E1969"/>
    <w:rsid w:val="003E1AAE"/>
    <w:rsid w:val="003E1B52"/>
    <w:rsid w:val="003E2BA9"/>
    <w:rsid w:val="003E3B96"/>
    <w:rsid w:val="003E40E9"/>
    <w:rsid w:val="003E43C9"/>
    <w:rsid w:val="003E45A4"/>
    <w:rsid w:val="003E481B"/>
    <w:rsid w:val="003E4A71"/>
    <w:rsid w:val="003E4B1B"/>
    <w:rsid w:val="003E4C9D"/>
    <w:rsid w:val="003E4FE6"/>
    <w:rsid w:val="003E5512"/>
    <w:rsid w:val="003E572A"/>
    <w:rsid w:val="003E572F"/>
    <w:rsid w:val="003E5B02"/>
    <w:rsid w:val="003E618F"/>
    <w:rsid w:val="003E61A8"/>
    <w:rsid w:val="003E61C0"/>
    <w:rsid w:val="003E66B9"/>
    <w:rsid w:val="003E7D87"/>
    <w:rsid w:val="003F03D1"/>
    <w:rsid w:val="003F056C"/>
    <w:rsid w:val="003F0A0D"/>
    <w:rsid w:val="003F0D86"/>
    <w:rsid w:val="003F0F08"/>
    <w:rsid w:val="003F0F89"/>
    <w:rsid w:val="003F188D"/>
    <w:rsid w:val="003F1A94"/>
    <w:rsid w:val="003F216D"/>
    <w:rsid w:val="003F27CC"/>
    <w:rsid w:val="003F2B5F"/>
    <w:rsid w:val="003F3D81"/>
    <w:rsid w:val="003F5535"/>
    <w:rsid w:val="003F5C6E"/>
    <w:rsid w:val="003F5DF3"/>
    <w:rsid w:val="003F5ED8"/>
    <w:rsid w:val="003F680F"/>
    <w:rsid w:val="003F7004"/>
    <w:rsid w:val="003F7913"/>
    <w:rsid w:val="004015AA"/>
    <w:rsid w:val="00401840"/>
    <w:rsid w:val="00401C23"/>
    <w:rsid w:val="00401CB5"/>
    <w:rsid w:val="00402174"/>
    <w:rsid w:val="004024DD"/>
    <w:rsid w:val="004027D6"/>
    <w:rsid w:val="0040321C"/>
    <w:rsid w:val="004039DA"/>
    <w:rsid w:val="00403A9C"/>
    <w:rsid w:val="00403B6C"/>
    <w:rsid w:val="00403ED9"/>
    <w:rsid w:val="004056B0"/>
    <w:rsid w:val="00405784"/>
    <w:rsid w:val="00405BA6"/>
    <w:rsid w:val="004073E6"/>
    <w:rsid w:val="004076AA"/>
    <w:rsid w:val="00407749"/>
    <w:rsid w:val="004100D5"/>
    <w:rsid w:val="00410DFA"/>
    <w:rsid w:val="00411EC2"/>
    <w:rsid w:val="004125F3"/>
    <w:rsid w:val="00412857"/>
    <w:rsid w:val="00412EFF"/>
    <w:rsid w:val="0041326C"/>
    <w:rsid w:val="00413F81"/>
    <w:rsid w:val="00413FB9"/>
    <w:rsid w:val="00414379"/>
    <w:rsid w:val="00415391"/>
    <w:rsid w:val="004153A5"/>
    <w:rsid w:val="00415F30"/>
    <w:rsid w:val="004161CF"/>
    <w:rsid w:val="00416E0F"/>
    <w:rsid w:val="0041726C"/>
    <w:rsid w:val="00417EF6"/>
    <w:rsid w:val="0042143D"/>
    <w:rsid w:val="0042144C"/>
    <w:rsid w:val="004217AE"/>
    <w:rsid w:val="00421E07"/>
    <w:rsid w:val="0042275E"/>
    <w:rsid w:val="00422BBC"/>
    <w:rsid w:val="004235F3"/>
    <w:rsid w:val="0042375A"/>
    <w:rsid w:val="00423B64"/>
    <w:rsid w:val="004243A5"/>
    <w:rsid w:val="00424D02"/>
    <w:rsid w:val="0042500F"/>
    <w:rsid w:val="00425EBD"/>
    <w:rsid w:val="00425FA6"/>
    <w:rsid w:val="004260F3"/>
    <w:rsid w:val="004263F6"/>
    <w:rsid w:val="0042653C"/>
    <w:rsid w:val="004267B1"/>
    <w:rsid w:val="00426898"/>
    <w:rsid w:val="0042698C"/>
    <w:rsid w:val="00426EB6"/>
    <w:rsid w:val="00427EF4"/>
    <w:rsid w:val="00430055"/>
    <w:rsid w:val="00430225"/>
    <w:rsid w:val="0043040A"/>
    <w:rsid w:val="00430E92"/>
    <w:rsid w:val="0043142E"/>
    <w:rsid w:val="00431A1F"/>
    <w:rsid w:val="00431D70"/>
    <w:rsid w:val="0043200E"/>
    <w:rsid w:val="004327C8"/>
    <w:rsid w:val="00432A8E"/>
    <w:rsid w:val="00432D5A"/>
    <w:rsid w:val="00432DE7"/>
    <w:rsid w:val="00432F07"/>
    <w:rsid w:val="00435126"/>
    <w:rsid w:val="0043526F"/>
    <w:rsid w:val="00435BE3"/>
    <w:rsid w:val="00437678"/>
    <w:rsid w:val="00437BA1"/>
    <w:rsid w:val="00440974"/>
    <w:rsid w:val="00440C05"/>
    <w:rsid w:val="00441041"/>
    <w:rsid w:val="00441C8D"/>
    <w:rsid w:val="00441E0A"/>
    <w:rsid w:val="004420FB"/>
    <w:rsid w:val="00442191"/>
    <w:rsid w:val="00442613"/>
    <w:rsid w:val="0044275B"/>
    <w:rsid w:val="004438A8"/>
    <w:rsid w:val="00443A31"/>
    <w:rsid w:val="00443BD9"/>
    <w:rsid w:val="00444BC3"/>
    <w:rsid w:val="00444D77"/>
    <w:rsid w:val="004450FA"/>
    <w:rsid w:val="00445A9D"/>
    <w:rsid w:val="0044697B"/>
    <w:rsid w:val="00446FF8"/>
    <w:rsid w:val="00447BF9"/>
    <w:rsid w:val="00447C4B"/>
    <w:rsid w:val="0045122E"/>
    <w:rsid w:val="0045142E"/>
    <w:rsid w:val="00451873"/>
    <w:rsid w:val="00451E63"/>
    <w:rsid w:val="00452470"/>
    <w:rsid w:val="00452B7A"/>
    <w:rsid w:val="00453A51"/>
    <w:rsid w:val="00453C6C"/>
    <w:rsid w:val="0045415C"/>
    <w:rsid w:val="004546D6"/>
    <w:rsid w:val="00455195"/>
    <w:rsid w:val="0045528E"/>
    <w:rsid w:val="00456120"/>
    <w:rsid w:val="00456357"/>
    <w:rsid w:val="00456A34"/>
    <w:rsid w:val="00456AF7"/>
    <w:rsid w:val="00456E08"/>
    <w:rsid w:val="00457BCD"/>
    <w:rsid w:val="004612C9"/>
    <w:rsid w:val="004615FA"/>
    <w:rsid w:val="00461FE6"/>
    <w:rsid w:val="0046302B"/>
    <w:rsid w:val="00463A15"/>
    <w:rsid w:val="00463DF4"/>
    <w:rsid w:val="004643A8"/>
    <w:rsid w:val="0046471B"/>
    <w:rsid w:val="00464782"/>
    <w:rsid w:val="00465A34"/>
    <w:rsid w:val="00465DB9"/>
    <w:rsid w:val="00465F71"/>
    <w:rsid w:val="00466401"/>
    <w:rsid w:val="00466BAA"/>
    <w:rsid w:val="00466E3F"/>
    <w:rsid w:val="00467186"/>
    <w:rsid w:val="004671CD"/>
    <w:rsid w:val="004673AE"/>
    <w:rsid w:val="00467D33"/>
    <w:rsid w:val="00467E3E"/>
    <w:rsid w:val="00467FF8"/>
    <w:rsid w:val="0047021C"/>
    <w:rsid w:val="0047079C"/>
    <w:rsid w:val="00471143"/>
    <w:rsid w:val="004711DE"/>
    <w:rsid w:val="0047137F"/>
    <w:rsid w:val="00471C46"/>
    <w:rsid w:val="00471D61"/>
    <w:rsid w:val="00471FA2"/>
    <w:rsid w:val="0047287C"/>
    <w:rsid w:val="004734EA"/>
    <w:rsid w:val="00473689"/>
    <w:rsid w:val="004736AB"/>
    <w:rsid w:val="00473C2D"/>
    <w:rsid w:val="004745A4"/>
    <w:rsid w:val="00474DF3"/>
    <w:rsid w:val="004751A8"/>
    <w:rsid w:val="004753F5"/>
    <w:rsid w:val="00475520"/>
    <w:rsid w:val="004755D4"/>
    <w:rsid w:val="0047560C"/>
    <w:rsid w:val="00475CD3"/>
    <w:rsid w:val="0047615D"/>
    <w:rsid w:val="0047623B"/>
    <w:rsid w:val="00476B3A"/>
    <w:rsid w:val="00477197"/>
    <w:rsid w:val="00477706"/>
    <w:rsid w:val="00480065"/>
    <w:rsid w:val="004805B4"/>
    <w:rsid w:val="00480C09"/>
    <w:rsid w:val="00480D01"/>
    <w:rsid w:val="00480F32"/>
    <w:rsid w:val="00481B07"/>
    <w:rsid w:val="00482646"/>
    <w:rsid w:val="00482C66"/>
    <w:rsid w:val="00482EEA"/>
    <w:rsid w:val="00483363"/>
    <w:rsid w:val="00484264"/>
    <w:rsid w:val="00484535"/>
    <w:rsid w:val="004845AA"/>
    <w:rsid w:val="004855D3"/>
    <w:rsid w:val="00485B7E"/>
    <w:rsid w:val="00485E45"/>
    <w:rsid w:val="0048617F"/>
    <w:rsid w:val="00486F03"/>
    <w:rsid w:val="00487C39"/>
    <w:rsid w:val="00487CC0"/>
    <w:rsid w:val="0049022C"/>
    <w:rsid w:val="00492E56"/>
    <w:rsid w:val="00493948"/>
    <w:rsid w:val="004948B8"/>
    <w:rsid w:val="004949D3"/>
    <w:rsid w:val="00495329"/>
    <w:rsid w:val="00495554"/>
    <w:rsid w:val="004958C7"/>
    <w:rsid w:val="00495AA7"/>
    <w:rsid w:val="0049603F"/>
    <w:rsid w:val="004965E3"/>
    <w:rsid w:val="00496E78"/>
    <w:rsid w:val="004974DE"/>
    <w:rsid w:val="00497722"/>
    <w:rsid w:val="0049780F"/>
    <w:rsid w:val="004A0452"/>
    <w:rsid w:val="004A1087"/>
    <w:rsid w:val="004A1151"/>
    <w:rsid w:val="004A1D53"/>
    <w:rsid w:val="004A1DB8"/>
    <w:rsid w:val="004A22A4"/>
    <w:rsid w:val="004A307D"/>
    <w:rsid w:val="004A3E3D"/>
    <w:rsid w:val="004A4065"/>
    <w:rsid w:val="004A52D1"/>
    <w:rsid w:val="004B012B"/>
    <w:rsid w:val="004B1024"/>
    <w:rsid w:val="004B1075"/>
    <w:rsid w:val="004B2528"/>
    <w:rsid w:val="004B2E45"/>
    <w:rsid w:val="004B31F8"/>
    <w:rsid w:val="004B3581"/>
    <w:rsid w:val="004B37E9"/>
    <w:rsid w:val="004B39AB"/>
    <w:rsid w:val="004B3E21"/>
    <w:rsid w:val="004B40F5"/>
    <w:rsid w:val="004B42E5"/>
    <w:rsid w:val="004B47F3"/>
    <w:rsid w:val="004B4E85"/>
    <w:rsid w:val="004B5B6A"/>
    <w:rsid w:val="004B6C5C"/>
    <w:rsid w:val="004B72B2"/>
    <w:rsid w:val="004B72C0"/>
    <w:rsid w:val="004B7EB3"/>
    <w:rsid w:val="004B7FB9"/>
    <w:rsid w:val="004C0AD6"/>
    <w:rsid w:val="004C0D0E"/>
    <w:rsid w:val="004C0E3A"/>
    <w:rsid w:val="004C0F60"/>
    <w:rsid w:val="004C0FA9"/>
    <w:rsid w:val="004C27B5"/>
    <w:rsid w:val="004C2C54"/>
    <w:rsid w:val="004C47C9"/>
    <w:rsid w:val="004C4A36"/>
    <w:rsid w:val="004C4BD8"/>
    <w:rsid w:val="004C4EB5"/>
    <w:rsid w:val="004C551D"/>
    <w:rsid w:val="004C5C34"/>
    <w:rsid w:val="004C5F4C"/>
    <w:rsid w:val="004C68F1"/>
    <w:rsid w:val="004C6AA1"/>
    <w:rsid w:val="004C6FC2"/>
    <w:rsid w:val="004C7F5E"/>
    <w:rsid w:val="004D03A8"/>
    <w:rsid w:val="004D0A5B"/>
    <w:rsid w:val="004D15DC"/>
    <w:rsid w:val="004D1F21"/>
    <w:rsid w:val="004D24F0"/>
    <w:rsid w:val="004D2C14"/>
    <w:rsid w:val="004D3175"/>
    <w:rsid w:val="004D3C8B"/>
    <w:rsid w:val="004D3EEE"/>
    <w:rsid w:val="004D44BD"/>
    <w:rsid w:val="004D4BEB"/>
    <w:rsid w:val="004D53CF"/>
    <w:rsid w:val="004D55F3"/>
    <w:rsid w:val="004D5656"/>
    <w:rsid w:val="004D5803"/>
    <w:rsid w:val="004D7149"/>
    <w:rsid w:val="004D7D8A"/>
    <w:rsid w:val="004E01A8"/>
    <w:rsid w:val="004E05F2"/>
    <w:rsid w:val="004E0C19"/>
    <w:rsid w:val="004E0ECC"/>
    <w:rsid w:val="004E149C"/>
    <w:rsid w:val="004E1719"/>
    <w:rsid w:val="004E1C91"/>
    <w:rsid w:val="004E2067"/>
    <w:rsid w:val="004E23ED"/>
    <w:rsid w:val="004E2485"/>
    <w:rsid w:val="004E2561"/>
    <w:rsid w:val="004E2A75"/>
    <w:rsid w:val="004E2F8B"/>
    <w:rsid w:val="004E35C5"/>
    <w:rsid w:val="004E38D5"/>
    <w:rsid w:val="004E3A2B"/>
    <w:rsid w:val="004E3E76"/>
    <w:rsid w:val="004E5087"/>
    <w:rsid w:val="004E5674"/>
    <w:rsid w:val="004E58A7"/>
    <w:rsid w:val="004E5BA6"/>
    <w:rsid w:val="004E7BA7"/>
    <w:rsid w:val="004E7FFB"/>
    <w:rsid w:val="004F039F"/>
    <w:rsid w:val="004F0695"/>
    <w:rsid w:val="004F0A64"/>
    <w:rsid w:val="004F0BE7"/>
    <w:rsid w:val="004F0C74"/>
    <w:rsid w:val="004F102D"/>
    <w:rsid w:val="004F1575"/>
    <w:rsid w:val="004F1B1A"/>
    <w:rsid w:val="004F1ED0"/>
    <w:rsid w:val="004F20BF"/>
    <w:rsid w:val="004F291B"/>
    <w:rsid w:val="004F2A28"/>
    <w:rsid w:val="004F2CB9"/>
    <w:rsid w:val="004F3505"/>
    <w:rsid w:val="004F355D"/>
    <w:rsid w:val="004F37EC"/>
    <w:rsid w:val="004F3855"/>
    <w:rsid w:val="004F3ADB"/>
    <w:rsid w:val="004F4965"/>
    <w:rsid w:val="004F52EC"/>
    <w:rsid w:val="004F5BF1"/>
    <w:rsid w:val="004F5D84"/>
    <w:rsid w:val="004F615A"/>
    <w:rsid w:val="004F64BF"/>
    <w:rsid w:val="004F6771"/>
    <w:rsid w:val="004F6A7F"/>
    <w:rsid w:val="004F71BF"/>
    <w:rsid w:val="004F7262"/>
    <w:rsid w:val="004F7464"/>
    <w:rsid w:val="004F7D29"/>
    <w:rsid w:val="004F7DC0"/>
    <w:rsid w:val="004F7FA4"/>
    <w:rsid w:val="00500CD2"/>
    <w:rsid w:val="005012A5"/>
    <w:rsid w:val="0050144D"/>
    <w:rsid w:val="00501771"/>
    <w:rsid w:val="00501E80"/>
    <w:rsid w:val="0050268F"/>
    <w:rsid w:val="00502E02"/>
    <w:rsid w:val="005033B1"/>
    <w:rsid w:val="00503719"/>
    <w:rsid w:val="00503F70"/>
    <w:rsid w:val="00505744"/>
    <w:rsid w:val="0050585F"/>
    <w:rsid w:val="00505CEE"/>
    <w:rsid w:val="00506F89"/>
    <w:rsid w:val="0050768C"/>
    <w:rsid w:val="00507E6D"/>
    <w:rsid w:val="00507ECC"/>
    <w:rsid w:val="0051026F"/>
    <w:rsid w:val="00510457"/>
    <w:rsid w:val="005113E6"/>
    <w:rsid w:val="00511451"/>
    <w:rsid w:val="00511636"/>
    <w:rsid w:val="0051168D"/>
    <w:rsid w:val="0051226F"/>
    <w:rsid w:val="005126AA"/>
    <w:rsid w:val="00512965"/>
    <w:rsid w:val="00512B21"/>
    <w:rsid w:val="005133FE"/>
    <w:rsid w:val="00514393"/>
    <w:rsid w:val="00514B1D"/>
    <w:rsid w:val="00514BF2"/>
    <w:rsid w:val="00514DC7"/>
    <w:rsid w:val="00515B52"/>
    <w:rsid w:val="00517E7C"/>
    <w:rsid w:val="00517EAD"/>
    <w:rsid w:val="005211DE"/>
    <w:rsid w:val="005228FA"/>
    <w:rsid w:val="00522CC9"/>
    <w:rsid w:val="005230A1"/>
    <w:rsid w:val="0052386B"/>
    <w:rsid w:val="0052498D"/>
    <w:rsid w:val="005251EA"/>
    <w:rsid w:val="00525205"/>
    <w:rsid w:val="005258A0"/>
    <w:rsid w:val="0052698B"/>
    <w:rsid w:val="00526F44"/>
    <w:rsid w:val="00527032"/>
    <w:rsid w:val="005276AF"/>
    <w:rsid w:val="005277AA"/>
    <w:rsid w:val="00527AEB"/>
    <w:rsid w:val="00527D32"/>
    <w:rsid w:val="00530158"/>
    <w:rsid w:val="0053050E"/>
    <w:rsid w:val="0053079C"/>
    <w:rsid w:val="00531ACF"/>
    <w:rsid w:val="0053250A"/>
    <w:rsid w:val="005328FA"/>
    <w:rsid w:val="00532CD2"/>
    <w:rsid w:val="005332AC"/>
    <w:rsid w:val="005332D7"/>
    <w:rsid w:val="005334DB"/>
    <w:rsid w:val="0053365F"/>
    <w:rsid w:val="0053475A"/>
    <w:rsid w:val="005349DD"/>
    <w:rsid w:val="00535063"/>
    <w:rsid w:val="00535628"/>
    <w:rsid w:val="00535A4E"/>
    <w:rsid w:val="00535BCA"/>
    <w:rsid w:val="00536237"/>
    <w:rsid w:val="0053625C"/>
    <w:rsid w:val="005367BF"/>
    <w:rsid w:val="00536893"/>
    <w:rsid w:val="00536DB9"/>
    <w:rsid w:val="0053744C"/>
    <w:rsid w:val="005375F5"/>
    <w:rsid w:val="005408C6"/>
    <w:rsid w:val="00540CCB"/>
    <w:rsid w:val="0054170E"/>
    <w:rsid w:val="00541D07"/>
    <w:rsid w:val="005420DE"/>
    <w:rsid w:val="0054233F"/>
    <w:rsid w:val="005427FC"/>
    <w:rsid w:val="0054291F"/>
    <w:rsid w:val="00542ACF"/>
    <w:rsid w:val="00542C20"/>
    <w:rsid w:val="00542F70"/>
    <w:rsid w:val="00543163"/>
    <w:rsid w:val="00543502"/>
    <w:rsid w:val="00543688"/>
    <w:rsid w:val="005437AE"/>
    <w:rsid w:val="00543917"/>
    <w:rsid w:val="00543ADC"/>
    <w:rsid w:val="005444B1"/>
    <w:rsid w:val="0054468D"/>
    <w:rsid w:val="00545EC1"/>
    <w:rsid w:val="00545FFA"/>
    <w:rsid w:val="0054765C"/>
    <w:rsid w:val="00547F95"/>
    <w:rsid w:val="00550F7A"/>
    <w:rsid w:val="00553149"/>
    <w:rsid w:val="0055337C"/>
    <w:rsid w:val="005537E5"/>
    <w:rsid w:val="00553A95"/>
    <w:rsid w:val="00553E22"/>
    <w:rsid w:val="005542A6"/>
    <w:rsid w:val="005548AB"/>
    <w:rsid w:val="00554938"/>
    <w:rsid w:val="005549F6"/>
    <w:rsid w:val="00555211"/>
    <w:rsid w:val="005553A1"/>
    <w:rsid w:val="0055591F"/>
    <w:rsid w:val="005560B9"/>
    <w:rsid w:val="00556E42"/>
    <w:rsid w:val="0055713E"/>
    <w:rsid w:val="005572E2"/>
    <w:rsid w:val="0055778F"/>
    <w:rsid w:val="00560810"/>
    <w:rsid w:val="0056097D"/>
    <w:rsid w:val="00560A3D"/>
    <w:rsid w:val="005610C0"/>
    <w:rsid w:val="00561527"/>
    <w:rsid w:val="00561735"/>
    <w:rsid w:val="00561AAC"/>
    <w:rsid w:val="00562023"/>
    <w:rsid w:val="00562DE8"/>
    <w:rsid w:val="00563016"/>
    <w:rsid w:val="005634FB"/>
    <w:rsid w:val="00563E31"/>
    <w:rsid w:val="005648DD"/>
    <w:rsid w:val="0056591E"/>
    <w:rsid w:val="00566924"/>
    <w:rsid w:val="00566D74"/>
    <w:rsid w:val="00566FC0"/>
    <w:rsid w:val="00567BB7"/>
    <w:rsid w:val="005705C2"/>
    <w:rsid w:val="00570F61"/>
    <w:rsid w:val="00571118"/>
    <w:rsid w:val="0057163B"/>
    <w:rsid w:val="00571717"/>
    <w:rsid w:val="00571A8A"/>
    <w:rsid w:val="00571C15"/>
    <w:rsid w:val="00571D40"/>
    <w:rsid w:val="00572E23"/>
    <w:rsid w:val="00573D37"/>
    <w:rsid w:val="0057499B"/>
    <w:rsid w:val="005753F9"/>
    <w:rsid w:val="0057558B"/>
    <w:rsid w:val="005760A0"/>
    <w:rsid w:val="0057671F"/>
    <w:rsid w:val="00576991"/>
    <w:rsid w:val="00577680"/>
    <w:rsid w:val="00577D37"/>
    <w:rsid w:val="00580004"/>
    <w:rsid w:val="005814FC"/>
    <w:rsid w:val="00581570"/>
    <w:rsid w:val="00582A1E"/>
    <w:rsid w:val="00582CAC"/>
    <w:rsid w:val="0058302E"/>
    <w:rsid w:val="005833C2"/>
    <w:rsid w:val="005835CB"/>
    <w:rsid w:val="00583969"/>
    <w:rsid w:val="00583A52"/>
    <w:rsid w:val="00583FBB"/>
    <w:rsid w:val="005849FA"/>
    <w:rsid w:val="00584A8A"/>
    <w:rsid w:val="00584C47"/>
    <w:rsid w:val="00584D50"/>
    <w:rsid w:val="005855EC"/>
    <w:rsid w:val="005856FB"/>
    <w:rsid w:val="00585867"/>
    <w:rsid w:val="00585F06"/>
    <w:rsid w:val="0058683E"/>
    <w:rsid w:val="00586E31"/>
    <w:rsid w:val="00586E99"/>
    <w:rsid w:val="00587019"/>
    <w:rsid w:val="0058714C"/>
    <w:rsid w:val="00587301"/>
    <w:rsid w:val="0058756F"/>
    <w:rsid w:val="00587628"/>
    <w:rsid w:val="005879C7"/>
    <w:rsid w:val="00587AEE"/>
    <w:rsid w:val="005900B2"/>
    <w:rsid w:val="0059028F"/>
    <w:rsid w:val="00591037"/>
    <w:rsid w:val="005911C4"/>
    <w:rsid w:val="00591395"/>
    <w:rsid w:val="00592105"/>
    <w:rsid w:val="00592150"/>
    <w:rsid w:val="005921BC"/>
    <w:rsid w:val="005926C6"/>
    <w:rsid w:val="005928CB"/>
    <w:rsid w:val="00592995"/>
    <w:rsid w:val="005931A5"/>
    <w:rsid w:val="00593550"/>
    <w:rsid w:val="005937DE"/>
    <w:rsid w:val="00593BCD"/>
    <w:rsid w:val="00593EC4"/>
    <w:rsid w:val="00593F23"/>
    <w:rsid w:val="00593FF6"/>
    <w:rsid w:val="00594292"/>
    <w:rsid w:val="00594BE4"/>
    <w:rsid w:val="00594FFC"/>
    <w:rsid w:val="005950ED"/>
    <w:rsid w:val="00595FCA"/>
    <w:rsid w:val="005964B5"/>
    <w:rsid w:val="005967FF"/>
    <w:rsid w:val="00596BEC"/>
    <w:rsid w:val="00597097"/>
    <w:rsid w:val="00597399"/>
    <w:rsid w:val="005973FF"/>
    <w:rsid w:val="00597467"/>
    <w:rsid w:val="005A0152"/>
    <w:rsid w:val="005A27E5"/>
    <w:rsid w:val="005A2F13"/>
    <w:rsid w:val="005A33CB"/>
    <w:rsid w:val="005A34D3"/>
    <w:rsid w:val="005A36A3"/>
    <w:rsid w:val="005A4BBF"/>
    <w:rsid w:val="005A5B20"/>
    <w:rsid w:val="005A5D31"/>
    <w:rsid w:val="005A5D4E"/>
    <w:rsid w:val="005A5F1B"/>
    <w:rsid w:val="005A64AF"/>
    <w:rsid w:val="005A6C56"/>
    <w:rsid w:val="005A786E"/>
    <w:rsid w:val="005A7893"/>
    <w:rsid w:val="005A7F6B"/>
    <w:rsid w:val="005B07AA"/>
    <w:rsid w:val="005B09BC"/>
    <w:rsid w:val="005B0D6D"/>
    <w:rsid w:val="005B100B"/>
    <w:rsid w:val="005B17E7"/>
    <w:rsid w:val="005B26B4"/>
    <w:rsid w:val="005B2E1E"/>
    <w:rsid w:val="005B2FC4"/>
    <w:rsid w:val="005B30AB"/>
    <w:rsid w:val="005B348E"/>
    <w:rsid w:val="005B3505"/>
    <w:rsid w:val="005B38CC"/>
    <w:rsid w:val="005B39B8"/>
    <w:rsid w:val="005B3AEF"/>
    <w:rsid w:val="005B3B7A"/>
    <w:rsid w:val="005B3C94"/>
    <w:rsid w:val="005B45F2"/>
    <w:rsid w:val="005B4666"/>
    <w:rsid w:val="005B467D"/>
    <w:rsid w:val="005B468B"/>
    <w:rsid w:val="005B47E1"/>
    <w:rsid w:val="005B4822"/>
    <w:rsid w:val="005B4FA0"/>
    <w:rsid w:val="005B52ED"/>
    <w:rsid w:val="005B5CBA"/>
    <w:rsid w:val="005B6246"/>
    <w:rsid w:val="005B6252"/>
    <w:rsid w:val="005B6ACF"/>
    <w:rsid w:val="005B7051"/>
    <w:rsid w:val="005B733F"/>
    <w:rsid w:val="005B7763"/>
    <w:rsid w:val="005C0213"/>
    <w:rsid w:val="005C07A8"/>
    <w:rsid w:val="005C07C5"/>
    <w:rsid w:val="005C0962"/>
    <w:rsid w:val="005C0A4B"/>
    <w:rsid w:val="005C0EE1"/>
    <w:rsid w:val="005C23DE"/>
    <w:rsid w:val="005C2757"/>
    <w:rsid w:val="005C3930"/>
    <w:rsid w:val="005C3F1B"/>
    <w:rsid w:val="005C5080"/>
    <w:rsid w:val="005C543F"/>
    <w:rsid w:val="005C5815"/>
    <w:rsid w:val="005C5A90"/>
    <w:rsid w:val="005C5F16"/>
    <w:rsid w:val="005C6BCF"/>
    <w:rsid w:val="005C701E"/>
    <w:rsid w:val="005C7834"/>
    <w:rsid w:val="005C7B3C"/>
    <w:rsid w:val="005C7BDA"/>
    <w:rsid w:val="005D02AF"/>
    <w:rsid w:val="005D0442"/>
    <w:rsid w:val="005D04C8"/>
    <w:rsid w:val="005D0D61"/>
    <w:rsid w:val="005D19CC"/>
    <w:rsid w:val="005D1E23"/>
    <w:rsid w:val="005D227B"/>
    <w:rsid w:val="005D26B9"/>
    <w:rsid w:val="005D47E7"/>
    <w:rsid w:val="005D6049"/>
    <w:rsid w:val="005D6084"/>
    <w:rsid w:val="005D6114"/>
    <w:rsid w:val="005D6369"/>
    <w:rsid w:val="005D6A5A"/>
    <w:rsid w:val="005D72B5"/>
    <w:rsid w:val="005D776E"/>
    <w:rsid w:val="005E0C80"/>
    <w:rsid w:val="005E0FF9"/>
    <w:rsid w:val="005E1AC9"/>
    <w:rsid w:val="005E1CC5"/>
    <w:rsid w:val="005E25DD"/>
    <w:rsid w:val="005E2A40"/>
    <w:rsid w:val="005E33B7"/>
    <w:rsid w:val="005E359D"/>
    <w:rsid w:val="005E365C"/>
    <w:rsid w:val="005E3BB2"/>
    <w:rsid w:val="005E3E05"/>
    <w:rsid w:val="005E4365"/>
    <w:rsid w:val="005E5372"/>
    <w:rsid w:val="005E538B"/>
    <w:rsid w:val="005E5734"/>
    <w:rsid w:val="005E57F7"/>
    <w:rsid w:val="005E5FD5"/>
    <w:rsid w:val="005E7599"/>
    <w:rsid w:val="005E7793"/>
    <w:rsid w:val="005E79BA"/>
    <w:rsid w:val="005E7C0A"/>
    <w:rsid w:val="005F031A"/>
    <w:rsid w:val="005F03CB"/>
    <w:rsid w:val="005F0ACB"/>
    <w:rsid w:val="005F0DDD"/>
    <w:rsid w:val="005F10E3"/>
    <w:rsid w:val="005F1B01"/>
    <w:rsid w:val="005F1FA9"/>
    <w:rsid w:val="005F2854"/>
    <w:rsid w:val="005F30BA"/>
    <w:rsid w:val="005F31AB"/>
    <w:rsid w:val="005F3C43"/>
    <w:rsid w:val="005F45FE"/>
    <w:rsid w:val="005F5141"/>
    <w:rsid w:val="005F519A"/>
    <w:rsid w:val="005F584C"/>
    <w:rsid w:val="005F5DB7"/>
    <w:rsid w:val="005F5E36"/>
    <w:rsid w:val="005F622F"/>
    <w:rsid w:val="005F6E35"/>
    <w:rsid w:val="00600509"/>
    <w:rsid w:val="006007DF"/>
    <w:rsid w:val="00600E65"/>
    <w:rsid w:val="006011E6"/>
    <w:rsid w:val="006019C8"/>
    <w:rsid w:val="00601EA0"/>
    <w:rsid w:val="00602914"/>
    <w:rsid w:val="00602C27"/>
    <w:rsid w:val="0060310B"/>
    <w:rsid w:val="006033B5"/>
    <w:rsid w:val="00603FC4"/>
    <w:rsid w:val="00603FEB"/>
    <w:rsid w:val="00604566"/>
    <w:rsid w:val="00604ECB"/>
    <w:rsid w:val="00604EE8"/>
    <w:rsid w:val="006055AE"/>
    <w:rsid w:val="00605E0F"/>
    <w:rsid w:val="00606243"/>
    <w:rsid w:val="006062EB"/>
    <w:rsid w:val="00606558"/>
    <w:rsid w:val="00607F82"/>
    <w:rsid w:val="006104CA"/>
    <w:rsid w:val="00610667"/>
    <w:rsid w:val="00610847"/>
    <w:rsid w:val="00610988"/>
    <w:rsid w:val="00610E47"/>
    <w:rsid w:val="00610F80"/>
    <w:rsid w:val="00611186"/>
    <w:rsid w:val="00611826"/>
    <w:rsid w:val="00611AF1"/>
    <w:rsid w:val="00611BC6"/>
    <w:rsid w:val="00611F37"/>
    <w:rsid w:val="006121F7"/>
    <w:rsid w:val="0061226B"/>
    <w:rsid w:val="006122B2"/>
    <w:rsid w:val="0061254C"/>
    <w:rsid w:val="00612617"/>
    <w:rsid w:val="00612C26"/>
    <w:rsid w:val="00612FC3"/>
    <w:rsid w:val="006133AF"/>
    <w:rsid w:val="0061341D"/>
    <w:rsid w:val="006142C8"/>
    <w:rsid w:val="006144D9"/>
    <w:rsid w:val="006149C1"/>
    <w:rsid w:val="00614A47"/>
    <w:rsid w:val="00614DEE"/>
    <w:rsid w:val="006150F8"/>
    <w:rsid w:val="006160D5"/>
    <w:rsid w:val="00616BC5"/>
    <w:rsid w:val="006177E3"/>
    <w:rsid w:val="00617865"/>
    <w:rsid w:val="00617B20"/>
    <w:rsid w:val="00617CF2"/>
    <w:rsid w:val="00617D02"/>
    <w:rsid w:val="00617DF1"/>
    <w:rsid w:val="0062039B"/>
    <w:rsid w:val="0062138D"/>
    <w:rsid w:val="00622049"/>
    <w:rsid w:val="00622A4D"/>
    <w:rsid w:val="00623063"/>
    <w:rsid w:val="00623593"/>
    <w:rsid w:val="0062360D"/>
    <w:rsid w:val="00623825"/>
    <w:rsid w:val="00623B33"/>
    <w:rsid w:val="00623B49"/>
    <w:rsid w:val="0062491D"/>
    <w:rsid w:val="00624ECC"/>
    <w:rsid w:val="00624FBE"/>
    <w:rsid w:val="006250DF"/>
    <w:rsid w:val="00625CA0"/>
    <w:rsid w:val="0062688D"/>
    <w:rsid w:val="0062733C"/>
    <w:rsid w:val="00627841"/>
    <w:rsid w:val="00627869"/>
    <w:rsid w:val="00630114"/>
    <w:rsid w:val="00630186"/>
    <w:rsid w:val="00630BDA"/>
    <w:rsid w:val="0063141B"/>
    <w:rsid w:val="006315E8"/>
    <w:rsid w:val="00631C5C"/>
    <w:rsid w:val="00631E6F"/>
    <w:rsid w:val="006325D7"/>
    <w:rsid w:val="006326D9"/>
    <w:rsid w:val="00632710"/>
    <w:rsid w:val="00632857"/>
    <w:rsid w:val="00632A7D"/>
    <w:rsid w:val="00633C5E"/>
    <w:rsid w:val="00633D52"/>
    <w:rsid w:val="00634895"/>
    <w:rsid w:val="0063493E"/>
    <w:rsid w:val="0063510B"/>
    <w:rsid w:val="006359AB"/>
    <w:rsid w:val="00635D33"/>
    <w:rsid w:val="0063607E"/>
    <w:rsid w:val="00636F08"/>
    <w:rsid w:val="006371CB"/>
    <w:rsid w:val="0063723E"/>
    <w:rsid w:val="0063723F"/>
    <w:rsid w:val="006376E5"/>
    <w:rsid w:val="0063771B"/>
    <w:rsid w:val="00640228"/>
    <w:rsid w:val="006402BA"/>
    <w:rsid w:val="00640936"/>
    <w:rsid w:val="00641C27"/>
    <w:rsid w:val="00641F1F"/>
    <w:rsid w:val="00642328"/>
    <w:rsid w:val="0064261A"/>
    <w:rsid w:val="00643258"/>
    <w:rsid w:val="00644716"/>
    <w:rsid w:val="00644C8A"/>
    <w:rsid w:val="0064613A"/>
    <w:rsid w:val="00646457"/>
    <w:rsid w:val="0064676D"/>
    <w:rsid w:val="00646D14"/>
    <w:rsid w:val="00647270"/>
    <w:rsid w:val="0064757F"/>
    <w:rsid w:val="006501C4"/>
    <w:rsid w:val="00650DF6"/>
    <w:rsid w:val="00651756"/>
    <w:rsid w:val="0065222B"/>
    <w:rsid w:val="00652550"/>
    <w:rsid w:val="00652927"/>
    <w:rsid w:val="00653521"/>
    <w:rsid w:val="006536C8"/>
    <w:rsid w:val="006544FA"/>
    <w:rsid w:val="00654CC0"/>
    <w:rsid w:val="00654CD0"/>
    <w:rsid w:val="00654D60"/>
    <w:rsid w:val="0065525A"/>
    <w:rsid w:val="00655458"/>
    <w:rsid w:val="00655AE8"/>
    <w:rsid w:val="006570CA"/>
    <w:rsid w:val="006575DA"/>
    <w:rsid w:val="00657BEE"/>
    <w:rsid w:val="00657EC2"/>
    <w:rsid w:val="00660059"/>
    <w:rsid w:val="006603C6"/>
    <w:rsid w:val="00660451"/>
    <w:rsid w:val="006605FA"/>
    <w:rsid w:val="00661276"/>
    <w:rsid w:val="0066178E"/>
    <w:rsid w:val="00661CD5"/>
    <w:rsid w:val="00662304"/>
    <w:rsid w:val="00662477"/>
    <w:rsid w:val="006635E9"/>
    <w:rsid w:val="00663908"/>
    <w:rsid w:val="00664BD5"/>
    <w:rsid w:val="006651D2"/>
    <w:rsid w:val="00665310"/>
    <w:rsid w:val="00666192"/>
    <w:rsid w:val="00666CB0"/>
    <w:rsid w:val="00667321"/>
    <w:rsid w:val="00667D5E"/>
    <w:rsid w:val="0067020F"/>
    <w:rsid w:val="00671478"/>
    <w:rsid w:val="00672050"/>
    <w:rsid w:val="0067299E"/>
    <w:rsid w:val="00673429"/>
    <w:rsid w:val="00673B45"/>
    <w:rsid w:val="0067449C"/>
    <w:rsid w:val="00674C9B"/>
    <w:rsid w:val="00675849"/>
    <w:rsid w:val="00675EE6"/>
    <w:rsid w:val="00675FAE"/>
    <w:rsid w:val="00675FEE"/>
    <w:rsid w:val="00676A1D"/>
    <w:rsid w:val="00680291"/>
    <w:rsid w:val="006802C2"/>
    <w:rsid w:val="006803E0"/>
    <w:rsid w:val="0068111B"/>
    <w:rsid w:val="00682638"/>
    <w:rsid w:val="00682F84"/>
    <w:rsid w:val="006832AD"/>
    <w:rsid w:val="0068527E"/>
    <w:rsid w:val="0068564C"/>
    <w:rsid w:val="00685858"/>
    <w:rsid w:val="00685FF4"/>
    <w:rsid w:val="006868BB"/>
    <w:rsid w:val="006869EC"/>
    <w:rsid w:val="00686BDE"/>
    <w:rsid w:val="00686CB6"/>
    <w:rsid w:val="00687800"/>
    <w:rsid w:val="00687C2E"/>
    <w:rsid w:val="0069011F"/>
    <w:rsid w:val="006902D4"/>
    <w:rsid w:val="00690548"/>
    <w:rsid w:val="00690906"/>
    <w:rsid w:val="00690BBC"/>
    <w:rsid w:val="00690C96"/>
    <w:rsid w:val="00691382"/>
    <w:rsid w:val="0069140D"/>
    <w:rsid w:val="00692420"/>
    <w:rsid w:val="006924F0"/>
    <w:rsid w:val="00693122"/>
    <w:rsid w:val="006932D1"/>
    <w:rsid w:val="00693827"/>
    <w:rsid w:val="00693BA9"/>
    <w:rsid w:val="00693CBD"/>
    <w:rsid w:val="00693E07"/>
    <w:rsid w:val="00694065"/>
    <w:rsid w:val="0069517F"/>
    <w:rsid w:val="0069532A"/>
    <w:rsid w:val="00695352"/>
    <w:rsid w:val="00695DC3"/>
    <w:rsid w:val="0069671A"/>
    <w:rsid w:val="00696A1B"/>
    <w:rsid w:val="006972EA"/>
    <w:rsid w:val="006976A8"/>
    <w:rsid w:val="006A036B"/>
    <w:rsid w:val="006A066D"/>
    <w:rsid w:val="006A081A"/>
    <w:rsid w:val="006A09FC"/>
    <w:rsid w:val="006A141F"/>
    <w:rsid w:val="006A1692"/>
    <w:rsid w:val="006A18A2"/>
    <w:rsid w:val="006A1967"/>
    <w:rsid w:val="006A23CB"/>
    <w:rsid w:val="006A2B6D"/>
    <w:rsid w:val="006A2EDC"/>
    <w:rsid w:val="006A2FAD"/>
    <w:rsid w:val="006A36F4"/>
    <w:rsid w:val="006A3989"/>
    <w:rsid w:val="006A42C7"/>
    <w:rsid w:val="006A4646"/>
    <w:rsid w:val="006A5173"/>
    <w:rsid w:val="006A5D3E"/>
    <w:rsid w:val="006A6180"/>
    <w:rsid w:val="006A64BF"/>
    <w:rsid w:val="006A663D"/>
    <w:rsid w:val="006A6918"/>
    <w:rsid w:val="006A70AF"/>
    <w:rsid w:val="006A73F5"/>
    <w:rsid w:val="006A790C"/>
    <w:rsid w:val="006A7974"/>
    <w:rsid w:val="006B0015"/>
    <w:rsid w:val="006B0099"/>
    <w:rsid w:val="006B0581"/>
    <w:rsid w:val="006B1489"/>
    <w:rsid w:val="006B1492"/>
    <w:rsid w:val="006B32FE"/>
    <w:rsid w:val="006B3D0B"/>
    <w:rsid w:val="006B41BC"/>
    <w:rsid w:val="006B41DF"/>
    <w:rsid w:val="006B421A"/>
    <w:rsid w:val="006B457F"/>
    <w:rsid w:val="006B4C99"/>
    <w:rsid w:val="006B4E49"/>
    <w:rsid w:val="006B57CF"/>
    <w:rsid w:val="006B653B"/>
    <w:rsid w:val="006B6591"/>
    <w:rsid w:val="006B6628"/>
    <w:rsid w:val="006B6BD1"/>
    <w:rsid w:val="006B6E02"/>
    <w:rsid w:val="006B77A2"/>
    <w:rsid w:val="006C0C0D"/>
    <w:rsid w:val="006C0C63"/>
    <w:rsid w:val="006C12C8"/>
    <w:rsid w:val="006C1591"/>
    <w:rsid w:val="006C1754"/>
    <w:rsid w:val="006C2865"/>
    <w:rsid w:val="006C2A06"/>
    <w:rsid w:val="006C2B92"/>
    <w:rsid w:val="006C3350"/>
    <w:rsid w:val="006C3647"/>
    <w:rsid w:val="006C3746"/>
    <w:rsid w:val="006C3B42"/>
    <w:rsid w:val="006C3F19"/>
    <w:rsid w:val="006C4587"/>
    <w:rsid w:val="006C481E"/>
    <w:rsid w:val="006C48F4"/>
    <w:rsid w:val="006C4A32"/>
    <w:rsid w:val="006C4E4D"/>
    <w:rsid w:val="006C5F33"/>
    <w:rsid w:val="006C64B2"/>
    <w:rsid w:val="006C6F6F"/>
    <w:rsid w:val="006C7022"/>
    <w:rsid w:val="006C71E3"/>
    <w:rsid w:val="006C7509"/>
    <w:rsid w:val="006C786B"/>
    <w:rsid w:val="006C7A11"/>
    <w:rsid w:val="006D02E3"/>
    <w:rsid w:val="006D03E3"/>
    <w:rsid w:val="006D04E5"/>
    <w:rsid w:val="006D0501"/>
    <w:rsid w:val="006D06F0"/>
    <w:rsid w:val="006D150C"/>
    <w:rsid w:val="006D171F"/>
    <w:rsid w:val="006D1B4A"/>
    <w:rsid w:val="006D1BB2"/>
    <w:rsid w:val="006D1DB5"/>
    <w:rsid w:val="006D1DC5"/>
    <w:rsid w:val="006D2124"/>
    <w:rsid w:val="006D3CEC"/>
    <w:rsid w:val="006D3CF9"/>
    <w:rsid w:val="006D42FE"/>
    <w:rsid w:val="006D4D82"/>
    <w:rsid w:val="006D4E3A"/>
    <w:rsid w:val="006D5079"/>
    <w:rsid w:val="006D5D38"/>
    <w:rsid w:val="006D5F59"/>
    <w:rsid w:val="006D6545"/>
    <w:rsid w:val="006D6852"/>
    <w:rsid w:val="006D77AE"/>
    <w:rsid w:val="006D7E94"/>
    <w:rsid w:val="006E0256"/>
    <w:rsid w:val="006E0728"/>
    <w:rsid w:val="006E089E"/>
    <w:rsid w:val="006E08C1"/>
    <w:rsid w:val="006E0E89"/>
    <w:rsid w:val="006E1160"/>
    <w:rsid w:val="006E1A0D"/>
    <w:rsid w:val="006E2090"/>
    <w:rsid w:val="006E299E"/>
    <w:rsid w:val="006E2A8F"/>
    <w:rsid w:val="006E2F82"/>
    <w:rsid w:val="006E33F9"/>
    <w:rsid w:val="006E3555"/>
    <w:rsid w:val="006E3BFA"/>
    <w:rsid w:val="006E3DB2"/>
    <w:rsid w:val="006E3E59"/>
    <w:rsid w:val="006E446E"/>
    <w:rsid w:val="006E45CE"/>
    <w:rsid w:val="006E4C6D"/>
    <w:rsid w:val="006E61D4"/>
    <w:rsid w:val="006E68D5"/>
    <w:rsid w:val="006E69D1"/>
    <w:rsid w:val="006E6AE7"/>
    <w:rsid w:val="006E72C7"/>
    <w:rsid w:val="006E7C85"/>
    <w:rsid w:val="006F0091"/>
    <w:rsid w:val="006F00C0"/>
    <w:rsid w:val="006F0342"/>
    <w:rsid w:val="006F0D4E"/>
    <w:rsid w:val="006F1ADF"/>
    <w:rsid w:val="006F2465"/>
    <w:rsid w:val="006F2751"/>
    <w:rsid w:val="006F2B3E"/>
    <w:rsid w:val="006F2F1C"/>
    <w:rsid w:val="006F2F56"/>
    <w:rsid w:val="006F3267"/>
    <w:rsid w:val="006F37AD"/>
    <w:rsid w:val="006F3B8E"/>
    <w:rsid w:val="006F3BFD"/>
    <w:rsid w:val="006F3F77"/>
    <w:rsid w:val="006F4061"/>
    <w:rsid w:val="006F4889"/>
    <w:rsid w:val="006F4B2F"/>
    <w:rsid w:val="006F5CD1"/>
    <w:rsid w:val="006F7079"/>
    <w:rsid w:val="006F768E"/>
    <w:rsid w:val="007010AA"/>
    <w:rsid w:val="007010EE"/>
    <w:rsid w:val="00701316"/>
    <w:rsid w:val="007014AA"/>
    <w:rsid w:val="00701532"/>
    <w:rsid w:val="007031D2"/>
    <w:rsid w:val="007032AA"/>
    <w:rsid w:val="0070371D"/>
    <w:rsid w:val="00704166"/>
    <w:rsid w:val="0070447D"/>
    <w:rsid w:val="00704A5E"/>
    <w:rsid w:val="007051CC"/>
    <w:rsid w:val="007056B1"/>
    <w:rsid w:val="007060AD"/>
    <w:rsid w:val="007066BA"/>
    <w:rsid w:val="00706914"/>
    <w:rsid w:val="00706B79"/>
    <w:rsid w:val="00707690"/>
    <w:rsid w:val="0070789A"/>
    <w:rsid w:val="00707C99"/>
    <w:rsid w:val="00707CC6"/>
    <w:rsid w:val="007100CA"/>
    <w:rsid w:val="007101E2"/>
    <w:rsid w:val="007105A0"/>
    <w:rsid w:val="0071123F"/>
    <w:rsid w:val="007117C9"/>
    <w:rsid w:val="00711CF7"/>
    <w:rsid w:val="00712572"/>
    <w:rsid w:val="00712B62"/>
    <w:rsid w:val="00712E8E"/>
    <w:rsid w:val="00713A2F"/>
    <w:rsid w:val="00714CCE"/>
    <w:rsid w:val="00714F57"/>
    <w:rsid w:val="00715334"/>
    <w:rsid w:val="007155A6"/>
    <w:rsid w:val="00715B57"/>
    <w:rsid w:val="00716184"/>
    <w:rsid w:val="007161BC"/>
    <w:rsid w:val="00716222"/>
    <w:rsid w:val="0071675A"/>
    <w:rsid w:val="007168FD"/>
    <w:rsid w:val="0071799D"/>
    <w:rsid w:val="00717A18"/>
    <w:rsid w:val="00717E4F"/>
    <w:rsid w:val="00720495"/>
    <w:rsid w:val="00720B03"/>
    <w:rsid w:val="00721155"/>
    <w:rsid w:val="00721948"/>
    <w:rsid w:val="00721C5B"/>
    <w:rsid w:val="00721E38"/>
    <w:rsid w:val="00721F68"/>
    <w:rsid w:val="00722029"/>
    <w:rsid w:val="0072215B"/>
    <w:rsid w:val="00722374"/>
    <w:rsid w:val="007224AC"/>
    <w:rsid w:val="007226C0"/>
    <w:rsid w:val="00722AAD"/>
    <w:rsid w:val="0072347D"/>
    <w:rsid w:val="007235D0"/>
    <w:rsid w:val="00723D42"/>
    <w:rsid w:val="0072455B"/>
    <w:rsid w:val="0072492D"/>
    <w:rsid w:val="0072497C"/>
    <w:rsid w:val="00724ACC"/>
    <w:rsid w:val="00724CBC"/>
    <w:rsid w:val="00725165"/>
    <w:rsid w:val="007251D4"/>
    <w:rsid w:val="0072581F"/>
    <w:rsid w:val="0073073A"/>
    <w:rsid w:val="00730F0F"/>
    <w:rsid w:val="00731566"/>
    <w:rsid w:val="00731D57"/>
    <w:rsid w:val="00731D75"/>
    <w:rsid w:val="00731FD3"/>
    <w:rsid w:val="0073271A"/>
    <w:rsid w:val="00732984"/>
    <w:rsid w:val="007329DF"/>
    <w:rsid w:val="00732E2D"/>
    <w:rsid w:val="00733754"/>
    <w:rsid w:val="00734474"/>
    <w:rsid w:val="0073452C"/>
    <w:rsid w:val="00734A10"/>
    <w:rsid w:val="00734FB8"/>
    <w:rsid w:val="0073517D"/>
    <w:rsid w:val="007353B1"/>
    <w:rsid w:val="00736EAA"/>
    <w:rsid w:val="007376A9"/>
    <w:rsid w:val="00737D30"/>
    <w:rsid w:val="00742020"/>
    <w:rsid w:val="00742465"/>
    <w:rsid w:val="007427C4"/>
    <w:rsid w:val="00742A9B"/>
    <w:rsid w:val="00742DDD"/>
    <w:rsid w:val="0074318C"/>
    <w:rsid w:val="00744D1A"/>
    <w:rsid w:val="00745050"/>
    <w:rsid w:val="007453FD"/>
    <w:rsid w:val="00745AAA"/>
    <w:rsid w:val="00745DED"/>
    <w:rsid w:val="00745F45"/>
    <w:rsid w:val="007460AF"/>
    <w:rsid w:val="0074621A"/>
    <w:rsid w:val="007464AC"/>
    <w:rsid w:val="007464C5"/>
    <w:rsid w:val="0074674F"/>
    <w:rsid w:val="00746AF1"/>
    <w:rsid w:val="0074725E"/>
    <w:rsid w:val="0074730D"/>
    <w:rsid w:val="007476B4"/>
    <w:rsid w:val="007510EE"/>
    <w:rsid w:val="00751542"/>
    <w:rsid w:val="00751E0F"/>
    <w:rsid w:val="0075204F"/>
    <w:rsid w:val="00752122"/>
    <w:rsid w:val="007538F2"/>
    <w:rsid w:val="00754221"/>
    <w:rsid w:val="00754548"/>
    <w:rsid w:val="007546EF"/>
    <w:rsid w:val="00754A01"/>
    <w:rsid w:val="007557EB"/>
    <w:rsid w:val="0075615E"/>
    <w:rsid w:val="00756AF8"/>
    <w:rsid w:val="007570B4"/>
    <w:rsid w:val="007571BE"/>
    <w:rsid w:val="00757878"/>
    <w:rsid w:val="00757A84"/>
    <w:rsid w:val="00760607"/>
    <w:rsid w:val="0076080A"/>
    <w:rsid w:val="00760A07"/>
    <w:rsid w:val="007614C7"/>
    <w:rsid w:val="00761BCB"/>
    <w:rsid w:val="0076210F"/>
    <w:rsid w:val="007623C3"/>
    <w:rsid w:val="0076250C"/>
    <w:rsid w:val="0076266A"/>
    <w:rsid w:val="00762970"/>
    <w:rsid w:val="007629EE"/>
    <w:rsid w:val="00762AC6"/>
    <w:rsid w:val="00762F31"/>
    <w:rsid w:val="007635CA"/>
    <w:rsid w:val="007639F7"/>
    <w:rsid w:val="00763FF7"/>
    <w:rsid w:val="007643A7"/>
    <w:rsid w:val="00764512"/>
    <w:rsid w:val="00764591"/>
    <w:rsid w:val="0076460E"/>
    <w:rsid w:val="00764AA4"/>
    <w:rsid w:val="00764AC1"/>
    <w:rsid w:val="00765A57"/>
    <w:rsid w:val="00765E24"/>
    <w:rsid w:val="00765FBC"/>
    <w:rsid w:val="00766765"/>
    <w:rsid w:val="00766ADD"/>
    <w:rsid w:val="00766E19"/>
    <w:rsid w:val="00767D5A"/>
    <w:rsid w:val="0077003C"/>
    <w:rsid w:val="007701C3"/>
    <w:rsid w:val="007715F6"/>
    <w:rsid w:val="00771ED7"/>
    <w:rsid w:val="00772C4D"/>
    <w:rsid w:val="0077300B"/>
    <w:rsid w:val="00773B3E"/>
    <w:rsid w:val="00775169"/>
    <w:rsid w:val="007751AF"/>
    <w:rsid w:val="007760CF"/>
    <w:rsid w:val="00776794"/>
    <w:rsid w:val="007768C1"/>
    <w:rsid w:val="00777567"/>
    <w:rsid w:val="007775A0"/>
    <w:rsid w:val="00777692"/>
    <w:rsid w:val="00777714"/>
    <w:rsid w:val="007778A2"/>
    <w:rsid w:val="007803C9"/>
    <w:rsid w:val="00781553"/>
    <w:rsid w:val="007818B6"/>
    <w:rsid w:val="007819FD"/>
    <w:rsid w:val="00782927"/>
    <w:rsid w:val="00782F5C"/>
    <w:rsid w:val="007832C5"/>
    <w:rsid w:val="00783BC0"/>
    <w:rsid w:val="00783C32"/>
    <w:rsid w:val="00784060"/>
    <w:rsid w:val="0078411D"/>
    <w:rsid w:val="00784339"/>
    <w:rsid w:val="007849F3"/>
    <w:rsid w:val="00784FD0"/>
    <w:rsid w:val="00785834"/>
    <w:rsid w:val="00785855"/>
    <w:rsid w:val="0078585A"/>
    <w:rsid w:val="00785C00"/>
    <w:rsid w:val="00786BEF"/>
    <w:rsid w:val="00786DEC"/>
    <w:rsid w:val="0078731D"/>
    <w:rsid w:val="0079049A"/>
    <w:rsid w:val="007909A8"/>
    <w:rsid w:val="007911F5"/>
    <w:rsid w:val="00791276"/>
    <w:rsid w:val="00791DA9"/>
    <w:rsid w:val="007920C0"/>
    <w:rsid w:val="00792368"/>
    <w:rsid w:val="0079272A"/>
    <w:rsid w:val="007927C8"/>
    <w:rsid w:val="007928D5"/>
    <w:rsid w:val="007932B3"/>
    <w:rsid w:val="007933E0"/>
    <w:rsid w:val="00793C0B"/>
    <w:rsid w:val="00793E6C"/>
    <w:rsid w:val="007951F6"/>
    <w:rsid w:val="00795225"/>
    <w:rsid w:val="00795613"/>
    <w:rsid w:val="007964CD"/>
    <w:rsid w:val="00796983"/>
    <w:rsid w:val="007969D2"/>
    <w:rsid w:val="007975D9"/>
    <w:rsid w:val="007A0800"/>
    <w:rsid w:val="007A0C59"/>
    <w:rsid w:val="007A17A4"/>
    <w:rsid w:val="007A2400"/>
    <w:rsid w:val="007A3C86"/>
    <w:rsid w:val="007A3FEA"/>
    <w:rsid w:val="007A434D"/>
    <w:rsid w:val="007A48A2"/>
    <w:rsid w:val="007A516A"/>
    <w:rsid w:val="007A57CE"/>
    <w:rsid w:val="007A5841"/>
    <w:rsid w:val="007A593A"/>
    <w:rsid w:val="007A65C8"/>
    <w:rsid w:val="007A6BD0"/>
    <w:rsid w:val="007A7061"/>
    <w:rsid w:val="007A773B"/>
    <w:rsid w:val="007A7CD8"/>
    <w:rsid w:val="007A7F55"/>
    <w:rsid w:val="007B0C55"/>
    <w:rsid w:val="007B0FB4"/>
    <w:rsid w:val="007B12A7"/>
    <w:rsid w:val="007B1FD9"/>
    <w:rsid w:val="007B234B"/>
    <w:rsid w:val="007B25A6"/>
    <w:rsid w:val="007B369D"/>
    <w:rsid w:val="007B36F2"/>
    <w:rsid w:val="007B4A6B"/>
    <w:rsid w:val="007B4ADD"/>
    <w:rsid w:val="007B4B13"/>
    <w:rsid w:val="007B5835"/>
    <w:rsid w:val="007B6757"/>
    <w:rsid w:val="007B6884"/>
    <w:rsid w:val="007B73A2"/>
    <w:rsid w:val="007B740D"/>
    <w:rsid w:val="007B741C"/>
    <w:rsid w:val="007B762D"/>
    <w:rsid w:val="007C0309"/>
    <w:rsid w:val="007C0496"/>
    <w:rsid w:val="007C0AC7"/>
    <w:rsid w:val="007C3D69"/>
    <w:rsid w:val="007C3E6D"/>
    <w:rsid w:val="007C42B5"/>
    <w:rsid w:val="007C45ED"/>
    <w:rsid w:val="007C4824"/>
    <w:rsid w:val="007C527D"/>
    <w:rsid w:val="007C5418"/>
    <w:rsid w:val="007C5608"/>
    <w:rsid w:val="007C569F"/>
    <w:rsid w:val="007C6195"/>
    <w:rsid w:val="007C62A7"/>
    <w:rsid w:val="007C6BDB"/>
    <w:rsid w:val="007C6F8C"/>
    <w:rsid w:val="007C72BC"/>
    <w:rsid w:val="007C7773"/>
    <w:rsid w:val="007C7899"/>
    <w:rsid w:val="007C789A"/>
    <w:rsid w:val="007D04AE"/>
    <w:rsid w:val="007D07EA"/>
    <w:rsid w:val="007D0C98"/>
    <w:rsid w:val="007D106B"/>
    <w:rsid w:val="007D142D"/>
    <w:rsid w:val="007D1B03"/>
    <w:rsid w:val="007D20EE"/>
    <w:rsid w:val="007D23AB"/>
    <w:rsid w:val="007D2B68"/>
    <w:rsid w:val="007D2EAA"/>
    <w:rsid w:val="007D3567"/>
    <w:rsid w:val="007D38B5"/>
    <w:rsid w:val="007D4316"/>
    <w:rsid w:val="007D5095"/>
    <w:rsid w:val="007D513F"/>
    <w:rsid w:val="007D52C9"/>
    <w:rsid w:val="007D65A0"/>
    <w:rsid w:val="007D6A8E"/>
    <w:rsid w:val="007D6BA8"/>
    <w:rsid w:val="007D739C"/>
    <w:rsid w:val="007D7995"/>
    <w:rsid w:val="007D7BF1"/>
    <w:rsid w:val="007E057A"/>
    <w:rsid w:val="007E07C5"/>
    <w:rsid w:val="007E0AAD"/>
    <w:rsid w:val="007E0CF5"/>
    <w:rsid w:val="007E12F9"/>
    <w:rsid w:val="007E1393"/>
    <w:rsid w:val="007E18B9"/>
    <w:rsid w:val="007E2A73"/>
    <w:rsid w:val="007E2BD6"/>
    <w:rsid w:val="007E32A7"/>
    <w:rsid w:val="007E466D"/>
    <w:rsid w:val="007E4BCD"/>
    <w:rsid w:val="007E5092"/>
    <w:rsid w:val="007E513C"/>
    <w:rsid w:val="007E5742"/>
    <w:rsid w:val="007E5771"/>
    <w:rsid w:val="007E5C96"/>
    <w:rsid w:val="007E5E95"/>
    <w:rsid w:val="007E618D"/>
    <w:rsid w:val="007E62DD"/>
    <w:rsid w:val="007F0736"/>
    <w:rsid w:val="007F09C7"/>
    <w:rsid w:val="007F12FA"/>
    <w:rsid w:val="007F1A31"/>
    <w:rsid w:val="007F1BEB"/>
    <w:rsid w:val="007F1F8D"/>
    <w:rsid w:val="007F225C"/>
    <w:rsid w:val="007F2C77"/>
    <w:rsid w:val="007F2E87"/>
    <w:rsid w:val="007F339D"/>
    <w:rsid w:val="007F3745"/>
    <w:rsid w:val="007F3E59"/>
    <w:rsid w:val="007F53DC"/>
    <w:rsid w:val="007F5802"/>
    <w:rsid w:val="007F5865"/>
    <w:rsid w:val="007F5B73"/>
    <w:rsid w:val="007F6322"/>
    <w:rsid w:val="007F6587"/>
    <w:rsid w:val="007F6E58"/>
    <w:rsid w:val="007F6F38"/>
    <w:rsid w:val="007F7382"/>
    <w:rsid w:val="007F749F"/>
    <w:rsid w:val="007F76C0"/>
    <w:rsid w:val="007F7752"/>
    <w:rsid w:val="007F783E"/>
    <w:rsid w:val="007F79C2"/>
    <w:rsid w:val="00800517"/>
    <w:rsid w:val="008009AE"/>
    <w:rsid w:val="008012CC"/>
    <w:rsid w:val="00801E75"/>
    <w:rsid w:val="008020B5"/>
    <w:rsid w:val="008021A8"/>
    <w:rsid w:val="008023D5"/>
    <w:rsid w:val="008028F1"/>
    <w:rsid w:val="00802A35"/>
    <w:rsid w:val="00802E8D"/>
    <w:rsid w:val="008030F7"/>
    <w:rsid w:val="0080324C"/>
    <w:rsid w:val="0080426F"/>
    <w:rsid w:val="0080449A"/>
    <w:rsid w:val="00804FBA"/>
    <w:rsid w:val="00805274"/>
    <w:rsid w:val="008054A1"/>
    <w:rsid w:val="00805954"/>
    <w:rsid w:val="00805E46"/>
    <w:rsid w:val="00805FAD"/>
    <w:rsid w:val="00807E67"/>
    <w:rsid w:val="008106F5"/>
    <w:rsid w:val="008109F4"/>
    <w:rsid w:val="00810C81"/>
    <w:rsid w:val="00810D78"/>
    <w:rsid w:val="00810F14"/>
    <w:rsid w:val="008114A8"/>
    <w:rsid w:val="008122EA"/>
    <w:rsid w:val="00812769"/>
    <w:rsid w:val="00812B49"/>
    <w:rsid w:val="0081357D"/>
    <w:rsid w:val="00813A36"/>
    <w:rsid w:val="00813ACC"/>
    <w:rsid w:val="008140A2"/>
    <w:rsid w:val="008142C1"/>
    <w:rsid w:val="0081440E"/>
    <w:rsid w:val="008145D1"/>
    <w:rsid w:val="00814723"/>
    <w:rsid w:val="00814DA8"/>
    <w:rsid w:val="008158F1"/>
    <w:rsid w:val="008159F6"/>
    <w:rsid w:val="00816821"/>
    <w:rsid w:val="00816F1D"/>
    <w:rsid w:val="008175BD"/>
    <w:rsid w:val="008205ED"/>
    <w:rsid w:val="00820638"/>
    <w:rsid w:val="0082134F"/>
    <w:rsid w:val="0082153A"/>
    <w:rsid w:val="00821A43"/>
    <w:rsid w:val="00821A89"/>
    <w:rsid w:val="008221E7"/>
    <w:rsid w:val="00822533"/>
    <w:rsid w:val="00822588"/>
    <w:rsid w:val="00822964"/>
    <w:rsid w:val="00822D0B"/>
    <w:rsid w:val="0082428F"/>
    <w:rsid w:val="00824CDB"/>
    <w:rsid w:val="0082619E"/>
    <w:rsid w:val="0082680D"/>
    <w:rsid w:val="008271A6"/>
    <w:rsid w:val="008273FC"/>
    <w:rsid w:val="008275BD"/>
    <w:rsid w:val="008305D6"/>
    <w:rsid w:val="00830B83"/>
    <w:rsid w:val="00831507"/>
    <w:rsid w:val="00831508"/>
    <w:rsid w:val="0083150D"/>
    <w:rsid w:val="0083181C"/>
    <w:rsid w:val="00831893"/>
    <w:rsid w:val="00831D4D"/>
    <w:rsid w:val="0083254B"/>
    <w:rsid w:val="008325B6"/>
    <w:rsid w:val="0083417F"/>
    <w:rsid w:val="0083428A"/>
    <w:rsid w:val="00834A8B"/>
    <w:rsid w:val="00834D1C"/>
    <w:rsid w:val="0083500F"/>
    <w:rsid w:val="00835307"/>
    <w:rsid w:val="008354FC"/>
    <w:rsid w:val="00835566"/>
    <w:rsid w:val="0083569F"/>
    <w:rsid w:val="008356D8"/>
    <w:rsid w:val="008356EF"/>
    <w:rsid w:val="00835C07"/>
    <w:rsid w:val="00835CFD"/>
    <w:rsid w:val="00835D0E"/>
    <w:rsid w:val="00836D4C"/>
    <w:rsid w:val="00837063"/>
    <w:rsid w:val="008373B6"/>
    <w:rsid w:val="00837729"/>
    <w:rsid w:val="008377E2"/>
    <w:rsid w:val="00837B2D"/>
    <w:rsid w:val="0084025B"/>
    <w:rsid w:val="00840A2F"/>
    <w:rsid w:val="00840C55"/>
    <w:rsid w:val="00840DDA"/>
    <w:rsid w:val="0084101A"/>
    <w:rsid w:val="00841DFB"/>
    <w:rsid w:val="00841EF7"/>
    <w:rsid w:val="00842326"/>
    <w:rsid w:val="00842634"/>
    <w:rsid w:val="008434F6"/>
    <w:rsid w:val="00843BD3"/>
    <w:rsid w:val="0084429F"/>
    <w:rsid w:val="0084430B"/>
    <w:rsid w:val="0084480A"/>
    <w:rsid w:val="00844890"/>
    <w:rsid w:val="00844CF0"/>
    <w:rsid w:val="00844D28"/>
    <w:rsid w:val="0084537B"/>
    <w:rsid w:val="00845775"/>
    <w:rsid w:val="00845784"/>
    <w:rsid w:val="008457D5"/>
    <w:rsid w:val="00845A42"/>
    <w:rsid w:val="00846239"/>
    <w:rsid w:val="00846322"/>
    <w:rsid w:val="00846566"/>
    <w:rsid w:val="00846A38"/>
    <w:rsid w:val="00846ADA"/>
    <w:rsid w:val="008472B0"/>
    <w:rsid w:val="008477FC"/>
    <w:rsid w:val="00847C81"/>
    <w:rsid w:val="00850DC7"/>
    <w:rsid w:val="00851949"/>
    <w:rsid w:val="00851C06"/>
    <w:rsid w:val="008521BC"/>
    <w:rsid w:val="0085236B"/>
    <w:rsid w:val="00852D55"/>
    <w:rsid w:val="00852F32"/>
    <w:rsid w:val="00853D31"/>
    <w:rsid w:val="00855017"/>
    <w:rsid w:val="0085547C"/>
    <w:rsid w:val="008557A7"/>
    <w:rsid w:val="008557EB"/>
    <w:rsid w:val="008566E7"/>
    <w:rsid w:val="00857D0F"/>
    <w:rsid w:val="00860ACF"/>
    <w:rsid w:val="008620D8"/>
    <w:rsid w:val="00862C3D"/>
    <w:rsid w:val="008638AB"/>
    <w:rsid w:val="00863C2F"/>
    <w:rsid w:val="00863F2D"/>
    <w:rsid w:val="00863F46"/>
    <w:rsid w:val="00864051"/>
    <w:rsid w:val="00864242"/>
    <w:rsid w:val="00864382"/>
    <w:rsid w:val="008653DE"/>
    <w:rsid w:val="00865AEA"/>
    <w:rsid w:val="00865D4D"/>
    <w:rsid w:val="008662F6"/>
    <w:rsid w:val="00866B44"/>
    <w:rsid w:val="00866D74"/>
    <w:rsid w:val="0086728F"/>
    <w:rsid w:val="008673B3"/>
    <w:rsid w:val="008676AB"/>
    <w:rsid w:val="008677D7"/>
    <w:rsid w:val="008703D4"/>
    <w:rsid w:val="00870464"/>
    <w:rsid w:val="00870BFB"/>
    <w:rsid w:val="00870EC7"/>
    <w:rsid w:val="0087131B"/>
    <w:rsid w:val="0087210D"/>
    <w:rsid w:val="0087212F"/>
    <w:rsid w:val="008724A8"/>
    <w:rsid w:val="00872DBC"/>
    <w:rsid w:val="00872DD9"/>
    <w:rsid w:val="00873C91"/>
    <w:rsid w:val="0087534A"/>
    <w:rsid w:val="008775EB"/>
    <w:rsid w:val="00877738"/>
    <w:rsid w:val="00881110"/>
    <w:rsid w:val="008820F3"/>
    <w:rsid w:val="00882AAA"/>
    <w:rsid w:val="00882D13"/>
    <w:rsid w:val="008830AC"/>
    <w:rsid w:val="008834CA"/>
    <w:rsid w:val="00883519"/>
    <w:rsid w:val="00883830"/>
    <w:rsid w:val="00883A07"/>
    <w:rsid w:val="00883B18"/>
    <w:rsid w:val="008843F8"/>
    <w:rsid w:val="00884E58"/>
    <w:rsid w:val="0088529E"/>
    <w:rsid w:val="00885380"/>
    <w:rsid w:val="00885CFD"/>
    <w:rsid w:val="00885F74"/>
    <w:rsid w:val="00887A00"/>
    <w:rsid w:val="00887B26"/>
    <w:rsid w:val="008900E5"/>
    <w:rsid w:val="00890906"/>
    <w:rsid w:val="00890B81"/>
    <w:rsid w:val="008912C0"/>
    <w:rsid w:val="0089168A"/>
    <w:rsid w:val="00891A60"/>
    <w:rsid w:val="00891BD6"/>
    <w:rsid w:val="00891FC0"/>
    <w:rsid w:val="008923E6"/>
    <w:rsid w:val="008923FB"/>
    <w:rsid w:val="0089240F"/>
    <w:rsid w:val="00892F30"/>
    <w:rsid w:val="00893253"/>
    <w:rsid w:val="00893914"/>
    <w:rsid w:val="00893AB1"/>
    <w:rsid w:val="00893BF4"/>
    <w:rsid w:val="00893C9F"/>
    <w:rsid w:val="00893D35"/>
    <w:rsid w:val="00893DBD"/>
    <w:rsid w:val="00895403"/>
    <w:rsid w:val="00895750"/>
    <w:rsid w:val="008959F5"/>
    <w:rsid w:val="00895E2C"/>
    <w:rsid w:val="00896086"/>
    <w:rsid w:val="008960AC"/>
    <w:rsid w:val="0089699B"/>
    <w:rsid w:val="008970D6"/>
    <w:rsid w:val="00897348"/>
    <w:rsid w:val="008973AA"/>
    <w:rsid w:val="00897C1F"/>
    <w:rsid w:val="00897CC2"/>
    <w:rsid w:val="00897EAF"/>
    <w:rsid w:val="008A0148"/>
    <w:rsid w:val="008A0779"/>
    <w:rsid w:val="008A0828"/>
    <w:rsid w:val="008A17E0"/>
    <w:rsid w:val="008A1C1E"/>
    <w:rsid w:val="008A2198"/>
    <w:rsid w:val="008A22A1"/>
    <w:rsid w:val="008A2439"/>
    <w:rsid w:val="008A275F"/>
    <w:rsid w:val="008A277C"/>
    <w:rsid w:val="008A2A97"/>
    <w:rsid w:val="008A3394"/>
    <w:rsid w:val="008A36C9"/>
    <w:rsid w:val="008A470E"/>
    <w:rsid w:val="008A4809"/>
    <w:rsid w:val="008A51D6"/>
    <w:rsid w:val="008A58F2"/>
    <w:rsid w:val="008A5968"/>
    <w:rsid w:val="008A5D7A"/>
    <w:rsid w:val="008A6CB9"/>
    <w:rsid w:val="008A7B2F"/>
    <w:rsid w:val="008A7E10"/>
    <w:rsid w:val="008A7E6A"/>
    <w:rsid w:val="008B031F"/>
    <w:rsid w:val="008B08E4"/>
    <w:rsid w:val="008B0BBD"/>
    <w:rsid w:val="008B0EF8"/>
    <w:rsid w:val="008B0F7D"/>
    <w:rsid w:val="008B103B"/>
    <w:rsid w:val="008B19EE"/>
    <w:rsid w:val="008B239E"/>
    <w:rsid w:val="008B25DE"/>
    <w:rsid w:val="008B2A8D"/>
    <w:rsid w:val="008B3895"/>
    <w:rsid w:val="008B38B4"/>
    <w:rsid w:val="008B39E4"/>
    <w:rsid w:val="008B410F"/>
    <w:rsid w:val="008B4233"/>
    <w:rsid w:val="008B46D0"/>
    <w:rsid w:val="008B5250"/>
    <w:rsid w:val="008B5809"/>
    <w:rsid w:val="008B5A8F"/>
    <w:rsid w:val="008B5C34"/>
    <w:rsid w:val="008B6516"/>
    <w:rsid w:val="008B688D"/>
    <w:rsid w:val="008B6A31"/>
    <w:rsid w:val="008B742B"/>
    <w:rsid w:val="008B784E"/>
    <w:rsid w:val="008B7E7E"/>
    <w:rsid w:val="008C0449"/>
    <w:rsid w:val="008C0787"/>
    <w:rsid w:val="008C0EA4"/>
    <w:rsid w:val="008C12B3"/>
    <w:rsid w:val="008C16E5"/>
    <w:rsid w:val="008C1C2E"/>
    <w:rsid w:val="008C2EBC"/>
    <w:rsid w:val="008C3FAB"/>
    <w:rsid w:val="008C461F"/>
    <w:rsid w:val="008C4DB2"/>
    <w:rsid w:val="008C560F"/>
    <w:rsid w:val="008C5A18"/>
    <w:rsid w:val="008C5D16"/>
    <w:rsid w:val="008C5F92"/>
    <w:rsid w:val="008C6436"/>
    <w:rsid w:val="008C7060"/>
    <w:rsid w:val="008C777D"/>
    <w:rsid w:val="008D024D"/>
    <w:rsid w:val="008D09C4"/>
    <w:rsid w:val="008D1161"/>
    <w:rsid w:val="008D14F3"/>
    <w:rsid w:val="008D1A6A"/>
    <w:rsid w:val="008D1B08"/>
    <w:rsid w:val="008D1E47"/>
    <w:rsid w:val="008D2143"/>
    <w:rsid w:val="008D2243"/>
    <w:rsid w:val="008D2952"/>
    <w:rsid w:val="008D379A"/>
    <w:rsid w:val="008D3C33"/>
    <w:rsid w:val="008D4702"/>
    <w:rsid w:val="008D4903"/>
    <w:rsid w:val="008D49C7"/>
    <w:rsid w:val="008D4C05"/>
    <w:rsid w:val="008D4EB9"/>
    <w:rsid w:val="008D5826"/>
    <w:rsid w:val="008D5907"/>
    <w:rsid w:val="008D5BE1"/>
    <w:rsid w:val="008D662B"/>
    <w:rsid w:val="008D69A2"/>
    <w:rsid w:val="008D7A8B"/>
    <w:rsid w:val="008D7D2E"/>
    <w:rsid w:val="008E177D"/>
    <w:rsid w:val="008E1915"/>
    <w:rsid w:val="008E2C64"/>
    <w:rsid w:val="008E2E97"/>
    <w:rsid w:val="008E34C9"/>
    <w:rsid w:val="008E354F"/>
    <w:rsid w:val="008E39C5"/>
    <w:rsid w:val="008E4574"/>
    <w:rsid w:val="008E4634"/>
    <w:rsid w:val="008E48C7"/>
    <w:rsid w:val="008E4C0F"/>
    <w:rsid w:val="008E4E9D"/>
    <w:rsid w:val="008E5319"/>
    <w:rsid w:val="008E59B5"/>
    <w:rsid w:val="008E5B48"/>
    <w:rsid w:val="008E5F25"/>
    <w:rsid w:val="008E675F"/>
    <w:rsid w:val="008E69FB"/>
    <w:rsid w:val="008E6A9C"/>
    <w:rsid w:val="008E6E09"/>
    <w:rsid w:val="008E70D2"/>
    <w:rsid w:val="008E7D03"/>
    <w:rsid w:val="008F0032"/>
    <w:rsid w:val="008F01BE"/>
    <w:rsid w:val="008F06D3"/>
    <w:rsid w:val="008F0910"/>
    <w:rsid w:val="008F09BC"/>
    <w:rsid w:val="008F0A03"/>
    <w:rsid w:val="008F0C43"/>
    <w:rsid w:val="008F16DE"/>
    <w:rsid w:val="008F1AA1"/>
    <w:rsid w:val="008F1DBA"/>
    <w:rsid w:val="008F1F7F"/>
    <w:rsid w:val="008F39B2"/>
    <w:rsid w:val="008F4021"/>
    <w:rsid w:val="008F45D3"/>
    <w:rsid w:val="008F5480"/>
    <w:rsid w:val="008F554A"/>
    <w:rsid w:val="008F5C25"/>
    <w:rsid w:val="008F61A2"/>
    <w:rsid w:val="008F6C4C"/>
    <w:rsid w:val="008F75F9"/>
    <w:rsid w:val="008F7675"/>
    <w:rsid w:val="008F7ACD"/>
    <w:rsid w:val="008F7D67"/>
    <w:rsid w:val="00900689"/>
    <w:rsid w:val="00900C2C"/>
    <w:rsid w:val="00900E32"/>
    <w:rsid w:val="00902432"/>
    <w:rsid w:val="0090249A"/>
    <w:rsid w:val="009024F9"/>
    <w:rsid w:val="009027A6"/>
    <w:rsid w:val="00902DA6"/>
    <w:rsid w:val="00902E40"/>
    <w:rsid w:val="00902E80"/>
    <w:rsid w:val="00903E57"/>
    <w:rsid w:val="009043DD"/>
    <w:rsid w:val="009047FE"/>
    <w:rsid w:val="00904E20"/>
    <w:rsid w:val="009050B6"/>
    <w:rsid w:val="0090587B"/>
    <w:rsid w:val="00906233"/>
    <w:rsid w:val="009065AF"/>
    <w:rsid w:val="0090678D"/>
    <w:rsid w:val="009070CE"/>
    <w:rsid w:val="00907632"/>
    <w:rsid w:val="00907655"/>
    <w:rsid w:val="00907C13"/>
    <w:rsid w:val="00907E79"/>
    <w:rsid w:val="00907E80"/>
    <w:rsid w:val="0091102E"/>
    <w:rsid w:val="00911585"/>
    <w:rsid w:val="00911C20"/>
    <w:rsid w:val="00911F06"/>
    <w:rsid w:val="0091270A"/>
    <w:rsid w:val="009127EE"/>
    <w:rsid w:val="00912F19"/>
    <w:rsid w:val="00913626"/>
    <w:rsid w:val="00913CFF"/>
    <w:rsid w:val="00914FEC"/>
    <w:rsid w:val="009151DA"/>
    <w:rsid w:val="0091655C"/>
    <w:rsid w:val="00916600"/>
    <w:rsid w:val="0091679F"/>
    <w:rsid w:val="00916FE9"/>
    <w:rsid w:val="00917A32"/>
    <w:rsid w:val="00917DF1"/>
    <w:rsid w:val="00917F38"/>
    <w:rsid w:val="00920C48"/>
    <w:rsid w:val="00921C16"/>
    <w:rsid w:val="00921D4A"/>
    <w:rsid w:val="009222BC"/>
    <w:rsid w:val="00922C50"/>
    <w:rsid w:val="00922F70"/>
    <w:rsid w:val="00923730"/>
    <w:rsid w:val="00923B57"/>
    <w:rsid w:val="00923DEB"/>
    <w:rsid w:val="00923E5B"/>
    <w:rsid w:val="0092446E"/>
    <w:rsid w:val="00924CF3"/>
    <w:rsid w:val="009252F8"/>
    <w:rsid w:val="0092585F"/>
    <w:rsid w:val="00925BF5"/>
    <w:rsid w:val="00925D77"/>
    <w:rsid w:val="00926BD6"/>
    <w:rsid w:val="00926E70"/>
    <w:rsid w:val="00927032"/>
    <w:rsid w:val="00927749"/>
    <w:rsid w:val="009278D1"/>
    <w:rsid w:val="00927D94"/>
    <w:rsid w:val="009300F6"/>
    <w:rsid w:val="00930219"/>
    <w:rsid w:val="0093066E"/>
    <w:rsid w:val="00930C10"/>
    <w:rsid w:val="00930E52"/>
    <w:rsid w:val="00930F5F"/>
    <w:rsid w:val="00931A89"/>
    <w:rsid w:val="00931E6F"/>
    <w:rsid w:val="0093221E"/>
    <w:rsid w:val="009326A2"/>
    <w:rsid w:val="00932983"/>
    <w:rsid w:val="009331C3"/>
    <w:rsid w:val="00933633"/>
    <w:rsid w:val="009337E6"/>
    <w:rsid w:val="00933AAA"/>
    <w:rsid w:val="0093441D"/>
    <w:rsid w:val="00935D4D"/>
    <w:rsid w:val="00935E9E"/>
    <w:rsid w:val="009365FB"/>
    <w:rsid w:val="0093667D"/>
    <w:rsid w:val="00937E17"/>
    <w:rsid w:val="0094054A"/>
    <w:rsid w:val="00941162"/>
    <w:rsid w:val="0094122D"/>
    <w:rsid w:val="00941F04"/>
    <w:rsid w:val="00942333"/>
    <w:rsid w:val="009425F3"/>
    <w:rsid w:val="009428C2"/>
    <w:rsid w:val="009430E7"/>
    <w:rsid w:val="00943ACC"/>
    <w:rsid w:val="00943CB0"/>
    <w:rsid w:val="00943EC7"/>
    <w:rsid w:val="00943FBC"/>
    <w:rsid w:val="00944206"/>
    <w:rsid w:val="00944ADF"/>
    <w:rsid w:val="00944B39"/>
    <w:rsid w:val="00945553"/>
    <w:rsid w:val="009455DC"/>
    <w:rsid w:val="00946444"/>
    <w:rsid w:val="00946E09"/>
    <w:rsid w:val="0094722C"/>
    <w:rsid w:val="00950985"/>
    <w:rsid w:val="00951413"/>
    <w:rsid w:val="00951462"/>
    <w:rsid w:val="00951B2C"/>
    <w:rsid w:val="009521C7"/>
    <w:rsid w:val="0095244B"/>
    <w:rsid w:val="009534E1"/>
    <w:rsid w:val="00953737"/>
    <w:rsid w:val="00953BA9"/>
    <w:rsid w:val="00953D68"/>
    <w:rsid w:val="00953FCB"/>
    <w:rsid w:val="0095432F"/>
    <w:rsid w:val="00954489"/>
    <w:rsid w:val="0095478F"/>
    <w:rsid w:val="00954DB4"/>
    <w:rsid w:val="00954E8A"/>
    <w:rsid w:val="00954F7F"/>
    <w:rsid w:val="00955413"/>
    <w:rsid w:val="009557CE"/>
    <w:rsid w:val="00955950"/>
    <w:rsid w:val="00956673"/>
    <w:rsid w:val="00956833"/>
    <w:rsid w:val="009569AB"/>
    <w:rsid w:val="00956F76"/>
    <w:rsid w:val="00957850"/>
    <w:rsid w:val="00960594"/>
    <w:rsid w:val="00960FA8"/>
    <w:rsid w:val="00961CF6"/>
    <w:rsid w:val="00961F62"/>
    <w:rsid w:val="00962021"/>
    <w:rsid w:val="0096203B"/>
    <w:rsid w:val="00962111"/>
    <w:rsid w:val="00962842"/>
    <w:rsid w:val="009628E7"/>
    <w:rsid w:val="00962925"/>
    <w:rsid w:val="0096299F"/>
    <w:rsid w:val="00963A6C"/>
    <w:rsid w:val="00963CC1"/>
    <w:rsid w:val="0096497C"/>
    <w:rsid w:val="00965180"/>
    <w:rsid w:val="009657F1"/>
    <w:rsid w:val="00965AE8"/>
    <w:rsid w:val="00966B04"/>
    <w:rsid w:val="00966DD6"/>
    <w:rsid w:val="009672F7"/>
    <w:rsid w:val="0096781D"/>
    <w:rsid w:val="00967B62"/>
    <w:rsid w:val="00967DBE"/>
    <w:rsid w:val="00970151"/>
    <w:rsid w:val="009708D2"/>
    <w:rsid w:val="00970CF8"/>
    <w:rsid w:val="009711E3"/>
    <w:rsid w:val="0097135D"/>
    <w:rsid w:val="00971636"/>
    <w:rsid w:val="00971AF5"/>
    <w:rsid w:val="00971DB4"/>
    <w:rsid w:val="0097260E"/>
    <w:rsid w:val="00972B04"/>
    <w:rsid w:val="00972F1E"/>
    <w:rsid w:val="009731D0"/>
    <w:rsid w:val="00973B8E"/>
    <w:rsid w:val="009747D1"/>
    <w:rsid w:val="00974B11"/>
    <w:rsid w:val="00974D26"/>
    <w:rsid w:val="0097515B"/>
    <w:rsid w:val="00975AA8"/>
    <w:rsid w:val="0097665E"/>
    <w:rsid w:val="00976899"/>
    <w:rsid w:val="009775B1"/>
    <w:rsid w:val="00977E6A"/>
    <w:rsid w:val="00980033"/>
    <w:rsid w:val="00981164"/>
    <w:rsid w:val="009818B9"/>
    <w:rsid w:val="00982497"/>
    <w:rsid w:val="00982C86"/>
    <w:rsid w:val="00982EB4"/>
    <w:rsid w:val="00983857"/>
    <w:rsid w:val="00984079"/>
    <w:rsid w:val="009842BE"/>
    <w:rsid w:val="009842CC"/>
    <w:rsid w:val="00985259"/>
    <w:rsid w:val="00985C09"/>
    <w:rsid w:val="00986526"/>
    <w:rsid w:val="0098671A"/>
    <w:rsid w:val="009867F9"/>
    <w:rsid w:val="009869F0"/>
    <w:rsid w:val="00986EE5"/>
    <w:rsid w:val="009870C1"/>
    <w:rsid w:val="00987118"/>
    <w:rsid w:val="00987348"/>
    <w:rsid w:val="009875CD"/>
    <w:rsid w:val="00987B26"/>
    <w:rsid w:val="00990825"/>
    <w:rsid w:val="00991781"/>
    <w:rsid w:val="00991BA9"/>
    <w:rsid w:val="00991CA9"/>
    <w:rsid w:val="009920D0"/>
    <w:rsid w:val="0099281F"/>
    <w:rsid w:val="00993258"/>
    <w:rsid w:val="00993E1C"/>
    <w:rsid w:val="009949A9"/>
    <w:rsid w:val="00995215"/>
    <w:rsid w:val="0099604F"/>
    <w:rsid w:val="009964F7"/>
    <w:rsid w:val="009975CD"/>
    <w:rsid w:val="00997621"/>
    <w:rsid w:val="00997A52"/>
    <w:rsid w:val="00997BD7"/>
    <w:rsid w:val="009A06E6"/>
    <w:rsid w:val="009A1074"/>
    <w:rsid w:val="009A167D"/>
    <w:rsid w:val="009A183D"/>
    <w:rsid w:val="009A1E6A"/>
    <w:rsid w:val="009A24E5"/>
    <w:rsid w:val="009A29CC"/>
    <w:rsid w:val="009A37B4"/>
    <w:rsid w:val="009A37CE"/>
    <w:rsid w:val="009A4363"/>
    <w:rsid w:val="009A44D7"/>
    <w:rsid w:val="009A5640"/>
    <w:rsid w:val="009A5B47"/>
    <w:rsid w:val="009A68BD"/>
    <w:rsid w:val="009A6DED"/>
    <w:rsid w:val="009A7053"/>
    <w:rsid w:val="009A7A9D"/>
    <w:rsid w:val="009A7DBE"/>
    <w:rsid w:val="009B0641"/>
    <w:rsid w:val="009B091B"/>
    <w:rsid w:val="009B0A5F"/>
    <w:rsid w:val="009B1F89"/>
    <w:rsid w:val="009B21A9"/>
    <w:rsid w:val="009B2244"/>
    <w:rsid w:val="009B2302"/>
    <w:rsid w:val="009B3FF6"/>
    <w:rsid w:val="009B5604"/>
    <w:rsid w:val="009B5917"/>
    <w:rsid w:val="009B5EAC"/>
    <w:rsid w:val="009B606B"/>
    <w:rsid w:val="009B6798"/>
    <w:rsid w:val="009B7203"/>
    <w:rsid w:val="009B7F8D"/>
    <w:rsid w:val="009C02A4"/>
    <w:rsid w:val="009C0753"/>
    <w:rsid w:val="009C075C"/>
    <w:rsid w:val="009C0A9B"/>
    <w:rsid w:val="009C0C63"/>
    <w:rsid w:val="009C1F8E"/>
    <w:rsid w:val="009C2248"/>
    <w:rsid w:val="009C2455"/>
    <w:rsid w:val="009C3691"/>
    <w:rsid w:val="009C373E"/>
    <w:rsid w:val="009C374F"/>
    <w:rsid w:val="009C51D1"/>
    <w:rsid w:val="009C6324"/>
    <w:rsid w:val="009C6A01"/>
    <w:rsid w:val="009C6B2A"/>
    <w:rsid w:val="009C74C0"/>
    <w:rsid w:val="009C7508"/>
    <w:rsid w:val="009C7B4B"/>
    <w:rsid w:val="009D0476"/>
    <w:rsid w:val="009D0734"/>
    <w:rsid w:val="009D2376"/>
    <w:rsid w:val="009D3CA0"/>
    <w:rsid w:val="009D3CDA"/>
    <w:rsid w:val="009D40D1"/>
    <w:rsid w:val="009D5AFD"/>
    <w:rsid w:val="009D5C07"/>
    <w:rsid w:val="009D5FCC"/>
    <w:rsid w:val="009D6452"/>
    <w:rsid w:val="009D7248"/>
    <w:rsid w:val="009E0714"/>
    <w:rsid w:val="009E0859"/>
    <w:rsid w:val="009E0BC4"/>
    <w:rsid w:val="009E267B"/>
    <w:rsid w:val="009E2D2C"/>
    <w:rsid w:val="009E3DD8"/>
    <w:rsid w:val="009E474B"/>
    <w:rsid w:val="009E4B13"/>
    <w:rsid w:val="009E502C"/>
    <w:rsid w:val="009E5D90"/>
    <w:rsid w:val="009E69F4"/>
    <w:rsid w:val="009E71E2"/>
    <w:rsid w:val="009E744D"/>
    <w:rsid w:val="009E7DED"/>
    <w:rsid w:val="009F0105"/>
    <w:rsid w:val="009F0322"/>
    <w:rsid w:val="009F06A3"/>
    <w:rsid w:val="009F09DE"/>
    <w:rsid w:val="009F18BA"/>
    <w:rsid w:val="009F21E7"/>
    <w:rsid w:val="009F2836"/>
    <w:rsid w:val="009F2B39"/>
    <w:rsid w:val="009F31D8"/>
    <w:rsid w:val="009F322A"/>
    <w:rsid w:val="009F4035"/>
    <w:rsid w:val="009F433C"/>
    <w:rsid w:val="009F45DD"/>
    <w:rsid w:val="009F492C"/>
    <w:rsid w:val="009F4F84"/>
    <w:rsid w:val="009F58AA"/>
    <w:rsid w:val="009F5E6E"/>
    <w:rsid w:val="009F69E1"/>
    <w:rsid w:val="009F733B"/>
    <w:rsid w:val="00A0067C"/>
    <w:rsid w:val="00A0127E"/>
    <w:rsid w:val="00A01923"/>
    <w:rsid w:val="00A01DD0"/>
    <w:rsid w:val="00A01ED6"/>
    <w:rsid w:val="00A020BE"/>
    <w:rsid w:val="00A02390"/>
    <w:rsid w:val="00A027F8"/>
    <w:rsid w:val="00A02B37"/>
    <w:rsid w:val="00A03C07"/>
    <w:rsid w:val="00A04505"/>
    <w:rsid w:val="00A04998"/>
    <w:rsid w:val="00A04B04"/>
    <w:rsid w:val="00A04F4F"/>
    <w:rsid w:val="00A067B3"/>
    <w:rsid w:val="00A06A04"/>
    <w:rsid w:val="00A06EF8"/>
    <w:rsid w:val="00A074B4"/>
    <w:rsid w:val="00A07EF7"/>
    <w:rsid w:val="00A1018B"/>
    <w:rsid w:val="00A10463"/>
    <w:rsid w:val="00A1094A"/>
    <w:rsid w:val="00A1106E"/>
    <w:rsid w:val="00A113AB"/>
    <w:rsid w:val="00A114F2"/>
    <w:rsid w:val="00A11A1D"/>
    <w:rsid w:val="00A11EE0"/>
    <w:rsid w:val="00A12504"/>
    <w:rsid w:val="00A13C58"/>
    <w:rsid w:val="00A140F5"/>
    <w:rsid w:val="00A1452C"/>
    <w:rsid w:val="00A14A60"/>
    <w:rsid w:val="00A1552C"/>
    <w:rsid w:val="00A15CEA"/>
    <w:rsid w:val="00A15F61"/>
    <w:rsid w:val="00A1646B"/>
    <w:rsid w:val="00A164B5"/>
    <w:rsid w:val="00A165B7"/>
    <w:rsid w:val="00A167A4"/>
    <w:rsid w:val="00A16AC2"/>
    <w:rsid w:val="00A20029"/>
    <w:rsid w:val="00A20EA8"/>
    <w:rsid w:val="00A21982"/>
    <w:rsid w:val="00A236F9"/>
    <w:rsid w:val="00A23748"/>
    <w:rsid w:val="00A242B6"/>
    <w:rsid w:val="00A24731"/>
    <w:rsid w:val="00A24828"/>
    <w:rsid w:val="00A248F5"/>
    <w:rsid w:val="00A24B46"/>
    <w:rsid w:val="00A24E0D"/>
    <w:rsid w:val="00A254B1"/>
    <w:rsid w:val="00A256B2"/>
    <w:rsid w:val="00A26588"/>
    <w:rsid w:val="00A26637"/>
    <w:rsid w:val="00A2687A"/>
    <w:rsid w:val="00A26B2F"/>
    <w:rsid w:val="00A26BD3"/>
    <w:rsid w:val="00A27037"/>
    <w:rsid w:val="00A27C95"/>
    <w:rsid w:val="00A27D2C"/>
    <w:rsid w:val="00A304B5"/>
    <w:rsid w:val="00A304F4"/>
    <w:rsid w:val="00A305F3"/>
    <w:rsid w:val="00A30A1F"/>
    <w:rsid w:val="00A30B77"/>
    <w:rsid w:val="00A31A42"/>
    <w:rsid w:val="00A31C57"/>
    <w:rsid w:val="00A322E7"/>
    <w:rsid w:val="00A32C8E"/>
    <w:rsid w:val="00A3310E"/>
    <w:rsid w:val="00A332AF"/>
    <w:rsid w:val="00A337CA"/>
    <w:rsid w:val="00A339CB"/>
    <w:rsid w:val="00A33B67"/>
    <w:rsid w:val="00A33D58"/>
    <w:rsid w:val="00A34028"/>
    <w:rsid w:val="00A34502"/>
    <w:rsid w:val="00A353A1"/>
    <w:rsid w:val="00A35B67"/>
    <w:rsid w:val="00A35CE7"/>
    <w:rsid w:val="00A35DCB"/>
    <w:rsid w:val="00A362D8"/>
    <w:rsid w:val="00A36409"/>
    <w:rsid w:val="00A36864"/>
    <w:rsid w:val="00A36BB8"/>
    <w:rsid w:val="00A37052"/>
    <w:rsid w:val="00A3710A"/>
    <w:rsid w:val="00A403B5"/>
    <w:rsid w:val="00A4049E"/>
    <w:rsid w:val="00A40D42"/>
    <w:rsid w:val="00A40FF6"/>
    <w:rsid w:val="00A414A9"/>
    <w:rsid w:val="00A4239A"/>
    <w:rsid w:val="00A42433"/>
    <w:rsid w:val="00A42546"/>
    <w:rsid w:val="00A42577"/>
    <w:rsid w:val="00A42943"/>
    <w:rsid w:val="00A42B36"/>
    <w:rsid w:val="00A42FCE"/>
    <w:rsid w:val="00A43ABB"/>
    <w:rsid w:val="00A442E3"/>
    <w:rsid w:val="00A449CE"/>
    <w:rsid w:val="00A46241"/>
    <w:rsid w:val="00A465E7"/>
    <w:rsid w:val="00A466F4"/>
    <w:rsid w:val="00A4767F"/>
    <w:rsid w:val="00A476A9"/>
    <w:rsid w:val="00A47E04"/>
    <w:rsid w:val="00A47F23"/>
    <w:rsid w:val="00A5012C"/>
    <w:rsid w:val="00A50B50"/>
    <w:rsid w:val="00A50EB5"/>
    <w:rsid w:val="00A51049"/>
    <w:rsid w:val="00A510FE"/>
    <w:rsid w:val="00A51496"/>
    <w:rsid w:val="00A51506"/>
    <w:rsid w:val="00A515EA"/>
    <w:rsid w:val="00A5192C"/>
    <w:rsid w:val="00A52481"/>
    <w:rsid w:val="00A529FB"/>
    <w:rsid w:val="00A52BFD"/>
    <w:rsid w:val="00A53516"/>
    <w:rsid w:val="00A53613"/>
    <w:rsid w:val="00A5398D"/>
    <w:rsid w:val="00A53E15"/>
    <w:rsid w:val="00A541B3"/>
    <w:rsid w:val="00A54803"/>
    <w:rsid w:val="00A54A4C"/>
    <w:rsid w:val="00A55825"/>
    <w:rsid w:val="00A563BE"/>
    <w:rsid w:val="00A575BD"/>
    <w:rsid w:val="00A605EE"/>
    <w:rsid w:val="00A60A15"/>
    <w:rsid w:val="00A60A57"/>
    <w:rsid w:val="00A60E05"/>
    <w:rsid w:val="00A6141D"/>
    <w:rsid w:val="00A615AB"/>
    <w:rsid w:val="00A6185F"/>
    <w:rsid w:val="00A61B44"/>
    <w:rsid w:val="00A61CB3"/>
    <w:rsid w:val="00A6314B"/>
    <w:rsid w:val="00A638DD"/>
    <w:rsid w:val="00A638F8"/>
    <w:rsid w:val="00A63AC5"/>
    <w:rsid w:val="00A65529"/>
    <w:rsid w:val="00A6576C"/>
    <w:rsid w:val="00A65D1E"/>
    <w:rsid w:val="00A667CF"/>
    <w:rsid w:val="00A66B96"/>
    <w:rsid w:val="00A6720F"/>
    <w:rsid w:val="00A673D0"/>
    <w:rsid w:val="00A6755B"/>
    <w:rsid w:val="00A67986"/>
    <w:rsid w:val="00A67BB1"/>
    <w:rsid w:val="00A67D62"/>
    <w:rsid w:val="00A70542"/>
    <w:rsid w:val="00A706BF"/>
    <w:rsid w:val="00A709AA"/>
    <w:rsid w:val="00A70A29"/>
    <w:rsid w:val="00A70D44"/>
    <w:rsid w:val="00A70DA3"/>
    <w:rsid w:val="00A71C4C"/>
    <w:rsid w:val="00A727C5"/>
    <w:rsid w:val="00A73351"/>
    <w:rsid w:val="00A754FE"/>
    <w:rsid w:val="00A76FA8"/>
    <w:rsid w:val="00A77B11"/>
    <w:rsid w:val="00A77EA3"/>
    <w:rsid w:val="00A800FB"/>
    <w:rsid w:val="00A80A02"/>
    <w:rsid w:val="00A80DF4"/>
    <w:rsid w:val="00A80F13"/>
    <w:rsid w:val="00A80FCD"/>
    <w:rsid w:val="00A81789"/>
    <w:rsid w:val="00A82B85"/>
    <w:rsid w:val="00A832D0"/>
    <w:rsid w:val="00A835B9"/>
    <w:rsid w:val="00A83A6D"/>
    <w:rsid w:val="00A83C01"/>
    <w:rsid w:val="00A8458C"/>
    <w:rsid w:val="00A84D04"/>
    <w:rsid w:val="00A84F91"/>
    <w:rsid w:val="00A856D6"/>
    <w:rsid w:val="00A85B68"/>
    <w:rsid w:val="00A85ECB"/>
    <w:rsid w:val="00A862DB"/>
    <w:rsid w:val="00A86A11"/>
    <w:rsid w:val="00A874F8"/>
    <w:rsid w:val="00A876D9"/>
    <w:rsid w:val="00A87FA9"/>
    <w:rsid w:val="00A90458"/>
    <w:rsid w:val="00A906C3"/>
    <w:rsid w:val="00A90941"/>
    <w:rsid w:val="00A91ECD"/>
    <w:rsid w:val="00A920B6"/>
    <w:rsid w:val="00A9272A"/>
    <w:rsid w:val="00A929AD"/>
    <w:rsid w:val="00A92F2C"/>
    <w:rsid w:val="00A92FBB"/>
    <w:rsid w:val="00A9313E"/>
    <w:rsid w:val="00A93144"/>
    <w:rsid w:val="00A93B35"/>
    <w:rsid w:val="00A93C03"/>
    <w:rsid w:val="00A945A1"/>
    <w:rsid w:val="00A95009"/>
    <w:rsid w:val="00A955B3"/>
    <w:rsid w:val="00A95C89"/>
    <w:rsid w:val="00A95CB6"/>
    <w:rsid w:val="00A95FD6"/>
    <w:rsid w:val="00A9603E"/>
    <w:rsid w:val="00A9642D"/>
    <w:rsid w:val="00A97218"/>
    <w:rsid w:val="00A97F00"/>
    <w:rsid w:val="00AA0BBC"/>
    <w:rsid w:val="00AA0C5C"/>
    <w:rsid w:val="00AA17BC"/>
    <w:rsid w:val="00AA2285"/>
    <w:rsid w:val="00AA22BB"/>
    <w:rsid w:val="00AA27C5"/>
    <w:rsid w:val="00AA28EA"/>
    <w:rsid w:val="00AA29F3"/>
    <w:rsid w:val="00AA2A7C"/>
    <w:rsid w:val="00AA2FAB"/>
    <w:rsid w:val="00AA3259"/>
    <w:rsid w:val="00AA4148"/>
    <w:rsid w:val="00AA4391"/>
    <w:rsid w:val="00AA43CB"/>
    <w:rsid w:val="00AA47F6"/>
    <w:rsid w:val="00AA48FC"/>
    <w:rsid w:val="00AA4CC8"/>
    <w:rsid w:val="00AA5932"/>
    <w:rsid w:val="00AA5E89"/>
    <w:rsid w:val="00AA6007"/>
    <w:rsid w:val="00AA6027"/>
    <w:rsid w:val="00AA641C"/>
    <w:rsid w:val="00AA6934"/>
    <w:rsid w:val="00AB0249"/>
    <w:rsid w:val="00AB0252"/>
    <w:rsid w:val="00AB033B"/>
    <w:rsid w:val="00AB1F6E"/>
    <w:rsid w:val="00AB21BB"/>
    <w:rsid w:val="00AB22B8"/>
    <w:rsid w:val="00AB2733"/>
    <w:rsid w:val="00AB2D34"/>
    <w:rsid w:val="00AB30B4"/>
    <w:rsid w:val="00AB3355"/>
    <w:rsid w:val="00AB363F"/>
    <w:rsid w:val="00AB3F10"/>
    <w:rsid w:val="00AB463F"/>
    <w:rsid w:val="00AB4642"/>
    <w:rsid w:val="00AB57ED"/>
    <w:rsid w:val="00AB5A42"/>
    <w:rsid w:val="00AB6B6A"/>
    <w:rsid w:val="00AB6C15"/>
    <w:rsid w:val="00AB7036"/>
    <w:rsid w:val="00AB70A7"/>
    <w:rsid w:val="00AB7654"/>
    <w:rsid w:val="00AB79BA"/>
    <w:rsid w:val="00AB7C59"/>
    <w:rsid w:val="00AB7D32"/>
    <w:rsid w:val="00AB7E51"/>
    <w:rsid w:val="00AC0053"/>
    <w:rsid w:val="00AC0921"/>
    <w:rsid w:val="00AC09AE"/>
    <w:rsid w:val="00AC0CDD"/>
    <w:rsid w:val="00AC0F33"/>
    <w:rsid w:val="00AC1F1E"/>
    <w:rsid w:val="00AC2DC3"/>
    <w:rsid w:val="00AC32D3"/>
    <w:rsid w:val="00AC3563"/>
    <w:rsid w:val="00AC3630"/>
    <w:rsid w:val="00AC3F88"/>
    <w:rsid w:val="00AC42E7"/>
    <w:rsid w:val="00AC445A"/>
    <w:rsid w:val="00AC449E"/>
    <w:rsid w:val="00AC459A"/>
    <w:rsid w:val="00AC49C9"/>
    <w:rsid w:val="00AC4C87"/>
    <w:rsid w:val="00AC4FAF"/>
    <w:rsid w:val="00AC505E"/>
    <w:rsid w:val="00AC6003"/>
    <w:rsid w:val="00AC6015"/>
    <w:rsid w:val="00AC6442"/>
    <w:rsid w:val="00AC680F"/>
    <w:rsid w:val="00AC6B39"/>
    <w:rsid w:val="00AC71DC"/>
    <w:rsid w:val="00AC72EC"/>
    <w:rsid w:val="00AC7691"/>
    <w:rsid w:val="00AC7C44"/>
    <w:rsid w:val="00AD00F7"/>
    <w:rsid w:val="00AD0578"/>
    <w:rsid w:val="00AD1FFF"/>
    <w:rsid w:val="00AD2993"/>
    <w:rsid w:val="00AD29D2"/>
    <w:rsid w:val="00AD3D02"/>
    <w:rsid w:val="00AD55B3"/>
    <w:rsid w:val="00AD55C5"/>
    <w:rsid w:val="00AD5758"/>
    <w:rsid w:val="00AD6125"/>
    <w:rsid w:val="00AD7A8E"/>
    <w:rsid w:val="00AD7C72"/>
    <w:rsid w:val="00AE00B3"/>
    <w:rsid w:val="00AE1153"/>
    <w:rsid w:val="00AE1397"/>
    <w:rsid w:val="00AE1558"/>
    <w:rsid w:val="00AE1643"/>
    <w:rsid w:val="00AE19E8"/>
    <w:rsid w:val="00AE1D22"/>
    <w:rsid w:val="00AE2089"/>
    <w:rsid w:val="00AE2A4A"/>
    <w:rsid w:val="00AE2EC8"/>
    <w:rsid w:val="00AE30EC"/>
    <w:rsid w:val="00AE3891"/>
    <w:rsid w:val="00AE4B12"/>
    <w:rsid w:val="00AE4EC5"/>
    <w:rsid w:val="00AE5280"/>
    <w:rsid w:val="00AE541F"/>
    <w:rsid w:val="00AE5CC9"/>
    <w:rsid w:val="00AE6EBD"/>
    <w:rsid w:val="00AE7C22"/>
    <w:rsid w:val="00AF0875"/>
    <w:rsid w:val="00AF0A95"/>
    <w:rsid w:val="00AF171E"/>
    <w:rsid w:val="00AF19DB"/>
    <w:rsid w:val="00AF1D97"/>
    <w:rsid w:val="00AF2438"/>
    <w:rsid w:val="00AF2AB4"/>
    <w:rsid w:val="00AF36B9"/>
    <w:rsid w:val="00AF3992"/>
    <w:rsid w:val="00AF3E44"/>
    <w:rsid w:val="00AF427A"/>
    <w:rsid w:val="00AF4B02"/>
    <w:rsid w:val="00AF4CB9"/>
    <w:rsid w:val="00AF51AB"/>
    <w:rsid w:val="00AF5456"/>
    <w:rsid w:val="00AF546A"/>
    <w:rsid w:val="00AF637C"/>
    <w:rsid w:val="00AF6645"/>
    <w:rsid w:val="00AF6E18"/>
    <w:rsid w:val="00AF710C"/>
    <w:rsid w:val="00AF72C7"/>
    <w:rsid w:val="00AF7315"/>
    <w:rsid w:val="00AF7861"/>
    <w:rsid w:val="00AF7CCB"/>
    <w:rsid w:val="00AF7EA0"/>
    <w:rsid w:val="00AF7F9A"/>
    <w:rsid w:val="00B0028A"/>
    <w:rsid w:val="00B003AE"/>
    <w:rsid w:val="00B00604"/>
    <w:rsid w:val="00B00AFE"/>
    <w:rsid w:val="00B00FC1"/>
    <w:rsid w:val="00B0143B"/>
    <w:rsid w:val="00B01AA7"/>
    <w:rsid w:val="00B01D2E"/>
    <w:rsid w:val="00B01D7A"/>
    <w:rsid w:val="00B02219"/>
    <w:rsid w:val="00B0232E"/>
    <w:rsid w:val="00B02356"/>
    <w:rsid w:val="00B023B5"/>
    <w:rsid w:val="00B0278A"/>
    <w:rsid w:val="00B03207"/>
    <w:rsid w:val="00B03239"/>
    <w:rsid w:val="00B03832"/>
    <w:rsid w:val="00B0393B"/>
    <w:rsid w:val="00B039EA"/>
    <w:rsid w:val="00B04A53"/>
    <w:rsid w:val="00B056CE"/>
    <w:rsid w:val="00B05E42"/>
    <w:rsid w:val="00B06C99"/>
    <w:rsid w:val="00B07539"/>
    <w:rsid w:val="00B0756D"/>
    <w:rsid w:val="00B075EB"/>
    <w:rsid w:val="00B076F7"/>
    <w:rsid w:val="00B079E2"/>
    <w:rsid w:val="00B07BD1"/>
    <w:rsid w:val="00B101F1"/>
    <w:rsid w:val="00B10224"/>
    <w:rsid w:val="00B107D1"/>
    <w:rsid w:val="00B1080E"/>
    <w:rsid w:val="00B11113"/>
    <w:rsid w:val="00B1147E"/>
    <w:rsid w:val="00B11522"/>
    <w:rsid w:val="00B119B5"/>
    <w:rsid w:val="00B11AA4"/>
    <w:rsid w:val="00B12200"/>
    <w:rsid w:val="00B12643"/>
    <w:rsid w:val="00B12CB8"/>
    <w:rsid w:val="00B12EDA"/>
    <w:rsid w:val="00B12F71"/>
    <w:rsid w:val="00B13231"/>
    <w:rsid w:val="00B14131"/>
    <w:rsid w:val="00B1465B"/>
    <w:rsid w:val="00B14B6D"/>
    <w:rsid w:val="00B152E7"/>
    <w:rsid w:val="00B15399"/>
    <w:rsid w:val="00B1552E"/>
    <w:rsid w:val="00B15E1F"/>
    <w:rsid w:val="00B16840"/>
    <w:rsid w:val="00B171E7"/>
    <w:rsid w:val="00B174A1"/>
    <w:rsid w:val="00B17519"/>
    <w:rsid w:val="00B17521"/>
    <w:rsid w:val="00B179F8"/>
    <w:rsid w:val="00B200AE"/>
    <w:rsid w:val="00B20AA5"/>
    <w:rsid w:val="00B20FA7"/>
    <w:rsid w:val="00B21762"/>
    <w:rsid w:val="00B21834"/>
    <w:rsid w:val="00B2232C"/>
    <w:rsid w:val="00B2280A"/>
    <w:rsid w:val="00B235A8"/>
    <w:rsid w:val="00B2368D"/>
    <w:rsid w:val="00B23B5B"/>
    <w:rsid w:val="00B23E77"/>
    <w:rsid w:val="00B24234"/>
    <w:rsid w:val="00B24496"/>
    <w:rsid w:val="00B24DCC"/>
    <w:rsid w:val="00B2597C"/>
    <w:rsid w:val="00B2715D"/>
    <w:rsid w:val="00B2768A"/>
    <w:rsid w:val="00B3005E"/>
    <w:rsid w:val="00B30675"/>
    <w:rsid w:val="00B31143"/>
    <w:rsid w:val="00B31310"/>
    <w:rsid w:val="00B3143A"/>
    <w:rsid w:val="00B3156C"/>
    <w:rsid w:val="00B3172D"/>
    <w:rsid w:val="00B320BF"/>
    <w:rsid w:val="00B323EB"/>
    <w:rsid w:val="00B326B4"/>
    <w:rsid w:val="00B32A3F"/>
    <w:rsid w:val="00B32CDE"/>
    <w:rsid w:val="00B3339E"/>
    <w:rsid w:val="00B333DB"/>
    <w:rsid w:val="00B342CB"/>
    <w:rsid w:val="00B34EF3"/>
    <w:rsid w:val="00B3507B"/>
    <w:rsid w:val="00B35C2F"/>
    <w:rsid w:val="00B3621E"/>
    <w:rsid w:val="00B36AEB"/>
    <w:rsid w:val="00B373AD"/>
    <w:rsid w:val="00B379A9"/>
    <w:rsid w:val="00B37CBC"/>
    <w:rsid w:val="00B37E89"/>
    <w:rsid w:val="00B40632"/>
    <w:rsid w:val="00B40CEF"/>
    <w:rsid w:val="00B412D3"/>
    <w:rsid w:val="00B42139"/>
    <w:rsid w:val="00B4294F"/>
    <w:rsid w:val="00B42EC6"/>
    <w:rsid w:val="00B437C6"/>
    <w:rsid w:val="00B44AEA"/>
    <w:rsid w:val="00B45486"/>
    <w:rsid w:val="00B45B36"/>
    <w:rsid w:val="00B45D7C"/>
    <w:rsid w:val="00B4625B"/>
    <w:rsid w:val="00B463B1"/>
    <w:rsid w:val="00B463F1"/>
    <w:rsid w:val="00B46450"/>
    <w:rsid w:val="00B46C39"/>
    <w:rsid w:val="00B50B18"/>
    <w:rsid w:val="00B5165A"/>
    <w:rsid w:val="00B52A16"/>
    <w:rsid w:val="00B53600"/>
    <w:rsid w:val="00B540B9"/>
    <w:rsid w:val="00B5424A"/>
    <w:rsid w:val="00B54BF7"/>
    <w:rsid w:val="00B552FB"/>
    <w:rsid w:val="00B55A1C"/>
    <w:rsid w:val="00B55CDF"/>
    <w:rsid w:val="00B55D11"/>
    <w:rsid w:val="00B5631F"/>
    <w:rsid w:val="00B56DE2"/>
    <w:rsid w:val="00B56E39"/>
    <w:rsid w:val="00B57724"/>
    <w:rsid w:val="00B57C1E"/>
    <w:rsid w:val="00B60C91"/>
    <w:rsid w:val="00B6252A"/>
    <w:rsid w:val="00B62F61"/>
    <w:rsid w:val="00B63A41"/>
    <w:rsid w:val="00B63E88"/>
    <w:rsid w:val="00B6476B"/>
    <w:rsid w:val="00B64784"/>
    <w:rsid w:val="00B65253"/>
    <w:rsid w:val="00B65BFA"/>
    <w:rsid w:val="00B65CA8"/>
    <w:rsid w:val="00B65DA8"/>
    <w:rsid w:val="00B66A8F"/>
    <w:rsid w:val="00B67330"/>
    <w:rsid w:val="00B710E6"/>
    <w:rsid w:val="00B71244"/>
    <w:rsid w:val="00B71381"/>
    <w:rsid w:val="00B71AF7"/>
    <w:rsid w:val="00B7299F"/>
    <w:rsid w:val="00B72ABE"/>
    <w:rsid w:val="00B72DEA"/>
    <w:rsid w:val="00B730F9"/>
    <w:rsid w:val="00B73780"/>
    <w:rsid w:val="00B73974"/>
    <w:rsid w:val="00B740A8"/>
    <w:rsid w:val="00B74B4B"/>
    <w:rsid w:val="00B75DC3"/>
    <w:rsid w:val="00B75EEA"/>
    <w:rsid w:val="00B76948"/>
    <w:rsid w:val="00B7749B"/>
    <w:rsid w:val="00B777FA"/>
    <w:rsid w:val="00B77D33"/>
    <w:rsid w:val="00B77FC8"/>
    <w:rsid w:val="00B801C4"/>
    <w:rsid w:val="00B805F6"/>
    <w:rsid w:val="00B81353"/>
    <w:rsid w:val="00B81A1F"/>
    <w:rsid w:val="00B81FEF"/>
    <w:rsid w:val="00B8210E"/>
    <w:rsid w:val="00B82487"/>
    <w:rsid w:val="00B82BD3"/>
    <w:rsid w:val="00B82C06"/>
    <w:rsid w:val="00B82DC7"/>
    <w:rsid w:val="00B83142"/>
    <w:rsid w:val="00B83657"/>
    <w:rsid w:val="00B84103"/>
    <w:rsid w:val="00B84904"/>
    <w:rsid w:val="00B84B53"/>
    <w:rsid w:val="00B858E4"/>
    <w:rsid w:val="00B86044"/>
    <w:rsid w:val="00B8612F"/>
    <w:rsid w:val="00B86EE9"/>
    <w:rsid w:val="00B87074"/>
    <w:rsid w:val="00B87D34"/>
    <w:rsid w:val="00B87FCE"/>
    <w:rsid w:val="00B9041E"/>
    <w:rsid w:val="00B90E61"/>
    <w:rsid w:val="00B91402"/>
    <w:rsid w:val="00B9177D"/>
    <w:rsid w:val="00B91F5E"/>
    <w:rsid w:val="00B9209F"/>
    <w:rsid w:val="00B9225F"/>
    <w:rsid w:val="00B92C0E"/>
    <w:rsid w:val="00B92E5F"/>
    <w:rsid w:val="00B94196"/>
    <w:rsid w:val="00B946AC"/>
    <w:rsid w:val="00B94FB5"/>
    <w:rsid w:val="00B95047"/>
    <w:rsid w:val="00B9511C"/>
    <w:rsid w:val="00B95E15"/>
    <w:rsid w:val="00B96113"/>
    <w:rsid w:val="00B96803"/>
    <w:rsid w:val="00B96D66"/>
    <w:rsid w:val="00B96FCB"/>
    <w:rsid w:val="00B97299"/>
    <w:rsid w:val="00B973E2"/>
    <w:rsid w:val="00B9745A"/>
    <w:rsid w:val="00BA012F"/>
    <w:rsid w:val="00BA05AB"/>
    <w:rsid w:val="00BA0DBB"/>
    <w:rsid w:val="00BA153F"/>
    <w:rsid w:val="00BA2382"/>
    <w:rsid w:val="00BA245F"/>
    <w:rsid w:val="00BA2FC7"/>
    <w:rsid w:val="00BA3429"/>
    <w:rsid w:val="00BA3BCA"/>
    <w:rsid w:val="00BA5663"/>
    <w:rsid w:val="00BA71B3"/>
    <w:rsid w:val="00BA7297"/>
    <w:rsid w:val="00BA7333"/>
    <w:rsid w:val="00BA7648"/>
    <w:rsid w:val="00BA7B40"/>
    <w:rsid w:val="00BA7C0D"/>
    <w:rsid w:val="00BB129A"/>
    <w:rsid w:val="00BB18F2"/>
    <w:rsid w:val="00BB19F7"/>
    <w:rsid w:val="00BB1FAF"/>
    <w:rsid w:val="00BB2F08"/>
    <w:rsid w:val="00BB2F5F"/>
    <w:rsid w:val="00BB4522"/>
    <w:rsid w:val="00BB4C73"/>
    <w:rsid w:val="00BB4D8A"/>
    <w:rsid w:val="00BB4FEA"/>
    <w:rsid w:val="00BB5F52"/>
    <w:rsid w:val="00BB69F7"/>
    <w:rsid w:val="00BB7689"/>
    <w:rsid w:val="00BB7E58"/>
    <w:rsid w:val="00BC0036"/>
    <w:rsid w:val="00BC0233"/>
    <w:rsid w:val="00BC15C0"/>
    <w:rsid w:val="00BC18DB"/>
    <w:rsid w:val="00BC1A63"/>
    <w:rsid w:val="00BC1B8D"/>
    <w:rsid w:val="00BC1E01"/>
    <w:rsid w:val="00BC27E2"/>
    <w:rsid w:val="00BC3D78"/>
    <w:rsid w:val="00BC4514"/>
    <w:rsid w:val="00BC4B5F"/>
    <w:rsid w:val="00BC5E0F"/>
    <w:rsid w:val="00BC5FCA"/>
    <w:rsid w:val="00BC63D8"/>
    <w:rsid w:val="00BC64DB"/>
    <w:rsid w:val="00BC6EB5"/>
    <w:rsid w:val="00BC77B3"/>
    <w:rsid w:val="00BC77EB"/>
    <w:rsid w:val="00BC7C61"/>
    <w:rsid w:val="00BD00C3"/>
    <w:rsid w:val="00BD0E55"/>
    <w:rsid w:val="00BD0F85"/>
    <w:rsid w:val="00BD1004"/>
    <w:rsid w:val="00BD14DD"/>
    <w:rsid w:val="00BD1ED4"/>
    <w:rsid w:val="00BD20CC"/>
    <w:rsid w:val="00BD20FB"/>
    <w:rsid w:val="00BD2519"/>
    <w:rsid w:val="00BD2D48"/>
    <w:rsid w:val="00BD3675"/>
    <w:rsid w:val="00BD3893"/>
    <w:rsid w:val="00BD3915"/>
    <w:rsid w:val="00BD3EED"/>
    <w:rsid w:val="00BD4312"/>
    <w:rsid w:val="00BD500A"/>
    <w:rsid w:val="00BD5052"/>
    <w:rsid w:val="00BD54B2"/>
    <w:rsid w:val="00BD553B"/>
    <w:rsid w:val="00BD617D"/>
    <w:rsid w:val="00BD64C8"/>
    <w:rsid w:val="00BD679C"/>
    <w:rsid w:val="00BD6B71"/>
    <w:rsid w:val="00BD7565"/>
    <w:rsid w:val="00BD7A28"/>
    <w:rsid w:val="00BE044B"/>
    <w:rsid w:val="00BE0482"/>
    <w:rsid w:val="00BE0808"/>
    <w:rsid w:val="00BE1133"/>
    <w:rsid w:val="00BE152C"/>
    <w:rsid w:val="00BE156D"/>
    <w:rsid w:val="00BE161D"/>
    <w:rsid w:val="00BE1BB2"/>
    <w:rsid w:val="00BE241D"/>
    <w:rsid w:val="00BE250D"/>
    <w:rsid w:val="00BE329F"/>
    <w:rsid w:val="00BE4A2A"/>
    <w:rsid w:val="00BE56CC"/>
    <w:rsid w:val="00BE65F4"/>
    <w:rsid w:val="00BE7C9D"/>
    <w:rsid w:val="00BF0727"/>
    <w:rsid w:val="00BF1058"/>
    <w:rsid w:val="00BF1334"/>
    <w:rsid w:val="00BF146C"/>
    <w:rsid w:val="00BF1544"/>
    <w:rsid w:val="00BF15B4"/>
    <w:rsid w:val="00BF19BD"/>
    <w:rsid w:val="00BF1D09"/>
    <w:rsid w:val="00BF1EBB"/>
    <w:rsid w:val="00BF322F"/>
    <w:rsid w:val="00BF32FE"/>
    <w:rsid w:val="00BF4291"/>
    <w:rsid w:val="00BF4AD0"/>
    <w:rsid w:val="00BF4EC4"/>
    <w:rsid w:val="00BF5581"/>
    <w:rsid w:val="00BF55ED"/>
    <w:rsid w:val="00BF5754"/>
    <w:rsid w:val="00BF5B9A"/>
    <w:rsid w:val="00BF6AEF"/>
    <w:rsid w:val="00BF6CD3"/>
    <w:rsid w:val="00BF6CEB"/>
    <w:rsid w:val="00BF758F"/>
    <w:rsid w:val="00BF777A"/>
    <w:rsid w:val="00C001BE"/>
    <w:rsid w:val="00C0066A"/>
    <w:rsid w:val="00C00916"/>
    <w:rsid w:val="00C01405"/>
    <w:rsid w:val="00C01676"/>
    <w:rsid w:val="00C017FF"/>
    <w:rsid w:val="00C01B43"/>
    <w:rsid w:val="00C01D62"/>
    <w:rsid w:val="00C022D9"/>
    <w:rsid w:val="00C0339C"/>
    <w:rsid w:val="00C03470"/>
    <w:rsid w:val="00C03A5F"/>
    <w:rsid w:val="00C03E43"/>
    <w:rsid w:val="00C044AB"/>
    <w:rsid w:val="00C048A5"/>
    <w:rsid w:val="00C04F74"/>
    <w:rsid w:val="00C05054"/>
    <w:rsid w:val="00C057A5"/>
    <w:rsid w:val="00C05FDD"/>
    <w:rsid w:val="00C06038"/>
    <w:rsid w:val="00C06BFB"/>
    <w:rsid w:val="00C06E14"/>
    <w:rsid w:val="00C0759B"/>
    <w:rsid w:val="00C10B10"/>
    <w:rsid w:val="00C10DA2"/>
    <w:rsid w:val="00C11227"/>
    <w:rsid w:val="00C1136C"/>
    <w:rsid w:val="00C11CDA"/>
    <w:rsid w:val="00C11DE2"/>
    <w:rsid w:val="00C12533"/>
    <w:rsid w:val="00C12652"/>
    <w:rsid w:val="00C12915"/>
    <w:rsid w:val="00C12DA4"/>
    <w:rsid w:val="00C1348B"/>
    <w:rsid w:val="00C141ED"/>
    <w:rsid w:val="00C148B1"/>
    <w:rsid w:val="00C14A74"/>
    <w:rsid w:val="00C14D5C"/>
    <w:rsid w:val="00C1523E"/>
    <w:rsid w:val="00C155A1"/>
    <w:rsid w:val="00C158AC"/>
    <w:rsid w:val="00C15DCB"/>
    <w:rsid w:val="00C16E6B"/>
    <w:rsid w:val="00C209C2"/>
    <w:rsid w:val="00C20BC1"/>
    <w:rsid w:val="00C20C1B"/>
    <w:rsid w:val="00C21361"/>
    <w:rsid w:val="00C21DD7"/>
    <w:rsid w:val="00C222CF"/>
    <w:rsid w:val="00C22318"/>
    <w:rsid w:val="00C227FA"/>
    <w:rsid w:val="00C22FC5"/>
    <w:rsid w:val="00C2368B"/>
    <w:rsid w:val="00C236D0"/>
    <w:rsid w:val="00C237AF"/>
    <w:rsid w:val="00C23F9C"/>
    <w:rsid w:val="00C244C9"/>
    <w:rsid w:val="00C2482C"/>
    <w:rsid w:val="00C24FB0"/>
    <w:rsid w:val="00C251EB"/>
    <w:rsid w:val="00C252B4"/>
    <w:rsid w:val="00C25A8B"/>
    <w:rsid w:val="00C26135"/>
    <w:rsid w:val="00C26EE9"/>
    <w:rsid w:val="00C27110"/>
    <w:rsid w:val="00C275DC"/>
    <w:rsid w:val="00C278FE"/>
    <w:rsid w:val="00C30C18"/>
    <w:rsid w:val="00C30CD2"/>
    <w:rsid w:val="00C328BB"/>
    <w:rsid w:val="00C32B5E"/>
    <w:rsid w:val="00C33053"/>
    <w:rsid w:val="00C33084"/>
    <w:rsid w:val="00C339FA"/>
    <w:rsid w:val="00C33E58"/>
    <w:rsid w:val="00C343CB"/>
    <w:rsid w:val="00C348D0"/>
    <w:rsid w:val="00C34988"/>
    <w:rsid w:val="00C34A26"/>
    <w:rsid w:val="00C34F6C"/>
    <w:rsid w:val="00C34FAB"/>
    <w:rsid w:val="00C34FDA"/>
    <w:rsid w:val="00C35143"/>
    <w:rsid w:val="00C353E8"/>
    <w:rsid w:val="00C3554A"/>
    <w:rsid w:val="00C363B6"/>
    <w:rsid w:val="00C368C3"/>
    <w:rsid w:val="00C371B3"/>
    <w:rsid w:val="00C379DB"/>
    <w:rsid w:val="00C40F00"/>
    <w:rsid w:val="00C41168"/>
    <w:rsid w:val="00C4228E"/>
    <w:rsid w:val="00C4245E"/>
    <w:rsid w:val="00C42899"/>
    <w:rsid w:val="00C4352C"/>
    <w:rsid w:val="00C43869"/>
    <w:rsid w:val="00C43BFD"/>
    <w:rsid w:val="00C4406A"/>
    <w:rsid w:val="00C4508F"/>
    <w:rsid w:val="00C453AE"/>
    <w:rsid w:val="00C457E9"/>
    <w:rsid w:val="00C46B97"/>
    <w:rsid w:val="00C46D7E"/>
    <w:rsid w:val="00C47BD6"/>
    <w:rsid w:val="00C47FE1"/>
    <w:rsid w:val="00C5026B"/>
    <w:rsid w:val="00C50378"/>
    <w:rsid w:val="00C50416"/>
    <w:rsid w:val="00C508AC"/>
    <w:rsid w:val="00C51A84"/>
    <w:rsid w:val="00C52122"/>
    <w:rsid w:val="00C52C26"/>
    <w:rsid w:val="00C52E13"/>
    <w:rsid w:val="00C531C0"/>
    <w:rsid w:val="00C532BA"/>
    <w:rsid w:val="00C53631"/>
    <w:rsid w:val="00C53CD4"/>
    <w:rsid w:val="00C53F61"/>
    <w:rsid w:val="00C53FB2"/>
    <w:rsid w:val="00C54CED"/>
    <w:rsid w:val="00C54D32"/>
    <w:rsid w:val="00C5501E"/>
    <w:rsid w:val="00C55CDB"/>
    <w:rsid w:val="00C56089"/>
    <w:rsid w:val="00C5653D"/>
    <w:rsid w:val="00C60201"/>
    <w:rsid w:val="00C61447"/>
    <w:rsid w:val="00C6175B"/>
    <w:rsid w:val="00C6277C"/>
    <w:rsid w:val="00C62A97"/>
    <w:rsid w:val="00C62D71"/>
    <w:rsid w:val="00C63563"/>
    <w:rsid w:val="00C63795"/>
    <w:rsid w:val="00C63DE2"/>
    <w:rsid w:val="00C63E56"/>
    <w:rsid w:val="00C6527E"/>
    <w:rsid w:val="00C66820"/>
    <w:rsid w:val="00C66A1B"/>
    <w:rsid w:val="00C66BEE"/>
    <w:rsid w:val="00C672B2"/>
    <w:rsid w:val="00C67887"/>
    <w:rsid w:val="00C67C10"/>
    <w:rsid w:val="00C67EE2"/>
    <w:rsid w:val="00C7000B"/>
    <w:rsid w:val="00C70B1B"/>
    <w:rsid w:val="00C70CF5"/>
    <w:rsid w:val="00C70CFD"/>
    <w:rsid w:val="00C70DF9"/>
    <w:rsid w:val="00C714DA"/>
    <w:rsid w:val="00C71531"/>
    <w:rsid w:val="00C72162"/>
    <w:rsid w:val="00C725F9"/>
    <w:rsid w:val="00C72FD6"/>
    <w:rsid w:val="00C730DA"/>
    <w:rsid w:val="00C73114"/>
    <w:rsid w:val="00C73B29"/>
    <w:rsid w:val="00C73B72"/>
    <w:rsid w:val="00C7485B"/>
    <w:rsid w:val="00C7490F"/>
    <w:rsid w:val="00C74ED0"/>
    <w:rsid w:val="00C75597"/>
    <w:rsid w:val="00C758E4"/>
    <w:rsid w:val="00C76581"/>
    <w:rsid w:val="00C76811"/>
    <w:rsid w:val="00C7767A"/>
    <w:rsid w:val="00C77D19"/>
    <w:rsid w:val="00C800C9"/>
    <w:rsid w:val="00C80E18"/>
    <w:rsid w:val="00C81153"/>
    <w:rsid w:val="00C8115C"/>
    <w:rsid w:val="00C81CF3"/>
    <w:rsid w:val="00C8249C"/>
    <w:rsid w:val="00C8268A"/>
    <w:rsid w:val="00C82B3F"/>
    <w:rsid w:val="00C85C46"/>
    <w:rsid w:val="00C85C72"/>
    <w:rsid w:val="00C85F34"/>
    <w:rsid w:val="00C862E9"/>
    <w:rsid w:val="00C863F9"/>
    <w:rsid w:val="00C8695E"/>
    <w:rsid w:val="00C86F25"/>
    <w:rsid w:val="00C87114"/>
    <w:rsid w:val="00C87857"/>
    <w:rsid w:val="00C8788A"/>
    <w:rsid w:val="00C87B10"/>
    <w:rsid w:val="00C90968"/>
    <w:rsid w:val="00C91BDE"/>
    <w:rsid w:val="00C91C09"/>
    <w:rsid w:val="00C91FBC"/>
    <w:rsid w:val="00C92008"/>
    <w:rsid w:val="00C9257E"/>
    <w:rsid w:val="00C927D0"/>
    <w:rsid w:val="00C92A43"/>
    <w:rsid w:val="00C92C32"/>
    <w:rsid w:val="00C92C8C"/>
    <w:rsid w:val="00C93F4D"/>
    <w:rsid w:val="00C93F68"/>
    <w:rsid w:val="00C94621"/>
    <w:rsid w:val="00C94794"/>
    <w:rsid w:val="00C949F7"/>
    <w:rsid w:val="00C952A4"/>
    <w:rsid w:val="00C96698"/>
    <w:rsid w:val="00C973FA"/>
    <w:rsid w:val="00C97AF2"/>
    <w:rsid w:val="00CA0551"/>
    <w:rsid w:val="00CA0D24"/>
    <w:rsid w:val="00CA0E12"/>
    <w:rsid w:val="00CA1205"/>
    <w:rsid w:val="00CA23E5"/>
    <w:rsid w:val="00CA2789"/>
    <w:rsid w:val="00CA2D51"/>
    <w:rsid w:val="00CA2F71"/>
    <w:rsid w:val="00CA383E"/>
    <w:rsid w:val="00CA3A75"/>
    <w:rsid w:val="00CA4079"/>
    <w:rsid w:val="00CA4180"/>
    <w:rsid w:val="00CA41CF"/>
    <w:rsid w:val="00CA443C"/>
    <w:rsid w:val="00CA499C"/>
    <w:rsid w:val="00CA58DF"/>
    <w:rsid w:val="00CA6703"/>
    <w:rsid w:val="00CA6C0D"/>
    <w:rsid w:val="00CA71E3"/>
    <w:rsid w:val="00CA7293"/>
    <w:rsid w:val="00CA7C67"/>
    <w:rsid w:val="00CB01DD"/>
    <w:rsid w:val="00CB068A"/>
    <w:rsid w:val="00CB0E9D"/>
    <w:rsid w:val="00CB1455"/>
    <w:rsid w:val="00CB1D85"/>
    <w:rsid w:val="00CB1E83"/>
    <w:rsid w:val="00CB2721"/>
    <w:rsid w:val="00CB3107"/>
    <w:rsid w:val="00CB33D4"/>
    <w:rsid w:val="00CB416C"/>
    <w:rsid w:val="00CB42C9"/>
    <w:rsid w:val="00CB4850"/>
    <w:rsid w:val="00CB5631"/>
    <w:rsid w:val="00CB585C"/>
    <w:rsid w:val="00CB5AB6"/>
    <w:rsid w:val="00CB5EB4"/>
    <w:rsid w:val="00CB6022"/>
    <w:rsid w:val="00CB6A14"/>
    <w:rsid w:val="00CB777A"/>
    <w:rsid w:val="00CC0361"/>
    <w:rsid w:val="00CC05D5"/>
    <w:rsid w:val="00CC06D0"/>
    <w:rsid w:val="00CC0AE3"/>
    <w:rsid w:val="00CC1102"/>
    <w:rsid w:val="00CC1A7F"/>
    <w:rsid w:val="00CC1CF8"/>
    <w:rsid w:val="00CC1E81"/>
    <w:rsid w:val="00CC2219"/>
    <w:rsid w:val="00CC22A4"/>
    <w:rsid w:val="00CC31CD"/>
    <w:rsid w:val="00CC385B"/>
    <w:rsid w:val="00CC54D4"/>
    <w:rsid w:val="00CC6574"/>
    <w:rsid w:val="00CC6B38"/>
    <w:rsid w:val="00CC6B62"/>
    <w:rsid w:val="00CC6C4A"/>
    <w:rsid w:val="00CC7657"/>
    <w:rsid w:val="00CC7A05"/>
    <w:rsid w:val="00CC7BAC"/>
    <w:rsid w:val="00CD05CA"/>
    <w:rsid w:val="00CD0DF7"/>
    <w:rsid w:val="00CD1244"/>
    <w:rsid w:val="00CD148B"/>
    <w:rsid w:val="00CD212F"/>
    <w:rsid w:val="00CD2B3A"/>
    <w:rsid w:val="00CD3413"/>
    <w:rsid w:val="00CD41E2"/>
    <w:rsid w:val="00CD4277"/>
    <w:rsid w:val="00CD47B6"/>
    <w:rsid w:val="00CD5F9A"/>
    <w:rsid w:val="00CD6572"/>
    <w:rsid w:val="00CD66E9"/>
    <w:rsid w:val="00CD6710"/>
    <w:rsid w:val="00CD6C50"/>
    <w:rsid w:val="00CD7918"/>
    <w:rsid w:val="00CE02E6"/>
    <w:rsid w:val="00CE05B4"/>
    <w:rsid w:val="00CE0A06"/>
    <w:rsid w:val="00CE1554"/>
    <w:rsid w:val="00CE1DF0"/>
    <w:rsid w:val="00CE2179"/>
    <w:rsid w:val="00CE2DBA"/>
    <w:rsid w:val="00CE2E66"/>
    <w:rsid w:val="00CE2EA0"/>
    <w:rsid w:val="00CE37D1"/>
    <w:rsid w:val="00CE392A"/>
    <w:rsid w:val="00CE3DF3"/>
    <w:rsid w:val="00CE4950"/>
    <w:rsid w:val="00CE509E"/>
    <w:rsid w:val="00CE5232"/>
    <w:rsid w:val="00CE5C53"/>
    <w:rsid w:val="00CE7854"/>
    <w:rsid w:val="00CE78CC"/>
    <w:rsid w:val="00CF0220"/>
    <w:rsid w:val="00CF055F"/>
    <w:rsid w:val="00CF070A"/>
    <w:rsid w:val="00CF119A"/>
    <w:rsid w:val="00CF1278"/>
    <w:rsid w:val="00CF12DA"/>
    <w:rsid w:val="00CF14BB"/>
    <w:rsid w:val="00CF1E5A"/>
    <w:rsid w:val="00CF1F9F"/>
    <w:rsid w:val="00CF2010"/>
    <w:rsid w:val="00CF21CF"/>
    <w:rsid w:val="00CF24D9"/>
    <w:rsid w:val="00CF2525"/>
    <w:rsid w:val="00CF2E2F"/>
    <w:rsid w:val="00CF3141"/>
    <w:rsid w:val="00CF32D6"/>
    <w:rsid w:val="00CF36C7"/>
    <w:rsid w:val="00CF3FE0"/>
    <w:rsid w:val="00CF4ACE"/>
    <w:rsid w:val="00CF4ADA"/>
    <w:rsid w:val="00CF5637"/>
    <w:rsid w:val="00CF5D04"/>
    <w:rsid w:val="00CF6EF5"/>
    <w:rsid w:val="00CF74F8"/>
    <w:rsid w:val="00CF7A35"/>
    <w:rsid w:val="00D001E7"/>
    <w:rsid w:val="00D006CA"/>
    <w:rsid w:val="00D00BE8"/>
    <w:rsid w:val="00D00BEE"/>
    <w:rsid w:val="00D00FC4"/>
    <w:rsid w:val="00D0117A"/>
    <w:rsid w:val="00D0131F"/>
    <w:rsid w:val="00D01B3B"/>
    <w:rsid w:val="00D01C9A"/>
    <w:rsid w:val="00D01DA5"/>
    <w:rsid w:val="00D01FF0"/>
    <w:rsid w:val="00D02084"/>
    <w:rsid w:val="00D02544"/>
    <w:rsid w:val="00D02AF0"/>
    <w:rsid w:val="00D02B8D"/>
    <w:rsid w:val="00D02C31"/>
    <w:rsid w:val="00D032C0"/>
    <w:rsid w:val="00D037FE"/>
    <w:rsid w:val="00D03C86"/>
    <w:rsid w:val="00D03DB5"/>
    <w:rsid w:val="00D03EFB"/>
    <w:rsid w:val="00D0419F"/>
    <w:rsid w:val="00D047B3"/>
    <w:rsid w:val="00D04AF1"/>
    <w:rsid w:val="00D04B9C"/>
    <w:rsid w:val="00D05857"/>
    <w:rsid w:val="00D05FE0"/>
    <w:rsid w:val="00D06062"/>
    <w:rsid w:val="00D0624B"/>
    <w:rsid w:val="00D06623"/>
    <w:rsid w:val="00D06890"/>
    <w:rsid w:val="00D06AB9"/>
    <w:rsid w:val="00D06CC1"/>
    <w:rsid w:val="00D073B6"/>
    <w:rsid w:val="00D078F1"/>
    <w:rsid w:val="00D079C6"/>
    <w:rsid w:val="00D07AEA"/>
    <w:rsid w:val="00D116BD"/>
    <w:rsid w:val="00D117CD"/>
    <w:rsid w:val="00D120D6"/>
    <w:rsid w:val="00D121ED"/>
    <w:rsid w:val="00D12227"/>
    <w:rsid w:val="00D12434"/>
    <w:rsid w:val="00D1295D"/>
    <w:rsid w:val="00D131EF"/>
    <w:rsid w:val="00D135B8"/>
    <w:rsid w:val="00D1374E"/>
    <w:rsid w:val="00D14865"/>
    <w:rsid w:val="00D16D32"/>
    <w:rsid w:val="00D16E38"/>
    <w:rsid w:val="00D17064"/>
    <w:rsid w:val="00D17565"/>
    <w:rsid w:val="00D17721"/>
    <w:rsid w:val="00D17EE5"/>
    <w:rsid w:val="00D17EEA"/>
    <w:rsid w:val="00D20066"/>
    <w:rsid w:val="00D2097D"/>
    <w:rsid w:val="00D212D2"/>
    <w:rsid w:val="00D21374"/>
    <w:rsid w:val="00D214FF"/>
    <w:rsid w:val="00D215D4"/>
    <w:rsid w:val="00D220A3"/>
    <w:rsid w:val="00D22C53"/>
    <w:rsid w:val="00D233A1"/>
    <w:rsid w:val="00D23B5D"/>
    <w:rsid w:val="00D23C12"/>
    <w:rsid w:val="00D23DC3"/>
    <w:rsid w:val="00D24370"/>
    <w:rsid w:val="00D245E6"/>
    <w:rsid w:val="00D25316"/>
    <w:rsid w:val="00D26169"/>
    <w:rsid w:val="00D26330"/>
    <w:rsid w:val="00D26549"/>
    <w:rsid w:val="00D26989"/>
    <w:rsid w:val="00D26B0D"/>
    <w:rsid w:val="00D26E84"/>
    <w:rsid w:val="00D271C8"/>
    <w:rsid w:val="00D27269"/>
    <w:rsid w:val="00D27416"/>
    <w:rsid w:val="00D3034D"/>
    <w:rsid w:val="00D30972"/>
    <w:rsid w:val="00D30FFC"/>
    <w:rsid w:val="00D318AB"/>
    <w:rsid w:val="00D33862"/>
    <w:rsid w:val="00D33B1F"/>
    <w:rsid w:val="00D340DE"/>
    <w:rsid w:val="00D34457"/>
    <w:rsid w:val="00D34570"/>
    <w:rsid w:val="00D346B4"/>
    <w:rsid w:val="00D34777"/>
    <w:rsid w:val="00D348BA"/>
    <w:rsid w:val="00D3521B"/>
    <w:rsid w:val="00D355E4"/>
    <w:rsid w:val="00D355E5"/>
    <w:rsid w:val="00D358A9"/>
    <w:rsid w:val="00D35ABC"/>
    <w:rsid w:val="00D3621E"/>
    <w:rsid w:val="00D362DC"/>
    <w:rsid w:val="00D36719"/>
    <w:rsid w:val="00D368BF"/>
    <w:rsid w:val="00D37958"/>
    <w:rsid w:val="00D4049C"/>
    <w:rsid w:val="00D40536"/>
    <w:rsid w:val="00D40724"/>
    <w:rsid w:val="00D40B6E"/>
    <w:rsid w:val="00D41027"/>
    <w:rsid w:val="00D414E9"/>
    <w:rsid w:val="00D414F2"/>
    <w:rsid w:val="00D41915"/>
    <w:rsid w:val="00D41BA8"/>
    <w:rsid w:val="00D41D22"/>
    <w:rsid w:val="00D41FC6"/>
    <w:rsid w:val="00D42A66"/>
    <w:rsid w:val="00D43B35"/>
    <w:rsid w:val="00D440A8"/>
    <w:rsid w:val="00D442C4"/>
    <w:rsid w:val="00D44719"/>
    <w:rsid w:val="00D4495B"/>
    <w:rsid w:val="00D44C3F"/>
    <w:rsid w:val="00D44FF0"/>
    <w:rsid w:val="00D45750"/>
    <w:rsid w:val="00D4617B"/>
    <w:rsid w:val="00D46277"/>
    <w:rsid w:val="00D46A7D"/>
    <w:rsid w:val="00D46B43"/>
    <w:rsid w:val="00D46CE5"/>
    <w:rsid w:val="00D50BA6"/>
    <w:rsid w:val="00D51B9A"/>
    <w:rsid w:val="00D524E9"/>
    <w:rsid w:val="00D5259E"/>
    <w:rsid w:val="00D52991"/>
    <w:rsid w:val="00D52EA3"/>
    <w:rsid w:val="00D53442"/>
    <w:rsid w:val="00D53722"/>
    <w:rsid w:val="00D53BA1"/>
    <w:rsid w:val="00D53D10"/>
    <w:rsid w:val="00D53D40"/>
    <w:rsid w:val="00D53D7C"/>
    <w:rsid w:val="00D53FBE"/>
    <w:rsid w:val="00D540FB"/>
    <w:rsid w:val="00D54C0E"/>
    <w:rsid w:val="00D54C89"/>
    <w:rsid w:val="00D55925"/>
    <w:rsid w:val="00D56005"/>
    <w:rsid w:val="00D560C6"/>
    <w:rsid w:val="00D56106"/>
    <w:rsid w:val="00D5626E"/>
    <w:rsid w:val="00D56569"/>
    <w:rsid w:val="00D56D56"/>
    <w:rsid w:val="00D574F2"/>
    <w:rsid w:val="00D57838"/>
    <w:rsid w:val="00D6052C"/>
    <w:rsid w:val="00D60FBD"/>
    <w:rsid w:val="00D615D5"/>
    <w:rsid w:val="00D61A2D"/>
    <w:rsid w:val="00D62178"/>
    <w:rsid w:val="00D623C8"/>
    <w:rsid w:val="00D630B5"/>
    <w:rsid w:val="00D63DBE"/>
    <w:rsid w:val="00D644CF"/>
    <w:rsid w:val="00D64512"/>
    <w:rsid w:val="00D655D6"/>
    <w:rsid w:val="00D65DA2"/>
    <w:rsid w:val="00D65DF4"/>
    <w:rsid w:val="00D6637C"/>
    <w:rsid w:val="00D67FB9"/>
    <w:rsid w:val="00D7021C"/>
    <w:rsid w:val="00D70429"/>
    <w:rsid w:val="00D70488"/>
    <w:rsid w:val="00D709E7"/>
    <w:rsid w:val="00D70B78"/>
    <w:rsid w:val="00D70D39"/>
    <w:rsid w:val="00D70E1A"/>
    <w:rsid w:val="00D72207"/>
    <w:rsid w:val="00D728D1"/>
    <w:rsid w:val="00D72C2D"/>
    <w:rsid w:val="00D7325A"/>
    <w:rsid w:val="00D7335F"/>
    <w:rsid w:val="00D7336E"/>
    <w:rsid w:val="00D73A90"/>
    <w:rsid w:val="00D73AC6"/>
    <w:rsid w:val="00D73EF1"/>
    <w:rsid w:val="00D740F9"/>
    <w:rsid w:val="00D744BE"/>
    <w:rsid w:val="00D75A50"/>
    <w:rsid w:val="00D75CF3"/>
    <w:rsid w:val="00D75E4C"/>
    <w:rsid w:val="00D75E7E"/>
    <w:rsid w:val="00D75ED9"/>
    <w:rsid w:val="00D76068"/>
    <w:rsid w:val="00D76647"/>
    <w:rsid w:val="00D76B79"/>
    <w:rsid w:val="00D76F03"/>
    <w:rsid w:val="00D77054"/>
    <w:rsid w:val="00D820B9"/>
    <w:rsid w:val="00D820C9"/>
    <w:rsid w:val="00D82147"/>
    <w:rsid w:val="00D82321"/>
    <w:rsid w:val="00D83156"/>
    <w:rsid w:val="00D8389A"/>
    <w:rsid w:val="00D839B9"/>
    <w:rsid w:val="00D84B17"/>
    <w:rsid w:val="00D84DDD"/>
    <w:rsid w:val="00D85828"/>
    <w:rsid w:val="00D85CB8"/>
    <w:rsid w:val="00D85E21"/>
    <w:rsid w:val="00D85FF7"/>
    <w:rsid w:val="00D86249"/>
    <w:rsid w:val="00D8660F"/>
    <w:rsid w:val="00D8719A"/>
    <w:rsid w:val="00D87BB0"/>
    <w:rsid w:val="00D87BDA"/>
    <w:rsid w:val="00D87E14"/>
    <w:rsid w:val="00D90815"/>
    <w:rsid w:val="00D91613"/>
    <w:rsid w:val="00D9190E"/>
    <w:rsid w:val="00D91CAF"/>
    <w:rsid w:val="00D9272E"/>
    <w:rsid w:val="00D92D14"/>
    <w:rsid w:val="00D92F40"/>
    <w:rsid w:val="00D932CE"/>
    <w:rsid w:val="00D932DE"/>
    <w:rsid w:val="00D93655"/>
    <w:rsid w:val="00D938AC"/>
    <w:rsid w:val="00D93C55"/>
    <w:rsid w:val="00D93C58"/>
    <w:rsid w:val="00D94B2F"/>
    <w:rsid w:val="00D94F5C"/>
    <w:rsid w:val="00D95394"/>
    <w:rsid w:val="00D9546D"/>
    <w:rsid w:val="00D95A8A"/>
    <w:rsid w:val="00D95F5D"/>
    <w:rsid w:val="00D96136"/>
    <w:rsid w:val="00D96B3D"/>
    <w:rsid w:val="00D96BDF"/>
    <w:rsid w:val="00D96DB4"/>
    <w:rsid w:val="00D9716E"/>
    <w:rsid w:val="00D973B4"/>
    <w:rsid w:val="00D978E9"/>
    <w:rsid w:val="00D97AF3"/>
    <w:rsid w:val="00D97F24"/>
    <w:rsid w:val="00D97F8C"/>
    <w:rsid w:val="00DA0033"/>
    <w:rsid w:val="00DA042E"/>
    <w:rsid w:val="00DA0ABE"/>
    <w:rsid w:val="00DA0D06"/>
    <w:rsid w:val="00DA0D1F"/>
    <w:rsid w:val="00DA1065"/>
    <w:rsid w:val="00DA1999"/>
    <w:rsid w:val="00DA3776"/>
    <w:rsid w:val="00DA38E4"/>
    <w:rsid w:val="00DA39C7"/>
    <w:rsid w:val="00DA3D48"/>
    <w:rsid w:val="00DA4434"/>
    <w:rsid w:val="00DA4B0B"/>
    <w:rsid w:val="00DA4C2B"/>
    <w:rsid w:val="00DA4DF7"/>
    <w:rsid w:val="00DA5B95"/>
    <w:rsid w:val="00DA781E"/>
    <w:rsid w:val="00DB0172"/>
    <w:rsid w:val="00DB052F"/>
    <w:rsid w:val="00DB16A8"/>
    <w:rsid w:val="00DB1FD4"/>
    <w:rsid w:val="00DB226B"/>
    <w:rsid w:val="00DB2A5A"/>
    <w:rsid w:val="00DB2C74"/>
    <w:rsid w:val="00DB2F1A"/>
    <w:rsid w:val="00DB360D"/>
    <w:rsid w:val="00DB380F"/>
    <w:rsid w:val="00DB3D4F"/>
    <w:rsid w:val="00DB494E"/>
    <w:rsid w:val="00DB4A9D"/>
    <w:rsid w:val="00DB4ED8"/>
    <w:rsid w:val="00DB54EA"/>
    <w:rsid w:val="00DB5684"/>
    <w:rsid w:val="00DB6186"/>
    <w:rsid w:val="00DB6AC7"/>
    <w:rsid w:val="00DB6B97"/>
    <w:rsid w:val="00DB71C1"/>
    <w:rsid w:val="00DB72F4"/>
    <w:rsid w:val="00DC0861"/>
    <w:rsid w:val="00DC096F"/>
    <w:rsid w:val="00DC0E1C"/>
    <w:rsid w:val="00DC0F32"/>
    <w:rsid w:val="00DC1144"/>
    <w:rsid w:val="00DC13B1"/>
    <w:rsid w:val="00DC15C5"/>
    <w:rsid w:val="00DC1F73"/>
    <w:rsid w:val="00DC214C"/>
    <w:rsid w:val="00DC2156"/>
    <w:rsid w:val="00DC2C94"/>
    <w:rsid w:val="00DC2D3A"/>
    <w:rsid w:val="00DC3583"/>
    <w:rsid w:val="00DC35B1"/>
    <w:rsid w:val="00DC3746"/>
    <w:rsid w:val="00DC37B1"/>
    <w:rsid w:val="00DC39D0"/>
    <w:rsid w:val="00DC3D5C"/>
    <w:rsid w:val="00DC3E2D"/>
    <w:rsid w:val="00DC451C"/>
    <w:rsid w:val="00DC4778"/>
    <w:rsid w:val="00DC4D4C"/>
    <w:rsid w:val="00DC5254"/>
    <w:rsid w:val="00DC5C38"/>
    <w:rsid w:val="00DC5D08"/>
    <w:rsid w:val="00DC5D96"/>
    <w:rsid w:val="00DC5EA0"/>
    <w:rsid w:val="00DC60C7"/>
    <w:rsid w:val="00DC61DA"/>
    <w:rsid w:val="00DC6231"/>
    <w:rsid w:val="00DC68C3"/>
    <w:rsid w:val="00DC6E8D"/>
    <w:rsid w:val="00DC77AF"/>
    <w:rsid w:val="00DC7D76"/>
    <w:rsid w:val="00DD022F"/>
    <w:rsid w:val="00DD0673"/>
    <w:rsid w:val="00DD08F7"/>
    <w:rsid w:val="00DD0C4E"/>
    <w:rsid w:val="00DD13E0"/>
    <w:rsid w:val="00DD30C1"/>
    <w:rsid w:val="00DD325E"/>
    <w:rsid w:val="00DD4233"/>
    <w:rsid w:val="00DD4E6F"/>
    <w:rsid w:val="00DD53CD"/>
    <w:rsid w:val="00DD53DD"/>
    <w:rsid w:val="00DD573F"/>
    <w:rsid w:val="00DD6804"/>
    <w:rsid w:val="00DD6D2D"/>
    <w:rsid w:val="00DD6F7F"/>
    <w:rsid w:val="00DD72F3"/>
    <w:rsid w:val="00DE0B7A"/>
    <w:rsid w:val="00DE0C14"/>
    <w:rsid w:val="00DE0C93"/>
    <w:rsid w:val="00DE0E90"/>
    <w:rsid w:val="00DE0EFD"/>
    <w:rsid w:val="00DE15A0"/>
    <w:rsid w:val="00DE1881"/>
    <w:rsid w:val="00DE1E45"/>
    <w:rsid w:val="00DE1EDD"/>
    <w:rsid w:val="00DE204F"/>
    <w:rsid w:val="00DE216D"/>
    <w:rsid w:val="00DE25B2"/>
    <w:rsid w:val="00DE26EC"/>
    <w:rsid w:val="00DE2EA7"/>
    <w:rsid w:val="00DE3402"/>
    <w:rsid w:val="00DE3466"/>
    <w:rsid w:val="00DE3A9A"/>
    <w:rsid w:val="00DE3D50"/>
    <w:rsid w:val="00DE3E70"/>
    <w:rsid w:val="00DE4627"/>
    <w:rsid w:val="00DE4BF1"/>
    <w:rsid w:val="00DE515E"/>
    <w:rsid w:val="00DE5218"/>
    <w:rsid w:val="00DE575A"/>
    <w:rsid w:val="00DE57B7"/>
    <w:rsid w:val="00DE5852"/>
    <w:rsid w:val="00DE5AA4"/>
    <w:rsid w:val="00DE5AD6"/>
    <w:rsid w:val="00DE5CA1"/>
    <w:rsid w:val="00DE5E63"/>
    <w:rsid w:val="00DE5F94"/>
    <w:rsid w:val="00DE6336"/>
    <w:rsid w:val="00DE66D9"/>
    <w:rsid w:val="00DE698D"/>
    <w:rsid w:val="00DE77CE"/>
    <w:rsid w:val="00DE7B62"/>
    <w:rsid w:val="00DF0739"/>
    <w:rsid w:val="00DF21A3"/>
    <w:rsid w:val="00DF2372"/>
    <w:rsid w:val="00DF25B1"/>
    <w:rsid w:val="00DF298A"/>
    <w:rsid w:val="00DF2D02"/>
    <w:rsid w:val="00DF30DD"/>
    <w:rsid w:val="00DF3333"/>
    <w:rsid w:val="00DF34C3"/>
    <w:rsid w:val="00DF3AAE"/>
    <w:rsid w:val="00DF452E"/>
    <w:rsid w:val="00DF4BA0"/>
    <w:rsid w:val="00DF4D1E"/>
    <w:rsid w:val="00DF5875"/>
    <w:rsid w:val="00DF5EBC"/>
    <w:rsid w:val="00DF6020"/>
    <w:rsid w:val="00DF70E0"/>
    <w:rsid w:val="00DF7655"/>
    <w:rsid w:val="00DF7BC8"/>
    <w:rsid w:val="00DF7DF0"/>
    <w:rsid w:val="00E00482"/>
    <w:rsid w:val="00E00693"/>
    <w:rsid w:val="00E006ED"/>
    <w:rsid w:val="00E00CDC"/>
    <w:rsid w:val="00E01308"/>
    <w:rsid w:val="00E01F40"/>
    <w:rsid w:val="00E020AE"/>
    <w:rsid w:val="00E02A21"/>
    <w:rsid w:val="00E030B3"/>
    <w:rsid w:val="00E0371F"/>
    <w:rsid w:val="00E037E8"/>
    <w:rsid w:val="00E0395A"/>
    <w:rsid w:val="00E03C79"/>
    <w:rsid w:val="00E0421E"/>
    <w:rsid w:val="00E04272"/>
    <w:rsid w:val="00E04333"/>
    <w:rsid w:val="00E0446D"/>
    <w:rsid w:val="00E04481"/>
    <w:rsid w:val="00E0481A"/>
    <w:rsid w:val="00E05658"/>
    <w:rsid w:val="00E05697"/>
    <w:rsid w:val="00E059FF"/>
    <w:rsid w:val="00E0716B"/>
    <w:rsid w:val="00E07F8A"/>
    <w:rsid w:val="00E1093C"/>
    <w:rsid w:val="00E10BD5"/>
    <w:rsid w:val="00E10F96"/>
    <w:rsid w:val="00E11385"/>
    <w:rsid w:val="00E11811"/>
    <w:rsid w:val="00E11D2C"/>
    <w:rsid w:val="00E1239C"/>
    <w:rsid w:val="00E1279F"/>
    <w:rsid w:val="00E12C28"/>
    <w:rsid w:val="00E137AF"/>
    <w:rsid w:val="00E138D3"/>
    <w:rsid w:val="00E13D65"/>
    <w:rsid w:val="00E13E69"/>
    <w:rsid w:val="00E142C2"/>
    <w:rsid w:val="00E14315"/>
    <w:rsid w:val="00E14715"/>
    <w:rsid w:val="00E14CBE"/>
    <w:rsid w:val="00E1516A"/>
    <w:rsid w:val="00E16333"/>
    <w:rsid w:val="00E16A3C"/>
    <w:rsid w:val="00E16D03"/>
    <w:rsid w:val="00E16DB4"/>
    <w:rsid w:val="00E177AD"/>
    <w:rsid w:val="00E177BD"/>
    <w:rsid w:val="00E1794E"/>
    <w:rsid w:val="00E17B99"/>
    <w:rsid w:val="00E212A3"/>
    <w:rsid w:val="00E212DA"/>
    <w:rsid w:val="00E21556"/>
    <w:rsid w:val="00E21950"/>
    <w:rsid w:val="00E22199"/>
    <w:rsid w:val="00E22267"/>
    <w:rsid w:val="00E225AC"/>
    <w:rsid w:val="00E227AF"/>
    <w:rsid w:val="00E23419"/>
    <w:rsid w:val="00E23423"/>
    <w:rsid w:val="00E23C4E"/>
    <w:rsid w:val="00E23FF7"/>
    <w:rsid w:val="00E2474F"/>
    <w:rsid w:val="00E24E36"/>
    <w:rsid w:val="00E258B0"/>
    <w:rsid w:val="00E26389"/>
    <w:rsid w:val="00E272CD"/>
    <w:rsid w:val="00E27584"/>
    <w:rsid w:val="00E27F63"/>
    <w:rsid w:val="00E3005A"/>
    <w:rsid w:val="00E3017C"/>
    <w:rsid w:val="00E303FB"/>
    <w:rsid w:val="00E30E5C"/>
    <w:rsid w:val="00E30FCD"/>
    <w:rsid w:val="00E314E7"/>
    <w:rsid w:val="00E31BA9"/>
    <w:rsid w:val="00E31CAA"/>
    <w:rsid w:val="00E32754"/>
    <w:rsid w:val="00E328B5"/>
    <w:rsid w:val="00E32F48"/>
    <w:rsid w:val="00E32FA8"/>
    <w:rsid w:val="00E3322D"/>
    <w:rsid w:val="00E334D0"/>
    <w:rsid w:val="00E334D8"/>
    <w:rsid w:val="00E33C02"/>
    <w:rsid w:val="00E33E07"/>
    <w:rsid w:val="00E34221"/>
    <w:rsid w:val="00E34423"/>
    <w:rsid w:val="00E347C3"/>
    <w:rsid w:val="00E34A39"/>
    <w:rsid w:val="00E350CB"/>
    <w:rsid w:val="00E35CE2"/>
    <w:rsid w:val="00E36147"/>
    <w:rsid w:val="00E365A3"/>
    <w:rsid w:val="00E3690F"/>
    <w:rsid w:val="00E36AF5"/>
    <w:rsid w:val="00E37515"/>
    <w:rsid w:val="00E37523"/>
    <w:rsid w:val="00E37C32"/>
    <w:rsid w:val="00E37D29"/>
    <w:rsid w:val="00E37DC7"/>
    <w:rsid w:val="00E404A9"/>
    <w:rsid w:val="00E40888"/>
    <w:rsid w:val="00E414D4"/>
    <w:rsid w:val="00E416B3"/>
    <w:rsid w:val="00E4175C"/>
    <w:rsid w:val="00E41A88"/>
    <w:rsid w:val="00E41D4F"/>
    <w:rsid w:val="00E41FC1"/>
    <w:rsid w:val="00E42301"/>
    <w:rsid w:val="00E4334C"/>
    <w:rsid w:val="00E4383D"/>
    <w:rsid w:val="00E44247"/>
    <w:rsid w:val="00E44713"/>
    <w:rsid w:val="00E44790"/>
    <w:rsid w:val="00E4492F"/>
    <w:rsid w:val="00E45367"/>
    <w:rsid w:val="00E456ED"/>
    <w:rsid w:val="00E462E0"/>
    <w:rsid w:val="00E468C9"/>
    <w:rsid w:val="00E46BA9"/>
    <w:rsid w:val="00E46F01"/>
    <w:rsid w:val="00E4733B"/>
    <w:rsid w:val="00E47597"/>
    <w:rsid w:val="00E50A8A"/>
    <w:rsid w:val="00E5115A"/>
    <w:rsid w:val="00E51506"/>
    <w:rsid w:val="00E51DC6"/>
    <w:rsid w:val="00E520E6"/>
    <w:rsid w:val="00E523ED"/>
    <w:rsid w:val="00E528BD"/>
    <w:rsid w:val="00E52BC1"/>
    <w:rsid w:val="00E531CB"/>
    <w:rsid w:val="00E535CC"/>
    <w:rsid w:val="00E536E3"/>
    <w:rsid w:val="00E53A33"/>
    <w:rsid w:val="00E5406E"/>
    <w:rsid w:val="00E542F3"/>
    <w:rsid w:val="00E54B46"/>
    <w:rsid w:val="00E55621"/>
    <w:rsid w:val="00E55947"/>
    <w:rsid w:val="00E55E1E"/>
    <w:rsid w:val="00E5675A"/>
    <w:rsid w:val="00E57632"/>
    <w:rsid w:val="00E5787C"/>
    <w:rsid w:val="00E57F5D"/>
    <w:rsid w:val="00E60236"/>
    <w:rsid w:val="00E607D3"/>
    <w:rsid w:val="00E60AD6"/>
    <w:rsid w:val="00E61B8F"/>
    <w:rsid w:val="00E61FA7"/>
    <w:rsid w:val="00E62B18"/>
    <w:rsid w:val="00E63227"/>
    <w:rsid w:val="00E634B0"/>
    <w:rsid w:val="00E6353B"/>
    <w:rsid w:val="00E63A30"/>
    <w:rsid w:val="00E646E6"/>
    <w:rsid w:val="00E64776"/>
    <w:rsid w:val="00E65B19"/>
    <w:rsid w:val="00E65CED"/>
    <w:rsid w:val="00E662EB"/>
    <w:rsid w:val="00E6699E"/>
    <w:rsid w:val="00E66A50"/>
    <w:rsid w:val="00E6711D"/>
    <w:rsid w:val="00E6731D"/>
    <w:rsid w:val="00E6770E"/>
    <w:rsid w:val="00E678AA"/>
    <w:rsid w:val="00E70A9C"/>
    <w:rsid w:val="00E70FA1"/>
    <w:rsid w:val="00E713E2"/>
    <w:rsid w:val="00E71A33"/>
    <w:rsid w:val="00E71FB4"/>
    <w:rsid w:val="00E722BC"/>
    <w:rsid w:val="00E72397"/>
    <w:rsid w:val="00E72B4E"/>
    <w:rsid w:val="00E72BDB"/>
    <w:rsid w:val="00E72F2B"/>
    <w:rsid w:val="00E72F3B"/>
    <w:rsid w:val="00E7362B"/>
    <w:rsid w:val="00E738FB"/>
    <w:rsid w:val="00E73A50"/>
    <w:rsid w:val="00E73E6E"/>
    <w:rsid w:val="00E74188"/>
    <w:rsid w:val="00E741CF"/>
    <w:rsid w:val="00E746B6"/>
    <w:rsid w:val="00E74852"/>
    <w:rsid w:val="00E751C9"/>
    <w:rsid w:val="00E7574B"/>
    <w:rsid w:val="00E75986"/>
    <w:rsid w:val="00E77027"/>
    <w:rsid w:val="00E77BF2"/>
    <w:rsid w:val="00E77CD0"/>
    <w:rsid w:val="00E80653"/>
    <w:rsid w:val="00E806EC"/>
    <w:rsid w:val="00E809F0"/>
    <w:rsid w:val="00E80B08"/>
    <w:rsid w:val="00E812A7"/>
    <w:rsid w:val="00E81426"/>
    <w:rsid w:val="00E81731"/>
    <w:rsid w:val="00E825D9"/>
    <w:rsid w:val="00E82797"/>
    <w:rsid w:val="00E827CB"/>
    <w:rsid w:val="00E82807"/>
    <w:rsid w:val="00E829D2"/>
    <w:rsid w:val="00E82B2E"/>
    <w:rsid w:val="00E84400"/>
    <w:rsid w:val="00E84564"/>
    <w:rsid w:val="00E849C1"/>
    <w:rsid w:val="00E84F03"/>
    <w:rsid w:val="00E855D7"/>
    <w:rsid w:val="00E85F79"/>
    <w:rsid w:val="00E862CF"/>
    <w:rsid w:val="00E86529"/>
    <w:rsid w:val="00E867AE"/>
    <w:rsid w:val="00E86D68"/>
    <w:rsid w:val="00E86E66"/>
    <w:rsid w:val="00E86E78"/>
    <w:rsid w:val="00E86F40"/>
    <w:rsid w:val="00E873F3"/>
    <w:rsid w:val="00E87991"/>
    <w:rsid w:val="00E90087"/>
    <w:rsid w:val="00E901B4"/>
    <w:rsid w:val="00E90471"/>
    <w:rsid w:val="00E90DDF"/>
    <w:rsid w:val="00E91007"/>
    <w:rsid w:val="00E91942"/>
    <w:rsid w:val="00E92E04"/>
    <w:rsid w:val="00E93116"/>
    <w:rsid w:val="00E93D88"/>
    <w:rsid w:val="00E9406D"/>
    <w:rsid w:val="00E94221"/>
    <w:rsid w:val="00E9465C"/>
    <w:rsid w:val="00E94793"/>
    <w:rsid w:val="00E95325"/>
    <w:rsid w:val="00E9553F"/>
    <w:rsid w:val="00E9613F"/>
    <w:rsid w:val="00E96923"/>
    <w:rsid w:val="00E971CB"/>
    <w:rsid w:val="00E97DBD"/>
    <w:rsid w:val="00E97E7B"/>
    <w:rsid w:val="00EA0D49"/>
    <w:rsid w:val="00EA0E39"/>
    <w:rsid w:val="00EA1361"/>
    <w:rsid w:val="00EA14FE"/>
    <w:rsid w:val="00EA1694"/>
    <w:rsid w:val="00EA1A48"/>
    <w:rsid w:val="00EA1B8D"/>
    <w:rsid w:val="00EA2068"/>
    <w:rsid w:val="00EA2907"/>
    <w:rsid w:val="00EA2F78"/>
    <w:rsid w:val="00EA37AC"/>
    <w:rsid w:val="00EA3D4C"/>
    <w:rsid w:val="00EA3DC9"/>
    <w:rsid w:val="00EA451B"/>
    <w:rsid w:val="00EA488B"/>
    <w:rsid w:val="00EA4E92"/>
    <w:rsid w:val="00EA514F"/>
    <w:rsid w:val="00EA79FC"/>
    <w:rsid w:val="00EA7CAD"/>
    <w:rsid w:val="00EB0B6D"/>
    <w:rsid w:val="00EB0C02"/>
    <w:rsid w:val="00EB16F3"/>
    <w:rsid w:val="00EB21FB"/>
    <w:rsid w:val="00EB2279"/>
    <w:rsid w:val="00EB2523"/>
    <w:rsid w:val="00EB25BC"/>
    <w:rsid w:val="00EB26FF"/>
    <w:rsid w:val="00EB315D"/>
    <w:rsid w:val="00EB3191"/>
    <w:rsid w:val="00EB33F4"/>
    <w:rsid w:val="00EB3584"/>
    <w:rsid w:val="00EB37D0"/>
    <w:rsid w:val="00EB3C7C"/>
    <w:rsid w:val="00EB3EAE"/>
    <w:rsid w:val="00EB4580"/>
    <w:rsid w:val="00EB4AFA"/>
    <w:rsid w:val="00EB4F28"/>
    <w:rsid w:val="00EB534C"/>
    <w:rsid w:val="00EB5B93"/>
    <w:rsid w:val="00EB5D5B"/>
    <w:rsid w:val="00EB6726"/>
    <w:rsid w:val="00EB798E"/>
    <w:rsid w:val="00EB7ACC"/>
    <w:rsid w:val="00EC06EF"/>
    <w:rsid w:val="00EC0A6C"/>
    <w:rsid w:val="00EC0AC6"/>
    <w:rsid w:val="00EC0EA5"/>
    <w:rsid w:val="00EC0F8E"/>
    <w:rsid w:val="00EC123A"/>
    <w:rsid w:val="00EC12AE"/>
    <w:rsid w:val="00EC1F57"/>
    <w:rsid w:val="00EC21B6"/>
    <w:rsid w:val="00EC342E"/>
    <w:rsid w:val="00EC35E2"/>
    <w:rsid w:val="00EC386A"/>
    <w:rsid w:val="00EC38AE"/>
    <w:rsid w:val="00EC39CE"/>
    <w:rsid w:val="00EC4142"/>
    <w:rsid w:val="00EC517C"/>
    <w:rsid w:val="00EC66BE"/>
    <w:rsid w:val="00EC6DB8"/>
    <w:rsid w:val="00EC70CE"/>
    <w:rsid w:val="00EC7290"/>
    <w:rsid w:val="00EC72DF"/>
    <w:rsid w:val="00EC7683"/>
    <w:rsid w:val="00ED0277"/>
    <w:rsid w:val="00ED0316"/>
    <w:rsid w:val="00ED0664"/>
    <w:rsid w:val="00ED125C"/>
    <w:rsid w:val="00ED1D81"/>
    <w:rsid w:val="00ED1FAE"/>
    <w:rsid w:val="00ED238B"/>
    <w:rsid w:val="00ED28F5"/>
    <w:rsid w:val="00ED2963"/>
    <w:rsid w:val="00ED2A19"/>
    <w:rsid w:val="00ED2FDD"/>
    <w:rsid w:val="00ED38D7"/>
    <w:rsid w:val="00ED47F0"/>
    <w:rsid w:val="00ED4C1C"/>
    <w:rsid w:val="00ED4C49"/>
    <w:rsid w:val="00ED5C3A"/>
    <w:rsid w:val="00ED5F5E"/>
    <w:rsid w:val="00ED5F92"/>
    <w:rsid w:val="00ED694A"/>
    <w:rsid w:val="00ED7BD2"/>
    <w:rsid w:val="00ED7CE0"/>
    <w:rsid w:val="00EE048C"/>
    <w:rsid w:val="00EE0B45"/>
    <w:rsid w:val="00EE155E"/>
    <w:rsid w:val="00EE176E"/>
    <w:rsid w:val="00EE190E"/>
    <w:rsid w:val="00EE1AB5"/>
    <w:rsid w:val="00EE2634"/>
    <w:rsid w:val="00EE2C9F"/>
    <w:rsid w:val="00EE3566"/>
    <w:rsid w:val="00EE4048"/>
    <w:rsid w:val="00EE449C"/>
    <w:rsid w:val="00EE54D8"/>
    <w:rsid w:val="00EE5979"/>
    <w:rsid w:val="00EE5B1F"/>
    <w:rsid w:val="00EE5E10"/>
    <w:rsid w:val="00EE6070"/>
    <w:rsid w:val="00EE6967"/>
    <w:rsid w:val="00EE78C0"/>
    <w:rsid w:val="00EF0A34"/>
    <w:rsid w:val="00EF0A6E"/>
    <w:rsid w:val="00EF0ED8"/>
    <w:rsid w:val="00EF1651"/>
    <w:rsid w:val="00EF1F02"/>
    <w:rsid w:val="00EF246C"/>
    <w:rsid w:val="00EF2717"/>
    <w:rsid w:val="00EF2865"/>
    <w:rsid w:val="00EF32F3"/>
    <w:rsid w:val="00EF3B06"/>
    <w:rsid w:val="00EF3E97"/>
    <w:rsid w:val="00EF4079"/>
    <w:rsid w:val="00EF4521"/>
    <w:rsid w:val="00EF4564"/>
    <w:rsid w:val="00EF46AF"/>
    <w:rsid w:val="00EF4748"/>
    <w:rsid w:val="00EF4CE6"/>
    <w:rsid w:val="00EF4F5B"/>
    <w:rsid w:val="00EF51A2"/>
    <w:rsid w:val="00EF558C"/>
    <w:rsid w:val="00EF5F33"/>
    <w:rsid w:val="00EF6374"/>
    <w:rsid w:val="00EF7130"/>
    <w:rsid w:val="00EF717F"/>
    <w:rsid w:val="00EF773A"/>
    <w:rsid w:val="00EF7F64"/>
    <w:rsid w:val="00F006D7"/>
    <w:rsid w:val="00F00D43"/>
    <w:rsid w:val="00F00D6B"/>
    <w:rsid w:val="00F00DC2"/>
    <w:rsid w:val="00F00EAE"/>
    <w:rsid w:val="00F01217"/>
    <w:rsid w:val="00F0172A"/>
    <w:rsid w:val="00F02716"/>
    <w:rsid w:val="00F0285B"/>
    <w:rsid w:val="00F03860"/>
    <w:rsid w:val="00F03B81"/>
    <w:rsid w:val="00F04655"/>
    <w:rsid w:val="00F054BB"/>
    <w:rsid w:val="00F05787"/>
    <w:rsid w:val="00F06311"/>
    <w:rsid w:val="00F0677C"/>
    <w:rsid w:val="00F06E37"/>
    <w:rsid w:val="00F0702A"/>
    <w:rsid w:val="00F07365"/>
    <w:rsid w:val="00F07592"/>
    <w:rsid w:val="00F077CD"/>
    <w:rsid w:val="00F079C4"/>
    <w:rsid w:val="00F07F52"/>
    <w:rsid w:val="00F10071"/>
    <w:rsid w:val="00F10B85"/>
    <w:rsid w:val="00F10FC7"/>
    <w:rsid w:val="00F11504"/>
    <w:rsid w:val="00F11617"/>
    <w:rsid w:val="00F11743"/>
    <w:rsid w:val="00F11D11"/>
    <w:rsid w:val="00F1265B"/>
    <w:rsid w:val="00F12F74"/>
    <w:rsid w:val="00F130F8"/>
    <w:rsid w:val="00F13159"/>
    <w:rsid w:val="00F13388"/>
    <w:rsid w:val="00F13D53"/>
    <w:rsid w:val="00F14189"/>
    <w:rsid w:val="00F144E8"/>
    <w:rsid w:val="00F15B2B"/>
    <w:rsid w:val="00F15F7B"/>
    <w:rsid w:val="00F1613D"/>
    <w:rsid w:val="00F166A3"/>
    <w:rsid w:val="00F16E15"/>
    <w:rsid w:val="00F17085"/>
    <w:rsid w:val="00F179E5"/>
    <w:rsid w:val="00F206EF"/>
    <w:rsid w:val="00F206F7"/>
    <w:rsid w:val="00F20845"/>
    <w:rsid w:val="00F21161"/>
    <w:rsid w:val="00F212E7"/>
    <w:rsid w:val="00F21940"/>
    <w:rsid w:val="00F21A06"/>
    <w:rsid w:val="00F21CD3"/>
    <w:rsid w:val="00F22E94"/>
    <w:rsid w:val="00F231DA"/>
    <w:rsid w:val="00F23E33"/>
    <w:rsid w:val="00F24B92"/>
    <w:rsid w:val="00F25535"/>
    <w:rsid w:val="00F25ABA"/>
    <w:rsid w:val="00F25E2B"/>
    <w:rsid w:val="00F25F07"/>
    <w:rsid w:val="00F25F57"/>
    <w:rsid w:val="00F25FC8"/>
    <w:rsid w:val="00F26BE9"/>
    <w:rsid w:val="00F27025"/>
    <w:rsid w:val="00F27A81"/>
    <w:rsid w:val="00F27D17"/>
    <w:rsid w:val="00F27E2E"/>
    <w:rsid w:val="00F30433"/>
    <w:rsid w:val="00F3077D"/>
    <w:rsid w:val="00F318AE"/>
    <w:rsid w:val="00F3242D"/>
    <w:rsid w:val="00F32804"/>
    <w:rsid w:val="00F3365C"/>
    <w:rsid w:val="00F337AE"/>
    <w:rsid w:val="00F33B35"/>
    <w:rsid w:val="00F34477"/>
    <w:rsid w:val="00F34680"/>
    <w:rsid w:val="00F35B7C"/>
    <w:rsid w:val="00F3684A"/>
    <w:rsid w:val="00F368DC"/>
    <w:rsid w:val="00F368F8"/>
    <w:rsid w:val="00F36BA1"/>
    <w:rsid w:val="00F36E72"/>
    <w:rsid w:val="00F3761E"/>
    <w:rsid w:val="00F40964"/>
    <w:rsid w:val="00F414C5"/>
    <w:rsid w:val="00F426A5"/>
    <w:rsid w:val="00F42BDA"/>
    <w:rsid w:val="00F42F10"/>
    <w:rsid w:val="00F4381A"/>
    <w:rsid w:val="00F43959"/>
    <w:rsid w:val="00F43A11"/>
    <w:rsid w:val="00F4411B"/>
    <w:rsid w:val="00F4416B"/>
    <w:rsid w:val="00F4425B"/>
    <w:rsid w:val="00F44915"/>
    <w:rsid w:val="00F44A1D"/>
    <w:rsid w:val="00F452D3"/>
    <w:rsid w:val="00F45399"/>
    <w:rsid w:val="00F4558D"/>
    <w:rsid w:val="00F45B54"/>
    <w:rsid w:val="00F46395"/>
    <w:rsid w:val="00F47321"/>
    <w:rsid w:val="00F477C0"/>
    <w:rsid w:val="00F477E3"/>
    <w:rsid w:val="00F47A19"/>
    <w:rsid w:val="00F47B40"/>
    <w:rsid w:val="00F47BE6"/>
    <w:rsid w:val="00F50215"/>
    <w:rsid w:val="00F511C8"/>
    <w:rsid w:val="00F515AA"/>
    <w:rsid w:val="00F52C35"/>
    <w:rsid w:val="00F52E71"/>
    <w:rsid w:val="00F534AC"/>
    <w:rsid w:val="00F53731"/>
    <w:rsid w:val="00F53A20"/>
    <w:rsid w:val="00F53A94"/>
    <w:rsid w:val="00F53F66"/>
    <w:rsid w:val="00F542C2"/>
    <w:rsid w:val="00F5451E"/>
    <w:rsid w:val="00F546C4"/>
    <w:rsid w:val="00F55E2E"/>
    <w:rsid w:val="00F56037"/>
    <w:rsid w:val="00F5611B"/>
    <w:rsid w:val="00F56318"/>
    <w:rsid w:val="00F5645B"/>
    <w:rsid w:val="00F566EB"/>
    <w:rsid w:val="00F57F63"/>
    <w:rsid w:val="00F6062C"/>
    <w:rsid w:val="00F60641"/>
    <w:rsid w:val="00F60799"/>
    <w:rsid w:val="00F60913"/>
    <w:rsid w:val="00F60DD5"/>
    <w:rsid w:val="00F61237"/>
    <w:rsid w:val="00F618E3"/>
    <w:rsid w:val="00F61A2A"/>
    <w:rsid w:val="00F61AD6"/>
    <w:rsid w:val="00F61D95"/>
    <w:rsid w:val="00F621AC"/>
    <w:rsid w:val="00F6258E"/>
    <w:rsid w:val="00F62CB6"/>
    <w:rsid w:val="00F63761"/>
    <w:rsid w:val="00F63F51"/>
    <w:rsid w:val="00F642B4"/>
    <w:rsid w:val="00F64E1F"/>
    <w:rsid w:val="00F64E96"/>
    <w:rsid w:val="00F65B52"/>
    <w:rsid w:val="00F65E65"/>
    <w:rsid w:val="00F65EEC"/>
    <w:rsid w:val="00F65F48"/>
    <w:rsid w:val="00F66026"/>
    <w:rsid w:val="00F6620D"/>
    <w:rsid w:val="00F66601"/>
    <w:rsid w:val="00F66B56"/>
    <w:rsid w:val="00F671EE"/>
    <w:rsid w:val="00F67DA2"/>
    <w:rsid w:val="00F67E32"/>
    <w:rsid w:val="00F700FA"/>
    <w:rsid w:val="00F706F9"/>
    <w:rsid w:val="00F707EF"/>
    <w:rsid w:val="00F70E41"/>
    <w:rsid w:val="00F70F94"/>
    <w:rsid w:val="00F7142F"/>
    <w:rsid w:val="00F716BC"/>
    <w:rsid w:val="00F717F8"/>
    <w:rsid w:val="00F726FB"/>
    <w:rsid w:val="00F72F93"/>
    <w:rsid w:val="00F74130"/>
    <w:rsid w:val="00F748C1"/>
    <w:rsid w:val="00F74AF3"/>
    <w:rsid w:val="00F757DA"/>
    <w:rsid w:val="00F75EFC"/>
    <w:rsid w:val="00F76114"/>
    <w:rsid w:val="00F76132"/>
    <w:rsid w:val="00F7659A"/>
    <w:rsid w:val="00F7673D"/>
    <w:rsid w:val="00F76DE9"/>
    <w:rsid w:val="00F77104"/>
    <w:rsid w:val="00F779CF"/>
    <w:rsid w:val="00F77F17"/>
    <w:rsid w:val="00F8025E"/>
    <w:rsid w:val="00F803A9"/>
    <w:rsid w:val="00F80A9E"/>
    <w:rsid w:val="00F81036"/>
    <w:rsid w:val="00F81078"/>
    <w:rsid w:val="00F8159F"/>
    <w:rsid w:val="00F81672"/>
    <w:rsid w:val="00F816E9"/>
    <w:rsid w:val="00F817DF"/>
    <w:rsid w:val="00F826C4"/>
    <w:rsid w:val="00F82A35"/>
    <w:rsid w:val="00F83560"/>
    <w:rsid w:val="00F83C7F"/>
    <w:rsid w:val="00F83FE6"/>
    <w:rsid w:val="00F848E1"/>
    <w:rsid w:val="00F851FF"/>
    <w:rsid w:val="00F86235"/>
    <w:rsid w:val="00F86A4B"/>
    <w:rsid w:val="00F87FD7"/>
    <w:rsid w:val="00F901E1"/>
    <w:rsid w:val="00F9087E"/>
    <w:rsid w:val="00F91573"/>
    <w:rsid w:val="00F91DA1"/>
    <w:rsid w:val="00F9214F"/>
    <w:rsid w:val="00F92A88"/>
    <w:rsid w:val="00F92C51"/>
    <w:rsid w:val="00F93F27"/>
    <w:rsid w:val="00F942F3"/>
    <w:rsid w:val="00F94A62"/>
    <w:rsid w:val="00F94A72"/>
    <w:rsid w:val="00F950BB"/>
    <w:rsid w:val="00F95290"/>
    <w:rsid w:val="00F956DA"/>
    <w:rsid w:val="00F95E79"/>
    <w:rsid w:val="00F969E8"/>
    <w:rsid w:val="00F96B2B"/>
    <w:rsid w:val="00F97295"/>
    <w:rsid w:val="00F973B6"/>
    <w:rsid w:val="00F974A4"/>
    <w:rsid w:val="00F97E6A"/>
    <w:rsid w:val="00F97EEA"/>
    <w:rsid w:val="00F97F4C"/>
    <w:rsid w:val="00FA0542"/>
    <w:rsid w:val="00FA0773"/>
    <w:rsid w:val="00FA0A68"/>
    <w:rsid w:val="00FA0A88"/>
    <w:rsid w:val="00FA0B4C"/>
    <w:rsid w:val="00FA14B4"/>
    <w:rsid w:val="00FA1565"/>
    <w:rsid w:val="00FA198D"/>
    <w:rsid w:val="00FA19D5"/>
    <w:rsid w:val="00FA1B7B"/>
    <w:rsid w:val="00FA1E5C"/>
    <w:rsid w:val="00FA290A"/>
    <w:rsid w:val="00FA2CD8"/>
    <w:rsid w:val="00FA3309"/>
    <w:rsid w:val="00FA3379"/>
    <w:rsid w:val="00FA4358"/>
    <w:rsid w:val="00FA4391"/>
    <w:rsid w:val="00FA44BE"/>
    <w:rsid w:val="00FA460C"/>
    <w:rsid w:val="00FA474A"/>
    <w:rsid w:val="00FA485C"/>
    <w:rsid w:val="00FA489A"/>
    <w:rsid w:val="00FA4E6D"/>
    <w:rsid w:val="00FA4FEE"/>
    <w:rsid w:val="00FA52F6"/>
    <w:rsid w:val="00FA56B9"/>
    <w:rsid w:val="00FA57DD"/>
    <w:rsid w:val="00FA6015"/>
    <w:rsid w:val="00FA62E8"/>
    <w:rsid w:val="00FA6747"/>
    <w:rsid w:val="00FA6AED"/>
    <w:rsid w:val="00FA70C7"/>
    <w:rsid w:val="00FA7165"/>
    <w:rsid w:val="00FA7399"/>
    <w:rsid w:val="00FA7B89"/>
    <w:rsid w:val="00FB06A9"/>
    <w:rsid w:val="00FB1D6F"/>
    <w:rsid w:val="00FB2133"/>
    <w:rsid w:val="00FB2306"/>
    <w:rsid w:val="00FB233C"/>
    <w:rsid w:val="00FB2648"/>
    <w:rsid w:val="00FB2778"/>
    <w:rsid w:val="00FB35A8"/>
    <w:rsid w:val="00FB3797"/>
    <w:rsid w:val="00FB3B77"/>
    <w:rsid w:val="00FB3E59"/>
    <w:rsid w:val="00FB4E4C"/>
    <w:rsid w:val="00FB50DD"/>
    <w:rsid w:val="00FB5778"/>
    <w:rsid w:val="00FB5A48"/>
    <w:rsid w:val="00FB6A02"/>
    <w:rsid w:val="00FB7341"/>
    <w:rsid w:val="00FB79FD"/>
    <w:rsid w:val="00FC10A3"/>
    <w:rsid w:val="00FC25D8"/>
    <w:rsid w:val="00FC2692"/>
    <w:rsid w:val="00FC28C4"/>
    <w:rsid w:val="00FC2C34"/>
    <w:rsid w:val="00FC3142"/>
    <w:rsid w:val="00FC34C3"/>
    <w:rsid w:val="00FC3755"/>
    <w:rsid w:val="00FC39F6"/>
    <w:rsid w:val="00FC3A91"/>
    <w:rsid w:val="00FC41EF"/>
    <w:rsid w:val="00FC5559"/>
    <w:rsid w:val="00FC5AFF"/>
    <w:rsid w:val="00FC5D85"/>
    <w:rsid w:val="00FC6C9F"/>
    <w:rsid w:val="00FC76E7"/>
    <w:rsid w:val="00FC7D96"/>
    <w:rsid w:val="00FD03E8"/>
    <w:rsid w:val="00FD1323"/>
    <w:rsid w:val="00FD143C"/>
    <w:rsid w:val="00FD18BA"/>
    <w:rsid w:val="00FD1907"/>
    <w:rsid w:val="00FD273B"/>
    <w:rsid w:val="00FD2BBC"/>
    <w:rsid w:val="00FD3B7F"/>
    <w:rsid w:val="00FD49FF"/>
    <w:rsid w:val="00FD4F60"/>
    <w:rsid w:val="00FD51DC"/>
    <w:rsid w:val="00FD52F4"/>
    <w:rsid w:val="00FD5D0E"/>
    <w:rsid w:val="00FD5E56"/>
    <w:rsid w:val="00FD60C4"/>
    <w:rsid w:val="00FD62C5"/>
    <w:rsid w:val="00FD714F"/>
    <w:rsid w:val="00FD72D6"/>
    <w:rsid w:val="00FD7A9C"/>
    <w:rsid w:val="00FD7BE1"/>
    <w:rsid w:val="00FD7EF2"/>
    <w:rsid w:val="00FE02D5"/>
    <w:rsid w:val="00FE0B75"/>
    <w:rsid w:val="00FE1224"/>
    <w:rsid w:val="00FE16D7"/>
    <w:rsid w:val="00FE1701"/>
    <w:rsid w:val="00FE1D3A"/>
    <w:rsid w:val="00FE2693"/>
    <w:rsid w:val="00FE33A4"/>
    <w:rsid w:val="00FE3F00"/>
    <w:rsid w:val="00FE4092"/>
    <w:rsid w:val="00FE422E"/>
    <w:rsid w:val="00FE4C74"/>
    <w:rsid w:val="00FE4CE9"/>
    <w:rsid w:val="00FE50F7"/>
    <w:rsid w:val="00FE5D18"/>
    <w:rsid w:val="00FE5D45"/>
    <w:rsid w:val="00FE648C"/>
    <w:rsid w:val="00FE6B7A"/>
    <w:rsid w:val="00FE735E"/>
    <w:rsid w:val="00FE73E9"/>
    <w:rsid w:val="00FF00F4"/>
    <w:rsid w:val="00FF01F3"/>
    <w:rsid w:val="00FF0381"/>
    <w:rsid w:val="00FF0589"/>
    <w:rsid w:val="00FF07F8"/>
    <w:rsid w:val="00FF084D"/>
    <w:rsid w:val="00FF1306"/>
    <w:rsid w:val="00FF1611"/>
    <w:rsid w:val="00FF1A8B"/>
    <w:rsid w:val="00FF1F9B"/>
    <w:rsid w:val="00FF2217"/>
    <w:rsid w:val="00FF24BB"/>
    <w:rsid w:val="00FF27E3"/>
    <w:rsid w:val="00FF2B18"/>
    <w:rsid w:val="00FF30D4"/>
    <w:rsid w:val="00FF3542"/>
    <w:rsid w:val="00FF36AD"/>
    <w:rsid w:val="00FF3969"/>
    <w:rsid w:val="00FF4052"/>
    <w:rsid w:val="00FF539B"/>
    <w:rsid w:val="00FF55CB"/>
    <w:rsid w:val="00FF57B4"/>
    <w:rsid w:val="00FF68C4"/>
    <w:rsid w:val="00FF6FA9"/>
    <w:rsid w:val="00FF7A6F"/>
    <w:rsid w:val="00FF7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1CFC1A6"/>
  <w15:docId w15:val="{05C18ED9-01EF-4E12-9826-73A6D141E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iPriority="99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3">
    <w:name w:val="Normal"/>
    <w:rsid w:val="00AF7315"/>
    <w:pPr>
      <w:spacing w:before="60" w:after="60"/>
      <w:jc w:val="both"/>
    </w:pPr>
    <w:rPr>
      <w:rFonts w:ascii="Arial" w:hAnsi="Arial"/>
      <w:sz w:val="24"/>
    </w:rPr>
  </w:style>
  <w:style w:type="paragraph" w:styleId="10">
    <w:name w:val="heading 1"/>
    <w:next w:val="a4"/>
    <w:link w:val="11"/>
    <w:qFormat/>
    <w:rsid w:val="00C87114"/>
    <w:pPr>
      <w:spacing w:before="240" w:after="120"/>
      <w:outlineLvl w:val="0"/>
    </w:pPr>
    <w:rPr>
      <w:rFonts w:cs="Arial"/>
      <w:b/>
      <w:color w:val="548DD4" w:themeColor="text2" w:themeTint="99"/>
      <w:sz w:val="32"/>
      <w:szCs w:val="26"/>
    </w:rPr>
  </w:style>
  <w:style w:type="paragraph" w:styleId="2">
    <w:name w:val="heading 2"/>
    <w:next w:val="a4"/>
    <w:link w:val="20"/>
    <w:qFormat/>
    <w:rsid w:val="003559BF"/>
    <w:pPr>
      <w:keepNext/>
      <w:spacing w:before="120"/>
      <w:outlineLvl w:val="1"/>
    </w:pPr>
    <w:rPr>
      <w:rFonts w:cs="Arial"/>
      <w:b/>
      <w:sz w:val="26"/>
      <w:szCs w:val="40"/>
    </w:rPr>
  </w:style>
  <w:style w:type="paragraph" w:styleId="3">
    <w:name w:val="heading 3"/>
    <w:basedOn w:val="a3"/>
    <w:next w:val="a4"/>
    <w:link w:val="30"/>
    <w:qFormat/>
    <w:rsid w:val="0029225A"/>
    <w:pPr>
      <w:keepNext/>
      <w:spacing w:before="120" w:after="0"/>
      <w:outlineLvl w:val="2"/>
    </w:pPr>
    <w:rPr>
      <w:rFonts w:ascii="Times New Roman" w:hAnsi="Times New Roman" w:cs="Arial"/>
      <w:b/>
      <w:bCs/>
      <w:sz w:val="22"/>
      <w:szCs w:val="26"/>
    </w:rPr>
  </w:style>
  <w:style w:type="paragraph" w:styleId="4">
    <w:name w:val="heading 4"/>
    <w:basedOn w:val="a3"/>
    <w:next w:val="a3"/>
    <w:link w:val="40"/>
    <w:qFormat/>
    <w:rsid w:val="00822533"/>
    <w:pPr>
      <w:keepNext/>
      <w:numPr>
        <w:ilvl w:val="3"/>
        <w:numId w:val="3"/>
      </w:numPr>
      <w:spacing w:before="0" w:after="120"/>
      <w:outlineLvl w:val="3"/>
    </w:pPr>
    <w:rPr>
      <w:rFonts w:ascii="Times New Roman" w:hAnsi="Times New Roman"/>
      <w:b/>
      <w:bCs/>
      <w:i/>
      <w:szCs w:val="22"/>
    </w:rPr>
  </w:style>
  <w:style w:type="paragraph" w:styleId="51">
    <w:name w:val="heading 5"/>
    <w:basedOn w:val="a3"/>
    <w:next w:val="a3"/>
    <w:link w:val="52"/>
    <w:qFormat/>
    <w:rsid w:val="00FA52F6"/>
    <w:pPr>
      <w:keepNext/>
      <w:numPr>
        <w:ilvl w:val="4"/>
        <w:numId w:val="3"/>
      </w:numPr>
      <w:jc w:val="right"/>
      <w:outlineLvl w:val="4"/>
    </w:pPr>
    <w:rPr>
      <w:rFonts w:ascii="Times New Roman" w:hAnsi="Times New Roman"/>
      <w:i/>
      <w:iCs/>
    </w:rPr>
  </w:style>
  <w:style w:type="paragraph" w:styleId="6">
    <w:name w:val="heading 6"/>
    <w:basedOn w:val="a3"/>
    <w:next w:val="a3"/>
    <w:qFormat/>
    <w:rsid w:val="004E1C91"/>
    <w:pPr>
      <w:keepNext/>
      <w:numPr>
        <w:ilvl w:val="5"/>
        <w:numId w:val="3"/>
      </w:numPr>
      <w:spacing w:after="120"/>
      <w:jc w:val="right"/>
      <w:outlineLvl w:val="5"/>
    </w:pPr>
    <w:rPr>
      <w:i/>
      <w:iCs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customStyle="1" w:styleId="a8">
    <w:name w:val="Таблица.Заголовок"/>
    <w:basedOn w:val="a3"/>
    <w:next w:val="a3"/>
    <w:rsid w:val="00C03A5F"/>
    <w:pPr>
      <w:ind w:left="3969" w:right="-2"/>
      <w:jc w:val="right"/>
    </w:pPr>
    <w:rPr>
      <w:i/>
      <w:iCs/>
    </w:rPr>
  </w:style>
  <w:style w:type="paragraph" w:styleId="21">
    <w:name w:val="List Bullet 2"/>
    <w:basedOn w:val="a3"/>
    <w:autoRedefine/>
    <w:qFormat/>
    <w:rsid w:val="00C03A5F"/>
    <w:pPr>
      <w:tabs>
        <w:tab w:val="num" w:pos="360"/>
      </w:tabs>
      <w:ind w:left="360" w:hanging="360"/>
    </w:pPr>
    <w:rPr>
      <w:sz w:val="20"/>
      <w:lang w:eastAsia="en-US"/>
    </w:rPr>
  </w:style>
  <w:style w:type="paragraph" w:customStyle="1" w:styleId="Appendix1">
    <w:name w:val="Appendix 1"/>
    <w:basedOn w:val="a3"/>
    <w:next w:val="a3"/>
    <w:rsid w:val="00C03A5F"/>
    <w:pPr>
      <w:keepNext/>
      <w:pageBreakBefore/>
      <w:tabs>
        <w:tab w:val="num" w:pos="2520"/>
      </w:tabs>
      <w:spacing w:before="240"/>
      <w:ind w:left="1701" w:hanging="1701"/>
    </w:pPr>
    <w:rPr>
      <w:b/>
      <w:bCs/>
      <w:caps/>
      <w:kern w:val="28"/>
    </w:rPr>
  </w:style>
  <w:style w:type="paragraph" w:customStyle="1" w:styleId="Appendix2">
    <w:name w:val="Appendix 2"/>
    <w:basedOn w:val="a3"/>
    <w:next w:val="a3"/>
    <w:rsid w:val="00C03A5F"/>
    <w:pPr>
      <w:tabs>
        <w:tab w:val="num" w:pos="576"/>
      </w:tabs>
      <w:spacing w:before="240"/>
      <w:ind w:left="576" w:hanging="576"/>
    </w:pPr>
    <w:rPr>
      <w:b/>
      <w:bCs/>
      <w:i/>
      <w:iCs/>
      <w:kern w:val="24"/>
      <w:sz w:val="22"/>
      <w:szCs w:val="22"/>
      <w:lang w:val="en-AU"/>
    </w:rPr>
  </w:style>
  <w:style w:type="paragraph" w:customStyle="1" w:styleId="EYBulleted">
    <w:name w:val="EY:Bulleted"/>
    <w:basedOn w:val="a3"/>
    <w:rsid w:val="00C03A5F"/>
    <w:pPr>
      <w:ind w:left="284" w:hanging="284"/>
    </w:pPr>
  </w:style>
  <w:style w:type="paragraph" w:customStyle="1" w:styleId="BodySingle">
    <w:name w:val="Body Single"/>
    <w:basedOn w:val="a3"/>
    <w:rsid w:val="00C03A5F"/>
    <w:rPr>
      <w:rFonts w:ascii="Helvetica" w:hAnsi="Helvetica"/>
      <w:lang w:val="en-US" w:eastAsia="en-US"/>
    </w:rPr>
  </w:style>
  <w:style w:type="paragraph" w:styleId="a9">
    <w:name w:val="Body Text Indent"/>
    <w:basedOn w:val="a3"/>
    <w:link w:val="aa"/>
    <w:rsid w:val="00C03A5F"/>
    <w:pPr>
      <w:spacing w:before="120" w:after="120"/>
      <w:ind w:left="540" w:hanging="540"/>
    </w:pPr>
  </w:style>
  <w:style w:type="paragraph" w:styleId="ab">
    <w:name w:val="Title"/>
    <w:basedOn w:val="a3"/>
    <w:qFormat/>
    <w:rsid w:val="00C03A5F"/>
    <w:pPr>
      <w:jc w:val="center"/>
    </w:pPr>
    <w:rPr>
      <w:b/>
      <w:bCs/>
      <w:lang w:eastAsia="en-US"/>
    </w:rPr>
  </w:style>
  <w:style w:type="paragraph" w:styleId="ac">
    <w:name w:val="Subtitle"/>
    <w:basedOn w:val="a3"/>
    <w:qFormat/>
    <w:rsid w:val="00C03A5F"/>
    <w:pPr>
      <w:jc w:val="center"/>
    </w:pPr>
    <w:rPr>
      <w:sz w:val="28"/>
      <w:szCs w:val="28"/>
      <w:lang w:eastAsia="en-US"/>
    </w:rPr>
  </w:style>
  <w:style w:type="paragraph" w:styleId="ad">
    <w:name w:val="Body Text"/>
    <w:basedOn w:val="a3"/>
    <w:link w:val="ae"/>
    <w:rsid w:val="00C03A5F"/>
    <w:pPr>
      <w:spacing w:before="120" w:after="120"/>
    </w:pPr>
    <w:rPr>
      <w:i/>
      <w:iCs/>
      <w:sz w:val="20"/>
    </w:rPr>
  </w:style>
  <w:style w:type="paragraph" w:styleId="af">
    <w:name w:val="caption"/>
    <w:basedOn w:val="a3"/>
    <w:next w:val="ad"/>
    <w:qFormat/>
    <w:rsid w:val="00C03A5F"/>
    <w:pPr>
      <w:spacing w:before="120" w:after="160"/>
      <w:jc w:val="center"/>
    </w:pPr>
    <w:rPr>
      <w:i/>
      <w:sz w:val="18"/>
    </w:rPr>
  </w:style>
  <w:style w:type="paragraph" w:customStyle="1" w:styleId="EYTableText">
    <w:name w:val="EY:TableText"/>
    <w:basedOn w:val="EYText"/>
    <w:rsid w:val="00C03A5F"/>
    <w:pPr>
      <w:spacing w:after="120" w:line="140" w:lineRule="atLeast"/>
      <w:jc w:val="left"/>
    </w:pPr>
    <w:rPr>
      <w:sz w:val="20"/>
    </w:rPr>
  </w:style>
  <w:style w:type="paragraph" w:customStyle="1" w:styleId="EYText">
    <w:name w:val="EY:Text"/>
    <w:basedOn w:val="a3"/>
    <w:rsid w:val="00C03A5F"/>
    <w:pPr>
      <w:spacing w:after="200" w:line="280" w:lineRule="atLeast"/>
    </w:pPr>
  </w:style>
  <w:style w:type="paragraph" w:customStyle="1" w:styleId="EYTextTitle">
    <w:name w:val="EY:Text.Title"/>
    <w:basedOn w:val="a3"/>
    <w:next w:val="EYText"/>
    <w:rsid w:val="00C03A5F"/>
    <w:pPr>
      <w:keepNext/>
      <w:spacing w:before="240" w:line="280" w:lineRule="atLeast"/>
    </w:pPr>
    <w:rPr>
      <w:b/>
    </w:rPr>
  </w:style>
  <w:style w:type="paragraph" w:styleId="af0">
    <w:name w:val="header"/>
    <w:basedOn w:val="a3"/>
    <w:link w:val="af1"/>
    <w:rsid w:val="00C03A5F"/>
    <w:pPr>
      <w:tabs>
        <w:tab w:val="center" w:pos="4153"/>
        <w:tab w:val="right" w:pos="8306"/>
      </w:tabs>
    </w:pPr>
    <w:rPr>
      <w:sz w:val="20"/>
      <w:lang w:val="en-AU" w:eastAsia="en-US"/>
    </w:rPr>
  </w:style>
  <w:style w:type="paragraph" w:styleId="22">
    <w:name w:val="Body Text Indent 2"/>
    <w:basedOn w:val="a3"/>
    <w:rsid w:val="00C03A5F"/>
    <w:pPr>
      <w:spacing w:before="120" w:after="120"/>
      <w:ind w:firstLine="576"/>
    </w:pPr>
  </w:style>
  <w:style w:type="paragraph" w:styleId="31">
    <w:name w:val="Body Text Indent 3"/>
    <w:basedOn w:val="a3"/>
    <w:rsid w:val="00C03A5F"/>
    <w:pPr>
      <w:ind w:left="540" w:hanging="540"/>
    </w:pPr>
  </w:style>
  <w:style w:type="paragraph" w:styleId="af2">
    <w:name w:val="List"/>
    <w:basedOn w:val="a3"/>
    <w:rsid w:val="00C03A5F"/>
    <w:pPr>
      <w:ind w:left="360" w:hanging="360"/>
    </w:pPr>
    <w:rPr>
      <w:sz w:val="20"/>
      <w:lang w:val="en-US" w:eastAsia="en-US"/>
    </w:rPr>
  </w:style>
  <w:style w:type="paragraph" w:customStyle="1" w:styleId="TableText">
    <w:name w:val="Table Text"/>
    <w:rsid w:val="00C03A5F"/>
    <w:rPr>
      <w:rFonts w:ascii="Arial" w:hAnsi="Arial"/>
      <w:color w:val="000000"/>
      <w:sz w:val="24"/>
      <w:lang w:val="en-US" w:eastAsia="en-US"/>
    </w:rPr>
  </w:style>
  <w:style w:type="paragraph" w:styleId="af3">
    <w:name w:val="footer"/>
    <w:basedOn w:val="a3"/>
    <w:link w:val="af4"/>
    <w:rsid w:val="00C03A5F"/>
    <w:pPr>
      <w:tabs>
        <w:tab w:val="center" w:pos="4677"/>
        <w:tab w:val="right" w:pos="9355"/>
      </w:tabs>
    </w:pPr>
  </w:style>
  <w:style w:type="paragraph" w:styleId="12">
    <w:name w:val="toc 1"/>
    <w:basedOn w:val="a3"/>
    <w:next w:val="a3"/>
    <w:autoRedefine/>
    <w:uiPriority w:val="39"/>
    <w:rsid w:val="00C87114"/>
    <w:pPr>
      <w:tabs>
        <w:tab w:val="right" w:leader="dot" w:pos="9628"/>
      </w:tabs>
      <w:jc w:val="left"/>
    </w:pPr>
    <w:rPr>
      <w:rFonts w:ascii="Times New Roman" w:hAnsi="Times New Roman"/>
      <w:b/>
      <w:bCs/>
      <w:caps/>
      <w:noProof/>
      <w:sz w:val="20"/>
    </w:rPr>
  </w:style>
  <w:style w:type="paragraph" w:styleId="23">
    <w:name w:val="toc 2"/>
    <w:basedOn w:val="a3"/>
    <w:next w:val="a3"/>
    <w:autoRedefine/>
    <w:uiPriority w:val="39"/>
    <w:rsid w:val="00837729"/>
    <w:pPr>
      <w:tabs>
        <w:tab w:val="right" w:leader="dot" w:pos="9628"/>
      </w:tabs>
      <w:spacing w:before="0" w:after="0"/>
      <w:ind w:left="240"/>
      <w:jc w:val="left"/>
    </w:pPr>
    <w:rPr>
      <w:rFonts w:ascii="Times New Roman" w:hAnsi="Times New Roman"/>
      <w:smallCaps/>
      <w:noProof/>
      <w:sz w:val="20"/>
    </w:rPr>
  </w:style>
  <w:style w:type="paragraph" w:styleId="32">
    <w:name w:val="toc 3"/>
    <w:basedOn w:val="a3"/>
    <w:next w:val="a3"/>
    <w:autoRedefine/>
    <w:uiPriority w:val="39"/>
    <w:rsid w:val="00C03A5F"/>
    <w:pPr>
      <w:spacing w:before="0" w:after="0"/>
      <w:ind w:left="480"/>
      <w:jc w:val="left"/>
    </w:pPr>
    <w:rPr>
      <w:rFonts w:ascii="Calibri" w:hAnsi="Calibri"/>
      <w:i/>
      <w:iCs/>
      <w:sz w:val="20"/>
    </w:rPr>
  </w:style>
  <w:style w:type="paragraph" w:styleId="41">
    <w:name w:val="toc 4"/>
    <w:basedOn w:val="a3"/>
    <w:next w:val="a3"/>
    <w:autoRedefine/>
    <w:uiPriority w:val="39"/>
    <w:rsid w:val="00C03A5F"/>
    <w:pPr>
      <w:spacing w:before="0" w:after="0"/>
      <w:ind w:left="720"/>
      <w:jc w:val="left"/>
    </w:pPr>
    <w:rPr>
      <w:rFonts w:ascii="Calibri" w:hAnsi="Calibri"/>
      <w:sz w:val="18"/>
      <w:szCs w:val="18"/>
    </w:rPr>
  </w:style>
  <w:style w:type="paragraph" w:styleId="53">
    <w:name w:val="toc 5"/>
    <w:basedOn w:val="a3"/>
    <w:next w:val="a3"/>
    <w:autoRedefine/>
    <w:uiPriority w:val="39"/>
    <w:rsid w:val="00C03A5F"/>
    <w:pPr>
      <w:spacing w:before="0" w:after="0"/>
      <w:ind w:left="960"/>
      <w:jc w:val="left"/>
    </w:pPr>
    <w:rPr>
      <w:rFonts w:ascii="Calibri" w:hAnsi="Calibri"/>
      <w:sz w:val="18"/>
      <w:szCs w:val="18"/>
    </w:rPr>
  </w:style>
  <w:style w:type="paragraph" w:styleId="60">
    <w:name w:val="toc 6"/>
    <w:basedOn w:val="a3"/>
    <w:next w:val="a3"/>
    <w:autoRedefine/>
    <w:semiHidden/>
    <w:rsid w:val="00C03A5F"/>
    <w:pPr>
      <w:spacing w:before="0" w:after="0"/>
      <w:ind w:left="1200"/>
      <w:jc w:val="left"/>
    </w:pPr>
    <w:rPr>
      <w:rFonts w:ascii="Calibri" w:hAnsi="Calibri"/>
      <w:sz w:val="18"/>
      <w:szCs w:val="18"/>
    </w:rPr>
  </w:style>
  <w:style w:type="paragraph" w:styleId="7">
    <w:name w:val="toc 7"/>
    <w:basedOn w:val="a3"/>
    <w:next w:val="a3"/>
    <w:autoRedefine/>
    <w:semiHidden/>
    <w:rsid w:val="00C03A5F"/>
    <w:pPr>
      <w:spacing w:before="0" w:after="0"/>
      <w:ind w:left="1440"/>
      <w:jc w:val="left"/>
    </w:pPr>
    <w:rPr>
      <w:rFonts w:ascii="Calibri" w:hAnsi="Calibri"/>
      <w:sz w:val="18"/>
      <w:szCs w:val="18"/>
    </w:rPr>
  </w:style>
  <w:style w:type="paragraph" w:styleId="8">
    <w:name w:val="toc 8"/>
    <w:basedOn w:val="a3"/>
    <w:next w:val="a3"/>
    <w:autoRedefine/>
    <w:semiHidden/>
    <w:rsid w:val="00C03A5F"/>
    <w:pPr>
      <w:spacing w:before="0" w:after="0"/>
      <w:ind w:left="1680"/>
      <w:jc w:val="left"/>
    </w:pPr>
    <w:rPr>
      <w:rFonts w:ascii="Calibri" w:hAnsi="Calibri"/>
      <w:sz w:val="18"/>
      <w:szCs w:val="18"/>
    </w:rPr>
  </w:style>
  <w:style w:type="paragraph" w:styleId="9">
    <w:name w:val="toc 9"/>
    <w:basedOn w:val="a3"/>
    <w:next w:val="a3"/>
    <w:autoRedefine/>
    <w:semiHidden/>
    <w:rsid w:val="00C03A5F"/>
    <w:pPr>
      <w:spacing w:before="0" w:after="0"/>
      <w:ind w:left="1920"/>
      <w:jc w:val="left"/>
    </w:pPr>
    <w:rPr>
      <w:rFonts w:ascii="Calibri" w:hAnsi="Calibri"/>
      <w:sz w:val="18"/>
      <w:szCs w:val="18"/>
    </w:rPr>
  </w:style>
  <w:style w:type="character" w:styleId="af5">
    <w:name w:val="Hyperlink"/>
    <w:basedOn w:val="a5"/>
    <w:uiPriority w:val="99"/>
    <w:rsid w:val="00C03A5F"/>
    <w:rPr>
      <w:color w:val="0000FF"/>
      <w:u w:val="single"/>
    </w:rPr>
  </w:style>
  <w:style w:type="paragraph" w:styleId="af6">
    <w:name w:val="Balloon Text"/>
    <w:basedOn w:val="a3"/>
    <w:semiHidden/>
    <w:rsid w:val="00C03A5F"/>
    <w:rPr>
      <w:rFonts w:ascii="Tahoma" w:hAnsi="Tahoma" w:cs="Tahoma"/>
      <w:sz w:val="16"/>
      <w:szCs w:val="16"/>
    </w:rPr>
  </w:style>
  <w:style w:type="character" w:styleId="af7">
    <w:name w:val="FollowedHyperlink"/>
    <w:basedOn w:val="a5"/>
    <w:rsid w:val="00C03A5F"/>
    <w:rPr>
      <w:color w:val="800080"/>
      <w:u w:val="single"/>
    </w:rPr>
  </w:style>
  <w:style w:type="paragraph" w:styleId="24">
    <w:name w:val="Body Text 2"/>
    <w:basedOn w:val="a3"/>
    <w:rsid w:val="00302F8B"/>
    <w:pPr>
      <w:spacing w:after="120" w:line="480" w:lineRule="auto"/>
    </w:pPr>
  </w:style>
  <w:style w:type="character" w:styleId="af8">
    <w:name w:val="annotation reference"/>
    <w:basedOn w:val="a5"/>
    <w:semiHidden/>
    <w:rsid w:val="00896086"/>
    <w:rPr>
      <w:sz w:val="16"/>
      <w:szCs w:val="16"/>
    </w:rPr>
  </w:style>
  <w:style w:type="paragraph" w:styleId="af9">
    <w:name w:val="annotation text"/>
    <w:basedOn w:val="a3"/>
    <w:link w:val="afa"/>
    <w:semiHidden/>
    <w:rsid w:val="00A31C57"/>
    <w:rPr>
      <w:sz w:val="18"/>
    </w:rPr>
  </w:style>
  <w:style w:type="paragraph" w:styleId="afb">
    <w:name w:val="annotation subject"/>
    <w:basedOn w:val="af9"/>
    <w:next w:val="af9"/>
    <w:semiHidden/>
    <w:rsid w:val="00896086"/>
    <w:rPr>
      <w:b/>
      <w:bCs/>
    </w:rPr>
  </w:style>
  <w:style w:type="paragraph" w:styleId="afc">
    <w:name w:val="Document Map"/>
    <w:basedOn w:val="a3"/>
    <w:link w:val="afd"/>
    <w:uiPriority w:val="99"/>
    <w:semiHidden/>
    <w:rsid w:val="00D02C31"/>
    <w:pPr>
      <w:shd w:val="clear" w:color="auto" w:fill="000080"/>
    </w:pPr>
    <w:rPr>
      <w:rFonts w:ascii="Tahoma" w:hAnsi="Tahoma" w:cs="Tahoma"/>
    </w:rPr>
  </w:style>
  <w:style w:type="table" w:styleId="afe">
    <w:name w:val="Table Grid"/>
    <w:basedOn w:val="a6"/>
    <w:uiPriority w:val="59"/>
    <w:rsid w:val="00B77D33"/>
    <w:pPr>
      <w:spacing w:before="60" w:after="6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">
    <w:name w:val="Normal (Web)"/>
    <w:basedOn w:val="a3"/>
    <w:rsid w:val="001D44CF"/>
    <w:pPr>
      <w:spacing w:before="100" w:beforeAutospacing="1" w:after="100" w:afterAutospacing="1"/>
      <w:jc w:val="left"/>
    </w:pPr>
    <w:rPr>
      <w:rFonts w:ascii="Times New Roman" w:hAnsi="Times New Roman"/>
      <w:szCs w:val="24"/>
    </w:rPr>
  </w:style>
  <w:style w:type="paragraph" w:customStyle="1" w:styleId="aff0">
    <w:name w:val="Таблица ячейка по левому кр."/>
    <w:basedOn w:val="a3"/>
    <w:link w:val="aff1"/>
    <w:rsid w:val="007557EB"/>
    <w:pPr>
      <w:keepLines/>
      <w:spacing w:before="40" w:after="40"/>
      <w:ind w:left="57" w:right="57"/>
      <w:jc w:val="left"/>
    </w:pPr>
    <w:rPr>
      <w:rFonts w:ascii="Times New Roman" w:hAnsi="Times New Roman"/>
    </w:rPr>
  </w:style>
  <w:style w:type="table" w:customStyle="1" w:styleId="aff2">
    <w:name w:val="Таблица Специальная"/>
    <w:basedOn w:val="a6"/>
    <w:rsid w:val="007557E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rFonts w:ascii="Times New Roman" w:hAnsi="Times New Roman" w:cs="Times New Roman" w:hint="default"/>
        <w:b w:val="0"/>
        <w:sz w:val="20"/>
        <w:szCs w:val="20"/>
      </w:rPr>
      <w:tblPr/>
      <w:tcPr>
        <w:tcBorders>
          <w:top w:val="single" w:sz="4" w:space="0" w:color="auto"/>
          <w:left w:val="single" w:sz="4" w:space="0" w:color="auto"/>
          <w:bottom w:val="doub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F6E9CE"/>
      </w:tcPr>
    </w:tblStylePr>
  </w:style>
  <w:style w:type="paragraph" w:customStyle="1" w:styleId="a1">
    <w:name w:val="Список в таблице"/>
    <w:basedOn w:val="a3"/>
    <w:rsid w:val="007557EB"/>
    <w:pPr>
      <w:numPr>
        <w:numId w:val="2"/>
      </w:numPr>
      <w:spacing w:before="0" w:after="0"/>
    </w:pPr>
    <w:rPr>
      <w:rFonts w:ascii="Times New Roman" w:hAnsi="Times New Roman"/>
      <w:szCs w:val="24"/>
      <w:lang w:eastAsia="en-US"/>
    </w:rPr>
  </w:style>
  <w:style w:type="paragraph" w:styleId="50">
    <w:name w:val="List Bullet 5"/>
    <w:basedOn w:val="a3"/>
    <w:autoRedefine/>
    <w:rsid w:val="004755D4"/>
    <w:pPr>
      <w:numPr>
        <w:numId w:val="4"/>
      </w:numPr>
      <w:spacing w:before="0" w:after="0" w:line="360" w:lineRule="auto"/>
      <w:jc w:val="left"/>
    </w:pPr>
    <w:rPr>
      <w:rFonts w:ascii="Times New Roman" w:hAnsi="Times New Roman"/>
    </w:rPr>
  </w:style>
  <w:style w:type="paragraph" w:styleId="5">
    <w:name w:val="List Number 5"/>
    <w:basedOn w:val="a3"/>
    <w:rsid w:val="004755D4"/>
    <w:pPr>
      <w:numPr>
        <w:numId w:val="5"/>
      </w:numPr>
      <w:spacing w:before="0" w:after="0" w:line="360" w:lineRule="auto"/>
      <w:jc w:val="left"/>
    </w:pPr>
    <w:rPr>
      <w:rFonts w:ascii="Times New Roman" w:hAnsi="Times New Roman"/>
    </w:rPr>
  </w:style>
  <w:style w:type="paragraph" w:customStyle="1" w:styleId="-">
    <w:name w:val="Этапы бизнес-процесса"/>
    <w:basedOn w:val="a4"/>
    <w:rsid w:val="00C87114"/>
    <w:pPr>
      <w:numPr>
        <w:ilvl w:val="1"/>
        <w:numId w:val="3"/>
      </w:numPr>
      <w:tabs>
        <w:tab w:val="clear" w:pos="1992"/>
      </w:tabs>
      <w:ind w:left="0" w:firstLine="0"/>
    </w:pPr>
    <w:rPr>
      <w:szCs w:val="22"/>
    </w:rPr>
  </w:style>
  <w:style w:type="paragraph" w:customStyle="1" w:styleId="a4">
    <w:name w:val="Основной"/>
    <w:link w:val="aff3"/>
    <w:qFormat/>
    <w:rsid w:val="00C87114"/>
    <w:pPr>
      <w:spacing w:before="80" w:after="20"/>
      <w:ind w:firstLine="720"/>
    </w:pPr>
    <w:rPr>
      <w:sz w:val="22"/>
    </w:rPr>
  </w:style>
  <w:style w:type="paragraph" w:customStyle="1" w:styleId="aff4">
    <w:name w:val="Таблица заголовок графы"/>
    <w:basedOn w:val="a4"/>
    <w:rsid w:val="008B5250"/>
    <w:pPr>
      <w:keepNext/>
      <w:spacing w:before="40" w:after="40"/>
      <w:ind w:left="57" w:right="57"/>
      <w:jc w:val="center"/>
    </w:pPr>
    <w:rPr>
      <w:b/>
    </w:rPr>
  </w:style>
  <w:style w:type="character" w:customStyle="1" w:styleId="ae">
    <w:name w:val="Основной текст Знак"/>
    <w:basedOn w:val="a5"/>
    <w:link w:val="ad"/>
    <w:rsid w:val="008B5250"/>
    <w:rPr>
      <w:rFonts w:ascii="Arial" w:hAnsi="Arial"/>
      <w:i/>
      <w:iCs/>
    </w:rPr>
  </w:style>
  <w:style w:type="character" w:customStyle="1" w:styleId="aff3">
    <w:name w:val="Основной Знак"/>
    <w:basedOn w:val="ae"/>
    <w:link w:val="a4"/>
    <w:rsid w:val="00C87114"/>
    <w:rPr>
      <w:rFonts w:ascii="Arial" w:hAnsi="Arial"/>
      <w:i/>
      <w:iCs/>
      <w:sz w:val="22"/>
    </w:rPr>
  </w:style>
  <w:style w:type="paragraph" w:customStyle="1" w:styleId="aff5">
    <w:name w:val="Таблица ячейка по ширине"/>
    <w:basedOn w:val="a3"/>
    <w:link w:val="aff6"/>
    <w:rsid w:val="008B5250"/>
    <w:pPr>
      <w:keepLines/>
      <w:spacing w:before="40" w:after="40"/>
      <w:ind w:left="57" w:right="57"/>
    </w:pPr>
    <w:rPr>
      <w:rFonts w:ascii="Times New Roman" w:hAnsi="Times New Roman"/>
    </w:rPr>
  </w:style>
  <w:style w:type="paragraph" w:customStyle="1" w:styleId="aff7">
    <w:name w:val="Таблица ячейка по центру"/>
    <w:basedOn w:val="a3"/>
    <w:rsid w:val="008B5250"/>
    <w:pPr>
      <w:keepNext/>
      <w:spacing w:before="40" w:after="40"/>
      <w:ind w:left="57" w:right="57"/>
      <w:jc w:val="center"/>
    </w:pPr>
    <w:rPr>
      <w:rFonts w:ascii="Times New Roman" w:hAnsi="Times New Roman"/>
    </w:rPr>
  </w:style>
  <w:style w:type="character" w:customStyle="1" w:styleId="aff6">
    <w:name w:val="Таблица ячейка по ширине Знак"/>
    <w:basedOn w:val="a5"/>
    <w:link w:val="aff5"/>
    <w:rsid w:val="008B5250"/>
  </w:style>
  <w:style w:type="character" w:customStyle="1" w:styleId="aff1">
    <w:name w:val="Таблица ячейка по левому кр. Знак"/>
    <w:basedOn w:val="aff6"/>
    <w:link w:val="aff0"/>
    <w:rsid w:val="008B5250"/>
  </w:style>
  <w:style w:type="paragraph" w:customStyle="1" w:styleId="aff8">
    <w:name w:val="Текст таблицы"/>
    <w:link w:val="aff9"/>
    <w:qFormat/>
    <w:rsid w:val="00153EA9"/>
  </w:style>
  <w:style w:type="paragraph" w:customStyle="1" w:styleId="1">
    <w:name w:val="Список в таблице1"/>
    <w:basedOn w:val="aff8"/>
    <w:link w:val="13"/>
    <w:qFormat/>
    <w:rsid w:val="007832C5"/>
    <w:pPr>
      <w:numPr>
        <w:numId w:val="1"/>
      </w:numPr>
    </w:pPr>
    <w:rPr>
      <w:bCs/>
      <w:iCs/>
    </w:rPr>
  </w:style>
  <w:style w:type="character" w:customStyle="1" w:styleId="aff9">
    <w:name w:val="Текст таблицы Знак"/>
    <w:basedOn w:val="aff6"/>
    <w:link w:val="aff8"/>
    <w:rsid w:val="00153EA9"/>
  </w:style>
  <w:style w:type="paragraph" w:styleId="affa">
    <w:name w:val="List Paragraph"/>
    <w:basedOn w:val="a3"/>
    <w:uiPriority w:val="34"/>
    <w:qFormat/>
    <w:rsid w:val="004015AA"/>
    <w:pPr>
      <w:ind w:left="720"/>
      <w:contextualSpacing/>
    </w:pPr>
  </w:style>
  <w:style w:type="character" w:customStyle="1" w:styleId="13">
    <w:name w:val="Список в таблице1 Знак"/>
    <w:basedOn w:val="aff1"/>
    <w:link w:val="1"/>
    <w:rsid w:val="00D7336E"/>
    <w:rPr>
      <w:bCs/>
      <w:iCs/>
    </w:rPr>
  </w:style>
  <w:style w:type="character" w:customStyle="1" w:styleId="52">
    <w:name w:val="Заголовок 5 Знак"/>
    <w:basedOn w:val="a5"/>
    <w:link w:val="51"/>
    <w:rsid w:val="00CB01DD"/>
    <w:rPr>
      <w:i/>
      <w:iCs/>
      <w:sz w:val="24"/>
    </w:rPr>
  </w:style>
  <w:style w:type="character" w:customStyle="1" w:styleId="40">
    <w:name w:val="Заголовок 4 Знак"/>
    <w:basedOn w:val="a5"/>
    <w:link w:val="4"/>
    <w:rsid w:val="002512A8"/>
    <w:rPr>
      <w:b/>
      <w:bCs/>
      <w:i/>
      <w:sz w:val="24"/>
      <w:szCs w:val="22"/>
    </w:rPr>
  </w:style>
  <w:style w:type="character" w:customStyle="1" w:styleId="20">
    <w:name w:val="Заголовок 2 Знак"/>
    <w:basedOn w:val="a5"/>
    <w:link w:val="2"/>
    <w:rsid w:val="003559BF"/>
    <w:rPr>
      <w:rFonts w:cs="Arial"/>
      <w:b/>
      <w:sz w:val="26"/>
      <w:szCs w:val="40"/>
    </w:rPr>
  </w:style>
  <w:style w:type="character" w:customStyle="1" w:styleId="af1">
    <w:name w:val="Верхний колонтитул Знак"/>
    <w:basedOn w:val="a5"/>
    <w:link w:val="af0"/>
    <w:rsid w:val="009C6324"/>
    <w:rPr>
      <w:rFonts w:ascii="Arial" w:hAnsi="Arial"/>
      <w:lang w:val="en-AU" w:eastAsia="en-US"/>
    </w:rPr>
  </w:style>
  <w:style w:type="character" w:customStyle="1" w:styleId="af4">
    <w:name w:val="Нижний колонтитул Знак"/>
    <w:basedOn w:val="a5"/>
    <w:link w:val="af3"/>
    <w:rsid w:val="009C6324"/>
    <w:rPr>
      <w:rFonts w:ascii="Arial" w:hAnsi="Arial"/>
      <w:sz w:val="24"/>
    </w:rPr>
  </w:style>
  <w:style w:type="paragraph" w:styleId="affb">
    <w:name w:val="TOC Heading"/>
    <w:basedOn w:val="10"/>
    <w:next w:val="a4"/>
    <w:uiPriority w:val="39"/>
    <w:qFormat/>
    <w:rsid w:val="003E572A"/>
    <w:pPr>
      <w:keepNext/>
      <w:keepLines/>
      <w:spacing w:before="480" w:after="0" w:line="276" w:lineRule="auto"/>
      <w:outlineLvl w:val="9"/>
    </w:pPr>
    <w:rPr>
      <w:rFonts w:cs="Times New Roman"/>
      <w:bCs/>
      <w:szCs w:val="28"/>
      <w:lang w:eastAsia="en-US"/>
    </w:rPr>
  </w:style>
  <w:style w:type="character" w:customStyle="1" w:styleId="11">
    <w:name w:val="Заголовок 1 Знак"/>
    <w:basedOn w:val="a5"/>
    <w:link w:val="10"/>
    <w:rsid w:val="00C87114"/>
    <w:rPr>
      <w:rFonts w:cs="Arial"/>
      <w:b/>
      <w:color w:val="548DD4" w:themeColor="text2" w:themeTint="99"/>
      <w:sz w:val="32"/>
      <w:szCs w:val="26"/>
    </w:rPr>
  </w:style>
  <w:style w:type="character" w:customStyle="1" w:styleId="30">
    <w:name w:val="Заголовок 3 Знак"/>
    <w:basedOn w:val="a5"/>
    <w:link w:val="3"/>
    <w:rsid w:val="0029225A"/>
    <w:rPr>
      <w:rFonts w:cs="Arial"/>
      <w:b/>
      <w:bCs/>
      <w:sz w:val="22"/>
      <w:szCs w:val="26"/>
    </w:rPr>
  </w:style>
  <w:style w:type="paragraph" w:styleId="affc">
    <w:name w:val="footnote text"/>
    <w:basedOn w:val="a3"/>
    <w:link w:val="affd"/>
    <w:rsid w:val="00CA71E3"/>
    <w:pPr>
      <w:spacing w:before="0" w:after="0"/>
    </w:pPr>
    <w:rPr>
      <w:sz w:val="20"/>
    </w:rPr>
  </w:style>
  <w:style w:type="character" w:customStyle="1" w:styleId="affd">
    <w:name w:val="Текст сноски Знак"/>
    <w:basedOn w:val="a5"/>
    <w:link w:val="affc"/>
    <w:rsid w:val="00CA71E3"/>
    <w:rPr>
      <w:rFonts w:ascii="Arial" w:hAnsi="Arial"/>
    </w:rPr>
  </w:style>
  <w:style w:type="character" w:styleId="affe">
    <w:name w:val="footnote reference"/>
    <w:basedOn w:val="a5"/>
    <w:rsid w:val="00CA71E3"/>
    <w:rPr>
      <w:vertAlign w:val="superscript"/>
    </w:rPr>
  </w:style>
  <w:style w:type="character" w:customStyle="1" w:styleId="afa">
    <w:name w:val="Текст примечания Знак"/>
    <w:basedOn w:val="a5"/>
    <w:link w:val="af9"/>
    <w:semiHidden/>
    <w:rsid w:val="0062733C"/>
    <w:rPr>
      <w:rFonts w:ascii="Arial" w:hAnsi="Arial"/>
      <w:sz w:val="18"/>
    </w:rPr>
  </w:style>
  <w:style w:type="character" w:customStyle="1" w:styleId="afd">
    <w:name w:val="Схема документа Знак"/>
    <w:basedOn w:val="a5"/>
    <w:link w:val="afc"/>
    <w:uiPriority w:val="99"/>
    <w:semiHidden/>
    <w:rsid w:val="00CE2E66"/>
    <w:rPr>
      <w:rFonts w:ascii="Tahoma" w:hAnsi="Tahoma" w:cs="Tahoma"/>
      <w:sz w:val="24"/>
      <w:shd w:val="clear" w:color="auto" w:fill="000080"/>
    </w:rPr>
  </w:style>
  <w:style w:type="paragraph" w:customStyle="1" w:styleId="14">
    <w:name w:val="Заголовок1"/>
    <w:link w:val="afff"/>
    <w:qFormat/>
    <w:rsid w:val="00837729"/>
    <w:pPr>
      <w:spacing w:after="240"/>
    </w:pPr>
    <w:rPr>
      <w:rFonts w:cs="Arial"/>
      <w:b/>
      <w:sz w:val="40"/>
      <w:szCs w:val="40"/>
    </w:rPr>
  </w:style>
  <w:style w:type="character" w:styleId="afff0">
    <w:name w:val="Placeholder Text"/>
    <w:basedOn w:val="a5"/>
    <w:uiPriority w:val="99"/>
    <w:semiHidden/>
    <w:rsid w:val="00BA05AB"/>
    <w:rPr>
      <w:color w:val="808080"/>
    </w:rPr>
  </w:style>
  <w:style w:type="character" w:customStyle="1" w:styleId="afff">
    <w:name w:val="Заголовок Знак"/>
    <w:basedOn w:val="11"/>
    <w:link w:val="14"/>
    <w:rsid w:val="00837729"/>
    <w:rPr>
      <w:rFonts w:cs="Arial"/>
      <w:b/>
      <w:color w:val="548DD4" w:themeColor="text2" w:themeTint="99"/>
      <w:sz w:val="40"/>
      <w:szCs w:val="40"/>
    </w:rPr>
  </w:style>
  <w:style w:type="paragraph" w:customStyle="1" w:styleId="afff1">
    <w:name w:val="Заголовок таблицы"/>
    <w:basedOn w:val="a4"/>
    <w:qFormat/>
    <w:rsid w:val="00C10DA2"/>
    <w:pPr>
      <w:ind w:firstLine="0"/>
      <w:jc w:val="center"/>
    </w:pPr>
    <w:rPr>
      <w:b/>
      <w:sz w:val="20"/>
    </w:rPr>
  </w:style>
  <w:style w:type="character" w:customStyle="1" w:styleId="aa">
    <w:name w:val="Основной текст с отступом Знак"/>
    <w:basedOn w:val="a5"/>
    <w:link w:val="a9"/>
    <w:rsid w:val="00837729"/>
    <w:rPr>
      <w:rFonts w:ascii="Arial" w:hAnsi="Arial"/>
      <w:sz w:val="24"/>
    </w:rPr>
  </w:style>
  <w:style w:type="paragraph" w:customStyle="1" w:styleId="afff2">
    <w:name w:val="Основной список"/>
    <w:basedOn w:val="a4"/>
    <w:rsid w:val="00C85F34"/>
    <w:pPr>
      <w:ind w:left="1440" w:hanging="360"/>
    </w:pPr>
  </w:style>
  <w:style w:type="paragraph" w:customStyle="1" w:styleId="a0">
    <w:name w:val="Выходные данные"/>
    <w:basedOn w:val="afff2"/>
    <w:rsid w:val="009569AB"/>
    <w:pPr>
      <w:numPr>
        <w:numId w:val="6"/>
      </w:numPr>
      <w:ind w:left="0" w:firstLine="0"/>
    </w:pPr>
  </w:style>
  <w:style w:type="paragraph" w:customStyle="1" w:styleId="afff3">
    <w:name w:val="Входные данные"/>
    <w:basedOn w:val="a4"/>
    <w:rsid w:val="00542F70"/>
    <w:pPr>
      <w:ind w:firstLine="0"/>
    </w:pPr>
  </w:style>
  <w:style w:type="paragraph" w:customStyle="1" w:styleId="afff4">
    <w:name w:val="Печатные формы и отчеты"/>
    <w:basedOn w:val="afff2"/>
    <w:rsid w:val="00C85F34"/>
  </w:style>
  <w:style w:type="paragraph" w:customStyle="1" w:styleId="a2">
    <w:name w:val="Приложения"/>
    <w:basedOn w:val="afff2"/>
    <w:rsid w:val="003A2F35"/>
    <w:pPr>
      <w:numPr>
        <w:numId w:val="7"/>
      </w:numPr>
      <w:ind w:left="0" w:firstLine="0"/>
    </w:pPr>
  </w:style>
  <w:style w:type="paragraph" w:customStyle="1" w:styleId="afff5">
    <w:name w:val="Печатные формы"/>
    <w:basedOn w:val="afff2"/>
    <w:rsid w:val="003A2F35"/>
    <w:pPr>
      <w:ind w:left="0" w:firstLine="0"/>
    </w:pPr>
  </w:style>
  <w:style w:type="paragraph" w:customStyle="1" w:styleId="a">
    <w:name w:val="Настройки"/>
    <w:basedOn w:val="afff6"/>
    <w:rsid w:val="00467D33"/>
    <w:pPr>
      <w:numPr>
        <w:numId w:val="8"/>
      </w:numPr>
    </w:pPr>
  </w:style>
  <w:style w:type="paragraph" w:customStyle="1" w:styleId="afff6">
    <w:name w:val="Допущения и ограничения"/>
    <w:basedOn w:val="a4"/>
    <w:rsid w:val="00443A31"/>
    <w:pPr>
      <w:ind w:firstLine="0"/>
    </w:pPr>
  </w:style>
  <w:style w:type="character" w:customStyle="1" w:styleId="15">
    <w:name w:val="Стиль1 Знак"/>
    <w:basedOn w:val="a5"/>
    <w:rsid w:val="0013262F"/>
    <w:rPr>
      <w:sz w:val="24"/>
    </w:rPr>
  </w:style>
  <w:style w:type="character" w:customStyle="1" w:styleId="ColumbuscopyTegn">
    <w:name w:val="Columbus copy Tegn"/>
    <w:basedOn w:val="a5"/>
    <w:link w:val="Columbuscopy"/>
    <w:locked/>
    <w:rsid w:val="00903E57"/>
    <w:rPr>
      <w:rFonts w:ascii="Arial" w:eastAsiaTheme="minorHAnsi" w:hAnsi="Arial" w:cs="Arial"/>
      <w:color w:val="6D757B"/>
      <w:sz w:val="22"/>
      <w:szCs w:val="22"/>
      <w:lang w:eastAsia="en-US"/>
    </w:rPr>
  </w:style>
  <w:style w:type="paragraph" w:customStyle="1" w:styleId="Columbuscopy">
    <w:name w:val="Columbus copy"/>
    <w:basedOn w:val="a3"/>
    <w:link w:val="ColumbuscopyTegn"/>
    <w:qFormat/>
    <w:rsid w:val="00903E57"/>
    <w:pPr>
      <w:spacing w:before="0" w:after="200" w:line="276" w:lineRule="auto"/>
      <w:jc w:val="left"/>
    </w:pPr>
    <w:rPr>
      <w:rFonts w:eastAsiaTheme="minorHAnsi" w:cs="Arial"/>
      <w:color w:val="6D757B"/>
      <w:sz w:val="22"/>
      <w:szCs w:val="22"/>
      <w:lang w:eastAsia="en-US"/>
    </w:rPr>
  </w:style>
  <w:style w:type="character" w:styleId="afff7">
    <w:name w:val="Strong"/>
    <w:basedOn w:val="a5"/>
    <w:qFormat/>
    <w:rsid w:val="004D53CF"/>
    <w:rPr>
      <w:b/>
      <w:bCs/>
    </w:rPr>
  </w:style>
  <w:style w:type="character" w:styleId="afff8">
    <w:name w:val="Subtle Emphasis"/>
    <w:basedOn w:val="a5"/>
    <w:uiPriority w:val="19"/>
    <w:qFormat/>
    <w:rsid w:val="004D53CF"/>
    <w:rPr>
      <w:i/>
      <w:iCs/>
      <w:color w:val="808080" w:themeColor="text1" w:themeTint="7F"/>
    </w:rPr>
  </w:style>
  <w:style w:type="character" w:styleId="afff9">
    <w:name w:val="Emphasis"/>
    <w:basedOn w:val="a5"/>
    <w:qFormat/>
    <w:rsid w:val="001A746E"/>
    <w:rPr>
      <w:i/>
      <w:iCs/>
    </w:rPr>
  </w:style>
  <w:style w:type="paragraph" w:styleId="HTML">
    <w:name w:val="HTML Preformatted"/>
    <w:basedOn w:val="a3"/>
    <w:link w:val="HTML0"/>
    <w:uiPriority w:val="99"/>
    <w:semiHidden/>
    <w:unhideWhenUsed/>
    <w:rsid w:val="00E520E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/>
      <w:jc w:val="left"/>
    </w:pPr>
    <w:rPr>
      <w:rFonts w:ascii="Courier New" w:hAnsi="Courier New" w:cs="Courier New"/>
      <w:sz w:val="20"/>
    </w:rPr>
  </w:style>
  <w:style w:type="character" w:customStyle="1" w:styleId="HTML0">
    <w:name w:val="Стандартный HTML Знак"/>
    <w:basedOn w:val="a5"/>
    <w:link w:val="HTML"/>
    <w:uiPriority w:val="99"/>
    <w:semiHidden/>
    <w:rsid w:val="00E520E6"/>
    <w:rPr>
      <w:rFonts w:ascii="Courier New" w:hAnsi="Courier New" w:cs="Courier New"/>
    </w:rPr>
  </w:style>
  <w:style w:type="character" w:customStyle="1" w:styleId="y2iqfc">
    <w:name w:val="y2iqfc"/>
    <w:basedOn w:val="a5"/>
    <w:rsid w:val="00E520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13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0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2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5497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61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1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25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10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39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96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4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8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3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2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18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4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5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93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3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8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44890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78956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938996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15684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541559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01891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34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9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28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2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97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7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9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66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1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53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4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89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93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6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3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9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1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0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1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37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8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3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06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3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8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8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36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8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52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0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7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4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6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57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8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1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86289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26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0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0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8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1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2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7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7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5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5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9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9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8327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50821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88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65917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09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78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8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43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93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51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3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29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hkova.g\Documents\PRJ-8%202017-76%20&#1055;&#1072;&#1088;&#1090;&#1080;&#1086;&#1085;&#1085;&#1099;&#1081;%20&#1091;&#1095;&#1077;&#1090;\&#1044;&#1086;&#1088;&#1072;&#1073;&#1086;&#1090;&#1082;&#1080;%20ERP\&#1060;&#1044;%20&#1064;&#1072;&#1073;&#1083;&#1086;&#1085;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E6B5D4F382214D4999F052D6830124A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0AC1E32-7336-408C-B7C0-4FB48B894A89}"/>
      </w:docPartPr>
      <w:docPartBody>
        <w:p w:rsidR="00667056" w:rsidRDefault="00997EDD">
          <w:pPr>
            <w:pStyle w:val="E6B5D4F382214D4999F052D6830124A3"/>
          </w:pPr>
          <w:r w:rsidRPr="0050659F">
            <w:rPr>
              <w:rStyle w:val="a3"/>
            </w:rPr>
            <w:t>[Название]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7EDD"/>
    <w:rsid w:val="00023920"/>
    <w:rsid w:val="00154D25"/>
    <w:rsid w:val="0016304D"/>
    <w:rsid w:val="001850F8"/>
    <w:rsid w:val="001A1BFD"/>
    <w:rsid w:val="001C7A7B"/>
    <w:rsid w:val="001D0851"/>
    <w:rsid w:val="00214919"/>
    <w:rsid w:val="002A0DAA"/>
    <w:rsid w:val="0034297B"/>
    <w:rsid w:val="00360CBB"/>
    <w:rsid w:val="003677DF"/>
    <w:rsid w:val="003D3838"/>
    <w:rsid w:val="004219DC"/>
    <w:rsid w:val="00424477"/>
    <w:rsid w:val="00424C7B"/>
    <w:rsid w:val="004646AD"/>
    <w:rsid w:val="004B5EBA"/>
    <w:rsid w:val="0052256A"/>
    <w:rsid w:val="005512BA"/>
    <w:rsid w:val="00595BF5"/>
    <w:rsid w:val="005A41BB"/>
    <w:rsid w:val="00667056"/>
    <w:rsid w:val="006C5ADB"/>
    <w:rsid w:val="00741FB7"/>
    <w:rsid w:val="007B4F5F"/>
    <w:rsid w:val="00876354"/>
    <w:rsid w:val="008F6FDE"/>
    <w:rsid w:val="00997EDD"/>
    <w:rsid w:val="009A5B67"/>
    <w:rsid w:val="009C3156"/>
    <w:rsid w:val="009C71F6"/>
    <w:rsid w:val="00A348A1"/>
    <w:rsid w:val="00AD231A"/>
    <w:rsid w:val="00AD44A7"/>
    <w:rsid w:val="00AE088B"/>
    <w:rsid w:val="00AE5A81"/>
    <w:rsid w:val="00B64846"/>
    <w:rsid w:val="00B7284C"/>
    <w:rsid w:val="00BC4987"/>
    <w:rsid w:val="00C77775"/>
    <w:rsid w:val="00CB7002"/>
    <w:rsid w:val="00CC46B8"/>
    <w:rsid w:val="00D003C9"/>
    <w:rsid w:val="00D87502"/>
    <w:rsid w:val="00D93DF4"/>
    <w:rsid w:val="00DA094D"/>
    <w:rsid w:val="00DC46D2"/>
    <w:rsid w:val="00DD1CBF"/>
    <w:rsid w:val="00E340BF"/>
    <w:rsid w:val="00E5077F"/>
    <w:rsid w:val="00E50C69"/>
    <w:rsid w:val="00E84306"/>
    <w:rsid w:val="00F2744B"/>
    <w:rsid w:val="00F27C4E"/>
    <w:rsid w:val="00F50281"/>
    <w:rsid w:val="00F53561"/>
    <w:rsid w:val="00F933CC"/>
    <w:rsid w:val="00FA4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7B4F5F"/>
    <w:rPr>
      <w:color w:val="808080"/>
    </w:rPr>
  </w:style>
  <w:style w:type="paragraph" w:customStyle="1" w:styleId="E6B5D4F382214D4999F052D6830124A3">
    <w:name w:val="E6B5D4F382214D4999F052D6830124A3"/>
  </w:style>
  <w:style w:type="paragraph" w:customStyle="1" w:styleId="0952036C41574F4C8EBCCB7DF7FA894D">
    <w:name w:val="0952036C41574F4C8EBCCB7DF7FA894D"/>
    <w:rsid w:val="007B4F5F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0AB01CDC2762245BE5C733DD0C1ACCD" ma:contentTypeVersion="0" ma:contentTypeDescription="Create a new document." ma:contentTypeScope="" ma:versionID="c092cfadda23d0b393d1ac8685c38201">
  <xsd:schema xmlns:xsd="http://www.w3.org/2001/XMLSchema" xmlns:p="http://schemas.microsoft.com/office/2006/metadata/properties" targetNamespace="http://schemas.microsoft.com/office/2006/metadata/properties" ma:root="true" ma:fieldsID="4aeb20c0e3442673af7ee1078645876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>
  <b:Source>
    <b:Tag>ALK026FD001</b:Tag>
    <b:SourceType>Book</b:SourceType>
    <b:Guid>{73CCFBF4-4C58-4654-859C-0EC935739353}</b:Guid>
    <b:Title>ALK026-FD-001</b:Title>
    <b:RefOrder>1</b:RefOrder>
  </b:Source>
</b:Sources>
</file>

<file path=customXml/itemProps1.xml><?xml version="1.0" encoding="utf-8"?>
<ds:datastoreItem xmlns:ds="http://schemas.openxmlformats.org/officeDocument/2006/customXml" ds:itemID="{F4011FFF-3530-4136-819C-464F0EA30621}">
  <ds:schemaRefs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A27578E9-1729-4D70-95EE-A6755FA1791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ADDA060-EAFE-47C2-8DBC-AB7EF7B6D40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4.xml><?xml version="1.0" encoding="utf-8"?>
<ds:datastoreItem xmlns:ds="http://schemas.openxmlformats.org/officeDocument/2006/customXml" ds:itemID="{E950E757-B9F1-4F6B-959F-EF9DAED194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ФД Шаблон</Template>
  <TotalTime>2994</TotalTime>
  <Pages>2</Pages>
  <Words>353</Words>
  <Characters>2014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DAX-11247. Привязка партии к коду маркировки при приемке.</vt:lpstr>
    </vt:vector>
  </TitlesOfParts>
  <Company>HP Inc.</Company>
  <LinksUpToDate>false</LinksUpToDate>
  <CharactersWithSpaces>2363</CharactersWithSpaces>
  <SharedDoc>false</SharedDoc>
  <HLinks>
    <vt:vector size="72" baseType="variant">
      <vt:variant>
        <vt:i4>1507388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_Toc253499488</vt:lpwstr>
      </vt:variant>
      <vt:variant>
        <vt:i4>1507388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_Toc253499487</vt:lpwstr>
      </vt:variant>
      <vt:variant>
        <vt:i4>1507388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_Toc253499486</vt:lpwstr>
      </vt:variant>
      <vt:variant>
        <vt:i4>1507388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_Toc253499485</vt:lpwstr>
      </vt:variant>
      <vt:variant>
        <vt:i4>1507388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_Toc253499484</vt:lpwstr>
      </vt:variant>
      <vt:variant>
        <vt:i4>1507388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_Toc253499483</vt:lpwstr>
      </vt:variant>
      <vt:variant>
        <vt:i4>1507388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_Toc253499482</vt:lpwstr>
      </vt:variant>
      <vt:variant>
        <vt:i4>1507388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_Toc253499481</vt:lpwstr>
      </vt:variant>
      <vt:variant>
        <vt:i4>1507388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_Toc253499480</vt:lpwstr>
      </vt:variant>
      <vt:variant>
        <vt:i4>1572924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_Toc253499479</vt:lpwstr>
      </vt:variant>
      <vt:variant>
        <vt:i4>1572924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_Toc253499478</vt:lpwstr>
      </vt:variant>
      <vt:variant>
        <vt:i4>1572924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_Toc253499477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DAX-11247. Привязка партии к коду маркировки при приемке.</dc:title>
  <dc:subject/>
  <dc:creator>K.alyanykh</dc:creator>
  <cp:keywords/>
  <dc:description/>
  <cp:lastModifiedBy>Ulyana Yureva</cp:lastModifiedBy>
  <cp:revision>9</cp:revision>
  <cp:lastPrinted>2010-02-27T12:52:00Z</cp:lastPrinted>
  <dcterms:created xsi:type="dcterms:W3CDTF">2025-12-02T07:40:00Z</dcterms:created>
  <dcterms:modified xsi:type="dcterms:W3CDTF">2025-12-04T09:34:00Z</dcterms:modified>
</cp:coreProperties>
</file>