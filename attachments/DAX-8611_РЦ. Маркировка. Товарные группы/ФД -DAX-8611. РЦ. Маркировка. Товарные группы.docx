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Toc248554056"/>
    <w:bookmarkStart w:id="1" w:name="_Toc248554921"/>
    <w:p w:rsidR="00A51049" w:rsidRPr="00837729" w:rsidRDefault="00271431" w:rsidP="00837729">
      <w:pPr>
        <w:pStyle w:val="afff"/>
      </w:pPr>
      <w:sdt>
        <w:sdtPr>
          <w:rPr>
            <w:rFonts w:ascii="Segoe UI" w:hAnsi="Segoe UI" w:cs="Segoe UI"/>
            <w:color w:val="172B4D"/>
            <w:spacing w:val="-4"/>
            <w:sz w:val="36"/>
            <w:szCs w:val="36"/>
            <w:shd w:val="clear" w:color="auto" w:fill="FFFFFF"/>
          </w:rPr>
          <w:alias w:val="Название"/>
          <w:id w:val="435232416"/>
          <w:placeholder>
            <w:docPart w:val="E6B5D4F382214D4999F052D6830124A3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094457" w:rsidRPr="00094457">
            <w:rPr>
              <w:rFonts w:ascii="Segoe UI" w:hAnsi="Segoe UI" w:cs="Segoe UI"/>
              <w:color w:val="172B4D"/>
              <w:spacing w:val="-4"/>
              <w:sz w:val="36"/>
              <w:szCs w:val="36"/>
              <w:shd w:val="clear" w:color="auto" w:fill="FFFFFF"/>
            </w:rPr>
            <w:t>DAX-8611. РЦ. Маркировка. Товарные группы</w:t>
          </w:r>
        </w:sdtContent>
      </w:sdt>
    </w:p>
    <w:bookmarkEnd w:id="0"/>
    <w:bookmarkEnd w:id="1"/>
    <w:p w:rsidR="00687800" w:rsidRPr="006D2124" w:rsidRDefault="00687800" w:rsidP="00D41FC6">
      <w:pPr>
        <w:pStyle w:val="a4"/>
        <w:ind w:firstLine="0"/>
        <w:rPr>
          <w:b/>
          <w:sz w:val="24"/>
          <w:szCs w:val="24"/>
        </w:rPr>
      </w:pPr>
      <w:r w:rsidRPr="006D2124">
        <w:rPr>
          <w:b/>
          <w:sz w:val="24"/>
          <w:szCs w:val="24"/>
        </w:rPr>
        <w:t>История изменений документа:</w:t>
      </w:r>
    </w:p>
    <w:tbl>
      <w:tblPr>
        <w:tblW w:w="5000" w:type="pct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851"/>
        <w:gridCol w:w="4654"/>
        <w:gridCol w:w="1418"/>
        <w:gridCol w:w="2835"/>
      </w:tblGrid>
      <w:tr w:rsidR="00662477" w:rsidRPr="006D2124" w:rsidTr="0072215B">
        <w:tc>
          <w:tcPr>
            <w:tcW w:w="851" w:type="dxa"/>
            <w:tcBorders>
              <w:top w:val="outset" w:sz="8" w:space="0" w:color="111111"/>
              <w:left w:val="outset" w:sz="8" w:space="0" w:color="111111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662477" w:rsidRPr="006D2124" w:rsidRDefault="00662477" w:rsidP="00153EA9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662477" w:rsidRPr="006D2124" w:rsidRDefault="00662477" w:rsidP="00153EA9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Описание</w:t>
            </w:r>
          </w:p>
        </w:tc>
        <w:tc>
          <w:tcPr>
            <w:tcW w:w="1418" w:type="dxa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662477" w:rsidRPr="006D2124" w:rsidRDefault="00662477" w:rsidP="00153EA9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Дата</w:t>
            </w:r>
          </w:p>
        </w:tc>
        <w:tc>
          <w:tcPr>
            <w:tcW w:w="2835" w:type="dxa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662477" w:rsidRPr="006D2124" w:rsidRDefault="00662477" w:rsidP="00153EA9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Автор</w:t>
            </w:r>
          </w:p>
        </w:tc>
      </w:tr>
      <w:tr w:rsidR="00662477" w:rsidRPr="006D2124" w:rsidTr="0072215B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662477" w:rsidRPr="006D2124" w:rsidRDefault="00662477" w:rsidP="00153EA9">
            <w:pPr>
              <w:pStyle w:val="aff8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0.1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662477" w:rsidRPr="006D2124" w:rsidRDefault="00662477" w:rsidP="00153EA9">
            <w:pPr>
              <w:pStyle w:val="aff8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Подготовлено описание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662477" w:rsidRPr="006964D4" w:rsidRDefault="00187B4A" w:rsidP="00FA7399">
            <w:pPr>
              <w:pStyle w:val="aff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30.08</w:t>
            </w:r>
            <w:bookmarkStart w:id="2" w:name="_GoBack"/>
            <w:bookmarkEnd w:id="2"/>
            <w:r w:rsidR="006964D4">
              <w:rPr>
                <w:sz w:val="24"/>
                <w:szCs w:val="24"/>
              </w:rPr>
              <w:t>.2024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662477" w:rsidRPr="006D2124" w:rsidRDefault="00A80F13" w:rsidP="00633D52">
            <w:pPr>
              <w:pStyle w:val="aff8"/>
              <w:rPr>
                <w:sz w:val="24"/>
                <w:szCs w:val="24"/>
              </w:rPr>
            </w:pPr>
            <w:proofErr w:type="spellStart"/>
            <w:r w:rsidRPr="006D2124">
              <w:rPr>
                <w:sz w:val="24"/>
                <w:szCs w:val="24"/>
              </w:rPr>
              <w:t>Альяных</w:t>
            </w:r>
            <w:proofErr w:type="spellEnd"/>
            <w:r w:rsidRPr="006D2124">
              <w:rPr>
                <w:sz w:val="24"/>
                <w:szCs w:val="24"/>
              </w:rPr>
              <w:t xml:space="preserve"> Кирилл</w:t>
            </w:r>
            <w:r w:rsidR="00A1452C" w:rsidRPr="006D2124">
              <w:rPr>
                <w:sz w:val="24"/>
                <w:szCs w:val="24"/>
              </w:rPr>
              <w:fldChar w:fldCharType="begin"/>
            </w:r>
            <w:r w:rsidR="00A1452C" w:rsidRPr="006D2124">
              <w:rPr>
                <w:sz w:val="24"/>
                <w:szCs w:val="24"/>
              </w:rPr>
              <w:instrText xml:space="preserve"> USERNAME   \* MERGEFORMAT </w:instrText>
            </w:r>
            <w:r w:rsidR="00A1452C" w:rsidRPr="006D2124">
              <w:rPr>
                <w:sz w:val="24"/>
                <w:szCs w:val="24"/>
              </w:rPr>
              <w:fldChar w:fldCharType="end"/>
            </w:r>
          </w:p>
        </w:tc>
      </w:tr>
    </w:tbl>
    <w:p w:rsidR="00633D52" w:rsidRDefault="00DE0C93" w:rsidP="007D739C">
      <w:pPr>
        <w:pStyle w:val="10"/>
      </w:pPr>
      <w:bookmarkStart w:id="3" w:name="_Toc309597739"/>
      <w:r>
        <w:t>Бизнес-процессы</w:t>
      </w:r>
    </w:p>
    <w:p w:rsidR="006964D4" w:rsidRPr="00984FF6" w:rsidRDefault="00984FF6" w:rsidP="006964D4">
      <w:pPr>
        <w:pStyle w:val="a4"/>
        <w:rPr>
          <w:sz w:val="24"/>
          <w:szCs w:val="24"/>
        </w:rPr>
      </w:pPr>
      <w:r w:rsidRPr="00984FF6">
        <w:rPr>
          <w:sz w:val="24"/>
          <w:szCs w:val="24"/>
        </w:rPr>
        <w:t>Маркировка, товарные группы</w:t>
      </w:r>
      <w:r>
        <w:rPr>
          <w:sz w:val="24"/>
          <w:szCs w:val="24"/>
        </w:rPr>
        <w:t>, шаблоны кодов маркировки</w:t>
      </w:r>
    </w:p>
    <w:p w:rsidR="008B5250" w:rsidRDefault="00DE0C93" w:rsidP="00A067B3">
      <w:pPr>
        <w:pStyle w:val="10"/>
      </w:pPr>
      <w:r>
        <w:t>Назначение</w:t>
      </w:r>
      <w:r w:rsidRPr="007D739C">
        <w:t xml:space="preserve">, </w:t>
      </w:r>
      <w:r>
        <w:t>ц</w:t>
      </w:r>
      <w:r w:rsidR="008457D5">
        <w:t>ель</w:t>
      </w:r>
      <w:r w:rsidR="008457D5" w:rsidRPr="007D739C">
        <w:t xml:space="preserve"> </w:t>
      </w:r>
      <w:r w:rsidR="008457D5">
        <w:t>модификации</w:t>
      </w:r>
      <w:bookmarkEnd w:id="3"/>
    </w:p>
    <w:p w:rsidR="006964D4" w:rsidRPr="00984FF6" w:rsidRDefault="00984FF6" w:rsidP="00882069">
      <w:pPr>
        <w:pStyle w:val="a4"/>
        <w:rPr>
          <w:sz w:val="24"/>
          <w:szCs w:val="24"/>
        </w:rPr>
      </w:pPr>
      <w:r w:rsidRPr="00984FF6">
        <w:rPr>
          <w:sz w:val="24"/>
          <w:szCs w:val="24"/>
        </w:rPr>
        <w:t>Создать справочник товарных групп маркировки</w:t>
      </w:r>
      <w:r>
        <w:rPr>
          <w:sz w:val="24"/>
          <w:szCs w:val="24"/>
        </w:rPr>
        <w:t xml:space="preserve"> с шаблонами </w:t>
      </w:r>
      <w:proofErr w:type="gramStart"/>
      <w:r>
        <w:rPr>
          <w:sz w:val="24"/>
          <w:szCs w:val="24"/>
        </w:rPr>
        <w:t>КМ</w:t>
      </w:r>
      <w:proofErr w:type="gramEnd"/>
      <w:r w:rsidRPr="00984FF6">
        <w:rPr>
          <w:sz w:val="24"/>
          <w:szCs w:val="24"/>
        </w:rPr>
        <w:t>;</w:t>
      </w:r>
    </w:p>
    <w:p w:rsidR="004755D4" w:rsidRPr="00A80F13" w:rsidRDefault="008457D5" w:rsidP="00A067B3">
      <w:pPr>
        <w:pStyle w:val="10"/>
      </w:pPr>
      <w:bookmarkStart w:id="4" w:name="_Toc309597740"/>
      <w:r>
        <w:t>Изменение модели данных</w:t>
      </w:r>
      <w:bookmarkEnd w:id="4"/>
    </w:p>
    <w:p w:rsidR="00883A07" w:rsidRPr="006D2124" w:rsidRDefault="00883A07" w:rsidP="00883A07">
      <w:pPr>
        <w:pStyle w:val="a4"/>
        <w:ind w:firstLine="0"/>
        <w:rPr>
          <w:sz w:val="24"/>
          <w:szCs w:val="24"/>
        </w:rPr>
      </w:pPr>
      <w:r w:rsidRPr="006D2124">
        <w:rPr>
          <w:sz w:val="24"/>
          <w:szCs w:val="24"/>
        </w:rPr>
        <w:t xml:space="preserve">Типы данных </w:t>
      </w:r>
    </w:p>
    <w:p w:rsidR="00883A07" w:rsidRPr="006C71E3" w:rsidRDefault="00883A07" w:rsidP="00883A07">
      <w:pPr>
        <w:pStyle w:val="a4"/>
      </w:pPr>
    </w:p>
    <w:p w:rsidR="00A476A9" w:rsidRPr="00187B4A" w:rsidRDefault="00984FF6" w:rsidP="00A476A9">
      <w:pPr>
        <w:pStyle w:val="a4"/>
        <w:ind w:firstLine="0"/>
        <w:rPr>
          <w:sz w:val="24"/>
          <w:szCs w:val="24"/>
        </w:rPr>
      </w:pPr>
      <w:bookmarkStart w:id="5" w:name="_Toc309597741"/>
      <w:r>
        <w:rPr>
          <w:sz w:val="24"/>
          <w:szCs w:val="24"/>
        </w:rPr>
        <w:t xml:space="preserve">Добавить таблицу </w:t>
      </w:r>
      <w:r>
        <w:rPr>
          <w:sz w:val="24"/>
          <w:szCs w:val="24"/>
          <w:lang w:val="en-US"/>
        </w:rPr>
        <w:t>ALK</w:t>
      </w:r>
      <w:r w:rsidRPr="00984FF6">
        <w:rPr>
          <w:sz w:val="24"/>
          <w:szCs w:val="24"/>
        </w:rPr>
        <w:t>_</w:t>
      </w:r>
      <w:proofErr w:type="spellStart"/>
      <w:r>
        <w:rPr>
          <w:sz w:val="24"/>
          <w:szCs w:val="24"/>
          <w:lang w:val="en-US"/>
        </w:rPr>
        <w:t>MpProductGroup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2" w:type="dxa"/>
          <w:left w:w="62" w:type="dxa"/>
          <w:bottom w:w="62" w:type="dxa"/>
          <w:right w:w="62" w:type="dxa"/>
        </w:tblCellMar>
        <w:tblLook w:val="01E0" w:firstRow="1" w:lastRow="1" w:firstColumn="1" w:lastColumn="1" w:noHBand="0" w:noVBand="0"/>
      </w:tblPr>
      <w:tblGrid>
        <w:gridCol w:w="1977"/>
        <w:gridCol w:w="1687"/>
        <w:gridCol w:w="1736"/>
        <w:gridCol w:w="1628"/>
        <w:gridCol w:w="1462"/>
        <w:gridCol w:w="1272"/>
      </w:tblGrid>
      <w:tr w:rsidR="00912F19" w:rsidRPr="00912F19" w:rsidTr="007C38A2">
        <w:trPr>
          <w:trHeight w:val="814"/>
          <w:tblHeader/>
        </w:trPr>
        <w:tc>
          <w:tcPr>
            <w:tcW w:w="1947" w:type="dxa"/>
            <w:shd w:val="clear" w:color="auto" w:fill="D9D9D9" w:themeFill="background1" w:themeFillShade="D9"/>
          </w:tcPr>
          <w:p w:rsidR="00F706F9" w:rsidRPr="00912F19" w:rsidRDefault="00F706F9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Системное название</w:t>
            </w:r>
          </w:p>
        </w:tc>
        <w:tc>
          <w:tcPr>
            <w:tcW w:w="1699" w:type="dxa"/>
            <w:shd w:val="clear" w:color="auto" w:fill="D9D9D9" w:themeFill="background1" w:themeFillShade="D9"/>
          </w:tcPr>
          <w:p w:rsidR="00F706F9" w:rsidRPr="00912F19" w:rsidRDefault="00F706F9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Название поля</w:t>
            </w:r>
          </w:p>
        </w:tc>
        <w:tc>
          <w:tcPr>
            <w:tcW w:w="1754" w:type="dxa"/>
            <w:shd w:val="clear" w:color="auto" w:fill="D9D9D9" w:themeFill="background1" w:themeFillShade="D9"/>
          </w:tcPr>
          <w:p w:rsidR="00F706F9" w:rsidRPr="00912F19" w:rsidRDefault="00F706F9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Тип данных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:rsidR="00F706F9" w:rsidRPr="00912F19" w:rsidRDefault="00F706F9" w:rsidP="0041726C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Обязательное</w:t>
            </w:r>
          </w:p>
        </w:tc>
        <w:tc>
          <w:tcPr>
            <w:tcW w:w="1462" w:type="dxa"/>
            <w:shd w:val="clear" w:color="auto" w:fill="D9D9D9" w:themeFill="background1" w:themeFillShade="D9"/>
          </w:tcPr>
          <w:p w:rsidR="00F706F9" w:rsidRPr="00912F19" w:rsidRDefault="00F706F9" w:rsidP="0041726C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Уникальное</w:t>
            </w:r>
          </w:p>
        </w:tc>
        <w:tc>
          <w:tcPr>
            <w:tcW w:w="1272" w:type="dxa"/>
            <w:shd w:val="clear" w:color="auto" w:fill="D9D9D9" w:themeFill="background1" w:themeFillShade="D9"/>
          </w:tcPr>
          <w:p w:rsidR="00F706F9" w:rsidRPr="00912F19" w:rsidRDefault="00F706F9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Подсказка</w:t>
            </w:r>
          </w:p>
        </w:tc>
      </w:tr>
      <w:tr w:rsidR="00912F19" w:rsidRPr="00912F19" w:rsidTr="007C38A2">
        <w:tc>
          <w:tcPr>
            <w:tcW w:w="1947" w:type="dxa"/>
            <w:shd w:val="clear" w:color="auto" w:fill="auto"/>
          </w:tcPr>
          <w:p w:rsidR="00F706F9" w:rsidRPr="00912F19" w:rsidRDefault="00984FF6" w:rsidP="00E138D3">
            <w:pPr>
              <w:pStyle w:val="aff8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GroupID</w:t>
            </w:r>
            <w:proofErr w:type="spellEnd"/>
          </w:p>
        </w:tc>
        <w:tc>
          <w:tcPr>
            <w:tcW w:w="1699" w:type="dxa"/>
            <w:shd w:val="clear" w:color="auto" w:fill="auto"/>
          </w:tcPr>
          <w:p w:rsidR="00F706F9" w:rsidRPr="007C38A2" w:rsidRDefault="007C38A2" w:rsidP="00902DA6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 товарной группы</w:t>
            </w:r>
          </w:p>
        </w:tc>
        <w:tc>
          <w:tcPr>
            <w:tcW w:w="1754" w:type="dxa"/>
            <w:shd w:val="clear" w:color="auto" w:fill="auto"/>
          </w:tcPr>
          <w:p w:rsidR="00F706F9" w:rsidRPr="007C38A2" w:rsidRDefault="007C38A2" w:rsidP="004C4EB5">
            <w:pPr>
              <w:pStyle w:val="aff8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String</w:t>
            </w:r>
          </w:p>
        </w:tc>
        <w:tc>
          <w:tcPr>
            <w:tcW w:w="1628" w:type="dxa"/>
          </w:tcPr>
          <w:p w:rsidR="00F706F9" w:rsidRPr="00EF4748" w:rsidRDefault="007C38A2" w:rsidP="00E138D3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1462" w:type="dxa"/>
          </w:tcPr>
          <w:p w:rsidR="00F706F9" w:rsidRPr="00912F19" w:rsidRDefault="007C38A2" w:rsidP="00E138D3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1272" w:type="dxa"/>
          </w:tcPr>
          <w:p w:rsidR="00F706F9" w:rsidRPr="00912F19" w:rsidRDefault="00F706F9" w:rsidP="005572E2">
            <w:pPr>
              <w:pStyle w:val="aff8"/>
              <w:rPr>
                <w:sz w:val="24"/>
                <w:szCs w:val="24"/>
              </w:rPr>
            </w:pPr>
          </w:p>
        </w:tc>
      </w:tr>
      <w:tr w:rsidR="00984FF6" w:rsidRPr="00912F19" w:rsidTr="007C38A2">
        <w:tc>
          <w:tcPr>
            <w:tcW w:w="1947" w:type="dxa"/>
            <w:shd w:val="clear" w:color="auto" w:fill="auto"/>
          </w:tcPr>
          <w:p w:rsidR="00984FF6" w:rsidRDefault="00984FF6" w:rsidP="00E138D3">
            <w:pPr>
              <w:pStyle w:val="aff8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GroupType</w:t>
            </w:r>
            <w:proofErr w:type="spellEnd"/>
          </w:p>
        </w:tc>
        <w:tc>
          <w:tcPr>
            <w:tcW w:w="1699" w:type="dxa"/>
            <w:shd w:val="clear" w:color="auto" w:fill="auto"/>
          </w:tcPr>
          <w:p w:rsidR="00984FF6" w:rsidRPr="00EF4748" w:rsidRDefault="007C38A2" w:rsidP="00902DA6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Категория товарной группы</w:t>
            </w:r>
          </w:p>
        </w:tc>
        <w:tc>
          <w:tcPr>
            <w:tcW w:w="1754" w:type="dxa"/>
            <w:shd w:val="clear" w:color="auto" w:fill="auto"/>
          </w:tcPr>
          <w:p w:rsidR="00984FF6" w:rsidRPr="00EF4748" w:rsidRDefault="007C38A2" w:rsidP="004C4EB5">
            <w:pPr>
              <w:pStyle w:val="aff8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Enum</w:t>
            </w:r>
            <w:proofErr w:type="spellEnd"/>
          </w:p>
        </w:tc>
        <w:tc>
          <w:tcPr>
            <w:tcW w:w="1628" w:type="dxa"/>
          </w:tcPr>
          <w:p w:rsidR="00984FF6" w:rsidRPr="00EF4748" w:rsidRDefault="007C38A2" w:rsidP="00E138D3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1462" w:type="dxa"/>
          </w:tcPr>
          <w:p w:rsidR="00984FF6" w:rsidRPr="00912F19" w:rsidRDefault="007C38A2" w:rsidP="00E138D3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1272" w:type="dxa"/>
          </w:tcPr>
          <w:p w:rsidR="00984FF6" w:rsidRPr="00912F19" w:rsidRDefault="00984FF6" w:rsidP="005572E2">
            <w:pPr>
              <w:pStyle w:val="aff8"/>
              <w:rPr>
                <w:sz w:val="24"/>
                <w:szCs w:val="24"/>
              </w:rPr>
            </w:pPr>
          </w:p>
        </w:tc>
      </w:tr>
      <w:tr w:rsidR="00984FF6" w:rsidRPr="00912F19" w:rsidTr="007C38A2">
        <w:tc>
          <w:tcPr>
            <w:tcW w:w="1947" w:type="dxa"/>
            <w:shd w:val="clear" w:color="auto" w:fill="auto"/>
          </w:tcPr>
          <w:p w:rsidR="00984FF6" w:rsidRDefault="00984FF6" w:rsidP="00E138D3">
            <w:pPr>
              <w:pStyle w:val="aff8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1699" w:type="dxa"/>
            <w:shd w:val="clear" w:color="auto" w:fill="auto"/>
          </w:tcPr>
          <w:p w:rsidR="00984FF6" w:rsidRPr="00EF4748" w:rsidRDefault="007C38A2" w:rsidP="00902DA6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Описание</w:t>
            </w:r>
          </w:p>
        </w:tc>
        <w:tc>
          <w:tcPr>
            <w:tcW w:w="1754" w:type="dxa"/>
            <w:shd w:val="clear" w:color="auto" w:fill="auto"/>
          </w:tcPr>
          <w:p w:rsidR="00984FF6" w:rsidRPr="00EF4748" w:rsidRDefault="007C38A2" w:rsidP="004C4EB5">
            <w:pPr>
              <w:pStyle w:val="aff8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String</w:t>
            </w:r>
          </w:p>
        </w:tc>
        <w:tc>
          <w:tcPr>
            <w:tcW w:w="1628" w:type="dxa"/>
          </w:tcPr>
          <w:p w:rsidR="00984FF6" w:rsidRPr="00EF4748" w:rsidRDefault="007C38A2" w:rsidP="00E138D3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462" w:type="dxa"/>
          </w:tcPr>
          <w:p w:rsidR="00984FF6" w:rsidRPr="00912F19" w:rsidRDefault="007C38A2" w:rsidP="00E138D3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272" w:type="dxa"/>
          </w:tcPr>
          <w:p w:rsidR="00984FF6" w:rsidRPr="00912F19" w:rsidRDefault="00984FF6" w:rsidP="005572E2">
            <w:pPr>
              <w:pStyle w:val="aff8"/>
              <w:rPr>
                <w:sz w:val="24"/>
                <w:szCs w:val="24"/>
              </w:rPr>
            </w:pPr>
          </w:p>
        </w:tc>
      </w:tr>
      <w:tr w:rsidR="007C38A2" w:rsidRPr="00912F19" w:rsidTr="007C38A2">
        <w:tc>
          <w:tcPr>
            <w:tcW w:w="1947" w:type="dxa"/>
            <w:shd w:val="clear" w:color="auto" w:fill="auto"/>
          </w:tcPr>
          <w:p w:rsidR="007C38A2" w:rsidRPr="007C38A2" w:rsidRDefault="007C38A2" w:rsidP="00E138D3">
            <w:pPr>
              <w:pStyle w:val="aff8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CreatedDateTime</w:t>
            </w:r>
            <w:proofErr w:type="spellEnd"/>
          </w:p>
        </w:tc>
        <w:tc>
          <w:tcPr>
            <w:tcW w:w="1699" w:type="dxa"/>
            <w:shd w:val="clear" w:color="auto" w:fill="auto"/>
          </w:tcPr>
          <w:p w:rsidR="007C38A2" w:rsidRDefault="007C38A2" w:rsidP="00902DA6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754" w:type="dxa"/>
            <w:shd w:val="clear" w:color="auto" w:fill="auto"/>
          </w:tcPr>
          <w:p w:rsidR="007C38A2" w:rsidRDefault="007C38A2" w:rsidP="004C4EB5">
            <w:pPr>
              <w:pStyle w:val="aff8"/>
              <w:rPr>
                <w:sz w:val="24"/>
                <w:szCs w:val="24"/>
                <w:lang w:val="en-US"/>
              </w:rPr>
            </w:pPr>
          </w:p>
        </w:tc>
        <w:tc>
          <w:tcPr>
            <w:tcW w:w="1628" w:type="dxa"/>
          </w:tcPr>
          <w:p w:rsidR="007C38A2" w:rsidRDefault="007C38A2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462" w:type="dxa"/>
          </w:tcPr>
          <w:p w:rsidR="007C38A2" w:rsidRDefault="007C38A2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272" w:type="dxa"/>
          </w:tcPr>
          <w:p w:rsidR="007C38A2" w:rsidRPr="00912F19" w:rsidRDefault="007C38A2" w:rsidP="005572E2">
            <w:pPr>
              <w:pStyle w:val="aff8"/>
              <w:rPr>
                <w:sz w:val="24"/>
                <w:szCs w:val="24"/>
              </w:rPr>
            </w:pPr>
          </w:p>
        </w:tc>
      </w:tr>
      <w:tr w:rsidR="0055125F" w:rsidRPr="00912F19" w:rsidTr="007C38A2">
        <w:tc>
          <w:tcPr>
            <w:tcW w:w="1947" w:type="dxa"/>
            <w:shd w:val="clear" w:color="auto" w:fill="auto"/>
          </w:tcPr>
          <w:p w:rsidR="0055125F" w:rsidRPr="00FE2169" w:rsidRDefault="00FE2169" w:rsidP="00E138D3">
            <w:pPr>
              <w:pStyle w:val="aff8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ModifiedDateTime</w:t>
            </w:r>
            <w:proofErr w:type="spellEnd"/>
          </w:p>
        </w:tc>
        <w:tc>
          <w:tcPr>
            <w:tcW w:w="1699" w:type="dxa"/>
            <w:shd w:val="clear" w:color="auto" w:fill="auto"/>
          </w:tcPr>
          <w:p w:rsidR="0055125F" w:rsidRDefault="0055125F" w:rsidP="00902DA6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754" w:type="dxa"/>
            <w:shd w:val="clear" w:color="auto" w:fill="auto"/>
          </w:tcPr>
          <w:p w:rsidR="0055125F" w:rsidRDefault="0055125F" w:rsidP="004C4EB5">
            <w:pPr>
              <w:pStyle w:val="aff8"/>
              <w:rPr>
                <w:sz w:val="24"/>
                <w:szCs w:val="24"/>
                <w:lang w:val="en-US"/>
              </w:rPr>
            </w:pPr>
          </w:p>
        </w:tc>
        <w:tc>
          <w:tcPr>
            <w:tcW w:w="1628" w:type="dxa"/>
          </w:tcPr>
          <w:p w:rsidR="0055125F" w:rsidRDefault="0055125F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462" w:type="dxa"/>
          </w:tcPr>
          <w:p w:rsidR="0055125F" w:rsidRDefault="0055125F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272" w:type="dxa"/>
          </w:tcPr>
          <w:p w:rsidR="0055125F" w:rsidRPr="00912F19" w:rsidRDefault="0055125F" w:rsidP="005572E2">
            <w:pPr>
              <w:pStyle w:val="aff8"/>
              <w:rPr>
                <w:sz w:val="24"/>
                <w:szCs w:val="24"/>
              </w:rPr>
            </w:pPr>
          </w:p>
        </w:tc>
      </w:tr>
      <w:tr w:rsidR="00882069" w:rsidRPr="00912F19" w:rsidTr="007C38A2">
        <w:tc>
          <w:tcPr>
            <w:tcW w:w="1947" w:type="dxa"/>
            <w:shd w:val="clear" w:color="auto" w:fill="auto"/>
          </w:tcPr>
          <w:p w:rsidR="00882069" w:rsidRDefault="00882069" w:rsidP="00E138D3">
            <w:pPr>
              <w:pStyle w:val="aff8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CreatedBy</w:t>
            </w:r>
            <w:proofErr w:type="spellEnd"/>
          </w:p>
        </w:tc>
        <w:tc>
          <w:tcPr>
            <w:tcW w:w="1699" w:type="dxa"/>
            <w:shd w:val="clear" w:color="auto" w:fill="auto"/>
          </w:tcPr>
          <w:p w:rsidR="00882069" w:rsidRDefault="00882069" w:rsidP="00902DA6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754" w:type="dxa"/>
            <w:shd w:val="clear" w:color="auto" w:fill="auto"/>
          </w:tcPr>
          <w:p w:rsidR="00882069" w:rsidRDefault="00882069" w:rsidP="004C4EB5">
            <w:pPr>
              <w:pStyle w:val="aff8"/>
              <w:rPr>
                <w:sz w:val="24"/>
                <w:szCs w:val="24"/>
                <w:lang w:val="en-US"/>
              </w:rPr>
            </w:pPr>
          </w:p>
        </w:tc>
        <w:tc>
          <w:tcPr>
            <w:tcW w:w="1628" w:type="dxa"/>
          </w:tcPr>
          <w:p w:rsidR="00882069" w:rsidRDefault="00882069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462" w:type="dxa"/>
          </w:tcPr>
          <w:p w:rsidR="00882069" w:rsidRDefault="00882069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272" w:type="dxa"/>
          </w:tcPr>
          <w:p w:rsidR="00882069" w:rsidRPr="00912F19" w:rsidRDefault="00882069" w:rsidP="005572E2">
            <w:pPr>
              <w:pStyle w:val="aff8"/>
              <w:rPr>
                <w:sz w:val="24"/>
                <w:szCs w:val="24"/>
              </w:rPr>
            </w:pPr>
          </w:p>
        </w:tc>
      </w:tr>
    </w:tbl>
    <w:p w:rsidR="007C38A2" w:rsidRDefault="007C38A2" w:rsidP="007C38A2">
      <w:pPr>
        <w:pStyle w:val="a4"/>
        <w:ind w:firstLine="0"/>
        <w:rPr>
          <w:sz w:val="24"/>
          <w:szCs w:val="24"/>
          <w:lang w:val="en-US"/>
        </w:rPr>
      </w:pPr>
    </w:p>
    <w:p w:rsidR="00912F19" w:rsidRDefault="00912F19" w:rsidP="00BA05AB">
      <w:pPr>
        <w:pStyle w:val="10"/>
      </w:pPr>
    </w:p>
    <w:p w:rsidR="00D06890" w:rsidRPr="00B36321" w:rsidRDefault="00E538AA" w:rsidP="00D06890">
      <w:pPr>
        <w:pStyle w:val="a4"/>
        <w:ind w:firstLine="0"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Добавить таблицу </w:t>
      </w:r>
      <w:r>
        <w:rPr>
          <w:sz w:val="24"/>
          <w:szCs w:val="24"/>
          <w:lang w:val="en-US"/>
        </w:rPr>
        <w:t>ALK</w:t>
      </w:r>
      <w:r w:rsidRPr="00984FF6">
        <w:rPr>
          <w:sz w:val="24"/>
          <w:szCs w:val="24"/>
        </w:rPr>
        <w:t>_</w:t>
      </w:r>
      <w:proofErr w:type="spellStart"/>
      <w:r>
        <w:rPr>
          <w:sz w:val="24"/>
          <w:szCs w:val="24"/>
          <w:lang w:val="en-US"/>
        </w:rPr>
        <w:t>MpCisTemplate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2" w:type="dxa"/>
          <w:left w:w="62" w:type="dxa"/>
          <w:bottom w:w="62" w:type="dxa"/>
          <w:right w:w="62" w:type="dxa"/>
        </w:tblCellMar>
        <w:tblLook w:val="01E0" w:firstRow="1" w:lastRow="1" w:firstColumn="1" w:lastColumn="1" w:noHBand="0" w:noVBand="0"/>
      </w:tblPr>
      <w:tblGrid>
        <w:gridCol w:w="1977"/>
        <w:gridCol w:w="1685"/>
        <w:gridCol w:w="1738"/>
        <w:gridCol w:w="1628"/>
        <w:gridCol w:w="1462"/>
        <w:gridCol w:w="1272"/>
      </w:tblGrid>
      <w:tr w:rsidR="00D06890" w:rsidRPr="00912F19" w:rsidTr="00FE2169">
        <w:trPr>
          <w:trHeight w:val="814"/>
          <w:tblHeader/>
        </w:trPr>
        <w:tc>
          <w:tcPr>
            <w:tcW w:w="1945" w:type="dxa"/>
            <w:shd w:val="clear" w:color="auto" w:fill="D9D9D9" w:themeFill="background1" w:themeFillShade="D9"/>
          </w:tcPr>
          <w:p w:rsidR="00D06890" w:rsidRPr="00912F19" w:rsidRDefault="00D06890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Системное название</w:t>
            </w:r>
          </w:p>
        </w:tc>
        <w:tc>
          <w:tcPr>
            <w:tcW w:w="1697" w:type="dxa"/>
            <w:shd w:val="clear" w:color="auto" w:fill="D9D9D9" w:themeFill="background1" w:themeFillShade="D9"/>
          </w:tcPr>
          <w:p w:rsidR="00D06890" w:rsidRPr="00912F19" w:rsidRDefault="00D06890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Название поля</w:t>
            </w:r>
          </w:p>
        </w:tc>
        <w:tc>
          <w:tcPr>
            <w:tcW w:w="1758" w:type="dxa"/>
            <w:shd w:val="clear" w:color="auto" w:fill="D9D9D9" w:themeFill="background1" w:themeFillShade="D9"/>
          </w:tcPr>
          <w:p w:rsidR="00D06890" w:rsidRPr="00912F19" w:rsidRDefault="00D06890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Тип данных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:rsidR="00D06890" w:rsidRPr="00912F19" w:rsidRDefault="00D06890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Обязательное</w:t>
            </w:r>
          </w:p>
        </w:tc>
        <w:tc>
          <w:tcPr>
            <w:tcW w:w="1462" w:type="dxa"/>
            <w:shd w:val="clear" w:color="auto" w:fill="D9D9D9" w:themeFill="background1" w:themeFillShade="D9"/>
          </w:tcPr>
          <w:p w:rsidR="00D06890" w:rsidRPr="00912F19" w:rsidRDefault="00D06890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Уникальное</w:t>
            </w:r>
          </w:p>
        </w:tc>
        <w:tc>
          <w:tcPr>
            <w:tcW w:w="1272" w:type="dxa"/>
            <w:shd w:val="clear" w:color="auto" w:fill="D9D9D9" w:themeFill="background1" w:themeFillShade="D9"/>
          </w:tcPr>
          <w:p w:rsidR="00D06890" w:rsidRPr="00912F19" w:rsidRDefault="00D06890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Подсказка</w:t>
            </w:r>
          </w:p>
        </w:tc>
      </w:tr>
      <w:tr w:rsidR="00D06890" w:rsidRPr="00912F19" w:rsidTr="00FE2169">
        <w:tc>
          <w:tcPr>
            <w:tcW w:w="1945" w:type="dxa"/>
            <w:shd w:val="clear" w:color="auto" w:fill="auto"/>
          </w:tcPr>
          <w:p w:rsidR="00D06890" w:rsidRPr="00912F19" w:rsidRDefault="00E538AA" w:rsidP="00E138D3">
            <w:pPr>
              <w:pStyle w:val="aff8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CodeId</w:t>
            </w:r>
            <w:proofErr w:type="spellEnd"/>
          </w:p>
        </w:tc>
        <w:tc>
          <w:tcPr>
            <w:tcW w:w="1697" w:type="dxa"/>
            <w:shd w:val="clear" w:color="auto" w:fill="auto"/>
          </w:tcPr>
          <w:p w:rsidR="00D06890" w:rsidRPr="00FE2169" w:rsidRDefault="00FE2169" w:rsidP="00E138D3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 товарной группы</w:t>
            </w:r>
          </w:p>
        </w:tc>
        <w:tc>
          <w:tcPr>
            <w:tcW w:w="1758" w:type="dxa"/>
            <w:shd w:val="clear" w:color="auto" w:fill="auto"/>
          </w:tcPr>
          <w:p w:rsidR="00D06890" w:rsidRPr="00E538AA" w:rsidRDefault="00E538AA" w:rsidP="00E138D3">
            <w:pPr>
              <w:pStyle w:val="aff8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String</w:t>
            </w:r>
          </w:p>
        </w:tc>
        <w:tc>
          <w:tcPr>
            <w:tcW w:w="1628" w:type="dxa"/>
          </w:tcPr>
          <w:p w:rsidR="00D06890" w:rsidRPr="00EF4748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462" w:type="dxa"/>
          </w:tcPr>
          <w:p w:rsidR="00D06890" w:rsidRPr="00912F19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272" w:type="dxa"/>
          </w:tcPr>
          <w:p w:rsidR="00D06890" w:rsidRPr="00912F19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</w:tr>
      <w:tr w:rsidR="00E538AA" w:rsidRPr="00912F19" w:rsidTr="00FE2169">
        <w:tc>
          <w:tcPr>
            <w:tcW w:w="1945" w:type="dxa"/>
            <w:shd w:val="clear" w:color="auto" w:fill="auto"/>
          </w:tcPr>
          <w:p w:rsidR="00E538AA" w:rsidRDefault="00E538AA" w:rsidP="00E138D3">
            <w:pPr>
              <w:pStyle w:val="aff8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1697" w:type="dxa"/>
            <w:shd w:val="clear" w:color="auto" w:fill="auto"/>
          </w:tcPr>
          <w:p w:rsidR="00E538AA" w:rsidRPr="00EF4748" w:rsidRDefault="00FE2169" w:rsidP="00E138D3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Описание</w:t>
            </w:r>
          </w:p>
        </w:tc>
        <w:tc>
          <w:tcPr>
            <w:tcW w:w="1758" w:type="dxa"/>
            <w:shd w:val="clear" w:color="auto" w:fill="auto"/>
          </w:tcPr>
          <w:p w:rsidR="00E538AA" w:rsidRDefault="00E538AA" w:rsidP="00E138D3">
            <w:pPr>
              <w:pStyle w:val="aff8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String</w:t>
            </w:r>
          </w:p>
        </w:tc>
        <w:tc>
          <w:tcPr>
            <w:tcW w:w="1628" w:type="dxa"/>
          </w:tcPr>
          <w:p w:rsidR="00E538AA" w:rsidRPr="00EF4748" w:rsidRDefault="00E538AA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462" w:type="dxa"/>
          </w:tcPr>
          <w:p w:rsidR="00E538AA" w:rsidRPr="00912F19" w:rsidRDefault="00E538AA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272" w:type="dxa"/>
          </w:tcPr>
          <w:p w:rsidR="00E538AA" w:rsidRPr="00912F19" w:rsidRDefault="00E538AA" w:rsidP="00E138D3">
            <w:pPr>
              <w:pStyle w:val="aff8"/>
              <w:rPr>
                <w:sz w:val="24"/>
                <w:szCs w:val="24"/>
              </w:rPr>
            </w:pPr>
          </w:p>
        </w:tc>
      </w:tr>
      <w:tr w:rsidR="00E538AA" w:rsidRPr="00912F19" w:rsidTr="00FE2169">
        <w:tc>
          <w:tcPr>
            <w:tcW w:w="1945" w:type="dxa"/>
            <w:shd w:val="clear" w:color="auto" w:fill="auto"/>
          </w:tcPr>
          <w:p w:rsidR="00E538AA" w:rsidRDefault="00E538AA" w:rsidP="00E138D3">
            <w:pPr>
              <w:pStyle w:val="aff8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lastRenderedPageBreak/>
              <w:t>MpProductGroup</w:t>
            </w:r>
            <w:proofErr w:type="spellEnd"/>
          </w:p>
        </w:tc>
        <w:tc>
          <w:tcPr>
            <w:tcW w:w="1697" w:type="dxa"/>
            <w:shd w:val="clear" w:color="auto" w:fill="auto"/>
          </w:tcPr>
          <w:p w:rsidR="00E538AA" w:rsidRPr="00EF4748" w:rsidRDefault="00FE2169" w:rsidP="00E138D3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Категория товарной группы</w:t>
            </w:r>
          </w:p>
        </w:tc>
        <w:tc>
          <w:tcPr>
            <w:tcW w:w="1758" w:type="dxa"/>
            <w:shd w:val="clear" w:color="auto" w:fill="auto"/>
          </w:tcPr>
          <w:p w:rsidR="00E538AA" w:rsidRDefault="00E538AA" w:rsidP="00E138D3">
            <w:pPr>
              <w:pStyle w:val="aff8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Int64</w:t>
            </w:r>
          </w:p>
        </w:tc>
        <w:tc>
          <w:tcPr>
            <w:tcW w:w="1628" w:type="dxa"/>
          </w:tcPr>
          <w:p w:rsidR="00E538AA" w:rsidRPr="00EF4748" w:rsidRDefault="00E538AA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462" w:type="dxa"/>
          </w:tcPr>
          <w:p w:rsidR="00E538AA" w:rsidRPr="00912F19" w:rsidRDefault="00E538AA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272" w:type="dxa"/>
          </w:tcPr>
          <w:p w:rsidR="00E538AA" w:rsidRPr="00912F19" w:rsidRDefault="00E538AA" w:rsidP="00E138D3">
            <w:pPr>
              <w:pStyle w:val="aff8"/>
              <w:rPr>
                <w:sz w:val="24"/>
                <w:szCs w:val="24"/>
              </w:rPr>
            </w:pPr>
          </w:p>
        </w:tc>
      </w:tr>
      <w:tr w:rsidR="00882069" w:rsidRPr="00912F19" w:rsidTr="00FE2169">
        <w:tc>
          <w:tcPr>
            <w:tcW w:w="1945" w:type="dxa"/>
            <w:shd w:val="clear" w:color="auto" w:fill="auto"/>
          </w:tcPr>
          <w:p w:rsidR="00882069" w:rsidRDefault="00882069" w:rsidP="00E138D3">
            <w:pPr>
              <w:pStyle w:val="aff8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CreatedDateTime</w:t>
            </w:r>
            <w:proofErr w:type="spellEnd"/>
          </w:p>
        </w:tc>
        <w:tc>
          <w:tcPr>
            <w:tcW w:w="1697" w:type="dxa"/>
            <w:shd w:val="clear" w:color="auto" w:fill="auto"/>
          </w:tcPr>
          <w:p w:rsidR="00882069" w:rsidRDefault="00882069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758" w:type="dxa"/>
            <w:shd w:val="clear" w:color="auto" w:fill="auto"/>
          </w:tcPr>
          <w:p w:rsidR="00882069" w:rsidRDefault="00882069" w:rsidP="00E138D3">
            <w:pPr>
              <w:pStyle w:val="aff8"/>
              <w:rPr>
                <w:sz w:val="24"/>
                <w:szCs w:val="24"/>
                <w:lang w:val="en-US"/>
              </w:rPr>
            </w:pPr>
          </w:p>
        </w:tc>
        <w:tc>
          <w:tcPr>
            <w:tcW w:w="1628" w:type="dxa"/>
          </w:tcPr>
          <w:p w:rsidR="00882069" w:rsidRPr="00EF4748" w:rsidRDefault="00882069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462" w:type="dxa"/>
          </w:tcPr>
          <w:p w:rsidR="00882069" w:rsidRPr="00912F19" w:rsidRDefault="00882069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272" w:type="dxa"/>
          </w:tcPr>
          <w:p w:rsidR="00882069" w:rsidRPr="00912F19" w:rsidRDefault="00882069" w:rsidP="00E138D3">
            <w:pPr>
              <w:pStyle w:val="aff8"/>
              <w:rPr>
                <w:sz w:val="24"/>
                <w:szCs w:val="24"/>
              </w:rPr>
            </w:pPr>
          </w:p>
        </w:tc>
      </w:tr>
      <w:tr w:rsidR="00882069" w:rsidRPr="00912F19" w:rsidTr="00FE2169">
        <w:tc>
          <w:tcPr>
            <w:tcW w:w="1945" w:type="dxa"/>
            <w:shd w:val="clear" w:color="auto" w:fill="auto"/>
          </w:tcPr>
          <w:p w:rsidR="00882069" w:rsidRDefault="00882069" w:rsidP="00E138D3">
            <w:pPr>
              <w:pStyle w:val="aff8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ModifiedDateTime</w:t>
            </w:r>
            <w:proofErr w:type="spellEnd"/>
          </w:p>
        </w:tc>
        <w:tc>
          <w:tcPr>
            <w:tcW w:w="1697" w:type="dxa"/>
            <w:shd w:val="clear" w:color="auto" w:fill="auto"/>
          </w:tcPr>
          <w:p w:rsidR="00882069" w:rsidRDefault="00882069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758" w:type="dxa"/>
            <w:shd w:val="clear" w:color="auto" w:fill="auto"/>
          </w:tcPr>
          <w:p w:rsidR="00882069" w:rsidRDefault="00882069" w:rsidP="00E138D3">
            <w:pPr>
              <w:pStyle w:val="aff8"/>
              <w:rPr>
                <w:sz w:val="24"/>
                <w:szCs w:val="24"/>
                <w:lang w:val="en-US"/>
              </w:rPr>
            </w:pPr>
          </w:p>
        </w:tc>
        <w:tc>
          <w:tcPr>
            <w:tcW w:w="1628" w:type="dxa"/>
          </w:tcPr>
          <w:p w:rsidR="00882069" w:rsidRPr="00EF4748" w:rsidRDefault="00882069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462" w:type="dxa"/>
          </w:tcPr>
          <w:p w:rsidR="00882069" w:rsidRPr="00912F19" w:rsidRDefault="00882069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272" w:type="dxa"/>
          </w:tcPr>
          <w:p w:rsidR="00882069" w:rsidRPr="00912F19" w:rsidRDefault="00882069" w:rsidP="00E138D3">
            <w:pPr>
              <w:pStyle w:val="aff8"/>
              <w:rPr>
                <w:sz w:val="24"/>
                <w:szCs w:val="24"/>
              </w:rPr>
            </w:pPr>
          </w:p>
        </w:tc>
      </w:tr>
      <w:tr w:rsidR="00882069" w:rsidRPr="00912F19" w:rsidTr="00FE2169">
        <w:tc>
          <w:tcPr>
            <w:tcW w:w="1945" w:type="dxa"/>
            <w:shd w:val="clear" w:color="auto" w:fill="auto"/>
          </w:tcPr>
          <w:p w:rsidR="00882069" w:rsidRDefault="00882069" w:rsidP="00E138D3">
            <w:pPr>
              <w:pStyle w:val="aff8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CreatedBy</w:t>
            </w:r>
            <w:proofErr w:type="spellEnd"/>
          </w:p>
        </w:tc>
        <w:tc>
          <w:tcPr>
            <w:tcW w:w="1697" w:type="dxa"/>
            <w:shd w:val="clear" w:color="auto" w:fill="auto"/>
          </w:tcPr>
          <w:p w:rsidR="00882069" w:rsidRDefault="00882069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758" w:type="dxa"/>
            <w:shd w:val="clear" w:color="auto" w:fill="auto"/>
          </w:tcPr>
          <w:p w:rsidR="00882069" w:rsidRDefault="00882069" w:rsidP="00E138D3">
            <w:pPr>
              <w:pStyle w:val="aff8"/>
              <w:rPr>
                <w:sz w:val="24"/>
                <w:szCs w:val="24"/>
                <w:lang w:val="en-US"/>
              </w:rPr>
            </w:pPr>
          </w:p>
        </w:tc>
        <w:tc>
          <w:tcPr>
            <w:tcW w:w="1628" w:type="dxa"/>
          </w:tcPr>
          <w:p w:rsidR="00882069" w:rsidRPr="00EF4748" w:rsidRDefault="00882069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462" w:type="dxa"/>
          </w:tcPr>
          <w:p w:rsidR="00882069" w:rsidRPr="00912F19" w:rsidRDefault="00882069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272" w:type="dxa"/>
          </w:tcPr>
          <w:p w:rsidR="00882069" w:rsidRPr="00912F19" w:rsidRDefault="00882069" w:rsidP="00E138D3">
            <w:pPr>
              <w:pStyle w:val="aff8"/>
              <w:rPr>
                <w:sz w:val="24"/>
                <w:szCs w:val="24"/>
              </w:rPr>
            </w:pPr>
          </w:p>
        </w:tc>
      </w:tr>
    </w:tbl>
    <w:p w:rsidR="00D06890" w:rsidRDefault="00D06890" w:rsidP="00D06890">
      <w:pPr>
        <w:pStyle w:val="a4"/>
        <w:rPr>
          <w:lang w:val="en-US"/>
        </w:rPr>
      </w:pPr>
    </w:p>
    <w:p w:rsidR="00B36321" w:rsidRPr="00B36321" w:rsidRDefault="00B36321" w:rsidP="00B36321">
      <w:pPr>
        <w:pStyle w:val="a4"/>
        <w:ind w:firstLine="0"/>
        <w:rPr>
          <w:sz w:val="24"/>
          <w:szCs w:val="24"/>
          <w:lang w:val="en-US"/>
        </w:rPr>
      </w:pPr>
      <w:r>
        <w:rPr>
          <w:sz w:val="24"/>
          <w:szCs w:val="24"/>
        </w:rPr>
        <w:t>Добавить</w:t>
      </w:r>
      <w:r w:rsidRPr="00B36321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таблицу</w:t>
      </w:r>
      <w:r w:rsidRPr="00B36321"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ALK</w:t>
      </w:r>
      <w:r w:rsidRPr="00B36321">
        <w:rPr>
          <w:sz w:val="24"/>
          <w:szCs w:val="24"/>
          <w:lang w:val="en-US"/>
        </w:rPr>
        <w:t>_</w:t>
      </w:r>
      <w:r>
        <w:rPr>
          <w:sz w:val="24"/>
          <w:szCs w:val="24"/>
          <w:lang w:val="en-US"/>
        </w:rPr>
        <w:t>MpCisTemplateLine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2" w:type="dxa"/>
          <w:left w:w="62" w:type="dxa"/>
          <w:bottom w:w="62" w:type="dxa"/>
          <w:right w:w="62" w:type="dxa"/>
        </w:tblCellMar>
        <w:tblLook w:val="01E0" w:firstRow="1" w:lastRow="1" w:firstColumn="1" w:lastColumn="1" w:noHBand="0" w:noVBand="0"/>
      </w:tblPr>
      <w:tblGrid>
        <w:gridCol w:w="1904"/>
        <w:gridCol w:w="1768"/>
        <w:gridCol w:w="1728"/>
        <w:gridCol w:w="1628"/>
        <w:gridCol w:w="1462"/>
        <w:gridCol w:w="1272"/>
      </w:tblGrid>
      <w:tr w:rsidR="00B36321" w:rsidRPr="00912F19" w:rsidTr="004E201B">
        <w:trPr>
          <w:trHeight w:val="814"/>
          <w:tblHeader/>
        </w:trPr>
        <w:tc>
          <w:tcPr>
            <w:tcW w:w="1992" w:type="dxa"/>
            <w:shd w:val="clear" w:color="auto" w:fill="D9D9D9" w:themeFill="background1" w:themeFillShade="D9"/>
          </w:tcPr>
          <w:p w:rsidR="00B36321" w:rsidRPr="00912F19" w:rsidRDefault="00B36321" w:rsidP="004E201B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Системное название</w:t>
            </w:r>
          </w:p>
        </w:tc>
        <w:tc>
          <w:tcPr>
            <w:tcW w:w="1898" w:type="dxa"/>
            <w:shd w:val="clear" w:color="auto" w:fill="D9D9D9" w:themeFill="background1" w:themeFillShade="D9"/>
          </w:tcPr>
          <w:p w:rsidR="00B36321" w:rsidRPr="00912F19" w:rsidRDefault="00B36321" w:rsidP="004E201B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Название поля</w:t>
            </w:r>
          </w:p>
        </w:tc>
        <w:tc>
          <w:tcPr>
            <w:tcW w:w="2061" w:type="dxa"/>
            <w:shd w:val="clear" w:color="auto" w:fill="D9D9D9" w:themeFill="background1" w:themeFillShade="D9"/>
          </w:tcPr>
          <w:p w:rsidR="00B36321" w:rsidRPr="00912F19" w:rsidRDefault="00B36321" w:rsidP="004E201B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Тип данных</w:t>
            </w:r>
          </w:p>
        </w:tc>
        <w:tc>
          <w:tcPr>
            <w:tcW w:w="1378" w:type="dxa"/>
            <w:shd w:val="clear" w:color="auto" w:fill="D9D9D9" w:themeFill="background1" w:themeFillShade="D9"/>
          </w:tcPr>
          <w:p w:rsidR="00B36321" w:rsidRPr="00912F19" w:rsidRDefault="00B36321" w:rsidP="004E201B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Обязательное</w:t>
            </w:r>
          </w:p>
        </w:tc>
        <w:tc>
          <w:tcPr>
            <w:tcW w:w="1239" w:type="dxa"/>
            <w:shd w:val="clear" w:color="auto" w:fill="D9D9D9" w:themeFill="background1" w:themeFillShade="D9"/>
          </w:tcPr>
          <w:p w:rsidR="00B36321" w:rsidRPr="00912F19" w:rsidRDefault="00B36321" w:rsidP="004E201B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Уникальное</w:t>
            </w:r>
          </w:p>
        </w:tc>
        <w:tc>
          <w:tcPr>
            <w:tcW w:w="1194" w:type="dxa"/>
            <w:shd w:val="clear" w:color="auto" w:fill="D9D9D9" w:themeFill="background1" w:themeFillShade="D9"/>
          </w:tcPr>
          <w:p w:rsidR="00B36321" w:rsidRPr="00912F19" w:rsidRDefault="00B36321" w:rsidP="004E201B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Подсказка</w:t>
            </w:r>
          </w:p>
        </w:tc>
      </w:tr>
      <w:tr w:rsidR="00B36321" w:rsidRPr="00912F19" w:rsidTr="004E201B">
        <w:tc>
          <w:tcPr>
            <w:tcW w:w="1992" w:type="dxa"/>
            <w:shd w:val="clear" w:color="auto" w:fill="auto"/>
          </w:tcPr>
          <w:p w:rsidR="00B36321" w:rsidRPr="00912F19" w:rsidRDefault="00B36321" w:rsidP="004E201B">
            <w:pPr>
              <w:pStyle w:val="aff8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ControlValue</w:t>
            </w:r>
            <w:proofErr w:type="spellEnd"/>
          </w:p>
        </w:tc>
        <w:tc>
          <w:tcPr>
            <w:tcW w:w="1898" w:type="dxa"/>
            <w:shd w:val="clear" w:color="auto" w:fill="auto"/>
          </w:tcPr>
          <w:p w:rsidR="00B36321" w:rsidRPr="00B36321" w:rsidRDefault="00B36321" w:rsidP="004E201B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Контрольное значение</w:t>
            </w:r>
          </w:p>
        </w:tc>
        <w:tc>
          <w:tcPr>
            <w:tcW w:w="2061" w:type="dxa"/>
            <w:shd w:val="clear" w:color="auto" w:fill="auto"/>
          </w:tcPr>
          <w:p w:rsidR="00B36321" w:rsidRPr="00E538AA" w:rsidRDefault="00B36321" w:rsidP="004E201B">
            <w:pPr>
              <w:pStyle w:val="aff8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String</w:t>
            </w:r>
          </w:p>
        </w:tc>
        <w:tc>
          <w:tcPr>
            <w:tcW w:w="1378" w:type="dxa"/>
          </w:tcPr>
          <w:p w:rsidR="00B36321" w:rsidRPr="00EF4748" w:rsidRDefault="00B36321" w:rsidP="004E201B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239" w:type="dxa"/>
          </w:tcPr>
          <w:p w:rsidR="00B36321" w:rsidRPr="00912F19" w:rsidRDefault="00B36321" w:rsidP="004E201B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194" w:type="dxa"/>
          </w:tcPr>
          <w:p w:rsidR="00B36321" w:rsidRPr="00912F19" w:rsidRDefault="00B36321" w:rsidP="004E201B">
            <w:pPr>
              <w:pStyle w:val="aff8"/>
              <w:rPr>
                <w:sz w:val="24"/>
                <w:szCs w:val="24"/>
              </w:rPr>
            </w:pPr>
          </w:p>
        </w:tc>
      </w:tr>
      <w:tr w:rsidR="00B36321" w:rsidRPr="00912F19" w:rsidTr="004E201B">
        <w:tc>
          <w:tcPr>
            <w:tcW w:w="1992" w:type="dxa"/>
            <w:shd w:val="clear" w:color="auto" w:fill="auto"/>
          </w:tcPr>
          <w:p w:rsidR="00B36321" w:rsidRDefault="00B36321" w:rsidP="004E201B">
            <w:pPr>
              <w:pStyle w:val="aff8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FromPos</w:t>
            </w:r>
            <w:proofErr w:type="spellEnd"/>
          </w:p>
        </w:tc>
        <w:tc>
          <w:tcPr>
            <w:tcW w:w="1898" w:type="dxa"/>
            <w:shd w:val="clear" w:color="auto" w:fill="auto"/>
          </w:tcPr>
          <w:p w:rsidR="00B36321" w:rsidRPr="00EF4748" w:rsidRDefault="00B36321" w:rsidP="004E201B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Начиная с</w:t>
            </w:r>
          </w:p>
        </w:tc>
        <w:tc>
          <w:tcPr>
            <w:tcW w:w="2061" w:type="dxa"/>
            <w:shd w:val="clear" w:color="auto" w:fill="auto"/>
          </w:tcPr>
          <w:p w:rsidR="00B36321" w:rsidRDefault="00B36321" w:rsidP="004E201B">
            <w:pPr>
              <w:pStyle w:val="aff8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1378" w:type="dxa"/>
          </w:tcPr>
          <w:p w:rsidR="00B36321" w:rsidRPr="00EF4748" w:rsidRDefault="00B36321" w:rsidP="004E201B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239" w:type="dxa"/>
          </w:tcPr>
          <w:p w:rsidR="00B36321" w:rsidRPr="00912F19" w:rsidRDefault="00B36321" w:rsidP="004E201B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194" w:type="dxa"/>
          </w:tcPr>
          <w:p w:rsidR="00B36321" w:rsidRPr="00912F19" w:rsidRDefault="00B36321" w:rsidP="004E201B">
            <w:pPr>
              <w:pStyle w:val="aff8"/>
              <w:rPr>
                <w:sz w:val="24"/>
                <w:szCs w:val="24"/>
              </w:rPr>
            </w:pPr>
          </w:p>
        </w:tc>
      </w:tr>
      <w:tr w:rsidR="00B36321" w:rsidRPr="00912F19" w:rsidTr="004E201B">
        <w:tc>
          <w:tcPr>
            <w:tcW w:w="1992" w:type="dxa"/>
            <w:shd w:val="clear" w:color="auto" w:fill="auto"/>
          </w:tcPr>
          <w:p w:rsidR="00B36321" w:rsidRDefault="00B36321" w:rsidP="004E201B">
            <w:pPr>
              <w:pStyle w:val="aff8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LineNum</w:t>
            </w:r>
            <w:proofErr w:type="spellEnd"/>
          </w:p>
        </w:tc>
        <w:tc>
          <w:tcPr>
            <w:tcW w:w="1898" w:type="dxa"/>
            <w:shd w:val="clear" w:color="auto" w:fill="auto"/>
          </w:tcPr>
          <w:p w:rsidR="00B36321" w:rsidRPr="00EF4748" w:rsidRDefault="00B36321" w:rsidP="004E201B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Номер строки</w:t>
            </w:r>
          </w:p>
        </w:tc>
        <w:tc>
          <w:tcPr>
            <w:tcW w:w="2061" w:type="dxa"/>
            <w:shd w:val="clear" w:color="auto" w:fill="auto"/>
          </w:tcPr>
          <w:p w:rsidR="00B36321" w:rsidRDefault="00B36321" w:rsidP="004E201B">
            <w:pPr>
              <w:pStyle w:val="aff8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Real</w:t>
            </w:r>
          </w:p>
        </w:tc>
        <w:tc>
          <w:tcPr>
            <w:tcW w:w="1378" w:type="dxa"/>
          </w:tcPr>
          <w:p w:rsidR="00B36321" w:rsidRPr="00EF4748" w:rsidRDefault="00B36321" w:rsidP="004E201B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239" w:type="dxa"/>
          </w:tcPr>
          <w:p w:rsidR="00B36321" w:rsidRPr="00912F19" w:rsidRDefault="00B36321" w:rsidP="004E201B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194" w:type="dxa"/>
          </w:tcPr>
          <w:p w:rsidR="00B36321" w:rsidRPr="00912F19" w:rsidRDefault="00B36321" w:rsidP="004E201B">
            <w:pPr>
              <w:pStyle w:val="aff8"/>
              <w:rPr>
                <w:sz w:val="24"/>
                <w:szCs w:val="24"/>
              </w:rPr>
            </w:pPr>
          </w:p>
        </w:tc>
      </w:tr>
      <w:tr w:rsidR="00B36321" w:rsidRPr="00912F19" w:rsidTr="004E201B">
        <w:tc>
          <w:tcPr>
            <w:tcW w:w="1992" w:type="dxa"/>
            <w:shd w:val="clear" w:color="auto" w:fill="auto"/>
          </w:tcPr>
          <w:p w:rsidR="00B36321" w:rsidRDefault="00B36321" w:rsidP="004E201B">
            <w:pPr>
              <w:pStyle w:val="aff8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LineType</w:t>
            </w:r>
            <w:proofErr w:type="spellEnd"/>
          </w:p>
        </w:tc>
        <w:tc>
          <w:tcPr>
            <w:tcW w:w="1898" w:type="dxa"/>
            <w:shd w:val="clear" w:color="auto" w:fill="auto"/>
          </w:tcPr>
          <w:p w:rsidR="00B36321" w:rsidRPr="00B36321" w:rsidRDefault="00B36321" w:rsidP="004E201B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 Поля</w:t>
            </w:r>
          </w:p>
        </w:tc>
        <w:tc>
          <w:tcPr>
            <w:tcW w:w="2061" w:type="dxa"/>
            <w:shd w:val="clear" w:color="auto" w:fill="auto"/>
          </w:tcPr>
          <w:p w:rsidR="00B36321" w:rsidRDefault="00B36321" w:rsidP="004E201B">
            <w:pPr>
              <w:pStyle w:val="aff8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Enum</w:t>
            </w:r>
            <w:proofErr w:type="spellEnd"/>
          </w:p>
        </w:tc>
        <w:tc>
          <w:tcPr>
            <w:tcW w:w="1378" w:type="dxa"/>
          </w:tcPr>
          <w:p w:rsidR="00B36321" w:rsidRPr="00EF4748" w:rsidRDefault="00B36321" w:rsidP="004E201B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239" w:type="dxa"/>
          </w:tcPr>
          <w:p w:rsidR="00B36321" w:rsidRPr="00912F19" w:rsidRDefault="00B36321" w:rsidP="004E201B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194" w:type="dxa"/>
          </w:tcPr>
          <w:p w:rsidR="00B36321" w:rsidRPr="00912F19" w:rsidRDefault="00B36321" w:rsidP="004E201B">
            <w:pPr>
              <w:pStyle w:val="aff8"/>
              <w:rPr>
                <w:sz w:val="24"/>
                <w:szCs w:val="24"/>
              </w:rPr>
            </w:pPr>
          </w:p>
        </w:tc>
      </w:tr>
      <w:tr w:rsidR="00B36321" w:rsidRPr="00912F19" w:rsidTr="004E201B">
        <w:tc>
          <w:tcPr>
            <w:tcW w:w="1992" w:type="dxa"/>
            <w:shd w:val="clear" w:color="auto" w:fill="auto"/>
          </w:tcPr>
          <w:p w:rsidR="00B36321" w:rsidRDefault="00B36321" w:rsidP="004E201B">
            <w:pPr>
              <w:pStyle w:val="aff8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MPCisTemplate</w:t>
            </w:r>
            <w:proofErr w:type="spellEnd"/>
          </w:p>
        </w:tc>
        <w:tc>
          <w:tcPr>
            <w:tcW w:w="1898" w:type="dxa"/>
            <w:shd w:val="clear" w:color="auto" w:fill="auto"/>
          </w:tcPr>
          <w:p w:rsidR="00B36321" w:rsidRPr="00EF4748" w:rsidRDefault="00B36321" w:rsidP="004E201B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2061" w:type="dxa"/>
            <w:shd w:val="clear" w:color="auto" w:fill="auto"/>
          </w:tcPr>
          <w:p w:rsidR="00B36321" w:rsidRDefault="00B36321" w:rsidP="004E201B">
            <w:pPr>
              <w:pStyle w:val="aff8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Int64</w:t>
            </w:r>
          </w:p>
        </w:tc>
        <w:tc>
          <w:tcPr>
            <w:tcW w:w="1378" w:type="dxa"/>
          </w:tcPr>
          <w:p w:rsidR="00B36321" w:rsidRPr="00EF4748" w:rsidRDefault="00B36321" w:rsidP="004E201B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239" w:type="dxa"/>
          </w:tcPr>
          <w:p w:rsidR="00B36321" w:rsidRPr="00912F19" w:rsidRDefault="00B36321" w:rsidP="004E201B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194" w:type="dxa"/>
          </w:tcPr>
          <w:p w:rsidR="00B36321" w:rsidRPr="00912F19" w:rsidRDefault="00B36321" w:rsidP="004E201B">
            <w:pPr>
              <w:pStyle w:val="aff8"/>
              <w:rPr>
                <w:sz w:val="24"/>
                <w:szCs w:val="24"/>
              </w:rPr>
            </w:pPr>
          </w:p>
        </w:tc>
      </w:tr>
      <w:tr w:rsidR="00B36321" w:rsidRPr="00912F19" w:rsidTr="004E201B">
        <w:tc>
          <w:tcPr>
            <w:tcW w:w="1992" w:type="dxa"/>
            <w:shd w:val="clear" w:color="auto" w:fill="auto"/>
          </w:tcPr>
          <w:p w:rsidR="00B36321" w:rsidRDefault="00B36321" w:rsidP="004E201B">
            <w:pPr>
              <w:pStyle w:val="aff8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Symbols</w:t>
            </w:r>
          </w:p>
        </w:tc>
        <w:tc>
          <w:tcPr>
            <w:tcW w:w="1898" w:type="dxa"/>
            <w:shd w:val="clear" w:color="auto" w:fill="auto"/>
          </w:tcPr>
          <w:p w:rsidR="00B36321" w:rsidRPr="00EF4748" w:rsidRDefault="00B36321" w:rsidP="004E201B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Кол-во знаков</w:t>
            </w:r>
          </w:p>
        </w:tc>
        <w:tc>
          <w:tcPr>
            <w:tcW w:w="2061" w:type="dxa"/>
            <w:shd w:val="clear" w:color="auto" w:fill="auto"/>
          </w:tcPr>
          <w:p w:rsidR="00B36321" w:rsidRDefault="00B36321" w:rsidP="004E201B">
            <w:pPr>
              <w:pStyle w:val="aff8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1378" w:type="dxa"/>
          </w:tcPr>
          <w:p w:rsidR="00B36321" w:rsidRPr="00EF4748" w:rsidRDefault="00B36321" w:rsidP="004E201B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239" w:type="dxa"/>
          </w:tcPr>
          <w:p w:rsidR="00B36321" w:rsidRPr="00912F19" w:rsidRDefault="00B36321" w:rsidP="004E201B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194" w:type="dxa"/>
          </w:tcPr>
          <w:p w:rsidR="00B36321" w:rsidRPr="00912F19" w:rsidRDefault="00B36321" w:rsidP="004E201B">
            <w:pPr>
              <w:pStyle w:val="aff8"/>
              <w:rPr>
                <w:sz w:val="24"/>
                <w:szCs w:val="24"/>
              </w:rPr>
            </w:pPr>
          </w:p>
        </w:tc>
      </w:tr>
    </w:tbl>
    <w:p w:rsidR="00B36321" w:rsidRPr="00B36321" w:rsidRDefault="00B36321" w:rsidP="00D06890">
      <w:pPr>
        <w:pStyle w:val="a4"/>
        <w:rPr>
          <w:lang w:val="en-US"/>
        </w:rPr>
      </w:pPr>
    </w:p>
    <w:p w:rsidR="008B0F7D" w:rsidRPr="000F0AAC" w:rsidRDefault="008457D5" w:rsidP="00BA05AB">
      <w:pPr>
        <w:pStyle w:val="10"/>
      </w:pPr>
      <w:r>
        <w:t>Изменение интерфейса пользователей</w:t>
      </w:r>
      <w:bookmarkEnd w:id="5"/>
    </w:p>
    <w:p w:rsidR="00FE2169" w:rsidRPr="00D06890" w:rsidRDefault="00FE2169" w:rsidP="00FE2169">
      <w:pPr>
        <w:pStyle w:val="a4"/>
        <w:ind w:firstLine="0"/>
        <w:rPr>
          <w:sz w:val="24"/>
          <w:szCs w:val="24"/>
        </w:rPr>
      </w:pPr>
      <w:bookmarkStart w:id="6" w:name="_Toc309597746"/>
      <w:r>
        <w:rPr>
          <w:sz w:val="24"/>
          <w:szCs w:val="24"/>
        </w:rPr>
        <w:t>Добавить форму Товарные Группы: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2" w:type="dxa"/>
          <w:left w:w="62" w:type="dxa"/>
          <w:bottom w:w="62" w:type="dxa"/>
          <w:right w:w="62" w:type="dxa"/>
        </w:tblCellMar>
        <w:tblLook w:val="01E0" w:firstRow="1" w:lastRow="1" w:firstColumn="1" w:lastColumn="1" w:noHBand="0" w:noVBand="0"/>
      </w:tblPr>
      <w:tblGrid>
        <w:gridCol w:w="1330"/>
        <w:gridCol w:w="2361"/>
        <w:gridCol w:w="1958"/>
        <w:gridCol w:w="2498"/>
        <w:gridCol w:w="1615"/>
      </w:tblGrid>
      <w:tr w:rsidR="00FE2169" w:rsidRPr="00D83156" w:rsidTr="004E201B">
        <w:trPr>
          <w:tblHeader/>
        </w:trPr>
        <w:tc>
          <w:tcPr>
            <w:tcW w:w="1338" w:type="dxa"/>
            <w:shd w:val="clear" w:color="auto" w:fill="D9D9D9" w:themeFill="background1" w:themeFillShade="D9"/>
          </w:tcPr>
          <w:p w:rsidR="00FE2169" w:rsidRPr="006D2124" w:rsidRDefault="00FE2169" w:rsidP="004E201B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Закладка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:rsidR="00FE2169" w:rsidRPr="006D2124" w:rsidRDefault="00FE2169" w:rsidP="004E201B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Группа полей</w:t>
            </w:r>
          </w:p>
        </w:tc>
        <w:tc>
          <w:tcPr>
            <w:tcW w:w="1984" w:type="dxa"/>
            <w:shd w:val="clear" w:color="auto" w:fill="D9D9D9" w:themeFill="background1" w:themeFillShade="D9"/>
          </w:tcPr>
          <w:p w:rsidR="00FE2169" w:rsidRPr="006D2124" w:rsidRDefault="00FE2169" w:rsidP="004E201B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Поле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:rsidR="00FE2169" w:rsidRPr="006D2124" w:rsidRDefault="00FE2169" w:rsidP="004E201B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Источник данных</w:t>
            </w:r>
          </w:p>
        </w:tc>
        <w:tc>
          <w:tcPr>
            <w:tcW w:w="1620" w:type="dxa"/>
            <w:shd w:val="clear" w:color="auto" w:fill="D9D9D9" w:themeFill="background1" w:themeFillShade="D9"/>
          </w:tcPr>
          <w:p w:rsidR="00FE2169" w:rsidRPr="006D2124" w:rsidRDefault="00FE2169" w:rsidP="004E201B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Примечание</w:t>
            </w:r>
          </w:p>
        </w:tc>
      </w:tr>
      <w:tr w:rsidR="00FE2169" w:rsidRPr="00D83156" w:rsidTr="004E201B">
        <w:tc>
          <w:tcPr>
            <w:tcW w:w="1338" w:type="dxa"/>
            <w:shd w:val="clear" w:color="auto" w:fill="auto"/>
          </w:tcPr>
          <w:p w:rsidR="00FE2169" w:rsidRPr="006D2124" w:rsidRDefault="00FE2169" w:rsidP="004E201B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2410" w:type="dxa"/>
            <w:shd w:val="clear" w:color="auto" w:fill="auto"/>
          </w:tcPr>
          <w:p w:rsidR="00FE2169" w:rsidRPr="006D2124" w:rsidRDefault="00FE2169" w:rsidP="004E201B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Системная</w:t>
            </w:r>
          </w:p>
        </w:tc>
        <w:tc>
          <w:tcPr>
            <w:tcW w:w="1984" w:type="dxa"/>
            <w:shd w:val="clear" w:color="auto" w:fill="auto"/>
          </w:tcPr>
          <w:p w:rsidR="00FE2169" w:rsidRPr="006D2124" w:rsidRDefault="00FE2169" w:rsidP="004E201B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Шаблоны </w:t>
            </w:r>
            <w:proofErr w:type="gramStart"/>
            <w:r>
              <w:rPr>
                <w:sz w:val="24"/>
                <w:szCs w:val="24"/>
              </w:rPr>
              <w:t>КМ</w:t>
            </w:r>
            <w:proofErr w:type="gramEnd"/>
          </w:p>
        </w:tc>
        <w:tc>
          <w:tcPr>
            <w:tcW w:w="2410" w:type="dxa"/>
          </w:tcPr>
          <w:p w:rsidR="00FE2169" w:rsidRPr="00D06890" w:rsidRDefault="00FE2169" w:rsidP="004E201B">
            <w:pPr>
              <w:pStyle w:val="aff8"/>
              <w:rPr>
                <w:sz w:val="24"/>
                <w:szCs w:val="24"/>
                <w:lang w:val="en-US"/>
              </w:rPr>
            </w:pPr>
          </w:p>
        </w:tc>
        <w:tc>
          <w:tcPr>
            <w:tcW w:w="1620" w:type="dxa"/>
          </w:tcPr>
          <w:p w:rsidR="00FE2169" w:rsidRPr="00D06890" w:rsidRDefault="00FE2169" w:rsidP="004E201B">
            <w:pPr>
              <w:pStyle w:val="aff8"/>
              <w:rPr>
                <w:sz w:val="24"/>
                <w:szCs w:val="24"/>
              </w:rPr>
            </w:pPr>
          </w:p>
        </w:tc>
      </w:tr>
      <w:tr w:rsidR="00FE2169" w:rsidRPr="00D83156" w:rsidTr="004E201B">
        <w:tc>
          <w:tcPr>
            <w:tcW w:w="1338" w:type="dxa"/>
            <w:shd w:val="clear" w:color="auto" w:fill="auto"/>
          </w:tcPr>
          <w:p w:rsidR="00FE2169" w:rsidRPr="006D2124" w:rsidRDefault="00FE2169" w:rsidP="004E201B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2410" w:type="dxa"/>
            <w:shd w:val="clear" w:color="auto" w:fill="auto"/>
          </w:tcPr>
          <w:p w:rsidR="00FE2169" w:rsidRDefault="00FE2169" w:rsidP="004E201B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Основная</w:t>
            </w:r>
          </w:p>
        </w:tc>
        <w:tc>
          <w:tcPr>
            <w:tcW w:w="1984" w:type="dxa"/>
            <w:shd w:val="clear" w:color="auto" w:fill="auto"/>
          </w:tcPr>
          <w:p w:rsidR="00FE2169" w:rsidRDefault="00FE2169" w:rsidP="004E201B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 товарной группы маркировки</w:t>
            </w:r>
          </w:p>
        </w:tc>
        <w:tc>
          <w:tcPr>
            <w:tcW w:w="2410" w:type="dxa"/>
          </w:tcPr>
          <w:p w:rsidR="00FE2169" w:rsidRPr="002F5958" w:rsidRDefault="00FE2169" w:rsidP="004E201B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ALK</w:t>
            </w:r>
            <w:r w:rsidRPr="00984FF6">
              <w:rPr>
                <w:sz w:val="24"/>
                <w:szCs w:val="24"/>
              </w:rPr>
              <w:t>_</w:t>
            </w:r>
            <w:proofErr w:type="spellStart"/>
            <w:r>
              <w:rPr>
                <w:sz w:val="24"/>
                <w:szCs w:val="24"/>
                <w:lang w:val="en-US"/>
              </w:rPr>
              <w:t>MpProductGroup</w:t>
            </w:r>
            <w:proofErr w:type="spellEnd"/>
            <w:r>
              <w:rPr>
                <w:sz w:val="24"/>
                <w:szCs w:val="24"/>
              </w:rPr>
              <w:t>\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GroupID</w:t>
            </w:r>
            <w:proofErr w:type="spellEnd"/>
          </w:p>
        </w:tc>
        <w:tc>
          <w:tcPr>
            <w:tcW w:w="1620" w:type="dxa"/>
          </w:tcPr>
          <w:p w:rsidR="00FE2169" w:rsidRPr="00D06890" w:rsidRDefault="00FE2169" w:rsidP="004E201B">
            <w:pPr>
              <w:pStyle w:val="aff8"/>
              <w:rPr>
                <w:sz w:val="24"/>
                <w:szCs w:val="24"/>
              </w:rPr>
            </w:pPr>
          </w:p>
        </w:tc>
      </w:tr>
      <w:tr w:rsidR="00FE2169" w:rsidRPr="00D83156" w:rsidTr="004E201B">
        <w:tc>
          <w:tcPr>
            <w:tcW w:w="1338" w:type="dxa"/>
            <w:shd w:val="clear" w:color="auto" w:fill="auto"/>
          </w:tcPr>
          <w:p w:rsidR="00FE2169" w:rsidRPr="006D2124" w:rsidRDefault="00FE2169" w:rsidP="004E201B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2410" w:type="dxa"/>
            <w:shd w:val="clear" w:color="auto" w:fill="auto"/>
          </w:tcPr>
          <w:p w:rsidR="00FE2169" w:rsidRDefault="00FE2169" w:rsidP="004E201B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984" w:type="dxa"/>
            <w:shd w:val="clear" w:color="auto" w:fill="auto"/>
          </w:tcPr>
          <w:p w:rsidR="00FE2169" w:rsidRDefault="00FE2169" w:rsidP="004E201B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Описание</w:t>
            </w:r>
          </w:p>
        </w:tc>
        <w:tc>
          <w:tcPr>
            <w:tcW w:w="2410" w:type="dxa"/>
          </w:tcPr>
          <w:p w:rsidR="00FE2169" w:rsidRPr="00D06890" w:rsidRDefault="00FE2169" w:rsidP="004E201B">
            <w:pPr>
              <w:pStyle w:val="aff8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ALK</w:t>
            </w:r>
            <w:r w:rsidRPr="00984FF6">
              <w:rPr>
                <w:sz w:val="24"/>
                <w:szCs w:val="24"/>
              </w:rPr>
              <w:t>_</w:t>
            </w:r>
            <w:proofErr w:type="spellStart"/>
            <w:r>
              <w:rPr>
                <w:sz w:val="24"/>
                <w:szCs w:val="24"/>
                <w:lang w:val="en-US"/>
              </w:rPr>
              <w:t>MpProductGroup</w:t>
            </w:r>
            <w:proofErr w:type="spellEnd"/>
            <w:r>
              <w:rPr>
                <w:sz w:val="24"/>
                <w:szCs w:val="24"/>
              </w:rPr>
              <w:t>\</w:t>
            </w:r>
            <w:r>
              <w:rPr>
                <w:sz w:val="24"/>
                <w:szCs w:val="24"/>
                <w:lang w:val="en-US"/>
              </w:rPr>
              <w:t xml:space="preserve"> Description</w:t>
            </w:r>
          </w:p>
        </w:tc>
        <w:tc>
          <w:tcPr>
            <w:tcW w:w="1620" w:type="dxa"/>
          </w:tcPr>
          <w:p w:rsidR="00FE2169" w:rsidRPr="00D06890" w:rsidRDefault="00FE2169" w:rsidP="004E201B">
            <w:pPr>
              <w:pStyle w:val="aff8"/>
              <w:rPr>
                <w:sz w:val="24"/>
                <w:szCs w:val="24"/>
              </w:rPr>
            </w:pPr>
          </w:p>
        </w:tc>
      </w:tr>
      <w:tr w:rsidR="00FE2169" w:rsidRPr="00D83156" w:rsidTr="004E201B">
        <w:tc>
          <w:tcPr>
            <w:tcW w:w="1338" w:type="dxa"/>
            <w:shd w:val="clear" w:color="auto" w:fill="auto"/>
          </w:tcPr>
          <w:p w:rsidR="00FE2169" w:rsidRPr="006D2124" w:rsidRDefault="00FE2169" w:rsidP="004E201B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2410" w:type="dxa"/>
            <w:shd w:val="clear" w:color="auto" w:fill="auto"/>
          </w:tcPr>
          <w:p w:rsidR="00FE2169" w:rsidRDefault="00FE2169" w:rsidP="004E201B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984" w:type="dxa"/>
            <w:shd w:val="clear" w:color="auto" w:fill="auto"/>
          </w:tcPr>
          <w:p w:rsidR="00FE2169" w:rsidRDefault="00FE2169" w:rsidP="004E201B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Категория товарной группы</w:t>
            </w:r>
          </w:p>
        </w:tc>
        <w:tc>
          <w:tcPr>
            <w:tcW w:w="2410" w:type="dxa"/>
          </w:tcPr>
          <w:p w:rsidR="00FE2169" w:rsidRPr="00D06890" w:rsidRDefault="00FE2169" w:rsidP="004E201B">
            <w:pPr>
              <w:pStyle w:val="aff8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ALK</w:t>
            </w:r>
            <w:r w:rsidRPr="00984FF6">
              <w:rPr>
                <w:sz w:val="24"/>
                <w:szCs w:val="24"/>
              </w:rPr>
              <w:t>_</w:t>
            </w:r>
            <w:proofErr w:type="spellStart"/>
            <w:r>
              <w:rPr>
                <w:sz w:val="24"/>
                <w:szCs w:val="24"/>
                <w:lang w:val="en-US"/>
              </w:rPr>
              <w:t>MpProductGroup</w:t>
            </w:r>
            <w:proofErr w:type="spellEnd"/>
            <w:r>
              <w:rPr>
                <w:sz w:val="24"/>
                <w:szCs w:val="24"/>
              </w:rPr>
              <w:t>\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GroupType</w:t>
            </w:r>
            <w:proofErr w:type="spellEnd"/>
          </w:p>
        </w:tc>
        <w:tc>
          <w:tcPr>
            <w:tcW w:w="1620" w:type="dxa"/>
          </w:tcPr>
          <w:p w:rsidR="00FE2169" w:rsidRPr="00D06890" w:rsidRDefault="00FE2169" w:rsidP="004E201B">
            <w:pPr>
              <w:pStyle w:val="aff8"/>
              <w:rPr>
                <w:sz w:val="24"/>
                <w:szCs w:val="24"/>
              </w:rPr>
            </w:pPr>
          </w:p>
        </w:tc>
      </w:tr>
    </w:tbl>
    <w:p w:rsidR="00D06890" w:rsidRDefault="00D06890" w:rsidP="00DF5EBC">
      <w:pPr>
        <w:pStyle w:val="10"/>
      </w:pPr>
    </w:p>
    <w:p w:rsidR="00FE2169" w:rsidRPr="00D06890" w:rsidRDefault="00FE2169" w:rsidP="00FE2169">
      <w:pPr>
        <w:pStyle w:val="a4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Добавить форму Шаблоны </w:t>
      </w:r>
      <w:proofErr w:type="gramStart"/>
      <w:r>
        <w:rPr>
          <w:sz w:val="24"/>
          <w:szCs w:val="24"/>
        </w:rPr>
        <w:t>КМ</w:t>
      </w:r>
      <w:proofErr w:type="gramEnd"/>
      <w:r w:rsidRPr="006D2124">
        <w:rPr>
          <w:sz w:val="24"/>
          <w:szCs w:val="24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2" w:type="dxa"/>
          <w:left w:w="62" w:type="dxa"/>
          <w:bottom w:w="62" w:type="dxa"/>
          <w:right w:w="62" w:type="dxa"/>
        </w:tblCellMar>
        <w:tblLook w:val="01E0" w:firstRow="1" w:lastRow="1" w:firstColumn="1" w:lastColumn="1" w:noHBand="0" w:noVBand="0"/>
      </w:tblPr>
      <w:tblGrid>
        <w:gridCol w:w="1303"/>
        <w:gridCol w:w="2171"/>
        <w:gridCol w:w="1888"/>
        <w:gridCol w:w="2804"/>
        <w:gridCol w:w="1596"/>
      </w:tblGrid>
      <w:tr w:rsidR="00FE2169" w:rsidRPr="00D83156" w:rsidTr="004E201B">
        <w:trPr>
          <w:tblHeader/>
        </w:trPr>
        <w:tc>
          <w:tcPr>
            <w:tcW w:w="1338" w:type="dxa"/>
            <w:shd w:val="clear" w:color="auto" w:fill="D9D9D9" w:themeFill="background1" w:themeFillShade="D9"/>
          </w:tcPr>
          <w:p w:rsidR="00FE2169" w:rsidRPr="006D2124" w:rsidRDefault="00FE2169" w:rsidP="004E201B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Закладка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:rsidR="00FE2169" w:rsidRPr="006D2124" w:rsidRDefault="00FE2169" w:rsidP="004E201B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Группа полей</w:t>
            </w:r>
          </w:p>
        </w:tc>
        <w:tc>
          <w:tcPr>
            <w:tcW w:w="1984" w:type="dxa"/>
            <w:shd w:val="clear" w:color="auto" w:fill="D9D9D9" w:themeFill="background1" w:themeFillShade="D9"/>
          </w:tcPr>
          <w:p w:rsidR="00FE2169" w:rsidRPr="006D2124" w:rsidRDefault="00FE2169" w:rsidP="004E201B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Поле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:rsidR="00FE2169" w:rsidRPr="006D2124" w:rsidRDefault="00FE2169" w:rsidP="004E201B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Источник данных</w:t>
            </w:r>
          </w:p>
        </w:tc>
        <w:tc>
          <w:tcPr>
            <w:tcW w:w="1620" w:type="dxa"/>
            <w:shd w:val="clear" w:color="auto" w:fill="D9D9D9" w:themeFill="background1" w:themeFillShade="D9"/>
          </w:tcPr>
          <w:p w:rsidR="00FE2169" w:rsidRPr="006D2124" w:rsidRDefault="00FE2169" w:rsidP="004E201B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Примечание</w:t>
            </w:r>
          </w:p>
        </w:tc>
      </w:tr>
      <w:tr w:rsidR="00882069" w:rsidRPr="00D83156" w:rsidTr="004E201B">
        <w:tc>
          <w:tcPr>
            <w:tcW w:w="1338" w:type="dxa"/>
            <w:shd w:val="clear" w:color="auto" w:fill="auto"/>
          </w:tcPr>
          <w:p w:rsidR="00FE2169" w:rsidRPr="006D2124" w:rsidRDefault="00FE2169" w:rsidP="004E201B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2410" w:type="dxa"/>
            <w:shd w:val="clear" w:color="auto" w:fill="auto"/>
          </w:tcPr>
          <w:p w:rsidR="00FE2169" w:rsidRPr="006D2124" w:rsidRDefault="00FE2169" w:rsidP="004E201B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Основная</w:t>
            </w:r>
          </w:p>
        </w:tc>
        <w:tc>
          <w:tcPr>
            <w:tcW w:w="1984" w:type="dxa"/>
            <w:shd w:val="clear" w:color="auto" w:fill="auto"/>
          </w:tcPr>
          <w:p w:rsidR="00FE2169" w:rsidRPr="006D2124" w:rsidRDefault="00FE2169" w:rsidP="004E201B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Код шаблона </w:t>
            </w:r>
            <w:proofErr w:type="gramStart"/>
            <w:r>
              <w:rPr>
                <w:sz w:val="24"/>
                <w:szCs w:val="24"/>
              </w:rPr>
              <w:t>КМ</w:t>
            </w:r>
            <w:proofErr w:type="gramEnd"/>
          </w:p>
        </w:tc>
        <w:tc>
          <w:tcPr>
            <w:tcW w:w="2410" w:type="dxa"/>
          </w:tcPr>
          <w:p w:rsidR="00882069" w:rsidRPr="00882069" w:rsidRDefault="00882069" w:rsidP="00882069">
            <w:pPr>
              <w:pStyle w:val="a4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ALK</w:t>
            </w:r>
            <w:r w:rsidRPr="00984FF6">
              <w:rPr>
                <w:sz w:val="24"/>
                <w:szCs w:val="24"/>
              </w:rPr>
              <w:t>_</w:t>
            </w:r>
            <w:proofErr w:type="spellStart"/>
            <w:r>
              <w:rPr>
                <w:sz w:val="24"/>
                <w:szCs w:val="24"/>
                <w:lang w:val="en-US"/>
              </w:rPr>
              <w:t>MpCisTemplate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/ </w:t>
            </w:r>
            <w:proofErr w:type="spellStart"/>
            <w:r>
              <w:rPr>
                <w:sz w:val="24"/>
                <w:szCs w:val="24"/>
                <w:lang w:val="en-US"/>
              </w:rPr>
              <w:t>CodeId</w:t>
            </w:r>
            <w:proofErr w:type="spellEnd"/>
          </w:p>
          <w:p w:rsidR="00FE2169" w:rsidRPr="00D06890" w:rsidRDefault="00FE2169" w:rsidP="004E201B">
            <w:pPr>
              <w:pStyle w:val="aff8"/>
              <w:rPr>
                <w:sz w:val="24"/>
                <w:szCs w:val="24"/>
                <w:lang w:val="en-US"/>
              </w:rPr>
            </w:pPr>
          </w:p>
        </w:tc>
        <w:tc>
          <w:tcPr>
            <w:tcW w:w="1620" w:type="dxa"/>
          </w:tcPr>
          <w:p w:rsidR="00FE2169" w:rsidRPr="00D06890" w:rsidRDefault="00FE2169" w:rsidP="004E201B">
            <w:pPr>
              <w:pStyle w:val="aff8"/>
              <w:rPr>
                <w:sz w:val="24"/>
                <w:szCs w:val="24"/>
              </w:rPr>
            </w:pPr>
          </w:p>
        </w:tc>
      </w:tr>
      <w:tr w:rsidR="00FE2169" w:rsidRPr="00D83156" w:rsidTr="004E201B">
        <w:tc>
          <w:tcPr>
            <w:tcW w:w="1338" w:type="dxa"/>
            <w:shd w:val="clear" w:color="auto" w:fill="auto"/>
          </w:tcPr>
          <w:p w:rsidR="00FE2169" w:rsidRPr="006D2124" w:rsidRDefault="00FE2169" w:rsidP="004E201B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2410" w:type="dxa"/>
            <w:shd w:val="clear" w:color="auto" w:fill="auto"/>
          </w:tcPr>
          <w:p w:rsidR="00FE2169" w:rsidRDefault="00FE2169" w:rsidP="004E201B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984" w:type="dxa"/>
            <w:shd w:val="clear" w:color="auto" w:fill="auto"/>
          </w:tcPr>
          <w:p w:rsidR="00FE2169" w:rsidRDefault="00FE2169" w:rsidP="004E201B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Описание</w:t>
            </w:r>
          </w:p>
        </w:tc>
        <w:tc>
          <w:tcPr>
            <w:tcW w:w="2410" w:type="dxa"/>
          </w:tcPr>
          <w:p w:rsidR="00882069" w:rsidRPr="00882069" w:rsidRDefault="00882069" w:rsidP="00882069">
            <w:pPr>
              <w:pStyle w:val="a4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ALK</w:t>
            </w:r>
            <w:r w:rsidRPr="00984FF6">
              <w:rPr>
                <w:sz w:val="24"/>
                <w:szCs w:val="24"/>
              </w:rPr>
              <w:t>_</w:t>
            </w:r>
            <w:proofErr w:type="spellStart"/>
            <w:r>
              <w:rPr>
                <w:sz w:val="24"/>
                <w:szCs w:val="24"/>
                <w:lang w:val="en-US"/>
              </w:rPr>
              <w:t>MpCisTemplate</w:t>
            </w:r>
            <w:proofErr w:type="spellEnd"/>
            <w:r>
              <w:rPr>
                <w:sz w:val="24"/>
                <w:szCs w:val="24"/>
                <w:lang w:val="en-US"/>
              </w:rPr>
              <w:t>/ Description</w:t>
            </w:r>
          </w:p>
          <w:p w:rsidR="00FE2169" w:rsidRPr="002F5958" w:rsidRDefault="00FE2169" w:rsidP="004E201B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620" w:type="dxa"/>
          </w:tcPr>
          <w:p w:rsidR="00FE2169" w:rsidRPr="00D06890" w:rsidRDefault="00FE2169" w:rsidP="004E201B">
            <w:pPr>
              <w:pStyle w:val="aff8"/>
              <w:rPr>
                <w:sz w:val="24"/>
                <w:szCs w:val="24"/>
              </w:rPr>
            </w:pPr>
          </w:p>
        </w:tc>
      </w:tr>
      <w:tr w:rsidR="00FE2169" w:rsidRPr="00D83156" w:rsidTr="004E201B">
        <w:tc>
          <w:tcPr>
            <w:tcW w:w="1338" w:type="dxa"/>
            <w:shd w:val="clear" w:color="auto" w:fill="auto"/>
          </w:tcPr>
          <w:p w:rsidR="00FE2169" w:rsidRPr="006D2124" w:rsidRDefault="00FE2169" w:rsidP="004E201B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2410" w:type="dxa"/>
            <w:shd w:val="clear" w:color="auto" w:fill="auto"/>
          </w:tcPr>
          <w:p w:rsidR="00FE2169" w:rsidRDefault="00FE2169" w:rsidP="004E201B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984" w:type="dxa"/>
            <w:shd w:val="clear" w:color="auto" w:fill="auto"/>
          </w:tcPr>
          <w:p w:rsidR="00FE2169" w:rsidRDefault="00FE2169" w:rsidP="004E201B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 товарной группы</w:t>
            </w:r>
          </w:p>
        </w:tc>
        <w:tc>
          <w:tcPr>
            <w:tcW w:w="2410" w:type="dxa"/>
          </w:tcPr>
          <w:p w:rsidR="00882069" w:rsidRPr="00882069" w:rsidRDefault="00882069" w:rsidP="00882069">
            <w:pPr>
              <w:pStyle w:val="a4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ALK</w:t>
            </w:r>
            <w:r w:rsidRPr="00984FF6">
              <w:rPr>
                <w:sz w:val="24"/>
                <w:szCs w:val="24"/>
              </w:rPr>
              <w:t>_</w:t>
            </w:r>
            <w:proofErr w:type="spellStart"/>
            <w:r>
              <w:rPr>
                <w:sz w:val="24"/>
                <w:szCs w:val="24"/>
                <w:lang w:val="en-US"/>
              </w:rPr>
              <w:t>MpCisTemplate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/ </w:t>
            </w:r>
            <w:proofErr w:type="spellStart"/>
            <w:r>
              <w:rPr>
                <w:sz w:val="24"/>
                <w:szCs w:val="24"/>
                <w:lang w:val="en-US"/>
              </w:rPr>
              <w:t>MpProductGroup</w:t>
            </w:r>
            <w:proofErr w:type="spellEnd"/>
          </w:p>
          <w:p w:rsidR="00FE2169" w:rsidRPr="00D06890" w:rsidRDefault="00FE2169" w:rsidP="004E201B">
            <w:pPr>
              <w:pStyle w:val="aff8"/>
              <w:rPr>
                <w:sz w:val="24"/>
                <w:szCs w:val="24"/>
                <w:lang w:val="en-US"/>
              </w:rPr>
            </w:pPr>
          </w:p>
        </w:tc>
        <w:tc>
          <w:tcPr>
            <w:tcW w:w="1620" w:type="dxa"/>
          </w:tcPr>
          <w:p w:rsidR="00FE2169" w:rsidRPr="00D06890" w:rsidRDefault="00FE2169" w:rsidP="004E201B">
            <w:pPr>
              <w:pStyle w:val="aff8"/>
              <w:rPr>
                <w:sz w:val="24"/>
                <w:szCs w:val="24"/>
              </w:rPr>
            </w:pPr>
          </w:p>
        </w:tc>
      </w:tr>
      <w:tr w:rsidR="00FE2169" w:rsidRPr="00D83156" w:rsidTr="004E201B">
        <w:tc>
          <w:tcPr>
            <w:tcW w:w="1338" w:type="dxa"/>
            <w:shd w:val="clear" w:color="auto" w:fill="auto"/>
          </w:tcPr>
          <w:p w:rsidR="00FE2169" w:rsidRPr="006D2124" w:rsidRDefault="00FE2169" w:rsidP="004E201B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2410" w:type="dxa"/>
            <w:shd w:val="clear" w:color="auto" w:fill="auto"/>
          </w:tcPr>
          <w:p w:rsidR="00FE2169" w:rsidRDefault="00FE2169" w:rsidP="004E201B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Состав</w:t>
            </w:r>
          </w:p>
        </w:tc>
        <w:tc>
          <w:tcPr>
            <w:tcW w:w="1984" w:type="dxa"/>
            <w:shd w:val="clear" w:color="auto" w:fill="auto"/>
          </w:tcPr>
          <w:p w:rsidR="00FE2169" w:rsidRDefault="00FE2169" w:rsidP="004E201B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Номер строки</w:t>
            </w:r>
          </w:p>
        </w:tc>
        <w:tc>
          <w:tcPr>
            <w:tcW w:w="2410" w:type="dxa"/>
          </w:tcPr>
          <w:p w:rsidR="00FE2169" w:rsidRPr="00D06890" w:rsidRDefault="00882069" w:rsidP="004E201B">
            <w:pPr>
              <w:pStyle w:val="aff8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ALK</w:t>
            </w:r>
            <w:r w:rsidRPr="00B36321">
              <w:rPr>
                <w:sz w:val="24"/>
                <w:szCs w:val="24"/>
                <w:lang w:val="en-US"/>
              </w:rPr>
              <w:t>_</w:t>
            </w:r>
            <w:r>
              <w:rPr>
                <w:sz w:val="24"/>
                <w:szCs w:val="24"/>
                <w:lang w:val="en-US"/>
              </w:rPr>
              <w:t>MpCisTemplateLine</w:t>
            </w:r>
            <w:proofErr w:type="spellEnd"/>
            <w:r>
              <w:rPr>
                <w:sz w:val="24"/>
                <w:szCs w:val="24"/>
              </w:rPr>
              <w:t>\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LineNum</w:t>
            </w:r>
            <w:proofErr w:type="spellEnd"/>
          </w:p>
        </w:tc>
        <w:tc>
          <w:tcPr>
            <w:tcW w:w="1620" w:type="dxa"/>
          </w:tcPr>
          <w:p w:rsidR="00FE2169" w:rsidRPr="00D06890" w:rsidRDefault="00FE2169" w:rsidP="004E201B">
            <w:pPr>
              <w:pStyle w:val="aff8"/>
              <w:rPr>
                <w:sz w:val="24"/>
                <w:szCs w:val="24"/>
              </w:rPr>
            </w:pPr>
          </w:p>
        </w:tc>
      </w:tr>
      <w:tr w:rsidR="00FE2169" w:rsidRPr="00D83156" w:rsidTr="004E201B">
        <w:tc>
          <w:tcPr>
            <w:tcW w:w="1338" w:type="dxa"/>
            <w:shd w:val="clear" w:color="auto" w:fill="auto"/>
          </w:tcPr>
          <w:p w:rsidR="00FE2169" w:rsidRPr="006D2124" w:rsidRDefault="00FE2169" w:rsidP="004E201B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2410" w:type="dxa"/>
            <w:shd w:val="clear" w:color="auto" w:fill="auto"/>
          </w:tcPr>
          <w:p w:rsidR="00FE2169" w:rsidRDefault="00FE2169" w:rsidP="004E201B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984" w:type="dxa"/>
            <w:shd w:val="clear" w:color="auto" w:fill="auto"/>
          </w:tcPr>
          <w:p w:rsidR="00FE2169" w:rsidRDefault="00FE2169" w:rsidP="004E201B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 поля</w:t>
            </w:r>
          </w:p>
        </w:tc>
        <w:tc>
          <w:tcPr>
            <w:tcW w:w="2410" w:type="dxa"/>
          </w:tcPr>
          <w:p w:rsidR="00FE2169" w:rsidRPr="00D06890" w:rsidRDefault="00882069" w:rsidP="004E201B">
            <w:pPr>
              <w:pStyle w:val="aff8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ALK</w:t>
            </w:r>
            <w:r w:rsidRPr="00B36321">
              <w:rPr>
                <w:sz w:val="24"/>
                <w:szCs w:val="24"/>
                <w:lang w:val="en-US"/>
              </w:rPr>
              <w:t>_</w:t>
            </w:r>
            <w:r>
              <w:rPr>
                <w:sz w:val="24"/>
                <w:szCs w:val="24"/>
                <w:lang w:val="en-US"/>
              </w:rPr>
              <w:t>MpCisTemplateLine</w:t>
            </w:r>
            <w:proofErr w:type="spellEnd"/>
            <w:r>
              <w:rPr>
                <w:sz w:val="24"/>
                <w:szCs w:val="24"/>
              </w:rPr>
              <w:t>\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LineType</w:t>
            </w:r>
            <w:proofErr w:type="spellEnd"/>
          </w:p>
        </w:tc>
        <w:tc>
          <w:tcPr>
            <w:tcW w:w="1620" w:type="dxa"/>
          </w:tcPr>
          <w:p w:rsidR="00FE2169" w:rsidRPr="00D06890" w:rsidRDefault="00FE2169" w:rsidP="004E201B">
            <w:pPr>
              <w:pStyle w:val="aff8"/>
              <w:rPr>
                <w:sz w:val="24"/>
                <w:szCs w:val="24"/>
              </w:rPr>
            </w:pPr>
          </w:p>
        </w:tc>
      </w:tr>
      <w:tr w:rsidR="00FE2169" w:rsidRPr="00D83156" w:rsidTr="004E201B">
        <w:tc>
          <w:tcPr>
            <w:tcW w:w="1338" w:type="dxa"/>
            <w:shd w:val="clear" w:color="auto" w:fill="auto"/>
          </w:tcPr>
          <w:p w:rsidR="00FE2169" w:rsidRPr="006D2124" w:rsidRDefault="00FE2169" w:rsidP="004E201B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2410" w:type="dxa"/>
            <w:shd w:val="clear" w:color="auto" w:fill="auto"/>
          </w:tcPr>
          <w:p w:rsidR="00FE2169" w:rsidRDefault="00FE2169" w:rsidP="004E201B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984" w:type="dxa"/>
            <w:shd w:val="clear" w:color="auto" w:fill="auto"/>
          </w:tcPr>
          <w:p w:rsidR="00FE2169" w:rsidRDefault="00FE2169" w:rsidP="004E201B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Начинается с</w:t>
            </w:r>
          </w:p>
        </w:tc>
        <w:tc>
          <w:tcPr>
            <w:tcW w:w="2410" w:type="dxa"/>
          </w:tcPr>
          <w:p w:rsidR="00FE2169" w:rsidRPr="00D06890" w:rsidRDefault="00882069" w:rsidP="004E201B">
            <w:pPr>
              <w:pStyle w:val="aff8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ALK</w:t>
            </w:r>
            <w:r w:rsidRPr="00B36321">
              <w:rPr>
                <w:sz w:val="24"/>
                <w:szCs w:val="24"/>
                <w:lang w:val="en-US"/>
              </w:rPr>
              <w:t>_</w:t>
            </w:r>
            <w:r>
              <w:rPr>
                <w:sz w:val="24"/>
                <w:szCs w:val="24"/>
                <w:lang w:val="en-US"/>
              </w:rPr>
              <w:t>MpCisTemplateLine</w:t>
            </w:r>
            <w:proofErr w:type="spellEnd"/>
            <w:r>
              <w:rPr>
                <w:sz w:val="24"/>
                <w:szCs w:val="24"/>
              </w:rPr>
              <w:t>\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FromPos</w:t>
            </w:r>
            <w:proofErr w:type="spellEnd"/>
          </w:p>
        </w:tc>
        <w:tc>
          <w:tcPr>
            <w:tcW w:w="1620" w:type="dxa"/>
          </w:tcPr>
          <w:p w:rsidR="00FE2169" w:rsidRPr="00D06890" w:rsidRDefault="00FE2169" w:rsidP="004E201B">
            <w:pPr>
              <w:pStyle w:val="aff8"/>
              <w:rPr>
                <w:sz w:val="24"/>
                <w:szCs w:val="24"/>
              </w:rPr>
            </w:pPr>
          </w:p>
        </w:tc>
      </w:tr>
      <w:tr w:rsidR="00FE2169" w:rsidRPr="00D83156" w:rsidTr="004E201B">
        <w:tc>
          <w:tcPr>
            <w:tcW w:w="1338" w:type="dxa"/>
            <w:shd w:val="clear" w:color="auto" w:fill="auto"/>
          </w:tcPr>
          <w:p w:rsidR="00FE2169" w:rsidRPr="006D2124" w:rsidRDefault="00FE2169" w:rsidP="004E201B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2410" w:type="dxa"/>
            <w:shd w:val="clear" w:color="auto" w:fill="auto"/>
          </w:tcPr>
          <w:p w:rsidR="00FE2169" w:rsidRDefault="00FE2169" w:rsidP="004E201B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984" w:type="dxa"/>
            <w:shd w:val="clear" w:color="auto" w:fill="auto"/>
          </w:tcPr>
          <w:p w:rsidR="00FE2169" w:rsidRDefault="00FE2169" w:rsidP="004E201B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Количество знаков</w:t>
            </w:r>
          </w:p>
        </w:tc>
        <w:tc>
          <w:tcPr>
            <w:tcW w:w="2410" w:type="dxa"/>
          </w:tcPr>
          <w:p w:rsidR="00FE2169" w:rsidRPr="00D06890" w:rsidRDefault="00882069" w:rsidP="004E201B">
            <w:pPr>
              <w:pStyle w:val="aff8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ALK</w:t>
            </w:r>
            <w:r w:rsidRPr="00B36321">
              <w:rPr>
                <w:sz w:val="24"/>
                <w:szCs w:val="24"/>
                <w:lang w:val="en-US"/>
              </w:rPr>
              <w:t>_</w:t>
            </w:r>
            <w:r>
              <w:rPr>
                <w:sz w:val="24"/>
                <w:szCs w:val="24"/>
                <w:lang w:val="en-US"/>
              </w:rPr>
              <w:t>MpCisTemplateLine</w:t>
            </w:r>
            <w:proofErr w:type="spellEnd"/>
            <w:r>
              <w:rPr>
                <w:sz w:val="24"/>
                <w:szCs w:val="24"/>
              </w:rPr>
              <w:t>\</w:t>
            </w:r>
            <w:r>
              <w:rPr>
                <w:sz w:val="24"/>
                <w:szCs w:val="24"/>
                <w:lang w:val="en-US"/>
              </w:rPr>
              <w:t xml:space="preserve"> Symbols</w:t>
            </w:r>
          </w:p>
        </w:tc>
        <w:tc>
          <w:tcPr>
            <w:tcW w:w="1620" w:type="dxa"/>
          </w:tcPr>
          <w:p w:rsidR="00FE2169" w:rsidRPr="00D06890" w:rsidRDefault="00FE2169" w:rsidP="004E201B">
            <w:pPr>
              <w:pStyle w:val="aff8"/>
              <w:rPr>
                <w:sz w:val="24"/>
                <w:szCs w:val="24"/>
              </w:rPr>
            </w:pPr>
          </w:p>
        </w:tc>
      </w:tr>
      <w:tr w:rsidR="00FE2169" w:rsidRPr="00D83156" w:rsidTr="004E201B">
        <w:tc>
          <w:tcPr>
            <w:tcW w:w="1338" w:type="dxa"/>
            <w:shd w:val="clear" w:color="auto" w:fill="auto"/>
          </w:tcPr>
          <w:p w:rsidR="00FE2169" w:rsidRPr="006D2124" w:rsidRDefault="00FE2169" w:rsidP="004E201B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2410" w:type="dxa"/>
            <w:shd w:val="clear" w:color="auto" w:fill="auto"/>
          </w:tcPr>
          <w:p w:rsidR="00FE2169" w:rsidRDefault="00FE2169" w:rsidP="004E201B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984" w:type="dxa"/>
            <w:shd w:val="clear" w:color="auto" w:fill="auto"/>
          </w:tcPr>
          <w:p w:rsidR="00FE2169" w:rsidRDefault="00FE2169" w:rsidP="004E201B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Контрольное значение</w:t>
            </w:r>
          </w:p>
        </w:tc>
        <w:tc>
          <w:tcPr>
            <w:tcW w:w="2410" w:type="dxa"/>
          </w:tcPr>
          <w:p w:rsidR="00FE2169" w:rsidRPr="00882069" w:rsidRDefault="00882069" w:rsidP="004E201B">
            <w:pPr>
              <w:pStyle w:val="aff8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ALK</w:t>
            </w:r>
            <w:r w:rsidRPr="00B36321">
              <w:rPr>
                <w:sz w:val="24"/>
                <w:szCs w:val="24"/>
                <w:lang w:val="en-US"/>
              </w:rPr>
              <w:t>_</w:t>
            </w:r>
            <w:r>
              <w:rPr>
                <w:sz w:val="24"/>
                <w:szCs w:val="24"/>
                <w:lang w:val="en-US"/>
              </w:rPr>
              <w:t>MpCisTemplateLine</w:t>
            </w:r>
            <w:proofErr w:type="spellEnd"/>
            <w:r>
              <w:rPr>
                <w:sz w:val="24"/>
                <w:szCs w:val="24"/>
              </w:rPr>
              <w:t>\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ControlValue</w:t>
            </w:r>
            <w:proofErr w:type="spellEnd"/>
          </w:p>
        </w:tc>
        <w:tc>
          <w:tcPr>
            <w:tcW w:w="1620" w:type="dxa"/>
          </w:tcPr>
          <w:p w:rsidR="00FE2169" w:rsidRPr="00D06890" w:rsidRDefault="00FE2169" w:rsidP="004E201B">
            <w:pPr>
              <w:pStyle w:val="aff8"/>
              <w:rPr>
                <w:sz w:val="24"/>
                <w:szCs w:val="24"/>
              </w:rPr>
            </w:pPr>
          </w:p>
        </w:tc>
      </w:tr>
    </w:tbl>
    <w:p w:rsidR="00D06890" w:rsidRDefault="00D06890" w:rsidP="00DF5EBC">
      <w:pPr>
        <w:pStyle w:val="10"/>
      </w:pPr>
    </w:p>
    <w:p w:rsidR="00895E2C" w:rsidRDefault="008457D5" w:rsidP="00DF5EBC">
      <w:pPr>
        <w:pStyle w:val="10"/>
      </w:pPr>
      <w:r>
        <w:t>Алгоритмы</w:t>
      </w:r>
      <w:bookmarkStart w:id="7" w:name="_Toc309597747"/>
      <w:bookmarkEnd w:id="6"/>
    </w:p>
    <w:p w:rsidR="004273E4" w:rsidRPr="004273E4" w:rsidRDefault="004273E4" w:rsidP="00984FF6">
      <w:pPr>
        <w:pStyle w:val="a4"/>
        <w:rPr>
          <w:sz w:val="24"/>
          <w:szCs w:val="24"/>
        </w:rPr>
      </w:pPr>
    </w:p>
    <w:p w:rsidR="00D06890" w:rsidRPr="00DD325E" w:rsidRDefault="00D06890" w:rsidP="00DD325E">
      <w:pPr>
        <w:pStyle w:val="a4"/>
        <w:ind w:left="1080" w:firstLine="0"/>
        <w:rPr>
          <w:sz w:val="24"/>
          <w:szCs w:val="24"/>
        </w:rPr>
      </w:pPr>
    </w:p>
    <w:p w:rsidR="00ED2A19" w:rsidRPr="00A9313E" w:rsidRDefault="00EF1F02" w:rsidP="000224EC">
      <w:pPr>
        <w:pStyle w:val="10"/>
      </w:pPr>
      <w:r>
        <w:t>Настройка</w:t>
      </w:r>
    </w:p>
    <w:p w:rsidR="00EF1F02" w:rsidRDefault="00EF1F02" w:rsidP="00EF1F02">
      <w:pPr>
        <w:pStyle w:val="10"/>
      </w:pPr>
      <w:r>
        <w:t>Отчеты и выходные формы</w:t>
      </w:r>
    </w:p>
    <w:p w:rsidR="00EF1F02" w:rsidRPr="00EF1F02" w:rsidRDefault="00EF1F02" w:rsidP="00EF1F02">
      <w:pPr>
        <w:pStyle w:val="10"/>
      </w:pPr>
      <w:r>
        <w:t>Размещение в системе</w:t>
      </w:r>
    </w:p>
    <w:p w:rsidR="00D1295D" w:rsidRPr="006055AE" w:rsidRDefault="008457D5" w:rsidP="00BA05AB">
      <w:pPr>
        <w:pStyle w:val="10"/>
      </w:pPr>
      <w:r>
        <w:t>Приложения</w:t>
      </w:r>
      <w:bookmarkEnd w:id="7"/>
    </w:p>
    <w:p w:rsidR="005E25DD" w:rsidRPr="00196450" w:rsidRDefault="00AF2AB4" w:rsidP="003A2F35">
      <w:pPr>
        <w:pStyle w:val="afff6"/>
      </w:pPr>
      <w:bookmarkStart w:id="8" w:name="_Toc252557204"/>
      <w:bookmarkStart w:id="9" w:name="_Toc252801077"/>
      <w:r>
        <w:t>Нет</w:t>
      </w:r>
      <w:r w:rsidR="00B45B36">
        <w:t>.</w:t>
      </w:r>
    </w:p>
    <w:p w:rsidR="00196450" w:rsidRDefault="00196450" w:rsidP="00196450">
      <w:pPr>
        <w:pStyle w:val="10"/>
      </w:pPr>
      <w:bookmarkStart w:id="10" w:name="_Приложения"/>
      <w:bookmarkStart w:id="11" w:name="_Toc309597748"/>
      <w:bookmarkEnd w:id="8"/>
      <w:bookmarkEnd w:id="9"/>
      <w:bookmarkEnd w:id="10"/>
      <w:r>
        <w:t>Допущения и ограничения</w:t>
      </w:r>
    </w:p>
    <w:p w:rsidR="00196450" w:rsidRPr="00196450" w:rsidRDefault="00630114" w:rsidP="00196450">
      <w:pPr>
        <w:pStyle w:val="a"/>
        <w:numPr>
          <w:ilvl w:val="0"/>
          <w:numId w:val="0"/>
        </w:numPr>
      </w:pPr>
      <w:r>
        <w:t>Нет</w:t>
      </w:r>
      <w:r w:rsidR="008271A6">
        <w:t>.</w:t>
      </w:r>
    </w:p>
    <w:p w:rsidR="00A304F4" w:rsidRDefault="008457D5" w:rsidP="00A304F4">
      <w:pPr>
        <w:pStyle w:val="10"/>
      </w:pPr>
      <w:r>
        <w:t>Связанные модификации</w:t>
      </w:r>
      <w:bookmarkEnd w:id="11"/>
    </w:p>
    <w:p w:rsidR="00196450" w:rsidRPr="00196450" w:rsidRDefault="00701316" w:rsidP="00A304F4">
      <w:pPr>
        <w:pStyle w:val="10"/>
      </w:pPr>
      <w:r>
        <w:t>Нет.</w:t>
      </w:r>
    </w:p>
    <w:sectPr w:rsidR="00196450" w:rsidRPr="00196450" w:rsidSect="00EF1F02">
      <w:headerReference w:type="default" r:id="rId12"/>
      <w:footerReference w:type="default" r:id="rId13"/>
      <w:headerReference w:type="first" r:id="rId14"/>
      <w:footerReference w:type="first" r:id="rId15"/>
      <w:pgSz w:w="11906" w:h="16838"/>
      <w:pgMar w:top="1134" w:right="567" w:bottom="567" w:left="1701" w:header="403" w:footer="12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71431" w:rsidRDefault="00271431">
      <w:r>
        <w:separator/>
      </w:r>
    </w:p>
  </w:endnote>
  <w:endnote w:type="continuationSeparator" w:id="0">
    <w:p w:rsidR="00271431" w:rsidRDefault="002714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3E70" w:rsidRPr="00D9272E" w:rsidRDefault="00CF3FE0" w:rsidP="00851949">
    <w:pPr>
      <w:pStyle w:val="a4"/>
      <w:tabs>
        <w:tab w:val="right" w:pos="9072"/>
      </w:tabs>
      <w:ind w:firstLine="0"/>
      <w:rPr>
        <w:sz w:val="18"/>
        <w:szCs w:val="18"/>
      </w:rPr>
    </w:pPr>
    <w:r>
      <w:rPr>
        <w:sz w:val="18"/>
        <w:szCs w:val="18"/>
      </w:rPr>
      <w:t>Функциональный дизайн</w:t>
    </w:r>
    <w:r w:rsidR="00DE3E70" w:rsidRPr="00D9272E">
      <w:rPr>
        <w:sz w:val="18"/>
        <w:szCs w:val="18"/>
      </w:rPr>
      <w:t xml:space="preserve">: </w:t>
    </w:r>
    <w:sdt>
      <w:sdtPr>
        <w:rPr>
          <w:sz w:val="18"/>
          <w:szCs w:val="18"/>
        </w:rPr>
        <w:alias w:val="Название"/>
        <w:id w:val="435232417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094457">
          <w:rPr>
            <w:sz w:val="18"/>
            <w:szCs w:val="18"/>
          </w:rPr>
          <w:t>DAX-8611. РЦ. Маркировка. Товарные группы</w:t>
        </w:r>
      </w:sdtContent>
    </w:sdt>
    <w:r w:rsidR="00DE3E70" w:rsidRPr="00D9272E">
      <w:rPr>
        <w:sz w:val="18"/>
        <w:szCs w:val="18"/>
      </w:rPr>
      <w:t xml:space="preserve"> </w:t>
    </w:r>
    <w:r w:rsidR="00851949">
      <w:rPr>
        <w:sz w:val="18"/>
        <w:szCs w:val="18"/>
      </w:rPr>
      <w:tab/>
    </w:r>
    <w:r w:rsidR="00DE3E70" w:rsidRPr="00D9272E">
      <w:rPr>
        <w:sz w:val="18"/>
        <w:szCs w:val="18"/>
      </w:rPr>
      <w:t xml:space="preserve">стр. </w:t>
    </w:r>
    <w:r w:rsidR="00473C2D" w:rsidRPr="00D9272E">
      <w:rPr>
        <w:sz w:val="18"/>
        <w:szCs w:val="18"/>
      </w:rPr>
      <w:fldChar w:fldCharType="begin"/>
    </w:r>
    <w:r w:rsidR="00DE3E70" w:rsidRPr="00D9272E">
      <w:rPr>
        <w:sz w:val="18"/>
        <w:szCs w:val="18"/>
      </w:rPr>
      <w:instrText xml:space="preserve"> PAGE </w:instrText>
    </w:r>
    <w:r w:rsidR="00473C2D" w:rsidRPr="00D9272E">
      <w:rPr>
        <w:sz w:val="18"/>
        <w:szCs w:val="18"/>
      </w:rPr>
      <w:fldChar w:fldCharType="separate"/>
    </w:r>
    <w:r w:rsidR="00187B4A">
      <w:rPr>
        <w:noProof/>
        <w:sz w:val="18"/>
        <w:szCs w:val="18"/>
      </w:rPr>
      <w:t>3</w:t>
    </w:r>
    <w:r w:rsidR="00473C2D" w:rsidRPr="00D9272E">
      <w:rPr>
        <w:sz w:val="18"/>
        <w:szCs w:val="18"/>
      </w:rPr>
      <w:fldChar w:fldCharType="end"/>
    </w:r>
    <w:r w:rsidR="00DE3E70" w:rsidRPr="00D9272E">
      <w:rPr>
        <w:sz w:val="18"/>
        <w:szCs w:val="18"/>
      </w:rPr>
      <w:t xml:space="preserve"> из </w:t>
    </w:r>
    <w:r w:rsidR="00473C2D" w:rsidRPr="00D9272E">
      <w:rPr>
        <w:sz w:val="18"/>
        <w:szCs w:val="18"/>
      </w:rPr>
      <w:fldChar w:fldCharType="begin"/>
    </w:r>
    <w:r w:rsidR="00DE3E70" w:rsidRPr="00D9272E">
      <w:rPr>
        <w:sz w:val="18"/>
        <w:szCs w:val="18"/>
      </w:rPr>
      <w:instrText xml:space="preserve"> NUMPAGES </w:instrText>
    </w:r>
    <w:r w:rsidR="00473C2D" w:rsidRPr="00D9272E">
      <w:rPr>
        <w:sz w:val="18"/>
        <w:szCs w:val="18"/>
      </w:rPr>
      <w:fldChar w:fldCharType="separate"/>
    </w:r>
    <w:r w:rsidR="00187B4A">
      <w:rPr>
        <w:noProof/>
        <w:sz w:val="18"/>
        <w:szCs w:val="18"/>
      </w:rPr>
      <w:t>3</w:t>
    </w:r>
    <w:r w:rsidR="00473C2D" w:rsidRPr="00D9272E">
      <w:rPr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3E70" w:rsidRPr="008638AB" w:rsidRDefault="008638AB" w:rsidP="008638AB">
    <w:pPr>
      <w:pStyle w:val="af3"/>
      <w:pBdr>
        <w:top w:val="single" w:sz="12" w:space="1" w:color="auto"/>
      </w:pBdr>
      <w:jc w:val="right"/>
      <w:rPr>
        <w:rFonts w:ascii="Times New Roman" w:hAnsi="Times New Roman"/>
        <w:sz w:val="18"/>
        <w:szCs w:val="18"/>
      </w:rPr>
    </w:pPr>
    <w:r w:rsidRPr="008638AB">
      <w:rPr>
        <w:rFonts w:ascii="Times New Roman" w:hAnsi="Times New Roman"/>
        <w:sz w:val="18"/>
        <w:szCs w:val="18"/>
      </w:rPr>
      <w:t xml:space="preserve">Функциональный дизайн: </w:t>
    </w:r>
    <w:sdt>
      <w:sdtPr>
        <w:rPr>
          <w:rFonts w:ascii="Times New Roman" w:hAnsi="Times New Roman"/>
          <w:sz w:val="18"/>
          <w:szCs w:val="18"/>
        </w:rPr>
        <w:alias w:val="Название"/>
        <w:id w:val="-739255557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094457">
          <w:rPr>
            <w:rFonts w:ascii="Times New Roman" w:hAnsi="Times New Roman"/>
            <w:sz w:val="18"/>
            <w:szCs w:val="18"/>
          </w:rPr>
          <w:t>DAX-8611. РЦ. Маркировка. Товарные группы</w:t>
        </w:r>
      </w:sdtContent>
    </w:sdt>
    <w:r w:rsidR="00DE3E70" w:rsidRPr="008638AB">
      <w:rPr>
        <w:rFonts w:ascii="Times New Roman" w:hAnsi="Times New Roman"/>
        <w:sz w:val="18"/>
        <w:szCs w:val="18"/>
      </w:rPr>
      <w:tab/>
    </w:r>
    <w:r>
      <w:rPr>
        <w:rFonts w:ascii="Times New Roman" w:hAnsi="Times New Roman"/>
        <w:sz w:val="18"/>
        <w:szCs w:val="18"/>
      </w:rPr>
      <w:tab/>
    </w:r>
    <w:r w:rsidR="00DE3E70" w:rsidRPr="008638AB">
      <w:rPr>
        <w:rFonts w:ascii="Times New Roman" w:hAnsi="Times New Roman"/>
        <w:sz w:val="18"/>
        <w:szCs w:val="18"/>
      </w:rPr>
      <w:t xml:space="preserve">стр. </w:t>
    </w:r>
    <w:r w:rsidR="00473C2D" w:rsidRPr="008638AB">
      <w:rPr>
        <w:rFonts w:ascii="Times New Roman" w:hAnsi="Times New Roman"/>
        <w:sz w:val="18"/>
        <w:szCs w:val="18"/>
      </w:rPr>
      <w:fldChar w:fldCharType="begin"/>
    </w:r>
    <w:r w:rsidR="00DE3E70" w:rsidRPr="008638AB">
      <w:rPr>
        <w:rFonts w:ascii="Times New Roman" w:hAnsi="Times New Roman"/>
        <w:sz w:val="18"/>
        <w:szCs w:val="18"/>
      </w:rPr>
      <w:instrText xml:space="preserve"> PAGE </w:instrText>
    </w:r>
    <w:r w:rsidR="00473C2D" w:rsidRPr="008638AB">
      <w:rPr>
        <w:rFonts w:ascii="Times New Roman" w:hAnsi="Times New Roman"/>
        <w:sz w:val="18"/>
        <w:szCs w:val="18"/>
      </w:rPr>
      <w:fldChar w:fldCharType="separate"/>
    </w:r>
    <w:r w:rsidR="00187B4A">
      <w:rPr>
        <w:rFonts w:ascii="Times New Roman" w:hAnsi="Times New Roman"/>
        <w:noProof/>
        <w:sz w:val="18"/>
        <w:szCs w:val="18"/>
      </w:rPr>
      <w:t>1</w:t>
    </w:r>
    <w:r w:rsidR="00473C2D" w:rsidRPr="008638AB">
      <w:rPr>
        <w:rFonts w:ascii="Times New Roman" w:hAnsi="Times New Roman"/>
        <w:sz w:val="18"/>
        <w:szCs w:val="18"/>
      </w:rPr>
      <w:fldChar w:fldCharType="end"/>
    </w:r>
    <w:r w:rsidR="00DE3E70" w:rsidRPr="008638AB">
      <w:rPr>
        <w:rFonts w:ascii="Times New Roman" w:hAnsi="Times New Roman"/>
        <w:sz w:val="18"/>
        <w:szCs w:val="18"/>
      </w:rPr>
      <w:t xml:space="preserve"> из </w:t>
    </w:r>
    <w:r w:rsidR="00473C2D" w:rsidRPr="008638AB">
      <w:rPr>
        <w:rFonts w:ascii="Times New Roman" w:hAnsi="Times New Roman"/>
        <w:sz w:val="18"/>
        <w:szCs w:val="18"/>
      </w:rPr>
      <w:fldChar w:fldCharType="begin"/>
    </w:r>
    <w:r w:rsidR="00DE3E70" w:rsidRPr="008638AB">
      <w:rPr>
        <w:rFonts w:ascii="Times New Roman" w:hAnsi="Times New Roman"/>
        <w:sz w:val="18"/>
        <w:szCs w:val="18"/>
      </w:rPr>
      <w:instrText xml:space="preserve"> NUMPAGES </w:instrText>
    </w:r>
    <w:r w:rsidR="00473C2D" w:rsidRPr="008638AB">
      <w:rPr>
        <w:rFonts w:ascii="Times New Roman" w:hAnsi="Times New Roman"/>
        <w:sz w:val="18"/>
        <w:szCs w:val="18"/>
      </w:rPr>
      <w:fldChar w:fldCharType="separate"/>
    </w:r>
    <w:r w:rsidR="00187B4A">
      <w:rPr>
        <w:rFonts w:ascii="Times New Roman" w:hAnsi="Times New Roman"/>
        <w:noProof/>
        <w:sz w:val="18"/>
        <w:szCs w:val="18"/>
      </w:rPr>
      <w:t>3</w:t>
    </w:r>
    <w:r w:rsidR="00473C2D" w:rsidRPr="008638AB">
      <w:rPr>
        <w:rFonts w:ascii="Times New Roman" w:hAnsi="Times New Roman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71431" w:rsidRDefault="00271431">
      <w:r>
        <w:separator/>
      </w:r>
    </w:p>
  </w:footnote>
  <w:footnote w:type="continuationSeparator" w:id="0">
    <w:p w:rsidR="00271431" w:rsidRDefault="0027143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3E70" w:rsidRPr="00D95F5D" w:rsidRDefault="00DE3E70" w:rsidP="00D95F5D">
    <w:pPr>
      <w:pStyle w:val="af0"/>
      <w:jc w:val="righ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3E70" w:rsidRPr="00EF1F02" w:rsidRDefault="00EF1F02" w:rsidP="00EF1F02">
    <w:pPr>
      <w:pStyle w:val="af0"/>
      <w:jc w:val="right"/>
    </w:pPr>
    <w:r>
      <w:rPr>
        <w:noProof/>
        <w:color w:val="000080"/>
        <w:lang w:val="ru-RU" w:eastAsia="ru-RU"/>
      </w:rPr>
      <w:drawing>
        <wp:inline distT="0" distB="0" distL="0" distR="0" wp14:anchorId="696A4C0E" wp14:editId="2DF4954C">
          <wp:extent cx="1837055" cy="524510"/>
          <wp:effectExtent l="0" t="0" r="0" b="8890"/>
          <wp:docPr id="5" name="Рисунок 5" descr="Безымянный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1" descr="Безымянный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7055" cy="5245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2ECCBA90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80"/>
    <w:multiLevelType w:val="singleLevel"/>
    <w:tmpl w:val="127C67E2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2">
    <w:nsid w:val="04C367C9"/>
    <w:multiLevelType w:val="hybridMultilevel"/>
    <w:tmpl w:val="EC5623E8"/>
    <w:lvl w:ilvl="0" w:tplc="F88A53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8E41616"/>
    <w:multiLevelType w:val="hybridMultilevel"/>
    <w:tmpl w:val="01DCC19E"/>
    <w:lvl w:ilvl="0" w:tplc="66C62458">
      <w:start w:val="1"/>
      <w:numFmt w:val="decimal"/>
      <w:pStyle w:val="a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1D5450DE"/>
    <w:multiLevelType w:val="hybridMultilevel"/>
    <w:tmpl w:val="C9ECF5B0"/>
    <w:lvl w:ilvl="0" w:tplc="326E0298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498" w:hanging="360"/>
      </w:pPr>
    </w:lvl>
    <w:lvl w:ilvl="2" w:tplc="0419001B">
      <w:start w:val="1"/>
      <w:numFmt w:val="lowerRoman"/>
      <w:lvlText w:val="%3."/>
      <w:lvlJc w:val="right"/>
      <w:pPr>
        <w:ind w:left="3218" w:hanging="180"/>
      </w:pPr>
    </w:lvl>
    <w:lvl w:ilvl="3" w:tplc="0419000F" w:tentative="1">
      <w:start w:val="1"/>
      <w:numFmt w:val="decimal"/>
      <w:lvlText w:val="%4."/>
      <w:lvlJc w:val="left"/>
      <w:pPr>
        <w:ind w:left="3938" w:hanging="360"/>
      </w:pPr>
    </w:lvl>
    <w:lvl w:ilvl="4" w:tplc="04190019" w:tentative="1">
      <w:start w:val="1"/>
      <w:numFmt w:val="lowerLetter"/>
      <w:lvlText w:val="%5."/>
      <w:lvlJc w:val="left"/>
      <w:pPr>
        <w:ind w:left="4658" w:hanging="360"/>
      </w:pPr>
    </w:lvl>
    <w:lvl w:ilvl="5" w:tplc="0419001B" w:tentative="1">
      <w:start w:val="1"/>
      <w:numFmt w:val="lowerRoman"/>
      <w:lvlText w:val="%6."/>
      <w:lvlJc w:val="right"/>
      <w:pPr>
        <w:ind w:left="5378" w:hanging="180"/>
      </w:pPr>
    </w:lvl>
    <w:lvl w:ilvl="6" w:tplc="0419000F" w:tentative="1">
      <w:start w:val="1"/>
      <w:numFmt w:val="decimal"/>
      <w:lvlText w:val="%7."/>
      <w:lvlJc w:val="left"/>
      <w:pPr>
        <w:ind w:left="6098" w:hanging="360"/>
      </w:pPr>
    </w:lvl>
    <w:lvl w:ilvl="7" w:tplc="04190019" w:tentative="1">
      <w:start w:val="1"/>
      <w:numFmt w:val="lowerLetter"/>
      <w:lvlText w:val="%8."/>
      <w:lvlJc w:val="left"/>
      <w:pPr>
        <w:ind w:left="6818" w:hanging="360"/>
      </w:pPr>
    </w:lvl>
    <w:lvl w:ilvl="8" w:tplc="041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5">
    <w:nsid w:val="2DB1126C"/>
    <w:multiLevelType w:val="hybridMultilevel"/>
    <w:tmpl w:val="6750E2F8"/>
    <w:lvl w:ilvl="0" w:tplc="D5EEB172">
      <w:start w:val="1"/>
      <w:numFmt w:val="decimal"/>
      <w:pStyle w:val="a0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A4A5629"/>
    <w:multiLevelType w:val="hybridMultilevel"/>
    <w:tmpl w:val="2898BA40"/>
    <w:lvl w:ilvl="0" w:tplc="BE5AFAB6">
      <w:start w:val="1"/>
      <w:numFmt w:val="bullet"/>
      <w:pStyle w:val="a1"/>
      <w:lvlText w:val="-"/>
      <w:lvlJc w:val="left"/>
      <w:pPr>
        <w:tabs>
          <w:tab w:val="num" w:pos="360"/>
        </w:tabs>
        <w:ind w:left="360" w:hanging="360"/>
      </w:pPr>
      <w:rPr>
        <w:rFonts w:hAnsi="Courier New" w:hint="default"/>
      </w:rPr>
    </w:lvl>
    <w:lvl w:ilvl="1" w:tplc="041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>
    <w:nsid w:val="428244DA"/>
    <w:multiLevelType w:val="multilevel"/>
    <w:tmpl w:val="A8566E10"/>
    <w:lvl w:ilvl="0">
      <w:start w:val="1"/>
      <w:numFmt w:val="decimal"/>
      <w:lvlText w:val="%1."/>
      <w:lvlJc w:val="left"/>
      <w:pPr>
        <w:tabs>
          <w:tab w:val="num" w:pos="1848"/>
        </w:tabs>
        <w:ind w:left="1848" w:hanging="432"/>
      </w:pPr>
      <w:rPr>
        <w:rFonts w:hint="default"/>
      </w:rPr>
    </w:lvl>
    <w:lvl w:ilvl="1">
      <w:start w:val="1"/>
      <w:numFmt w:val="decimal"/>
      <w:pStyle w:val="-"/>
      <w:lvlText w:val="%1.%2"/>
      <w:lvlJc w:val="left"/>
      <w:pPr>
        <w:tabs>
          <w:tab w:val="num" w:pos="1992"/>
        </w:tabs>
        <w:ind w:left="1992" w:hanging="576"/>
      </w:p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2280"/>
        </w:tabs>
        <w:ind w:left="2280" w:hanging="864"/>
      </w:pPr>
    </w:lvl>
    <w:lvl w:ilvl="4">
      <w:start w:val="1"/>
      <w:numFmt w:val="decimal"/>
      <w:pStyle w:val="51"/>
      <w:lvlText w:val="%1.%2.%3.%4.%5"/>
      <w:lvlJc w:val="left"/>
      <w:pPr>
        <w:tabs>
          <w:tab w:val="num" w:pos="2424"/>
        </w:tabs>
        <w:ind w:left="2424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2568"/>
        </w:tabs>
        <w:ind w:left="2568" w:hanging="1152"/>
      </w:pPr>
    </w:lvl>
    <w:lvl w:ilvl="6">
      <w:start w:val="1"/>
      <w:numFmt w:val="decimal"/>
      <w:lvlText w:val="%1.%2.%3.%4.%5.%6.%7"/>
      <w:lvlJc w:val="left"/>
      <w:pPr>
        <w:tabs>
          <w:tab w:val="num" w:pos="2712"/>
        </w:tabs>
        <w:ind w:left="2712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2856"/>
        </w:tabs>
        <w:ind w:left="2856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3000"/>
        </w:tabs>
        <w:ind w:left="3000" w:hanging="1584"/>
      </w:pPr>
    </w:lvl>
  </w:abstractNum>
  <w:abstractNum w:abstractNumId="8">
    <w:nsid w:val="524742DF"/>
    <w:multiLevelType w:val="hybridMultilevel"/>
    <w:tmpl w:val="4F42E6B8"/>
    <w:lvl w:ilvl="0" w:tplc="E318C1FA">
      <w:start w:val="1"/>
      <w:numFmt w:val="decimal"/>
      <w:pStyle w:val="a2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59B12E0D"/>
    <w:multiLevelType w:val="singleLevel"/>
    <w:tmpl w:val="20E08774"/>
    <w:lvl w:ilvl="0">
      <w:start w:val="1"/>
      <w:numFmt w:val="bullet"/>
      <w:pStyle w:val="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num w:numId="1">
    <w:abstractNumId w:val="9"/>
  </w:num>
  <w:num w:numId="2">
    <w:abstractNumId w:val="6"/>
  </w:num>
  <w:num w:numId="3">
    <w:abstractNumId w:val="7"/>
  </w:num>
  <w:num w:numId="4">
    <w:abstractNumId w:val="1"/>
  </w:num>
  <w:num w:numId="5">
    <w:abstractNumId w:val="0"/>
  </w:num>
  <w:num w:numId="6">
    <w:abstractNumId w:val="5"/>
  </w:num>
  <w:num w:numId="7">
    <w:abstractNumId w:val="8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4"/>
  </w:num>
  <w:num w:numId="10">
    <w:abstractNumId w:val="2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activeWritingStyle w:appName="MSWord" w:lang="ru-RU" w:vendorID="64" w:dllVersion="131078" w:nlCheck="1" w:checkStyle="0"/>
  <w:activeWritingStyle w:appName="MSWord" w:lang="en-US" w:vendorID="64" w:dllVersion="131078" w:nlCheck="1" w:checkStyle="1"/>
  <w:activeWritingStyle w:appName="MSWord" w:lang="ru-RU" w:vendorID="1" w:dllVersion="512" w:checkStyle="1"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9"/>
  <w:clickAndTypeStyle w:val="a4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192C"/>
    <w:rsid w:val="00000573"/>
    <w:rsid w:val="0000084A"/>
    <w:rsid w:val="000008CD"/>
    <w:rsid w:val="00001CD0"/>
    <w:rsid w:val="00002364"/>
    <w:rsid w:val="00002A01"/>
    <w:rsid w:val="00002A6F"/>
    <w:rsid w:val="00002FE6"/>
    <w:rsid w:val="000035FC"/>
    <w:rsid w:val="000037F6"/>
    <w:rsid w:val="00003AF5"/>
    <w:rsid w:val="00003CC1"/>
    <w:rsid w:val="000046C5"/>
    <w:rsid w:val="000048D2"/>
    <w:rsid w:val="00004EB4"/>
    <w:rsid w:val="00005186"/>
    <w:rsid w:val="0000522B"/>
    <w:rsid w:val="00005E0D"/>
    <w:rsid w:val="00005EF0"/>
    <w:rsid w:val="000065FE"/>
    <w:rsid w:val="00007AAE"/>
    <w:rsid w:val="0001078D"/>
    <w:rsid w:val="000117ED"/>
    <w:rsid w:val="00011B71"/>
    <w:rsid w:val="00011D0B"/>
    <w:rsid w:val="00011F7D"/>
    <w:rsid w:val="000130AC"/>
    <w:rsid w:val="00013A78"/>
    <w:rsid w:val="00013FED"/>
    <w:rsid w:val="00014008"/>
    <w:rsid w:val="0001495C"/>
    <w:rsid w:val="00015434"/>
    <w:rsid w:val="00015A0E"/>
    <w:rsid w:val="000162D3"/>
    <w:rsid w:val="00017FC6"/>
    <w:rsid w:val="00020C3C"/>
    <w:rsid w:val="00021834"/>
    <w:rsid w:val="00022136"/>
    <w:rsid w:val="000224EC"/>
    <w:rsid w:val="00022704"/>
    <w:rsid w:val="000236A4"/>
    <w:rsid w:val="00023BDB"/>
    <w:rsid w:val="0002487C"/>
    <w:rsid w:val="00024FC6"/>
    <w:rsid w:val="00025256"/>
    <w:rsid w:val="00025FF0"/>
    <w:rsid w:val="00026D83"/>
    <w:rsid w:val="0002796D"/>
    <w:rsid w:val="00027B72"/>
    <w:rsid w:val="00027BE0"/>
    <w:rsid w:val="00027D4E"/>
    <w:rsid w:val="00030136"/>
    <w:rsid w:val="000303EA"/>
    <w:rsid w:val="00030A52"/>
    <w:rsid w:val="00032255"/>
    <w:rsid w:val="000323A6"/>
    <w:rsid w:val="00032666"/>
    <w:rsid w:val="0003503B"/>
    <w:rsid w:val="00035D89"/>
    <w:rsid w:val="00035E6B"/>
    <w:rsid w:val="0003619C"/>
    <w:rsid w:val="000365A5"/>
    <w:rsid w:val="00037129"/>
    <w:rsid w:val="00041DE8"/>
    <w:rsid w:val="00041E0F"/>
    <w:rsid w:val="00042B05"/>
    <w:rsid w:val="000434BF"/>
    <w:rsid w:val="00043CB4"/>
    <w:rsid w:val="0004588F"/>
    <w:rsid w:val="000458A8"/>
    <w:rsid w:val="0004594B"/>
    <w:rsid w:val="00045C01"/>
    <w:rsid w:val="00045D7C"/>
    <w:rsid w:val="000463D9"/>
    <w:rsid w:val="0004782D"/>
    <w:rsid w:val="000504E9"/>
    <w:rsid w:val="000508C5"/>
    <w:rsid w:val="00050AF8"/>
    <w:rsid w:val="00051A23"/>
    <w:rsid w:val="00051F4E"/>
    <w:rsid w:val="00052B17"/>
    <w:rsid w:val="000531A7"/>
    <w:rsid w:val="00053A9E"/>
    <w:rsid w:val="00053B03"/>
    <w:rsid w:val="00053E12"/>
    <w:rsid w:val="000542CC"/>
    <w:rsid w:val="00054C53"/>
    <w:rsid w:val="00055149"/>
    <w:rsid w:val="000552C7"/>
    <w:rsid w:val="00055903"/>
    <w:rsid w:val="00055A47"/>
    <w:rsid w:val="00055F83"/>
    <w:rsid w:val="00056805"/>
    <w:rsid w:val="00057074"/>
    <w:rsid w:val="00060389"/>
    <w:rsid w:val="00060A47"/>
    <w:rsid w:val="00060C42"/>
    <w:rsid w:val="000614BA"/>
    <w:rsid w:val="0006175C"/>
    <w:rsid w:val="00061A0D"/>
    <w:rsid w:val="00061C4F"/>
    <w:rsid w:val="00061F12"/>
    <w:rsid w:val="00062125"/>
    <w:rsid w:val="0006239F"/>
    <w:rsid w:val="000625A6"/>
    <w:rsid w:val="000626B2"/>
    <w:rsid w:val="00062B71"/>
    <w:rsid w:val="00062FED"/>
    <w:rsid w:val="00064104"/>
    <w:rsid w:val="000644A3"/>
    <w:rsid w:val="000648B6"/>
    <w:rsid w:val="00064D3B"/>
    <w:rsid w:val="00065466"/>
    <w:rsid w:val="00065521"/>
    <w:rsid w:val="0006669B"/>
    <w:rsid w:val="0006683D"/>
    <w:rsid w:val="000674D3"/>
    <w:rsid w:val="00067A46"/>
    <w:rsid w:val="00070ACD"/>
    <w:rsid w:val="000719D7"/>
    <w:rsid w:val="00072097"/>
    <w:rsid w:val="00072F28"/>
    <w:rsid w:val="0007346D"/>
    <w:rsid w:val="000741A6"/>
    <w:rsid w:val="000744AF"/>
    <w:rsid w:val="00074766"/>
    <w:rsid w:val="00074964"/>
    <w:rsid w:val="000755F5"/>
    <w:rsid w:val="000767C2"/>
    <w:rsid w:val="000805C9"/>
    <w:rsid w:val="00080A95"/>
    <w:rsid w:val="00080D11"/>
    <w:rsid w:val="00080E17"/>
    <w:rsid w:val="00081065"/>
    <w:rsid w:val="000817D6"/>
    <w:rsid w:val="00082731"/>
    <w:rsid w:val="00082B45"/>
    <w:rsid w:val="00082DB2"/>
    <w:rsid w:val="0008386F"/>
    <w:rsid w:val="000838CE"/>
    <w:rsid w:val="00083AE3"/>
    <w:rsid w:val="0008420D"/>
    <w:rsid w:val="00084306"/>
    <w:rsid w:val="000844DB"/>
    <w:rsid w:val="000849E5"/>
    <w:rsid w:val="00084D18"/>
    <w:rsid w:val="000850B7"/>
    <w:rsid w:val="00086548"/>
    <w:rsid w:val="00086583"/>
    <w:rsid w:val="00086C78"/>
    <w:rsid w:val="00086FE9"/>
    <w:rsid w:val="000871FD"/>
    <w:rsid w:val="000872BE"/>
    <w:rsid w:val="000873EA"/>
    <w:rsid w:val="00090307"/>
    <w:rsid w:val="00090BD6"/>
    <w:rsid w:val="0009148A"/>
    <w:rsid w:val="0009175D"/>
    <w:rsid w:val="000918B7"/>
    <w:rsid w:val="0009192C"/>
    <w:rsid w:val="00092149"/>
    <w:rsid w:val="000922E9"/>
    <w:rsid w:val="00092C95"/>
    <w:rsid w:val="000931AE"/>
    <w:rsid w:val="000933B1"/>
    <w:rsid w:val="000936F7"/>
    <w:rsid w:val="00094457"/>
    <w:rsid w:val="000944DC"/>
    <w:rsid w:val="00094E76"/>
    <w:rsid w:val="00094ED8"/>
    <w:rsid w:val="00096431"/>
    <w:rsid w:val="00096B4B"/>
    <w:rsid w:val="000977B4"/>
    <w:rsid w:val="00097C38"/>
    <w:rsid w:val="000A02D2"/>
    <w:rsid w:val="000A032B"/>
    <w:rsid w:val="000A151B"/>
    <w:rsid w:val="000A1779"/>
    <w:rsid w:val="000A2AB2"/>
    <w:rsid w:val="000A2E38"/>
    <w:rsid w:val="000A2F48"/>
    <w:rsid w:val="000A345C"/>
    <w:rsid w:val="000A456F"/>
    <w:rsid w:val="000A5A5B"/>
    <w:rsid w:val="000A618C"/>
    <w:rsid w:val="000A6765"/>
    <w:rsid w:val="000A75EB"/>
    <w:rsid w:val="000B0935"/>
    <w:rsid w:val="000B0F03"/>
    <w:rsid w:val="000B12FA"/>
    <w:rsid w:val="000B132B"/>
    <w:rsid w:val="000B1AE3"/>
    <w:rsid w:val="000B1B01"/>
    <w:rsid w:val="000B232F"/>
    <w:rsid w:val="000B26D4"/>
    <w:rsid w:val="000B2FF7"/>
    <w:rsid w:val="000B3AAC"/>
    <w:rsid w:val="000B46DC"/>
    <w:rsid w:val="000B482F"/>
    <w:rsid w:val="000B524C"/>
    <w:rsid w:val="000B58BE"/>
    <w:rsid w:val="000B5E39"/>
    <w:rsid w:val="000B656F"/>
    <w:rsid w:val="000B65AF"/>
    <w:rsid w:val="000B65D5"/>
    <w:rsid w:val="000B6FBC"/>
    <w:rsid w:val="000B7204"/>
    <w:rsid w:val="000B7235"/>
    <w:rsid w:val="000B77D9"/>
    <w:rsid w:val="000B782F"/>
    <w:rsid w:val="000B7C84"/>
    <w:rsid w:val="000C0242"/>
    <w:rsid w:val="000C035B"/>
    <w:rsid w:val="000C14BF"/>
    <w:rsid w:val="000C2E12"/>
    <w:rsid w:val="000C3145"/>
    <w:rsid w:val="000C32E1"/>
    <w:rsid w:val="000C45CE"/>
    <w:rsid w:val="000C4E33"/>
    <w:rsid w:val="000C7B89"/>
    <w:rsid w:val="000C7FEF"/>
    <w:rsid w:val="000D00FE"/>
    <w:rsid w:val="000D10C8"/>
    <w:rsid w:val="000D15BF"/>
    <w:rsid w:val="000D1DC5"/>
    <w:rsid w:val="000D2332"/>
    <w:rsid w:val="000D2444"/>
    <w:rsid w:val="000D2832"/>
    <w:rsid w:val="000D33A9"/>
    <w:rsid w:val="000D34E0"/>
    <w:rsid w:val="000D3D2C"/>
    <w:rsid w:val="000D4601"/>
    <w:rsid w:val="000D4CA9"/>
    <w:rsid w:val="000D4EF9"/>
    <w:rsid w:val="000D51FD"/>
    <w:rsid w:val="000D597A"/>
    <w:rsid w:val="000D6AB6"/>
    <w:rsid w:val="000D6DDA"/>
    <w:rsid w:val="000D74B5"/>
    <w:rsid w:val="000D7530"/>
    <w:rsid w:val="000D7CA9"/>
    <w:rsid w:val="000E014B"/>
    <w:rsid w:val="000E01CF"/>
    <w:rsid w:val="000E04AF"/>
    <w:rsid w:val="000E07E8"/>
    <w:rsid w:val="000E0A27"/>
    <w:rsid w:val="000E1205"/>
    <w:rsid w:val="000E12AB"/>
    <w:rsid w:val="000E1F60"/>
    <w:rsid w:val="000E1FE1"/>
    <w:rsid w:val="000E20D2"/>
    <w:rsid w:val="000E2314"/>
    <w:rsid w:val="000E2938"/>
    <w:rsid w:val="000E2946"/>
    <w:rsid w:val="000E29ED"/>
    <w:rsid w:val="000E2D27"/>
    <w:rsid w:val="000E4443"/>
    <w:rsid w:val="000E46AC"/>
    <w:rsid w:val="000E519C"/>
    <w:rsid w:val="000E52D3"/>
    <w:rsid w:val="000E53C3"/>
    <w:rsid w:val="000E5E68"/>
    <w:rsid w:val="000E6A84"/>
    <w:rsid w:val="000E6AE3"/>
    <w:rsid w:val="000F0AAC"/>
    <w:rsid w:val="000F0CBE"/>
    <w:rsid w:val="000F1636"/>
    <w:rsid w:val="000F1C52"/>
    <w:rsid w:val="000F1CC6"/>
    <w:rsid w:val="000F26D2"/>
    <w:rsid w:val="000F27D4"/>
    <w:rsid w:val="000F2E26"/>
    <w:rsid w:val="000F401B"/>
    <w:rsid w:val="000F52AE"/>
    <w:rsid w:val="000F5887"/>
    <w:rsid w:val="000F5B84"/>
    <w:rsid w:val="000F6FD8"/>
    <w:rsid w:val="000F7177"/>
    <w:rsid w:val="000F71F0"/>
    <w:rsid w:val="000F746C"/>
    <w:rsid w:val="000F7515"/>
    <w:rsid w:val="000F7EDB"/>
    <w:rsid w:val="00100BA0"/>
    <w:rsid w:val="00101E14"/>
    <w:rsid w:val="001022AA"/>
    <w:rsid w:val="00102BD2"/>
    <w:rsid w:val="00104984"/>
    <w:rsid w:val="00104D64"/>
    <w:rsid w:val="00104F89"/>
    <w:rsid w:val="00105CF9"/>
    <w:rsid w:val="00105D79"/>
    <w:rsid w:val="00106D61"/>
    <w:rsid w:val="00107748"/>
    <w:rsid w:val="001078CB"/>
    <w:rsid w:val="00110D64"/>
    <w:rsid w:val="00111070"/>
    <w:rsid w:val="00111211"/>
    <w:rsid w:val="00111828"/>
    <w:rsid w:val="001125AE"/>
    <w:rsid w:val="00112782"/>
    <w:rsid w:val="001131D6"/>
    <w:rsid w:val="001133A9"/>
    <w:rsid w:val="001146E8"/>
    <w:rsid w:val="00114BD5"/>
    <w:rsid w:val="00115534"/>
    <w:rsid w:val="00116BD6"/>
    <w:rsid w:val="00117223"/>
    <w:rsid w:val="0012258D"/>
    <w:rsid w:val="00122833"/>
    <w:rsid w:val="00122C6D"/>
    <w:rsid w:val="00123434"/>
    <w:rsid w:val="001238B7"/>
    <w:rsid w:val="00124747"/>
    <w:rsid w:val="00124A59"/>
    <w:rsid w:val="0012518C"/>
    <w:rsid w:val="00126C18"/>
    <w:rsid w:val="00127204"/>
    <w:rsid w:val="00127561"/>
    <w:rsid w:val="00127F6C"/>
    <w:rsid w:val="001308B9"/>
    <w:rsid w:val="001308BD"/>
    <w:rsid w:val="00130C03"/>
    <w:rsid w:val="00131835"/>
    <w:rsid w:val="0013262F"/>
    <w:rsid w:val="00132BAD"/>
    <w:rsid w:val="00132D14"/>
    <w:rsid w:val="00133640"/>
    <w:rsid w:val="001337B5"/>
    <w:rsid w:val="0013385D"/>
    <w:rsid w:val="001343F3"/>
    <w:rsid w:val="00134E18"/>
    <w:rsid w:val="00134EC4"/>
    <w:rsid w:val="001355B3"/>
    <w:rsid w:val="00135C5A"/>
    <w:rsid w:val="001363BD"/>
    <w:rsid w:val="00136F9A"/>
    <w:rsid w:val="0013767A"/>
    <w:rsid w:val="001378FB"/>
    <w:rsid w:val="00137931"/>
    <w:rsid w:val="001379EE"/>
    <w:rsid w:val="00137E09"/>
    <w:rsid w:val="001404EC"/>
    <w:rsid w:val="00140D46"/>
    <w:rsid w:val="0014147F"/>
    <w:rsid w:val="00141C55"/>
    <w:rsid w:val="0014262A"/>
    <w:rsid w:val="00142BDC"/>
    <w:rsid w:val="00142FDD"/>
    <w:rsid w:val="00143285"/>
    <w:rsid w:val="00143F72"/>
    <w:rsid w:val="00144111"/>
    <w:rsid w:val="00144646"/>
    <w:rsid w:val="00144735"/>
    <w:rsid w:val="00144F00"/>
    <w:rsid w:val="00145508"/>
    <w:rsid w:val="00145DD7"/>
    <w:rsid w:val="00146054"/>
    <w:rsid w:val="0014664B"/>
    <w:rsid w:val="00146EE7"/>
    <w:rsid w:val="00147979"/>
    <w:rsid w:val="001505E1"/>
    <w:rsid w:val="00151262"/>
    <w:rsid w:val="00151C32"/>
    <w:rsid w:val="00153EA9"/>
    <w:rsid w:val="00154351"/>
    <w:rsid w:val="00154B8A"/>
    <w:rsid w:val="00155CF1"/>
    <w:rsid w:val="00155F00"/>
    <w:rsid w:val="00155FCE"/>
    <w:rsid w:val="00156152"/>
    <w:rsid w:val="00156232"/>
    <w:rsid w:val="0015695A"/>
    <w:rsid w:val="00156D08"/>
    <w:rsid w:val="00156F34"/>
    <w:rsid w:val="00157633"/>
    <w:rsid w:val="001579F9"/>
    <w:rsid w:val="00157EEA"/>
    <w:rsid w:val="0016124A"/>
    <w:rsid w:val="00161DDD"/>
    <w:rsid w:val="00162F4A"/>
    <w:rsid w:val="00163557"/>
    <w:rsid w:val="00164653"/>
    <w:rsid w:val="00164F88"/>
    <w:rsid w:val="00165C6D"/>
    <w:rsid w:val="00165FCF"/>
    <w:rsid w:val="00166284"/>
    <w:rsid w:val="001667BD"/>
    <w:rsid w:val="00167491"/>
    <w:rsid w:val="001678A9"/>
    <w:rsid w:val="00170E53"/>
    <w:rsid w:val="00171587"/>
    <w:rsid w:val="001716E8"/>
    <w:rsid w:val="001733E1"/>
    <w:rsid w:val="00173468"/>
    <w:rsid w:val="0017347F"/>
    <w:rsid w:val="00173502"/>
    <w:rsid w:val="001736F0"/>
    <w:rsid w:val="00174BB3"/>
    <w:rsid w:val="00175E03"/>
    <w:rsid w:val="00175E6A"/>
    <w:rsid w:val="001764D3"/>
    <w:rsid w:val="00176590"/>
    <w:rsid w:val="00177202"/>
    <w:rsid w:val="00177403"/>
    <w:rsid w:val="00177A64"/>
    <w:rsid w:val="001806C4"/>
    <w:rsid w:val="00180713"/>
    <w:rsid w:val="00180746"/>
    <w:rsid w:val="001813C8"/>
    <w:rsid w:val="00182297"/>
    <w:rsid w:val="001824D1"/>
    <w:rsid w:val="00182C2E"/>
    <w:rsid w:val="0018353B"/>
    <w:rsid w:val="00183F13"/>
    <w:rsid w:val="00183F38"/>
    <w:rsid w:val="00183F7D"/>
    <w:rsid w:val="001855E3"/>
    <w:rsid w:val="001859B9"/>
    <w:rsid w:val="00185AAC"/>
    <w:rsid w:val="00185F9E"/>
    <w:rsid w:val="001866C0"/>
    <w:rsid w:val="001866EB"/>
    <w:rsid w:val="00186983"/>
    <w:rsid w:val="00186B10"/>
    <w:rsid w:val="00186B15"/>
    <w:rsid w:val="0018747A"/>
    <w:rsid w:val="0018772A"/>
    <w:rsid w:val="00187B4A"/>
    <w:rsid w:val="00190749"/>
    <w:rsid w:val="00190A38"/>
    <w:rsid w:val="00190B1D"/>
    <w:rsid w:val="00190FBE"/>
    <w:rsid w:val="00191040"/>
    <w:rsid w:val="0019112A"/>
    <w:rsid w:val="00191540"/>
    <w:rsid w:val="00191D83"/>
    <w:rsid w:val="00191EF1"/>
    <w:rsid w:val="001923C7"/>
    <w:rsid w:val="001929E0"/>
    <w:rsid w:val="00192A0D"/>
    <w:rsid w:val="00193482"/>
    <w:rsid w:val="00194CBF"/>
    <w:rsid w:val="00194E08"/>
    <w:rsid w:val="001956C6"/>
    <w:rsid w:val="0019599E"/>
    <w:rsid w:val="00195B6B"/>
    <w:rsid w:val="00195C28"/>
    <w:rsid w:val="00196450"/>
    <w:rsid w:val="00196F04"/>
    <w:rsid w:val="001979E5"/>
    <w:rsid w:val="001A0842"/>
    <w:rsid w:val="001A0C2B"/>
    <w:rsid w:val="001A1D3F"/>
    <w:rsid w:val="001A207D"/>
    <w:rsid w:val="001A27DE"/>
    <w:rsid w:val="001A374D"/>
    <w:rsid w:val="001A3935"/>
    <w:rsid w:val="001A3B60"/>
    <w:rsid w:val="001A3E85"/>
    <w:rsid w:val="001A4096"/>
    <w:rsid w:val="001A436E"/>
    <w:rsid w:val="001A45A8"/>
    <w:rsid w:val="001A4987"/>
    <w:rsid w:val="001A4F0F"/>
    <w:rsid w:val="001A526D"/>
    <w:rsid w:val="001A5891"/>
    <w:rsid w:val="001A63C1"/>
    <w:rsid w:val="001A6991"/>
    <w:rsid w:val="001A746E"/>
    <w:rsid w:val="001A7F21"/>
    <w:rsid w:val="001B02DF"/>
    <w:rsid w:val="001B0A72"/>
    <w:rsid w:val="001B0B83"/>
    <w:rsid w:val="001B1484"/>
    <w:rsid w:val="001B14A6"/>
    <w:rsid w:val="001B1FC0"/>
    <w:rsid w:val="001B1FD4"/>
    <w:rsid w:val="001B26C2"/>
    <w:rsid w:val="001B29AA"/>
    <w:rsid w:val="001B3409"/>
    <w:rsid w:val="001B3BCB"/>
    <w:rsid w:val="001B4181"/>
    <w:rsid w:val="001B48F0"/>
    <w:rsid w:val="001B4D71"/>
    <w:rsid w:val="001B4DDD"/>
    <w:rsid w:val="001B514C"/>
    <w:rsid w:val="001B546F"/>
    <w:rsid w:val="001B5F6E"/>
    <w:rsid w:val="001B6163"/>
    <w:rsid w:val="001B6FD5"/>
    <w:rsid w:val="001C00F3"/>
    <w:rsid w:val="001C016B"/>
    <w:rsid w:val="001C06D9"/>
    <w:rsid w:val="001C06E1"/>
    <w:rsid w:val="001C0777"/>
    <w:rsid w:val="001C16B6"/>
    <w:rsid w:val="001C1C26"/>
    <w:rsid w:val="001C1F1D"/>
    <w:rsid w:val="001C421A"/>
    <w:rsid w:val="001C4BA5"/>
    <w:rsid w:val="001C5459"/>
    <w:rsid w:val="001C76D8"/>
    <w:rsid w:val="001C7E2B"/>
    <w:rsid w:val="001C7E6E"/>
    <w:rsid w:val="001D19EF"/>
    <w:rsid w:val="001D2131"/>
    <w:rsid w:val="001D2367"/>
    <w:rsid w:val="001D2E12"/>
    <w:rsid w:val="001D36EB"/>
    <w:rsid w:val="001D4094"/>
    <w:rsid w:val="001D4249"/>
    <w:rsid w:val="001D44CF"/>
    <w:rsid w:val="001D5E6F"/>
    <w:rsid w:val="001D6638"/>
    <w:rsid w:val="001D6B79"/>
    <w:rsid w:val="001D6CDA"/>
    <w:rsid w:val="001D78EC"/>
    <w:rsid w:val="001D7E2C"/>
    <w:rsid w:val="001D7FCC"/>
    <w:rsid w:val="001E03A6"/>
    <w:rsid w:val="001E0ABA"/>
    <w:rsid w:val="001E0ED4"/>
    <w:rsid w:val="001E1584"/>
    <w:rsid w:val="001E1927"/>
    <w:rsid w:val="001E1D03"/>
    <w:rsid w:val="001E2262"/>
    <w:rsid w:val="001E233C"/>
    <w:rsid w:val="001E3DB8"/>
    <w:rsid w:val="001E4937"/>
    <w:rsid w:val="001E77C2"/>
    <w:rsid w:val="001E7EFB"/>
    <w:rsid w:val="001F0003"/>
    <w:rsid w:val="001F09E3"/>
    <w:rsid w:val="001F1AA8"/>
    <w:rsid w:val="001F1F6F"/>
    <w:rsid w:val="001F2174"/>
    <w:rsid w:val="001F24F6"/>
    <w:rsid w:val="001F2DB8"/>
    <w:rsid w:val="001F421B"/>
    <w:rsid w:val="001F4D12"/>
    <w:rsid w:val="001F560D"/>
    <w:rsid w:val="001F61E3"/>
    <w:rsid w:val="001F6932"/>
    <w:rsid w:val="001F727C"/>
    <w:rsid w:val="001F7657"/>
    <w:rsid w:val="001F77E0"/>
    <w:rsid w:val="00200490"/>
    <w:rsid w:val="00200841"/>
    <w:rsid w:val="00200B71"/>
    <w:rsid w:val="002014F4"/>
    <w:rsid w:val="00201D0F"/>
    <w:rsid w:val="00201E4F"/>
    <w:rsid w:val="00202AA8"/>
    <w:rsid w:val="00202C0C"/>
    <w:rsid w:val="002031A9"/>
    <w:rsid w:val="002042BC"/>
    <w:rsid w:val="0020471F"/>
    <w:rsid w:val="00204B1B"/>
    <w:rsid w:val="00204BA0"/>
    <w:rsid w:val="00205AD7"/>
    <w:rsid w:val="00205ADC"/>
    <w:rsid w:val="00205D84"/>
    <w:rsid w:val="00206827"/>
    <w:rsid w:val="0020683D"/>
    <w:rsid w:val="00206ED1"/>
    <w:rsid w:val="00207028"/>
    <w:rsid w:val="002105F1"/>
    <w:rsid w:val="00210E92"/>
    <w:rsid w:val="00210FDD"/>
    <w:rsid w:val="0021187D"/>
    <w:rsid w:val="00211CE1"/>
    <w:rsid w:val="0021222C"/>
    <w:rsid w:val="00212A37"/>
    <w:rsid w:val="002133E5"/>
    <w:rsid w:val="00213E11"/>
    <w:rsid w:val="00214545"/>
    <w:rsid w:val="00214D2B"/>
    <w:rsid w:val="00214E59"/>
    <w:rsid w:val="002152FE"/>
    <w:rsid w:val="0021589F"/>
    <w:rsid w:val="00215A14"/>
    <w:rsid w:val="00216320"/>
    <w:rsid w:val="00216762"/>
    <w:rsid w:val="00216940"/>
    <w:rsid w:val="00216DA0"/>
    <w:rsid w:val="00216DB9"/>
    <w:rsid w:val="00217FFE"/>
    <w:rsid w:val="00220DF3"/>
    <w:rsid w:val="002212D7"/>
    <w:rsid w:val="00221580"/>
    <w:rsid w:val="00221A12"/>
    <w:rsid w:val="00221A35"/>
    <w:rsid w:val="00222265"/>
    <w:rsid w:val="002222A9"/>
    <w:rsid w:val="00222B46"/>
    <w:rsid w:val="00223CBC"/>
    <w:rsid w:val="00223D9B"/>
    <w:rsid w:val="00223DD4"/>
    <w:rsid w:val="00223ED9"/>
    <w:rsid w:val="002241C8"/>
    <w:rsid w:val="0022432E"/>
    <w:rsid w:val="00224426"/>
    <w:rsid w:val="00224654"/>
    <w:rsid w:val="00224A92"/>
    <w:rsid w:val="00225AAC"/>
    <w:rsid w:val="002261AA"/>
    <w:rsid w:val="00226D5C"/>
    <w:rsid w:val="00227DB5"/>
    <w:rsid w:val="00227E17"/>
    <w:rsid w:val="00230AB0"/>
    <w:rsid w:val="00230ABD"/>
    <w:rsid w:val="00230DE5"/>
    <w:rsid w:val="00231195"/>
    <w:rsid w:val="00231378"/>
    <w:rsid w:val="00231DBD"/>
    <w:rsid w:val="00231E3E"/>
    <w:rsid w:val="00232314"/>
    <w:rsid w:val="002323CE"/>
    <w:rsid w:val="002324D4"/>
    <w:rsid w:val="00232CA2"/>
    <w:rsid w:val="00232CBC"/>
    <w:rsid w:val="00232EA4"/>
    <w:rsid w:val="0023326B"/>
    <w:rsid w:val="0023341A"/>
    <w:rsid w:val="00233B0D"/>
    <w:rsid w:val="00233C21"/>
    <w:rsid w:val="0023416F"/>
    <w:rsid w:val="00234319"/>
    <w:rsid w:val="0023487D"/>
    <w:rsid w:val="00235423"/>
    <w:rsid w:val="002356E5"/>
    <w:rsid w:val="00236436"/>
    <w:rsid w:val="00237D64"/>
    <w:rsid w:val="00237E16"/>
    <w:rsid w:val="00237F34"/>
    <w:rsid w:val="002402CE"/>
    <w:rsid w:val="00240751"/>
    <w:rsid w:val="00240AB3"/>
    <w:rsid w:val="00242E59"/>
    <w:rsid w:val="00244999"/>
    <w:rsid w:val="00244D7B"/>
    <w:rsid w:val="00244EE0"/>
    <w:rsid w:val="002453A2"/>
    <w:rsid w:val="0024558B"/>
    <w:rsid w:val="0024629B"/>
    <w:rsid w:val="0024655D"/>
    <w:rsid w:val="00246792"/>
    <w:rsid w:val="00247214"/>
    <w:rsid w:val="00247A0B"/>
    <w:rsid w:val="00247E9A"/>
    <w:rsid w:val="00250461"/>
    <w:rsid w:val="00250767"/>
    <w:rsid w:val="002512A8"/>
    <w:rsid w:val="002520A5"/>
    <w:rsid w:val="0025283E"/>
    <w:rsid w:val="00252F15"/>
    <w:rsid w:val="00252FC4"/>
    <w:rsid w:val="00253100"/>
    <w:rsid w:val="002533A9"/>
    <w:rsid w:val="002534C0"/>
    <w:rsid w:val="002540D9"/>
    <w:rsid w:val="00254346"/>
    <w:rsid w:val="00254845"/>
    <w:rsid w:val="00255AA0"/>
    <w:rsid w:val="00255E90"/>
    <w:rsid w:val="00256240"/>
    <w:rsid w:val="002567AD"/>
    <w:rsid w:val="00256991"/>
    <w:rsid w:val="00257AEF"/>
    <w:rsid w:val="00260592"/>
    <w:rsid w:val="00260F31"/>
    <w:rsid w:val="00261504"/>
    <w:rsid w:val="002615B4"/>
    <w:rsid w:val="00261D2C"/>
    <w:rsid w:val="0026238E"/>
    <w:rsid w:val="00262429"/>
    <w:rsid w:val="00262DA7"/>
    <w:rsid w:val="00262E7C"/>
    <w:rsid w:val="00263FA4"/>
    <w:rsid w:val="00264253"/>
    <w:rsid w:val="00264957"/>
    <w:rsid w:val="00264D6B"/>
    <w:rsid w:val="00265351"/>
    <w:rsid w:val="00265B20"/>
    <w:rsid w:val="00265B9B"/>
    <w:rsid w:val="0026609B"/>
    <w:rsid w:val="002660A9"/>
    <w:rsid w:val="0026610B"/>
    <w:rsid w:val="00267C9C"/>
    <w:rsid w:val="0027048F"/>
    <w:rsid w:val="00270729"/>
    <w:rsid w:val="00270791"/>
    <w:rsid w:val="002709C5"/>
    <w:rsid w:val="00270E38"/>
    <w:rsid w:val="00271431"/>
    <w:rsid w:val="0027157C"/>
    <w:rsid w:val="00271D84"/>
    <w:rsid w:val="00272215"/>
    <w:rsid w:val="002727B3"/>
    <w:rsid w:val="00272C5D"/>
    <w:rsid w:val="00273065"/>
    <w:rsid w:val="002733C9"/>
    <w:rsid w:val="00273E59"/>
    <w:rsid w:val="00273F7C"/>
    <w:rsid w:val="002758E0"/>
    <w:rsid w:val="00275BCC"/>
    <w:rsid w:val="00276241"/>
    <w:rsid w:val="00276995"/>
    <w:rsid w:val="00277018"/>
    <w:rsid w:val="002804F1"/>
    <w:rsid w:val="002805DC"/>
    <w:rsid w:val="00283227"/>
    <w:rsid w:val="002839D5"/>
    <w:rsid w:val="0028422B"/>
    <w:rsid w:val="00284950"/>
    <w:rsid w:val="00285D12"/>
    <w:rsid w:val="00285E44"/>
    <w:rsid w:val="00286A4C"/>
    <w:rsid w:val="00290492"/>
    <w:rsid w:val="002913DB"/>
    <w:rsid w:val="00291481"/>
    <w:rsid w:val="002917E2"/>
    <w:rsid w:val="0029225A"/>
    <w:rsid w:val="002929BB"/>
    <w:rsid w:val="002932C1"/>
    <w:rsid w:val="00293654"/>
    <w:rsid w:val="00293716"/>
    <w:rsid w:val="0029378D"/>
    <w:rsid w:val="002943D3"/>
    <w:rsid w:val="002945C1"/>
    <w:rsid w:val="00294978"/>
    <w:rsid w:val="00294D19"/>
    <w:rsid w:val="00294E5D"/>
    <w:rsid w:val="00295904"/>
    <w:rsid w:val="0029605E"/>
    <w:rsid w:val="00297004"/>
    <w:rsid w:val="0029740E"/>
    <w:rsid w:val="00297507"/>
    <w:rsid w:val="002978F8"/>
    <w:rsid w:val="0029798C"/>
    <w:rsid w:val="002979F5"/>
    <w:rsid w:val="00297CB4"/>
    <w:rsid w:val="00297E7F"/>
    <w:rsid w:val="00297EDB"/>
    <w:rsid w:val="002A0C16"/>
    <w:rsid w:val="002A0EDD"/>
    <w:rsid w:val="002A23FB"/>
    <w:rsid w:val="002A24CF"/>
    <w:rsid w:val="002A26FF"/>
    <w:rsid w:val="002A2913"/>
    <w:rsid w:val="002A295E"/>
    <w:rsid w:val="002A2D4C"/>
    <w:rsid w:val="002A2E15"/>
    <w:rsid w:val="002A2E6C"/>
    <w:rsid w:val="002A3776"/>
    <w:rsid w:val="002A4234"/>
    <w:rsid w:val="002A47B4"/>
    <w:rsid w:val="002A4E58"/>
    <w:rsid w:val="002A5705"/>
    <w:rsid w:val="002A65F9"/>
    <w:rsid w:val="002A6679"/>
    <w:rsid w:val="002A6926"/>
    <w:rsid w:val="002A6DEE"/>
    <w:rsid w:val="002A7120"/>
    <w:rsid w:val="002A72F3"/>
    <w:rsid w:val="002B029F"/>
    <w:rsid w:val="002B03D3"/>
    <w:rsid w:val="002B0F19"/>
    <w:rsid w:val="002B1115"/>
    <w:rsid w:val="002B12F8"/>
    <w:rsid w:val="002B1631"/>
    <w:rsid w:val="002B2B1F"/>
    <w:rsid w:val="002B2FFA"/>
    <w:rsid w:val="002B356E"/>
    <w:rsid w:val="002B3657"/>
    <w:rsid w:val="002B3903"/>
    <w:rsid w:val="002B3C8B"/>
    <w:rsid w:val="002B4998"/>
    <w:rsid w:val="002B4C26"/>
    <w:rsid w:val="002B4D7D"/>
    <w:rsid w:val="002B5435"/>
    <w:rsid w:val="002B55C9"/>
    <w:rsid w:val="002B59F2"/>
    <w:rsid w:val="002B60B3"/>
    <w:rsid w:val="002B63E8"/>
    <w:rsid w:val="002B6661"/>
    <w:rsid w:val="002B690C"/>
    <w:rsid w:val="002B6B8D"/>
    <w:rsid w:val="002B6BD4"/>
    <w:rsid w:val="002B6C33"/>
    <w:rsid w:val="002B6EF8"/>
    <w:rsid w:val="002B705A"/>
    <w:rsid w:val="002B7198"/>
    <w:rsid w:val="002B73C5"/>
    <w:rsid w:val="002B7938"/>
    <w:rsid w:val="002B7AD4"/>
    <w:rsid w:val="002B7F4C"/>
    <w:rsid w:val="002C00ED"/>
    <w:rsid w:val="002C0763"/>
    <w:rsid w:val="002C0850"/>
    <w:rsid w:val="002C0889"/>
    <w:rsid w:val="002C0B83"/>
    <w:rsid w:val="002C2451"/>
    <w:rsid w:val="002C26F8"/>
    <w:rsid w:val="002C2ADC"/>
    <w:rsid w:val="002C2C4E"/>
    <w:rsid w:val="002C40AB"/>
    <w:rsid w:val="002C418E"/>
    <w:rsid w:val="002C42EC"/>
    <w:rsid w:val="002C448D"/>
    <w:rsid w:val="002C4C39"/>
    <w:rsid w:val="002C4CD1"/>
    <w:rsid w:val="002C5321"/>
    <w:rsid w:val="002C5947"/>
    <w:rsid w:val="002C5EC2"/>
    <w:rsid w:val="002C60BD"/>
    <w:rsid w:val="002C626B"/>
    <w:rsid w:val="002C68DD"/>
    <w:rsid w:val="002D0154"/>
    <w:rsid w:val="002D0B1F"/>
    <w:rsid w:val="002D0C81"/>
    <w:rsid w:val="002D170B"/>
    <w:rsid w:val="002D1764"/>
    <w:rsid w:val="002D1E57"/>
    <w:rsid w:val="002D2908"/>
    <w:rsid w:val="002D4587"/>
    <w:rsid w:val="002D47B7"/>
    <w:rsid w:val="002D496C"/>
    <w:rsid w:val="002D53DD"/>
    <w:rsid w:val="002D553D"/>
    <w:rsid w:val="002D5BB1"/>
    <w:rsid w:val="002D5ED3"/>
    <w:rsid w:val="002D6884"/>
    <w:rsid w:val="002D7A71"/>
    <w:rsid w:val="002D7BD9"/>
    <w:rsid w:val="002E01ED"/>
    <w:rsid w:val="002E0214"/>
    <w:rsid w:val="002E04F7"/>
    <w:rsid w:val="002E050A"/>
    <w:rsid w:val="002E0751"/>
    <w:rsid w:val="002E0982"/>
    <w:rsid w:val="002E178E"/>
    <w:rsid w:val="002E21EB"/>
    <w:rsid w:val="002E22CD"/>
    <w:rsid w:val="002E27EA"/>
    <w:rsid w:val="002E2A18"/>
    <w:rsid w:val="002E2A22"/>
    <w:rsid w:val="002E2C70"/>
    <w:rsid w:val="002E3A75"/>
    <w:rsid w:val="002E43B9"/>
    <w:rsid w:val="002E4799"/>
    <w:rsid w:val="002E49F7"/>
    <w:rsid w:val="002E556C"/>
    <w:rsid w:val="002E55CE"/>
    <w:rsid w:val="002E61FE"/>
    <w:rsid w:val="002E6F92"/>
    <w:rsid w:val="002F005D"/>
    <w:rsid w:val="002F04AF"/>
    <w:rsid w:val="002F0587"/>
    <w:rsid w:val="002F0F40"/>
    <w:rsid w:val="002F2390"/>
    <w:rsid w:val="002F2F78"/>
    <w:rsid w:val="002F427F"/>
    <w:rsid w:val="002F4B1F"/>
    <w:rsid w:val="002F4C83"/>
    <w:rsid w:val="002F5807"/>
    <w:rsid w:val="002F5958"/>
    <w:rsid w:val="002F62BF"/>
    <w:rsid w:val="002F63B0"/>
    <w:rsid w:val="002F6AC0"/>
    <w:rsid w:val="002F6F77"/>
    <w:rsid w:val="0030030F"/>
    <w:rsid w:val="00301722"/>
    <w:rsid w:val="00301806"/>
    <w:rsid w:val="00301898"/>
    <w:rsid w:val="00301F63"/>
    <w:rsid w:val="00302F8B"/>
    <w:rsid w:val="00303952"/>
    <w:rsid w:val="00304CFA"/>
    <w:rsid w:val="00306040"/>
    <w:rsid w:val="00306C55"/>
    <w:rsid w:val="00306C5A"/>
    <w:rsid w:val="003104EB"/>
    <w:rsid w:val="0031061A"/>
    <w:rsid w:val="00311870"/>
    <w:rsid w:val="003124FB"/>
    <w:rsid w:val="0031254C"/>
    <w:rsid w:val="00312C60"/>
    <w:rsid w:val="003131DC"/>
    <w:rsid w:val="00313642"/>
    <w:rsid w:val="0031412F"/>
    <w:rsid w:val="00314351"/>
    <w:rsid w:val="0031482C"/>
    <w:rsid w:val="0031491B"/>
    <w:rsid w:val="00314EF8"/>
    <w:rsid w:val="00314F2E"/>
    <w:rsid w:val="00315796"/>
    <w:rsid w:val="00317999"/>
    <w:rsid w:val="00317EA1"/>
    <w:rsid w:val="003204C3"/>
    <w:rsid w:val="00320A9A"/>
    <w:rsid w:val="00320C54"/>
    <w:rsid w:val="003212A9"/>
    <w:rsid w:val="003213A0"/>
    <w:rsid w:val="00321C78"/>
    <w:rsid w:val="00323469"/>
    <w:rsid w:val="00324710"/>
    <w:rsid w:val="00325148"/>
    <w:rsid w:val="0032587F"/>
    <w:rsid w:val="00325949"/>
    <w:rsid w:val="00326B60"/>
    <w:rsid w:val="00326FC2"/>
    <w:rsid w:val="00327368"/>
    <w:rsid w:val="00327441"/>
    <w:rsid w:val="00327571"/>
    <w:rsid w:val="00327666"/>
    <w:rsid w:val="003276D4"/>
    <w:rsid w:val="003279F6"/>
    <w:rsid w:val="00327CE1"/>
    <w:rsid w:val="00331B9D"/>
    <w:rsid w:val="003326B2"/>
    <w:rsid w:val="00333969"/>
    <w:rsid w:val="00334C42"/>
    <w:rsid w:val="00334EFB"/>
    <w:rsid w:val="003366F0"/>
    <w:rsid w:val="00336E59"/>
    <w:rsid w:val="00337481"/>
    <w:rsid w:val="00337E29"/>
    <w:rsid w:val="003400DA"/>
    <w:rsid w:val="00340D0E"/>
    <w:rsid w:val="00340E5A"/>
    <w:rsid w:val="00341A01"/>
    <w:rsid w:val="00341AC0"/>
    <w:rsid w:val="003421A0"/>
    <w:rsid w:val="0034247B"/>
    <w:rsid w:val="0034279B"/>
    <w:rsid w:val="003430D9"/>
    <w:rsid w:val="00343606"/>
    <w:rsid w:val="003438D8"/>
    <w:rsid w:val="00343EF8"/>
    <w:rsid w:val="003440F2"/>
    <w:rsid w:val="0034428F"/>
    <w:rsid w:val="0034430C"/>
    <w:rsid w:val="0034503C"/>
    <w:rsid w:val="00345CBC"/>
    <w:rsid w:val="003461FD"/>
    <w:rsid w:val="0034635B"/>
    <w:rsid w:val="00346679"/>
    <w:rsid w:val="0034709C"/>
    <w:rsid w:val="003471C3"/>
    <w:rsid w:val="003472B6"/>
    <w:rsid w:val="0034765A"/>
    <w:rsid w:val="003476CD"/>
    <w:rsid w:val="0034786D"/>
    <w:rsid w:val="00347A38"/>
    <w:rsid w:val="00350221"/>
    <w:rsid w:val="0035069D"/>
    <w:rsid w:val="0035089B"/>
    <w:rsid w:val="00350C1D"/>
    <w:rsid w:val="0035141D"/>
    <w:rsid w:val="00351458"/>
    <w:rsid w:val="00351754"/>
    <w:rsid w:val="003518C2"/>
    <w:rsid w:val="003521AE"/>
    <w:rsid w:val="00352306"/>
    <w:rsid w:val="00352325"/>
    <w:rsid w:val="00352780"/>
    <w:rsid w:val="00352876"/>
    <w:rsid w:val="0035296F"/>
    <w:rsid w:val="00352E3C"/>
    <w:rsid w:val="0035303B"/>
    <w:rsid w:val="0035421F"/>
    <w:rsid w:val="0035461A"/>
    <w:rsid w:val="00354AEE"/>
    <w:rsid w:val="00355999"/>
    <w:rsid w:val="003559BF"/>
    <w:rsid w:val="00356A13"/>
    <w:rsid w:val="00356BE6"/>
    <w:rsid w:val="00356F6D"/>
    <w:rsid w:val="0035716F"/>
    <w:rsid w:val="00357BA1"/>
    <w:rsid w:val="003600CF"/>
    <w:rsid w:val="00360124"/>
    <w:rsid w:val="003605BF"/>
    <w:rsid w:val="003606A9"/>
    <w:rsid w:val="00360C9D"/>
    <w:rsid w:val="00360DD5"/>
    <w:rsid w:val="00361220"/>
    <w:rsid w:val="00361CDD"/>
    <w:rsid w:val="00362B78"/>
    <w:rsid w:val="00362DC3"/>
    <w:rsid w:val="0036399C"/>
    <w:rsid w:val="00363D30"/>
    <w:rsid w:val="00364D24"/>
    <w:rsid w:val="00364D33"/>
    <w:rsid w:val="0036509E"/>
    <w:rsid w:val="00365F66"/>
    <w:rsid w:val="00366042"/>
    <w:rsid w:val="0036604C"/>
    <w:rsid w:val="003666C8"/>
    <w:rsid w:val="00366F04"/>
    <w:rsid w:val="00367468"/>
    <w:rsid w:val="003674CF"/>
    <w:rsid w:val="00367A40"/>
    <w:rsid w:val="00367E68"/>
    <w:rsid w:val="003708D1"/>
    <w:rsid w:val="003709D9"/>
    <w:rsid w:val="0037163F"/>
    <w:rsid w:val="00371796"/>
    <w:rsid w:val="00372407"/>
    <w:rsid w:val="003725BD"/>
    <w:rsid w:val="00373390"/>
    <w:rsid w:val="003733A1"/>
    <w:rsid w:val="0037392E"/>
    <w:rsid w:val="00374083"/>
    <w:rsid w:val="003751B3"/>
    <w:rsid w:val="0037523A"/>
    <w:rsid w:val="003753DC"/>
    <w:rsid w:val="0037567F"/>
    <w:rsid w:val="0037616F"/>
    <w:rsid w:val="00376FA9"/>
    <w:rsid w:val="00377351"/>
    <w:rsid w:val="003778C1"/>
    <w:rsid w:val="00380758"/>
    <w:rsid w:val="003808C5"/>
    <w:rsid w:val="00380991"/>
    <w:rsid w:val="003809D0"/>
    <w:rsid w:val="00380F6D"/>
    <w:rsid w:val="00381804"/>
    <w:rsid w:val="00382830"/>
    <w:rsid w:val="0038288C"/>
    <w:rsid w:val="003836A5"/>
    <w:rsid w:val="00383750"/>
    <w:rsid w:val="00383CD4"/>
    <w:rsid w:val="00384130"/>
    <w:rsid w:val="0038466C"/>
    <w:rsid w:val="00384A61"/>
    <w:rsid w:val="00384C3D"/>
    <w:rsid w:val="00384E8E"/>
    <w:rsid w:val="00384FCC"/>
    <w:rsid w:val="003850C8"/>
    <w:rsid w:val="003852AE"/>
    <w:rsid w:val="00385547"/>
    <w:rsid w:val="00385D34"/>
    <w:rsid w:val="003860D3"/>
    <w:rsid w:val="0038649E"/>
    <w:rsid w:val="0038651F"/>
    <w:rsid w:val="00386D9F"/>
    <w:rsid w:val="00387044"/>
    <w:rsid w:val="003900F4"/>
    <w:rsid w:val="00390A2E"/>
    <w:rsid w:val="003935D5"/>
    <w:rsid w:val="003938D4"/>
    <w:rsid w:val="00393EFD"/>
    <w:rsid w:val="003958B2"/>
    <w:rsid w:val="00395DD3"/>
    <w:rsid w:val="0039602A"/>
    <w:rsid w:val="00396830"/>
    <w:rsid w:val="00396D24"/>
    <w:rsid w:val="0039777A"/>
    <w:rsid w:val="003978A9"/>
    <w:rsid w:val="00397B39"/>
    <w:rsid w:val="003A0170"/>
    <w:rsid w:val="003A0F11"/>
    <w:rsid w:val="003A1905"/>
    <w:rsid w:val="003A2645"/>
    <w:rsid w:val="003A29EC"/>
    <w:rsid w:val="003A2F35"/>
    <w:rsid w:val="003A3F3B"/>
    <w:rsid w:val="003A3FDF"/>
    <w:rsid w:val="003A4F32"/>
    <w:rsid w:val="003A5516"/>
    <w:rsid w:val="003A6530"/>
    <w:rsid w:val="003A68A8"/>
    <w:rsid w:val="003A6989"/>
    <w:rsid w:val="003A6FF4"/>
    <w:rsid w:val="003A74D7"/>
    <w:rsid w:val="003B0043"/>
    <w:rsid w:val="003B0A35"/>
    <w:rsid w:val="003B13A2"/>
    <w:rsid w:val="003B1C6C"/>
    <w:rsid w:val="003B20C4"/>
    <w:rsid w:val="003B29F3"/>
    <w:rsid w:val="003B4290"/>
    <w:rsid w:val="003B4404"/>
    <w:rsid w:val="003B4A3E"/>
    <w:rsid w:val="003B4B56"/>
    <w:rsid w:val="003B4FF6"/>
    <w:rsid w:val="003B5448"/>
    <w:rsid w:val="003B56F2"/>
    <w:rsid w:val="003B5A49"/>
    <w:rsid w:val="003B5AC0"/>
    <w:rsid w:val="003B5BC4"/>
    <w:rsid w:val="003B5D08"/>
    <w:rsid w:val="003B652D"/>
    <w:rsid w:val="003B6B0C"/>
    <w:rsid w:val="003B6DE7"/>
    <w:rsid w:val="003B77C0"/>
    <w:rsid w:val="003B7947"/>
    <w:rsid w:val="003B7B3D"/>
    <w:rsid w:val="003C092D"/>
    <w:rsid w:val="003C146E"/>
    <w:rsid w:val="003C1EDF"/>
    <w:rsid w:val="003C27BA"/>
    <w:rsid w:val="003C2DB0"/>
    <w:rsid w:val="003C376C"/>
    <w:rsid w:val="003C37D0"/>
    <w:rsid w:val="003C3AF1"/>
    <w:rsid w:val="003C5237"/>
    <w:rsid w:val="003C5B5E"/>
    <w:rsid w:val="003C62D4"/>
    <w:rsid w:val="003C732A"/>
    <w:rsid w:val="003C73A5"/>
    <w:rsid w:val="003C7605"/>
    <w:rsid w:val="003C7A60"/>
    <w:rsid w:val="003D03B7"/>
    <w:rsid w:val="003D08BC"/>
    <w:rsid w:val="003D0D6F"/>
    <w:rsid w:val="003D0E52"/>
    <w:rsid w:val="003D1C77"/>
    <w:rsid w:val="003D2DCA"/>
    <w:rsid w:val="003D3904"/>
    <w:rsid w:val="003D3937"/>
    <w:rsid w:val="003D7842"/>
    <w:rsid w:val="003D7AEC"/>
    <w:rsid w:val="003E02C4"/>
    <w:rsid w:val="003E03B6"/>
    <w:rsid w:val="003E1025"/>
    <w:rsid w:val="003E1307"/>
    <w:rsid w:val="003E13B9"/>
    <w:rsid w:val="003E15CA"/>
    <w:rsid w:val="003E17D8"/>
    <w:rsid w:val="003E185D"/>
    <w:rsid w:val="003E1969"/>
    <w:rsid w:val="003E1AAE"/>
    <w:rsid w:val="003E1B52"/>
    <w:rsid w:val="003E2BA9"/>
    <w:rsid w:val="003E3B96"/>
    <w:rsid w:val="003E40E9"/>
    <w:rsid w:val="003E43C9"/>
    <w:rsid w:val="003E45A4"/>
    <w:rsid w:val="003E481B"/>
    <w:rsid w:val="003E4A71"/>
    <w:rsid w:val="003E4B1B"/>
    <w:rsid w:val="003E4C9D"/>
    <w:rsid w:val="003E4FE6"/>
    <w:rsid w:val="003E5512"/>
    <w:rsid w:val="003E572A"/>
    <w:rsid w:val="003E572F"/>
    <w:rsid w:val="003E5B02"/>
    <w:rsid w:val="003E618F"/>
    <w:rsid w:val="003E61A8"/>
    <w:rsid w:val="003E61C0"/>
    <w:rsid w:val="003E66B9"/>
    <w:rsid w:val="003E7D87"/>
    <w:rsid w:val="003F03D1"/>
    <w:rsid w:val="003F056C"/>
    <w:rsid w:val="003F0A0D"/>
    <w:rsid w:val="003F0D86"/>
    <w:rsid w:val="003F0F08"/>
    <w:rsid w:val="003F0F89"/>
    <w:rsid w:val="003F1A94"/>
    <w:rsid w:val="003F216D"/>
    <w:rsid w:val="003F27CC"/>
    <w:rsid w:val="003F2B5F"/>
    <w:rsid w:val="003F3D81"/>
    <w:rsid w:val="003F5535"/>
    <w:rsid w:val="003F5C6E"/>
    <w:rsid w:val="003F5DF3"/>
    <w:rsid w:val="003F5ED8"/>
    <w:rsid w:val="003F680F"/>
    <w:rsid w:val="003F7004"/>
    <w:rsid w:val="003F7913"/>
    <w:rsid w:val="004015AA"/>
    <w:rsid w:val="00401840"/>
    <w:rsid w:val="00401C23"/>
    <w:rsid w:val="00402174"/>
    <w:rsid w:val="004024DD"/>
    <w:rsid w:val="004027D6"/>
    <w:rsid w:val="004039DA"/>
    <w:rsid w:val="00403A9C"/>
    <w:rsid w:val="004056B0"/>
    <w:rsid w:val="00405784"/>
    <w:rsid w:val="00405BA6"/>
    <w:rsid w:val="004073E6"/>
    <w:rsid w:val="004076AA"/>
    <w:rsid w:val="00410DFA"/>
    <w:rsid w:val="00411EC2"/>
    <w:rsid w:val="004125F3"/>
    <w:rsid w:val="00412857"/>
    <w:rsid w:val="00412EFF"/>
    <w:rsid w:val="0041326C"/>
    <w:rsid w:val="00413F81"/>
    <w:rsid w:val="00413FB9"/>
    <w:rsid w:val="00414379"/>
    <w:rsid w:val="00415391"/>
    <w:rsid w:val="00415F30"/>
    <w:rsid w:val="00416E0F"/>
    <w:rsid w:val="0041726C"/>
    <w:rsid w:val="00417EF6"/>
    <w:rsid w:val="0042143D"/>
    <w:rsid w:val="0042144C"/>
    <w:rsid w:val="004217AE"/>
    <w:rsid w:val="00421E07"/>
    <w:rsid w:val="0042275E"/>
    <w:rsid w:val="00422BBC"/>
    <w:rsid w:val="004235F3"/>
    <w:rsid w:val="0042375A"/>
    <w:rsid w:val="00423B64"/>
    <w:rsid w:val="004243A5"/>
    <w:rsid w:val="00424D02"/>
    <w:rsid w:val="00425EBD"/>
    <w:rsid w:val="00425FA6"/>
    <w:rsid w:val="004260F3"/>
    <w:rsid w:val="004263F6"/>
    <w:rsid w:val="0042653C"/>
    <w:rsid w:val="004267B1"/>
    <w:rsid w:val="00426898"/>
    <w:rsid w:val="0042698C"/>
    <w:rsid w:val="00426EB6"/>
    <w:rsid w:val="004273E4"/>
    <w:rsid w:val="00427EF4"/>
    <w:rsid w:val="00430055"/>
    <w:rsid w:val="00430225"/>
    <w:rsid w:val="0043040A"/>
    <w:rsid w:val="0043142E"/>
    <w:rsid w:val="00431A1F"/>
    <w:rsid w:val="00431D70"/>
    <w:rsid w:val="0043200E"/>
    <w:rsid w:val="004327C8"/>
    <w:rsid w:val="00432DE7"/>
    <w:rsid w:val="0043526F"/>
    <w:rsid w:val="00435BE3"/>
    <w:rsid w:val="00437678"/>
    <w:rsid w:val="00440C05"/>
    <w:rsid w:val="00441041"/>
    <w:rsid w:val="00441E0A"/>
    <w:rsid w:val="004420FB"/>
    <w:rsid w:val="00442191"/>
    <w:rsid w:val="00442613"/>
    <w:rsid w:val="0044275B"/>
    <w:rsid w:val="004438A8"/>
    <w:rsid w:val="00443A31"/>
    <w:rsid w:val="00444BC3"/>
    <w:rsid w:val="00444D77"/>
    <w:rsid w:val="004450FA"/>
    <w:rsid w:val="00445A9D"/>
    <w:rsid w:val="0044697B"/>
    <w:rsid w:val="00446FF8"/>
    <w:rsid w:val="00447BF9"/>
    <w:rsid w:val="00447C4B"/>
    <w:rsid w:val="0045142E"/>
    <w:rsid w:val="00451873"/>
    <w:rsid w:val="00451E63"/>
    <w:rsid w:val="00452470"/>
    <w:rsid w:val="00452B7A"/>
    <w:rsid w:val="00453A51"/>
    <w:rsid w:val="00453C6C"/>
    <w:rsid w:val="0045415C"/>
    <w:rsid w:val="004546D6"/>
    <w:rsid w:val="00455195"/>
    <w:rsid w:val="0045528E"/>
    <w:rsid w:val="00456357"/>
    <w:rsid w:val="00456A34"/>
    <w:rsid w:val="00456AF7"/>
    <w:rsid w:val="00456E08"/>
    <w:rsid w:val="00457BCD"/>
    <w:rsid w:val="004612C9"/>
    <w:rsid w:val="004615FA"/>
    <w:rsid w:val="00461FE6"/>
    <w:rsid w:val="0046302B"/>
    <w:rsid w:val="00463A15"/>
    <w:rsid w:val="00463DF4"/>
    <w:rsid w:val="004643A8"/>
    <w:rsid w:val="0046471B"/>
    <w:rsid w:val="00464782"/>
    <w:rsid w:val="00465A34"/>
    <w:rsid w:val="00465DB9"/>
    <w:rsid w:val="00465F71"/>
    <w:rsid w:val="00466401"/>
    <w:rsid w:val="00466BAA"/>
    <w:rsid w:val="00466E3F"/>
    <w:rsid w:val="00467186"/>
    <w:rsid w:val="004673AE"/>
    <w:rsid w:val="00467D33"/>
    <w:rsid w:val="00467E3E"/>
    <w:rsid w:val="00467FF8"/>
    <w:rsid w:val="0047021C"/>
    <w:rsid w:val="0047079C"/>
    <w:rsid w:val="00471143"/>
    <w:rsid w:val="004711DE"/>
    <w:rsid w:val="0047137F"/>
    <w:rsid w:val="00471C46"/>
    <w:rsid w:val="00471D61"/>
    <w:rsid w:val="00471FA2"/>
    <w:rsid w:val="0047287C"/>
    <w:rsid w:val="004734EA"/>
    <w:rsid w:val="004736AB"/>
    <w:rsid w:val="00473C2D"/>
    <w:rsid w:val="004745A4"/>
    <w:rsid w:val="00474DF3"/>
    <w:rsid w:val="004751A8"/>
    <w:rsid w:val="004753F5"/>
    <w:rsid w:val="00475520"/>
    <w:rsid w:val="004755D4"/>
    <w:rsid w:val="0047560C"/>
    <w:rsid w:val="00475CD3"/>
    <w:rsid w:val="0047615D"/>
    <w:rsid w:val="0047623B"/>
    <w:rsid w:val="00476B3A"/>
    <w:rsid w:val="00477706"/>
    <w:rsid w:val="00480C09"/>
    <w:rsid w:val="00480F32"/>
    <w:rsid w:val="00481B07"/>
    <w:rsid w:val="00482646"/>
    <w:rsid w:val="00482C66"/>
    <w:rsid w:val="00482EEA"/>
    <w:rsid w:val="00483363"/>
    <w:rsid w:val="00484264"/>
    <w:rsid w:val="00484535"/>
    <w:rsid w:val="004845AA"/>
    <w:rsid w:val="00485B7E"/>
    <w:rsid w:val="00485E45"/>
    <w:rsid w:val="0048617F"/>
    <w:rsid w:val="00486F03"/>
    <w:rsid w:val="00487C39"/>
    <w:rsid w:val="00487CC0"/>
    <w:rsid w:val="0049022C"/>
    <w:rsid w:val="00492E56"/>
    <w:rsid w:val="004948B8"/>
    <w:rsid w:val="004949D3"/>
    <w:rsid w:val="00495329"/>
    <w:rsid w:val="00495554"/>
    <w:rsid w:val="004958C7"/>
    <w:rsid w:val="00495AA7"/>
    <w:rsid w:val="0049603F"/>
    <w:rsid w:val="004965E3"/>
    <w:rsid w:val="00496E78"/>
    <w:rsid w:val="004974DE"/>
    <w:rsid w:val="00497722"/>
    <w:rsid w:val="0049780F"/>
    <w:rsid w:val="004A0452"/>
    <w:rsid w:val="004A1087"/>
    <w:rsid w:val="004A1151"/>
    <w:rsid w:val="004A22A4"/>
    <w:rsid w:val="004A307D"/>
    <w:rsid w:val="004A3E3D"/>
    <w:rsid w:val="004A4065"/>
    <w:rsid w:val="004A52D1"/>
    <w:rsid w:val="004B012B"/>
    <w:rsid w:val="004B1024"/>
    <w:rsid w:val="004B1075"/>
    <w:rsid w:val="004B2528"/>
    <w:rsid w:val="004B2E45"/>
    <w:rsid w:val="004B31F8"/>
    <w:rsid w:val="004B3581"/>
    <w:rsid w:val="004B37E9"/>
    <w:rsid w:val="004B3E21"/>
    <w:rsid w:val="004B40F5"/>
    <w:rsid w:val="004B42E5"/>
    <w:rsid w:val="004B47F3"/>
    <w:rsid w:val="004B4E85"/>
    <w:rsid w:val="004B5B6A"/>
    <w:rsid w:val="004B6C5C"/>
    <w:rsid w:val="004B72B2"/>
    <w:rsid w:val="004B7EB3"/>
    <w:rsid w:val="004B7FB9"/>
    <w:rsid w:val="004C0AD6"/>
    <w:rsid w:val="004C0D0E"/>
    <w:rsid w:val="004C0E3A"/>
    <w:rsid w:val="004C0F60"/>
    <w:rsid w:val="004C0FA9"/>
    <w:rsid w:val="004C2C54"/>
    <w:rsid w:val="004C47C9"/>
    <w:rsid w:val="004C4A36"/>
    <w:rsid w:val="004C4BD8"/>
    <w:rsid w:val="004C4EB5"/>
    <w:rsid w:val="004C551D"/>
    <w:rsid w:val="004C5C34"/>
    <w:rsid w:val="004C68F1"/>
    <w:rsid w:val="004C6AA1"/>
    <w:rsid w:val="004C6FC2"/>
    <w:rsid w:val="004C7F5E"/>
    <w:rsid w:val="004D03A8"/>
    <w:rsid w:val="004D0A5B"/>
    <w:rsid w:val="004D15DC"/>
    <w:rsid w:val="004D1F21"/>
    <w:rsid w:val="004D24F0"/>
    <w:rsid w:val="004D2C14"/>
    <w:rsid w:val="004D3175"/>
    <w:rsid w:val="004D3EEE"/>
    <w:rsid w:val="004D44BD"/>
    <w:rsid w:val="004D4BEB"/>
    <w:rsid w:val="004D53CF"/>
    <w:rsid w:val="004D55F3"/>
    <w:rsid w:val="004D5656"/>
    <w:rsid w:val="004D5803"/>
    <w:rsid w:val="004D7149"/>
    <w:rsid w:val="004D7D8A"/>
    <w:rsid w:val="004E01A8"/>
    <w:rsid w:val="004E05F2"/>
    <w:rsid w:val="004E0C19"/>
    <w:rsid w:val="004E0ECC"/>
    <w:rsid w:val="004E149C"/>
    <w:rsid w:val="004E1719"/>
    <w:rsid w:val="004E1C91"/>
    <w:rsid w:val="004E2067"/>
    <w:rsid w:val="004E23ED"/>
    <w:rsid w:val="004E2485"/>
    <w:rsid w:val="004E2561"/>
    <w:rsid w:val="004E2A75"/>
    <w:rsid w:val="004E2F8B"/>
    <w:rsid w:val="004E35C5"/>
    <w:rsid w:val="004E38D5"/>
    <w:rsid w:val="004E3A2B"/>
    <w:rsid w:val="004E3E76"/>
    <w:rsid w:val="004E5087"/>
    <w:rsid w:val="004E5674"/>
    <w:rsid w:val="004E58A7"/>
    <w:rsid w:val="004E5BA6"/>
    <w:rsid w:val="004E7BA7"/>
    <w:rsid w:val="004E7FFB"/>
    <w:rsid w:val="004F0695"/>
    <w:rsid w:val="004F0A64"/>
    <w:rsid w:val="004F0BE7"/>
    <w:rsid w:val="004F0C74"/>
    <w:rsid w:val="004F102D"/>
    <w:rsid w:val="004F1575"/>
    <w:rsid w:val="004F1B1A"/>
    <w:rsid w:val="004F1ED0"/>
    <w:rsid w:val="004F20BF"/>
    <w:rsid w:val="004F291B"/>
    <w:rsid w:val="004F3505"/>
    <w:rsid w:val="004F37EC"/>
    <w:rsid w:val="004F3855"/>
    <w:rsid w:val="004F3ADB"/>
    <w:rsid w:val="004F4965"/>
    <w:rsid w:val="004F52EC"/>
    <w:rsid w:val="004F5BF1"/>
    <w:rsid w:val="004F5D84"/>
    <w:rsid w:val="004F615A"/>
    <w:rsid w:val="004F64BF"/>
    <w:rsid w:val="004F6771"/>
    <w:rsid w:val="004F6A7F"/>
    <w:rsid w:val="004F71BF"/>
    <w:rsid w:val="004F7262"/>
    <w:rsid w:val="004F7464"/>
    <w:rsid w:val="004F7D29"/>
    <w:rsid w:val="004F7FA4"/>
    <w:rsid w:val="00500CD2"/>
    <w:rsid w:val="0050144D"/>
    <w:rsid w:val="00501771"/>
    <w:rsid w:val="0050268F"/>
    <w:rsid w:val="00502E02"/>
    <w:rsid w:val="005033B1"/>
    <w:rsid w:val="00503F70"/>
    <w:rsid w:val="00505744"/>
    <w:rsid w:val="0050585F"/>
    <w:rsid w:val="00505CEE"/>
    <w:rsid w:val="00506F89"/>
    <w:rsid w:val="0050768C"/>
    <w:rsid w:val="00507E6D"/>
    <w:rsid w:val="00507ECC"/>
    <w:rsid w:val="0051026F"/>
    <w:rsid w:val="00510457"/>
    <w:rsid w:val="005113E6"/>
    <w:rsid w:val="00511451"/>
    <w:rsid w:val="00511636"/>
    <w:rsid w:val="0051168D"/>
    <w:rsid w:val="0051226F"/>
    <w:rsid w:val="005126AA"/>
    <w:rsid w:val="00512965"/>
    <w:rsid w:val="00512B21"/>
    <w:rsid w:val="005133FE"/>
    <w:rsid w:val="00514393"/>
    <w:rsid w:val="00514BF2"/>
    <w:rsid w:val="00514DC7"/>
    <w:rsid w:val="00515B52"/>
    <w:rsid w:val="00517E7C"/>
    <w:rsid w:val="00517EAD"/>
    <w:rsid w:val="005211DE"/>
    <w:rsid w:val="005228FA"/>
    <w:rsid w:val="00522CC9"/>
    <w:rsid w:val="005230A1"/>
    <w:rsid w:val="0052386B"/>
    <w:rsid w:val="005251EA"/>
    <w:rsid w:val="00525205"/>
    <w:rsid w:val="005258A0"/>
    <w:rsid w:val="0052698B"/>
    <w:rsid w:val="00526F44"/>
    <w:rsid w:val="005276AF"/>
    <w:rsid w:val="005277AA"/>
    <w:rsid w:val="00527AEB"/>
    <w:rsid w:val="00527D32"/>
    <w:rsid w:val="00530158"/>
    <w:rsid w:val="0053050E"/>
    <w:rsid w:val="0053079C"/>
    <w:rsid w:val="00531ACF"/>
    <w:rsid w:val="0053250A"/>
    <w:rsid w:val="005328FA"/>
    <w:rsid w:val="00532CD2"/>
    <w:rsid w:val="005332AC"/>
    <w:rsid w:val="005332D7"/>
    <w:rsid w:val="005334DB"/>
    <w:rsid w:val="0053365F"/>
    <w:rsid w:val="0053475A"/>
    <w:rsid w:val="005349DD"/>
    <w:rsid w:val="00535063"/>
    <w:rsid w:val="00535628"/>
    <w:rsid w:val="00535A4E"/>
    <w:rsid w:val="00535BCA"/>
    <w:rsid w:val="00536237"/>
    <w:rsid w:val="0053625C"/>
    <w:rsid w:val="005367BF"/>
    <w:rsid w:val="00536893"/>
    <w:rsid w:val="00536DB9"/>
    <w:rsid w:val="005375F5"/>
    <w:rsid w:val="005408C6"/>
    <w:rsid w:val="00540CCB"/>
    <w:rsid w:val="0054170E"/>
    <w:rsid w:val="00541D07"/>
    <w:rsid w:val="005420DE"/>
    <w:rsid w:val="0054233F"/>
    <w:rsid w:val="0054291F"/>
    <w:rsid w:val="00542ACF"/>
    <w:rsid w:val="00542C20"/>
    <w:rsid w:val="00542F70"/>
    <w:rsid w:val="00543502"/>
    <w:rsid w:val="00543688"/>
    <w:rsid w:val="005437AE"/>
    <w:rsid w:val="00543917"/>
    <w:rsid w:val="00543ADC"/>
    <w:rsid w:val="005444B1"/>
    <w:rsid w:val="0054468D"/>
    <w:rsid w:val="00545EC1"/>
    <w:rsid w:val="00545FFA"/>
    <w:rsid w:val="0054765C"/>
    <w:rsid w:val="00547F95"/>
    <w:rsid w:val="00550F7A"/>
    <w:rsid w:val="0055125F"/>
    <w:rsid w:val="00553149"/>
    <w:rsid w:val="0055337C"/>
    <w:rsid w:val="005537E5"/>
    <w:rsid w:val="00553A95"/>
    <w:rsid w:val="00553E22"/>
    <w:rsid w:val="005542A6"/>
    <w:rsid w:val="005548AB"/>
    <w:rsid w:val="00554938"/>
    <w:rsid w:val="005549F6"/>
    <w:rsid w:val="00555211"/>
    <w:rsid w:val="0055591F"/>
    <w:rsid w:val="005560B9"/>
    <w:rsid w:val="00556E42"/>
    <w:rsid w:val="0055713E"/>
    <w:rsid w:val="005572E2"/>
    <w:rsid w:val="0055778F"/>
    <w:rsid w:val="00560810"/>
    <w:rsid w:val="0056097D"/>
    <w:rsid w:val="00560A3D"/>
    <w:rsid w:val="005610C0"/>
    <w:rsid w:val="00561527"/>
    <w:rsid w:val="00561735"/>
    <w:rsid w:val="00562023"/>
    <w:rsid w:val="00562DE8"/>
    <w:rsid w:val="00563016"/>
    <w:rsid w:val="005634FB"/>
    <w:rsid w:val="00563E31"/>
    <w:rsid w:val="005648DD"/>
    <w:rsid w:val="0056591E"/>
    <w:rsid w:val="00566924"/>
    <w:rsid w:val="00566D74"/>
    <w:rsid w:val="00566FC0"/>
    <w:rsid w:val="00567BB7"/>
    <w:rsid w:val="005705C2"/>
    <w:rsid w:val="00570F61"/>
    <w:rsid w:val="00571118"/>
    <w:rsid w:val="0057163B"/>
    <w:rsid w:val="00571717"/>
    <w:rsid w:val="00571A8A"/>
    <w:rsid w:val="00571C15"/>
    <w:rsid w:val="00571D40"/>
    <w:rsid w:val="00572E23"/>
    <w:rsid w:val="00573D37"/>
    <w:rsid w:val="0057499B"/>
    <w:rsid w:val="005753F9"/>
    <w:rsid w:val="0057558B"/>
    <w:rsid w:val="0057671F"/>
    <w:rsid w:val="00576991"/>
    <w:rsid w:val="00577680"/>
    <w:rsid w:val="00577D37"/>
    <w:rsid w:val="00580004"/>
    <w:rsid w:val="005814FC"/>
    <w:rsid w:val="00581570"/>
    <w:rsid w:val="00582A1E"/>
    <w:rsid w:val="00582CAC"/>
    <w:rsid w:val="0058302E"/>
    <w:rsid w:val="005833C2"/>
    <w:rsid w:val="005835CB"/>
    <w:rsid w:val="00583969"/>
    <w:rsid w:val="00583A52"/>
    <w:rsid w:val="00583FBB"/>
    <w:rsid w:val="005849FA"/>
    <w:rsid w:val="00584A8A"/>
    <w:rsid w:val="00584C47"/>
    <w:rsid w:val="00584D50"/>
    <w:rsid w:val="005855EC"/>
    <w:rsid w:val="005856FB"/>
    <w:rsid w:val="00585867"/>
    <w:rsid w:val="00585F06"/>
    <w:rsid w:val="0058683E"/>
    <w:rsid w:val="00586E31"/>
    <w:rsid w:val="00586E99"/>
    <w:rsid w:val="00587019"/>
    <w:rsid w:val="0058714C"/>
    <w:rsid w:val="00587301"/>
    <w:rsid w:val="0058756F"/>
    <w:rsid w:val="00587628"/>
    <w:rsid w:val="005879C7"/>
    <w:rsid w:val="005900B2"/>
    <w:rsid w:val="0059028F"/>
    <w:rsid w:val="00591037"/>
    <w:rsid w:val="005911C4"/>
    <w:rsid w:val="00591395"/>
    <w:rsid w:val="00592105"/>
    <w:rsid w:val="00592150"/>
    <w:rsid w:val="005921BC"/>
    <w:rsid w:val="005926C6"/>
    <w:rsid w:val="005928CB"/>
    <w:rsid w:val="00592995"/>
    <w:rsid w:val="005931A5"/>
    <w:rsid w:val="00593550"/>
    <w:rsid w:val="005937DE"/>
    <w:rsid w:val="00593BCD"/>
    <w:rsid w:val="00593EC4"/>
    <w:rsid w:val="00593FF6"/>
    <w:rsid w:val="00594292"/>
    <w:rsid w:val="00594FFC"/>
    <w:rsid w:val="005967FF"/>
    <w:rsid w:val="00596BEC"/>
    <w:rsid w:val="00597097"/>
    <w:rsid w:val="00597399"/>
    <w:rsid w:val="005973FF"/>
    <w:rsid w:val="00597467"/>
    <w:rsid w:val="005A0152"/>
    <w:rsid w:val="005A27E5"/>
    <w:rsid w:val="005A2F13"/>
    <w:rsid w:val="005A33CB"/>
    <w:rsid w:val="005A34D3"/>
    <w:rsid w:val="005A36A3"/>
    <w:rsid w:val="005A4BBF"/>
    <w:rsid w:val="005A5B20"/>
    <w:rsid w:val="005A5D31"/>
    <w:rsid w:val="005A5F1B"/>
    <w:rsid w:val="005A64AF"/>
    <w:rsid w:val="005A6C56"/>
    <w:rsid w:val="005A786E"/>
    <w:rsid w:val="005A7893"/>
    <w:rsid w:val="005A7F6B"/>
    <w:rsid w:val="005B07AA"/>
    <w:rsid w:val="005B09BC"/>
    <w:rsid w:val="005B0D6D"/>
    <w:rsid w:val="005B17E7"/>
    <w:rsid w:val="005B26B4"/>
    <w:rsid w:val="005B2E1E"/>
    <w:rsid w:val="005B2FC4"/>
    <w:rsid w:val="005B30AB"/>
    <w:rsid w:val="005B348E"/>
    <w:rsid w:val="005B38CC"/>
    <w:rsid w:val="005B39B8"/>
    <w:rsid w:val="005B3AEF"/>
    <w:rsid w:val="005B3B7A"/>
    <w:rsid w:val="005B3C94"/>
    <w:rsid w:val="005B45F2"/>
    <w:rsid w:val="005B4666"/>
    <w:rsid w:val="005B467D"/>
    <w:rsid w:val="005B47E1"/>
    <w:rsid w:val="005B4822"/>
    <w:rsid w:val="005B52ED"/>
    <w:rsid w:val="005B5CBA"/>
    <w:rsid w:val="005B6246"/>
    <w:rsid w:val="005B6252"/>
    <w:rsid w:val="005B6ACF"/>
    <w:rsid w:val="005B7051"/>
    <w:rsid w:val="005B733F"/>
    <w:rsid w:val="005C0213"/>
    <w:rsid w:val="005C07A8"/>
    <w:rsid w:val="005C07C5"/>
    <w:rsid w:val="005C0962"/>
    <w:rsid w:val="005C0EE1"/>
    <w:rsid w:val="005C23DE"/>
    <w:rsid w:val="005C2757"/>
    <w:rsid w:val="005C3930"/>
    <w:rsid w:val="005C3F1B"/>
    <w:rsid w:val="005C5080"/>
    <w:rsid w:val="005C543F"/>
    <w:rsid w:val="005C5815"/>
    <w:rsid w:val="005C5A90"/>
    <w:rsid w:val="005C5F16"/>
    <w:rsid w:val="005C6BCF"/>
    <w:rsid w:val="005C701E"/>
    <w:rsid w:val="005C7834"/>
    <w:rsid w:val="005C7B3C"/>
    <w:rsid w:val="005C7BDA"/>
    <w:rsid w:val="005D02AF"/>
    <w:rsid w:val="005D0442"/>
    <w:rsid w:val="005D04C8"/>
    <w:rsid w:val="005D0D61"/>
    <w:rsid w:val="005D1E23"/>
    <w:rsid w:val="005D227B"/>
    <w:rsid w:val="005D26B9"/>
    <w:rsid w:val="005D47E7"/>
    <w:rsid w:val="005D6049"/>
    <w:rsid w:val="005D6084"/>
    <w:rsid w:val="005D6114"/>
    <w:rsid w:val="005D6369"/>
    <w:rsid w:val="005D72B5"/>
    <w:rsid w:val="005D776E"/>
    <w:rsid w:val="005E0C80"/>
    <w:rsid w:val="005E0FF9"/>
    <w:rsid w:val="005E1AC9"/>
    <w:rsid w:val="005E25DD"/>
    <w:rsid w:val="005E2A40"/>
    <w:rsid w:val="005E33B7"/>
    <w:rsid w:val="005E359D"/>
    <w:rsid w:val="005E365C"/>
    <w:rsid w:val="005E3BB2"/>
    <w:rsid w:val="005E3E05"/>
    <w:rsid w:val="005E4365"/>
    <w:rsid w:val="005E5372"/>
    <w:rsid w:val="005E538B"/>
    <w:rsid w:val="005E5734"/>
    <w:rsid w:val="005E57F7"/>
    <w:rsid w:val="005E5FD5"/>
    <w:rsid w:val="005E7793"/>
    <w:rsid w:val="005E79BA"/>
    <w:rsid w:val="005E7C0A"/>
    <w:rsid w:val="005F031A"/>
    <w:rsid w:val="005F0ACB"/>
    <w:rsid w:val="005F0DDD"/>
    <w:rsid w:val="005F10E3"/>
    <w:rsid w:val="005F1B01"/>
    <w:rsid w:val="005F1FA9"/>
    <w:rsid w:val="005F2854"/>
    <w:rsid w:val="005F30BA"/>
    <w:rsid w:val="005F3C43"/>
    <w:rsid w:val="005F45FE"/>
    <w:rsid w:val="005F5141"/>
    <w:rsid w:val="005F519A"/>
    <w:rsid w:val="005F584C"/>
    <w:rsid w:val="005F5DB7"/>
    <w:rsid w:val="005F5E36"/>
    <w:rsid w:val="005F622F"/>
    <w:rsid w:val="005F6E35"/>
    <w:rsid w:val="00600509"/>
    <w:rsid w:val="006007DF"/>
    <w:rsid w:val="006011E6"/>
    <w:rsid w:val="006019C8"/>
    <w:rsid w:val="00601EA0"/>
    <w:rsid w:val="00602914"/>
    <w:rsid w:val="00602C27"/>
    <w:rsid w:val="0060310B"/>
    <w:rsid w:val="006033B5"/>
    <w:rsid w:val="00603FC4"/>
    <w:rsid w:val="00603FEB"/>
    <w:rsid w:val="00604566"/>
    <w:rsid w:val="00604ECB"/>
    <w:rsid w:val="00604EE8"/>
    <w:rsid w:val="006055AE"/>
    <w:rsid w:val="00605E0F"/>
    <w:rsid w:val="00606243"/>
    <w:rsid w:val="006062EB"/>
    <w:rsid w:val="00606558"/>
    <w:rsid w:val="00607F82"/>
    <w:rsid w:val="006104CA"/>
    <w:rsid w:val="00610667"/>
    <w:rsid w:val="00610847"/>
    <w:rsid w:val="00610E47"/>
    <w:rsid w:val="00610F80"/>
    <w:rsid w:val="00611186"/>
    <w:rsid w:val="00611826"/>
    <w:rsid w:val="00611AF1"/>
    <w:rsid w:val="00611BC6"/>
    <w:rsid w:val="00611F37"/>
    <w:rsid w:val="0061226B"/>
    <w:rsid w:val="006122B2"/>
    <w:rsid w:val="0061254C"/>
    <w:rsid w:val="00612617"/>
    <w:rsid w:val="00612FC3"/>
    <w:rsid w:val="006133AF"/>
    <w:rsid w:val="0061341D"/>
    <w:rsid w:val="006142C8"/>
    <w:rsid w:val="006144D9"/>
    <w:rsid w:val="00614A47"/>
    <w:rsid w:val="00614DEE"/>
    <w:rsid w:val="006150F8"/>
    <w:rsid w:val="006160D5"/>
    <w:rsid w:val="00616BC5"/>
    <w:rsid w:val="006177E3"/>
    <w:rsid w:val="00617865"/>
    <w:rsid w:val="00617B20"/>
    <w:rsid w:val="00617CF2"/>
    <w:rsid w:val="00617D02"/>
    <w:rsid w:val="00617DF1"/>
    <w:rsid w:val="0062039B"/>
    <w:rsid w:val="0062138D"/>
    <w:rsid w:val="00622049"/>
    <w:rsid w:val="00622A4D"/>
    <w:rsid w:val="00623063"/>
    <w:rsid w:val="0062360D"/>
    <w:rsid w:val="00623825"/>
    <w:rsid w:val="00623B33"/>
    <w:rsid w:val="00623B49"/>
    <w:rsid w:val="00624ECC"/>
    <w:rsid w:val="00624FBE"/>
    <w:rsid w:val="006250DF"/>
    <w:rsid w:val="00625CA0"/>
    <w:rsid w:val="0062688D"/>
    <w:rsid w:val="0062733C"/>
    <w:rsid w:val="00627841"/>
    <w:rsid w:val="00627869"/>
    <w:rsid w:val="00630114"/>
    <w:rsid w:val="00630186"/>
    <w:rsid w:val="00630BDA"/>
    <w:rsid w:val="0063141B"/>
    <w:rsid w:val="006315E8"/>
    <w:rsid w:val="00631C5C"/>
    <w:rsid w:val="00631E6F"/>
    <w:rsid w:val="006326D9"/>
    <w:rsid w:val="00632710"/>
    <w:rsid w:val="00632857"/>
    <w:rsid w:val="00632A7D"/>
    <w:rsid w:val="00633C5E"/>
    <w:rsid w:val="00633D52"/>
    <w:rsid w:val="00634895"/>
    <w:rsid w:val="0063493E"/>
    <w:rsid w:val="0063510B"/>
    <w:rsid w:val="006359AB"/>
    <w:rsid w:val="00635D33"/>
    <w:rsid w:val="0063607E"/>
    <w:rsid w:val="00636F08"/>
    <w:rsid w:val="0063723E"/>
    <w:rsid w:val="0063723F"/>
    <w:rsid w:val="0063771B"/>
    <w:rsid w:val="00640228"/>
    <w:rsid w:val="006402BA"/>
    <w:rsid w:val="00640936"/>
    <w:rsid w:val="00641C27"/>
    <w:rsid w:val="00642328"/>
    <w:rsid w:val="0064261A"/>
    <w:rsid w:val="00643258"/>
    <w:rsid w:val="00644716"/>
    <w:rsid w:val="00644C8A"/>
    <w:rsid w:val="0064613A"/>
    <w:rsid w:val="00646457"/>
    <w:rsid w:val="0064676D"/>
    <w:rsid w:val="00646D14"/>
    <w:rsid w:val="00647270"/>
    <w:rsid w:val="0064757F"/>
    <w:rsid w:val="006501C4"/>
    <w:rsid w:val="00650DF6"/>
    <w:rsid w:val="00651756"/>
    <w:rsid w:val="0065222B"/>
    <w:rsid w:val="00652550"/>
    <w:rsid w:val="00652927"/>
    <w:rsid w:val="00653521"/>
    <w:rsid w:val="006536C8"/>
    <w:rsid w:val="006544FA"/>
    <w:rsid w:val="00654CC0"/>
    <w:rsid w:val="00654CD0"/>
    <w:rsid w:val="00654D60"/>
    <w:rsid w:val="0065525A"/>
    <w:rsid w:val="00655458"/>
    <w:rsid w:val="00655AE8"/>
    <w:rsid w:val="006570CA"/>
    <w:rsid w:val="006575DA"/>
    <w:rsid w:val="00657BEE"/>
    <w:rsid w:val="00657EC2"/>
    <w:rsid w:val="006603C6"/>
    <w:rsid w:val="00660451"/>
    <w:rsid w:val="006605FA"/>
    <w:rsid w:val="00661276"/>
    <w:rsid w:val="0066178E"/>
    <w:rsid w:val="00661CD5"/>
    <w:rsid w:val="00662304"/>
    <w:rsid w:val="00662477"/>
    <w:rsid w:val="006635E9"/>
    <w:rsid w:val="00663908"/>
    <w:rsid w:val="00664BD5"/>
    <w:rsid w:val="006651D2"/>
    <w:rsid w:val="00665310"/>
    <w:rsid w:val="00666CB0"/>
    <w:rsid w:val="00667321"/>
    <w:rsid w:val="00667D5E"/>
    <w:rsid w:val="00672050"/>
    <w:rsid w:val="00673429"/>
    <w:rsid w:val="00673B45"/>
    <w:rsid w:val="0067449C"/>
    <w:rsid w:val="00674C9B"/>
    <w:rsid w:val="00675849"/>
    <w:rsid w:val="00675EE6"/>
    <w:rsid w:val="00675FEE"/>
    <w:rsid w:val="00676A1D"/>
    <w:rsid w:val="00680291"/>
    <w:rsid w:val="006802C2"/>
    <w:rsid w:val="006803E0"/>
    <w:rsid w:val="0068111B"/>
    <w:rsid w:val="00682638"/>
    <w:rsid w:val="00682F84"/>
    <w:rsid w:val="0068527E"/>
    <w:rsid w:val="0068564C"/>
    <w:rsid w:val="00685858"/>
    <w:rsid w:val="00685FF4"/>
    <w:rsid w:val="006868BB"/>
    <w:rsid w:val="006869EC"/>
    <w:rsid w:val="00686BDE"/>
    <w:rsid w:val="00686CB6"/>
    <w:rsid w:val="00687800"/>
    <w:rsid w:val="00687C2E"/>
    <w:rsid w:val="0069011F"/>
    <w:rsid w:val="006902D4"/>
    <w:rsid w:val="00690548"/>
    <w:rsid w:val="00690906"/>
    <w:rsid w:val="00690C96"/>
    <w:rsid w:val="00691382"/>
    <w:rsid w:val="0069140D"/>
    <w:rsid w:val="00692420"/>
    <w:rsid w:val="006924F0"/>
    <w:rsid w:val="006932D1"/>
    <w:rsid w:val="00693BA9"/>
    <w:rsid w:val="00693CBD"/>
    <w:rsid w:val="00693E07"/>
    <w:rsid w:val="00694065"/>
    <w:rsid w:val="0069517F"/>
    <w:rsid w:val="00695352"/>
    <w:rsid w:val="00695DC3"/>
    <w:rsid w:val="006964D4"/>
    <w:rsid w:val="0069671A"/>
    <w:rsid w:val="00696A1B"/>
    <w:rsid w:val="006976A8"/>
    <w:rsid w:val="006A036B"/>
    <w:rsid w:val="006A081A"/>
    <w:rsid w:val="006A09FC"/>
    <w:rsid w:val="006A141F"/>
    <w:rsid w:val="006A1692"/>
    <w:rsid w:val="006A18A2"/>
    <w:rsid w:val="006A1967"/>
    <w:rsid w:val="006A23CB"/>
    <w:rsid w:val="006A2B6D"/>
    <w:rsid w:val="006A2EDC"/>
    <w:rsid w:val="006A2FAD"/>
    <w:rsid w:val="006A36F4"/>
    <w:rsid w:val="006A3989"/>
    <w:rsid w:val="006A42C7"/>
    <w:rsid w:val="006A4646"/>
    <w:rsid w:val="006A5173"/>
    <w:rsid w:val="006A5D3E"/>
    <w:rsid w:val="006A6180"/>
    <w:rsid w:val="006A64BF"/>
    <w:rsid w:val="006A663D"/>
    <w:rsid w:val="006A6918"/>
    <w:rsid w:val="006A70AF"/>
    <w:rsid w:val="006A73F5"/>
    <w:rsid w:val="006A790C"/>
    <w:rsid w:val="006B0015"/>
    <w:rsid w:val="006B0099"/>
    <w:rsid w:val="006B0581"/>
    <w:rsid w:val="006B1489"/>
    <w:rsid w:val="006B1492"/>
    <w:rsid w:val="006B32FE"/>
    <w:rsid w:val="006B3D0B"/>
    <w:rsid w:val="006B41BC"/>
    <w:rsid w:val="006B41DF"/>
    <w:rsid w:val="006B421A"/>
    <w:rsid w:val="006B4C99"/>
    <w:rsid w:val="006B4E49"/>
    <w:rsid w:val="006B57CF"/>
    <w:rsid w:val="006B653B"/>
    <w:rsid w:val="006B6591"/>
    <w:rsid w:val="006B6628"/>
    <w:rsid w:val="006B6BD1"/>
    <w:rsid w:val="006B6E02"/>
    <w:rsid w:val="006B77A2"/>
    <w:rsid w:val="006C0C63"/>
    <w:rsid w:val="006C12C8"/>
    <w:rsid w:val="006C1591"/>
    <w:rsid w:val="006C1754"/>
    <w:rsid w:val="006C2865"/>
    <w:rsid w:val="006C2B92"/>
    <w:rsid w:val="006C3350"/>
    <w:rsid w:val="006C3746"/>
    <w:rsid w:val="006C3B42"/>
    <w:rsid w:val="006C3F19"/>
    <w:rsid w:val="006C4587"/>
    <w:rsid w:val="006C48F4"/>
    <w:rsid w:val="006C4E4D"/>
    <w:rsid w:val="006C5F33"/>
    <w:rsid w:val="006C61E0"/>
    <w:rsid w:val="006C6F6F"/>
    <w:rsid w:val="006C7022"/>
    <w:rsid w:val="006C71E3"/>
    <w:rsid w:val="006C7509"/>
    <w:rsid w:val="006C7A11"/>
    <w:rsid w:val="006D03E3"/>
    <w:rsid w:val="006D04E5"/>
    <w:rsid w:val="006D0501"/>
    <w:rsid w:val="006D06F0"/>
    <w:rsid w:val="006D150C"/>
    <w:rsid w:val="006D171F"/>
    <w:rsid w:val="006D1B4A"/>
    <w:rsid w:val="006D1BB2"/>
    <w:rsid w:val="006D1DB5"/>
    <w:rsid w:val="006D1DC5"/>
    <w:rsid w:val="006D2124"/>
    <w:rsid w:val="006D3CEC"/>
    <w:rsid w:val="006D3CF9"/>
    <w:rsid w:val="006D42FE"/>
    <w:rsid w:val="006D4D82"/>
    <w:rsid w:val="006D4E3A"/>
    <w:rsid w:val="006D5079"/>
    <w:rsid w:val="006D5D38"/>
    <w:rsid w:val="006D5F59"/>
    <w:rsid w:val="006D6852"/>
    <w:rsid w:val="006D77AE"/>
    <w:rsid w:val="006E0256"/>
    <w:rsid w:val="006E0728"/>
    <w:rsid w:val="006E089E"/>
    <w:rsid w:val="006E0E89"/>
    <w:rsid w:val="006E1160"/>
    <w:rsid w:val="006E1A0D"/>
    <w:rsid w:val="006E2090"/>
    <w:rsid w:val="006E299E"/>
    <w:rsid w:val="006E2A8F"/>
    <w:rsid w:val="006E2F82"/>
    <w:rsid w:val="006E33F9"/>
    <w:rsid w:val="006E3555"/>
    <w:rsid w:val="006E3BFA"/>
    <w:rsid w:val="006E3DB2"/>
    <w:rsid w:val="006E3E59"/>
    <w:rsid w:val="006E446E"/>
    <w:rsid w:val="006E45CE"/>
    <w:rsid w:val="006E4C6D"/>
    <w:rsid w:val="006E61D4"/>
    <w:rsid w:val="006E69D1"/>
    <w:rsid w:val="006E6AE7"/>
    <w:rsid w:val="006E72C7"/>
    <w:rsid w:val="006E7C85"/>
    <w:rsid w:val="006F0091"/>
    <w:rsid w:val="006F00C0"/>
    <w:rsid w:val="006F0342"/>
    <w:rsid w:val="006F0D4E"/>
    <w:rsid w:val="006F1ADF"/>
    <w:rsid w:val="006F2465"/>
    <w:rsid w:val="006F2751"/>
    <w:rsid w:val="006F2B3E"/>
    <w:rsid w:val="006F2F1C"/>
    <w:rsid w:val="006F2F56"/>
    <w:rsid w:val="006F3267"/>
    <w:rsid w:val="006F3B8E"/>
    <w:rsid w:val="006F3BFD"/>
    <w:rsid w:val="006F4061"/>
    <w:rsid w:val="006F4889"/>
    <w:rsid w:val="006F4B2F"/>
    <w:rsid w:val="006F5CD1"/>
    <w:rsid w:val="006F7079"/>
    <w:rsid w:val="006F768E"/>
    <w:rsid w:val="007010AA"/>
    <w:rsid w:val="007010EE"/>
    <w:rsid w:val="00701316"/>
    <w:rsid w:val="007014AA"/>
    <w:rsid w:val="00701532"/>
    <w:rsid w:val="007031D2"/>
    <w:rsid w:val="007032AA"/>
    <w:rsid w:val="0070371D"/>
    <w:rsid w:val="00704166"/>
    <w:rsid w:val="0070447D"/>
    <w:rsid w:val="00704A5E"/>
    <w:rsid w:val="007051CC"/>
    <w:rsid w:val="007056B1"/>
    <w:rsid w:val="007060AD"/>
    <w:rsid w:val="00706914"/>
    <w:rsid w:val="00706B79"/>
    <w:rsid w:val="00707690"/>
    <w:rsid w:val="0070789A"/>
    <w:rsid w:val="00707C99"/>
    <w:rsid w:val="00707CC6"/>
    <w:rsid w:val="007100CA"/>
    <w:rsid w:val="007101E2"/>
    <w:rsid w:val="007105A0"/>
    <w:rsid w:val="0071123F"/>
    <w:rsid w:val="007117C9"/>
    <w:rsid w:val="00711CF7"/>
    <w:rsid w:val="00712572"/>
    <w:rsid w:val="00712E8E"/>
    <w:rsid w:val="00713A2F"/>
    <w:rsid w:val="00714CCE"/>
    <w:rsid w:val="00714F57"/>
    <w:rsid w:val="00715334"/>
    <w:rsid w:val="007155A6"/>
    <w:rsid w:val="00715B57"/>
    <w:rsid w:val="00716184"/>
    <w:rsid w:val="007161BC"/>
    <w:rsid w:val="00716222"/>
    <w:rsid w:val="0071675A"/>
    <w:rsid w:val="007168FD"/>
    <w:rsid w:val="0071799D"/>
    <w:rsid w:val="00717E4F"/>
    <w:rsid w:val="00720495"/>
    <w:rsid w:val="00720B03"/>
    <w:rsid w:val="00721155"/>
    <w:rsid w:val="00721948"/>
    <w:rsid w:val="00721C5B"/>
    <w:rsid w:val="00721E38"/>
    <w:rsid w:val="00721F68"/>
    <w:rsid w:val="00722029"/>
    <w:rsid w:val="0072215B"/>
    <w:rsid w:val="00722374"/>
    <w:rsid w:val="007224AC"/>
    <w:rsid w:val="007226C0"/>
    <w:rsid w:val="00722AAD"/>
    <w:rsid w:val="0072347D"/>
    <w:rsid w:val="007235D0"/>
    <w:rsid w:val="00723D42"/>
    <w:rsid w:val="0072492D"/>
    <w:rsid w:val="0072497C"/>
    <w:rsid w:val="00724ACC"/>
    <w:rsid w:val="00724CBC"/>
    <w:rsid w:val="00725165"/>
    <w:rsid w:val="007251D4"/>
    <w:rsid w:val="0072581F"/>
    <w:rsid w:val="0073073A"/>
    <w:rsid w:val="00730F0F"/>
    <w:rsid w:val="00731D57"/>
    <w:rsid w:val="00731D75"/>
    <w:rsid w:val="00731FD3"/>
    <w:rsid w:val="0073271A"/>
    <w:rsid w:val="00732984"/>
    <w:rsid w:val="007329DF"/>
    <w:rsid w:val="00733754"/>
    <w:rsid w:val="00734474"/>
    <w:rsid w:val="0073452C"/>
    <w:rsid w:val="00734A10"/>
    <w:rsid w:val="00734FB8"/>
    <w:rsid w:val="0073517D"/>
    <w:rsid w:val="007353B1"/>
    <w:rsid w:val="00736EAA"/>
    <w:rsid w:val="00742020"/>
    <w:rsid w:val="00742465"/>
    <w:rsid w:val="007427C4"/>
    <w:rsid w:val="00742A9B"/>
    <w:rsid w:val="00742DDD"/>
    <w:rsid w:val="0074318C"/>
    <w:rsid w:val="00744D1A"/>
    <w:rsid w:val="00745050"/>
    <w:rsid w:val="007453FD"/>
    <w:rsid w:val="00745AAA"/>
    <w:rsid w:val="00745DED"/>
    <w:rsid w:val="00745F45"/>
    <w:rsid w:val="007460AF"/>
    <w:rsid w:val="0074621A"/>
    <w:rsid w:val="007464AC"/>
    <w:rsid w:val="007464C5"/>
    <w:rsid w:val="0074674F"/>
    <w:rsid w:val="00746AF1"/>
    <w:rsid w:val="0074725E"/>
    <w:rsid w:val="0074730D"/>
    <w:rsid w:val="007476B4"/>
    <w:rsid w:val="007510EE"/>
    <w:rsid w:val="00751E0F"/>
    <w:rsid w:val="00752122"/>
    <w:rsid w:val="007538F2"/>
    <w:rsid w:val="00754221"/>
    <w:rsid w:val="00754548"/>
    <w:rsid w:val="00754A01"/>
    <w:rsid w:val="007557EB"/>
    <w:rsid w:val="0075615E"/>
    <w:rsid w:val="00756AF8"/>
    <w:rsid w:val="007570B4"/>
    <w:rsid w:val="007571BE"/>
    <w:rsid w:val="00757A84"/>
    <w:rsid w:val="00760607"/>
    <w:rsid w:val="0076080A"/>
    <w:rsid w:val="00760A07"/>
    <w:rsid w:val="007614C7"/>
    <w:rsid w:val="00761BCB"/>
    <w:rsid w:val="007623C3"/>
    <w:rsid w:val="0076250C"/>
    <w:rsid w:val="0076266A"/>
    <w:rsid w:val="00762970"/>
    <w:rsid w:val="007629EE"/>
    <w:rsid w:val="00762F31"/>
    <w:rsid w:val="007635CA"/>
    <w:rsid w:val="007639F7"/>
    <w:rsid w:val="00763FF7"/>
    <w:rsid w:val="007643A7"/>
    <w:rsid w:val="00764512"/>
    <w:rsid w:val="00764591"/>
    <w:rsid w:val="0076460E"/>
    <w:rsid w:val="00764AA4"/>
    <w:rsid w:val="00764AC1"/>
    <w:rsid w:val="00765A57"/>
    <w:rsid w:val="00765E24"/>
    <w:rsid w:val="00765FBC"/>
    <w:rsid w:val="00766765"/>
    <w:rsid w:val="00766ADD"/>
    <w:rsid w:val="00766E19"/>
    <w:rsid w:val="0077003C"/>
    <w:rsid w:val="007701C3"/>
    <w:rsid w:val="007715F6"/>
    <w:rsid w:val="00771ED7"/>
    <w:rsid w:val="00772C4D"/>
    <w:rsid w:val="0077300B"/>
    <w:rsid w:val="00773B3E"/>
    <w:rsid w:val="00775169"/>
    <w:rsid w:val="007751AF"/>
    <w:rsid w:val="007760CF"/>
    <w:rsid w:val="00777567"/>
    <w:rsid w:val="007775A0"/>
    <w:rsid w:val="00777692"/>
    <w:rsid w:val="00777714"/>
    <w:rsid w:val="007803C9"/>
    <w:rsid w:val="00781553"/>
    <w:rsid w:val="007818B6"/>
    <w:rsid w:val="007819FD"/>
    <w:rsid w:val="00782F5C"/>
    <w:rsid w:val="007832C5"/>
    <w:rsid w:val="00783BC0"/>
    <w:rsid w:val="00783C32"/>
    <w:rsid w:val="00784060"/>
    <w:rsid w:val="0078411D"/>
    <w:rsid w:val="00784339"/>
    <w:rsid w:val="007849F3"/>
    <w:rsid w:val="00784FD0"/>
    <w:rsid w:val="00785834"/>
    <w:rsid w:val="0078585A"/>
    <w:rsid w:val="00785C00"/>
    <w:rsid w:val="00786BEF"/>
    <w:rsid w:val="00786DEC"/>
    <w:rsid w:val="0078731D"/>
    <w:rsid w:val="0079049A"/>
    <w:rsid w:val="007909A8"/>
    <w:rsid w:val="00791276"/>
    <w:rsid w:val="00791DA9"/>
    <w:rsid w:val="007920C0"/>
    <w:rsid w:val="00792368"/>
    <w:rsid w:val="0079272A"/>
    <w:rsid w:val="007927C8"/>
    <w:rsid w:val="007928D5"/>
    <w:rsid w:val="007932B3"/>
    <w:rsid w:val="007933E0"/>
    <w:rsid w:val="00793E6C"/>
    <w:rsid w:val="007951F6"/>
    <w:rsid w:val="00795225"/>
    <w:rsid w:val="00795613"/>
    <w:rsid w:val="007964CD"/>
    <w:rsid w:val="00796983"/>
    <w:rsid w:val="007969D2"/>
    <w:rsid w:val="007975D9"/>
    <w:rsid w:val="007A0800"/>
    <w:rsid w:val="007A0C59"/>
    <w:rsid w:val="007A17A4"/>
    <w:rsid w:val="007A3C86"/>
    <w:rsid w:val="007A434D"/>
    <w:rsid w:val="007A516A"/>
    <w:rsid w:val="007A57CE"/>
    <w:rsid w:val="007A5841"/>
    <w:rsid w:val="007A593A"/>
    <w:rsid w:val="007A65C8"/>
    <w:rsid w:val="007A6BD0"/>
    <w:rsid w:val="007A7061"/>
    <w:rsid w:val="007A773B"/>
    <w:rsid w:val="007A7CD8"/>
    <w:rsid w:val="007A7F55"/>
    <w:rsid w:val="007B0C55"/>
    <w:rsid w:val="007B0FB4"/>
    <w:rsid w:val="007B12A7"/>
    <w:rsid w:val="007B1FD9"/>
    <w:rsid w:val="007B25A6"/>
    <w:rsid w:val="007B36F2"/>
    <w:rsid w:val="007B4A6B"/>
    <w:rsid w:val="007B4B13"/>
    <w:rsid w:val="007B5835"/>
    <w:rsid w:val="007B6757"/>
    <w:rsid w:val="007B73A2"/>
    <w:rsid w:val="007B740D"/>
    <w:rsid w:val="007B741C"/>
    <w:rsid w:val="007B762D"/>
    <w:rsid w:val="007C0309"/>
    <w:rsid w:val="007C0496"/>
    <w:rsid w:val="007C0AC7"/>
    <w:rsid w:val="007C38A2"/>
    <w:rsid w:val="007C3D69"/>
    <w:rsid w:val="007C3E6D"/>
    <w:rsid w:val="007C42B5"/>
    <w:rsid w:val="007C45ED"/>
    <w:rsid w:val="007C4824"/>
    <w:rsid w:val="007C527D"/>
    <w:rsid w:val="007C5418"/>
    <w:rsid w:val="007C5608"/>
    <w:rsid w:val="007C6195"/>
    <w:rsid w:val="007C62A7"/>
    <w:rsid w:val="007C6BDB"/>
    <w:rsid w:val="007C6F8C"/>
    <w:rsid w:val="007C72BC"/>
    <w:rsid w:val="007C7773"/>
    <w:rsid w:val="007C7899"/>
    <w:rsid w:val="007C789A"/>
    <w:rsid w:val="007D04AE"/>
    <w:rsid w:val="007D07EA"/>
    <w:rsid w:val="007D0C98"/>
    <w:rsid w:val="007D106B"/>
    <w:rsid w:val="007D142D"/>
    <w:rsid w:val="007D1B03"/>
    <w:rsid w:val="007D20EE"/>
    <w:rsid w:val="007D2B68"/>
    <w:rsid w:val="007D2EAA"/>
    <w:rsid w:val="007D3567"/>
    <w:rsid w:val="007D38B5"/>
    <w:rsid w:val="007D4316"/>
    <w:rsid w:val="007D5095"/>
    <w:rsid w:val="007D52C9"/>
    <w:rsid w:val="007D65A0"/>
    <w:rsid w:val="007D6A8E"/>
    <w:rsid w:val="007D6BA8"/>
    <w:rsid w:val="007D739C"/>
    <w:rsid w:val="007D7995"/>
    <w:rsid w:val="007D7BF1"/>
    <w:rsid w:val="007E057A"/>
    <w:rsid w:val="007E0AAD"/>
    <w:rsid w:val="007E0CF5"/>
    <w:rsid w:val="007E12F9"/>
    <w:rsid w:val="007E1393"/>
    <w:rsid w:val="007E18B9"/>
    <w:rsid w:val="007E2A73"/>
    <w:rsid w:val="007E2BD6"/>
    <w:rsid w:val="007E32A7"/>
    <w:rsid w:val="007E466D"/>
    <w:rsid w:val="007E4BCD"/>
    <w:rsid w:val="007E5092"/>
    <w:rsid w:val="007E513C"/>
    <w:rsid w:val="007E5742"/>
    <w:rsid w:val="007E5771"/>
    <w:rsid w:val="007E5C96"/>
    <w:rsid w:val="007E5E95"/>
    <w:rsid w:val="007E618D"/>
    <w:rsid w:val="007E62DD"/>
    <w:rsid w:val="007F0736"/>
    <w:rsid w:val="007F09C7"/>
    <w:rsid w:val="007F12FA"/>
    <w:rsid w:val="007F1A31"/>
    <w:rsid w:val="007F1BEB"/>
    <w:rsid w:val="007F1F8D"/>
    <w:rsid w:val="007F225C"/>
    <w:rsid w:val="007F2C77"/>
    <w:rsid w:val="007F2E87"/>
    <w:rsid w:val="007F339D"/>
    <w:rsid w:val="007F3745"/>
    <w:rsid w:val="007F3E59"/>
    <w:rsid w:val="007F53DC"/>
    <w:rsid w:val="007F5802"/>
    <w:rsid w:val="007F5865"/>
    <w:rsid w:val="007F5B73"/>
    <w:rsid w:val="007F6322"/>
    <w:rsid w:val="007F6E58"/>
    <w:rsid w:val="007F6F38"/>
    <w:rsid w:val="007F7382"/>
    <w:rsid w:val="007F749F"/>
    <w:rsid w:val="007F7752"/>
    <w:rsid w:val="007F783E"/>
    <w:rsid w:val="007F79C2"/>
    <w:rsid w:val="00800517"/>
    <w:rsid w:val="008012CC"/>
    <w:rsid w:val="00801E75"/>
    <w:rsid w:val="008020B5"/>
    <w:rsid w:val="008021A8"/>
    <w:rsid w:val="008023D5"/>
    <w:rsid w:val="008028F1"/>
    <w:rsid w:val="00802A35"/>
    <w:rsid w:val="00802E8D"/>
    <w:rsid w:val="008030F7"/>
    <w:rsid w:val="0080324C"/>
    <w:rsid w:val="0080426F"/>
    <w:rsid w:val="0080449A"/>
    <w:rsid w:val="00804FBA"/>
    <w:rsid w:val="00805274"/>
    <w:rsid w:val="008054A1"/>
    <w:rsid w:val="00805954"/>
    <w:rsid w:val="00805E46"/>
    <w:rsid w:val="00807E67"/>
    <w:rsid w:val="008106F5"/>
    <w:rsid w:val="008109F4"/>
    <w:rsid w:val="00810D78"/>
    <w:rsid w:val="00810F14"/>
    <w:rsid w:val="008114A8"/>
    <w:rsid w:val="008122EA"/>
    <w:rsid w:val="00812769"/>
    <w:rsid w:val="00812B49"/>
    <w:rsid w:val="0081357D"/>
    <w:rsid w:val="00813A36"/>
    <w:rsid w:val="00813ACC"/>
    <w:rsid w:val="008140A2"/>
    <w:rsid w:val="008142C1"/>
    <w:rsid w:val="0081440E"/>
    <w:rsid w:val="008145D1"/>
    <w:rsid w:val="00814723"/>
    <w:rsid w:val="008158F1"/>
    <w:rsid w:val="008159F6"/>
    <w:rsid w:val="00816821"/>
    <w:rsid w:val="00816F1D"/>
    <w:rsid w:val="008175BD"/>
    <w:rsid w:val="008205ED"/>
    <w:rsid w:val="0082134F"/>
    <w:rsid w:val="0082153A"/>
    <w:rsid w:val="00821A43"/>
    <w:rsid w:val="00821A89"/>
    <w:rsid w:val="00822533"/>
    <w:rsid w:val="00822588"/>
    <w:rsid w:val="00822964"/>
    <w:rsid w:val="00822D0B"/>
    <w:rsid w:val="0082428F"/>
    <w:rsid w:val="00824CDB"/>
    <w:rsid w:val="0082619E"/>
    <w:rsid w:val="0082680D"/>
    <w:rsid w:val="008271A6"/>
    <w:rsid w:val="008273FC"/>
    <w:rsid w:val="008275BD"/>
    <w:rsid w:val="008305D6"/>
    <w:rsid w:val="00830B83"/>
    <w:rsid w:val="00831507"/>
    <w:rsid w:val="00831508"/>
    <w:rsid w:val="0083150D"/>
    <w:rsid w:val="0083181C"/>
    <w:rsid w:val="00831893"/>
    <w:rsid w:val="00831D4D"/>
    <w:rsid w:val="0083254B"/>
    <w:rsid w:val="008325B6"/>
    <w:rsid w:val="0083417F"/>
    <w:rsid w:val="0083428A"/>
    <w:rsid w:val="00834A8B"/>
    <w:rsid w:val="00834D1C"/>
    <w:rsid w:val="0083500F"/>
    <w:rsid w:val="00835307"/>
    <w:rsid w:val="008354FC"/>
    <w:rsid w:val="00835566"/>
    <w:rsid w:val="0083569F"/>
    <w:rsid w:val="008356D8"/>
    <w:rsid w:val="008356EF"/>
    <w:rsid w:val="00835C07"/>
    <w:rsid w:val="00835CFD"/>
    <w:rsid w:val="00835D0E"/>
    <w:rsid w:val="00836D4C"/>
    <w:rsid w:val="00837063"/>
    <w:rsid w:val="008373B6"/>
    <w:rsid w:val="00837729"/>
    <w:rsid w:val="008377E2"/>
    <w:rsid w:val="00837B2D"/>
    <w:rsid w:val="0084025B"/>
    <w:rsid w:val="00840A2F"/>
    <w:rsid w:val="00840C55"/>
    <w:rsid w:val="00840DDA"/>
    <w:rsid w:val="0084101A"/>
    <w:rsid w:val="00841DFB"/>
    <w:rsid w:val="00842326"/>
    <w:rsid w:val="008434F6"/>
    <w:rsid w:val="00843BD3"/>
    <w:rsid w:val="0084429F"/>
    <w:rsid w:val="0084430B"/>
    <w:rsid w:val="0084480A"/>
    <w:rsid w:val="00844890"/>
    <w:rsid w:val="00844CF0"/>
    <w:rsid w:val="00844D28"/>
    <w:rsid w:val="0084537B"/>
    <w:rsid w:val="00845775"/>
    <w:rsid w:val="00845784"/>
    <w:rsid w:val="008457D5"/>
    <w:rsid w:val="00845A42"/>
    <w:rsid w:val="00846322"/>
    <w:rsid w:val="00846566"/>
    <w:rsid w:val="00846A38"/>
    <w:rsid w:val="00846ADA"/>
    <w:rsid w:val="008477FC"/>
    <w:rsid w:val="00847C81"/>
    <w:rsid w:val="00850DC7"/>
    <w:rsid w:val="00851949"/>
    <w:rsid w:val="00851C06"/>
    <w:rsid w:val="008521BC"/>
    <w:rsid w:val="0085236B"/>
    <w:rsid w:val="00852D55"/>
    <w:rsid w:val="00852F32"/>
    <w:rsid w:val="00853D31"/>
    <w:rsid w:val="00855017"/>
    <w:rsid w:val="0085547C"/>
    <w:rsid w:val="008557A7"/>
    <w:rsid w:val="008557EB"/>
    <w:rsid w:val="008566E7"/>
    <w:rsid w:val="00857D0F"/>
    <w:rsid w:val="00860ACF"/>
    <w:rsid w:val="008620D8"/>
    <w:rsid w:val="00862C3D"/>
    <w:rsid w:val="008638AB"/>
    <w:rsid w:val="00863C2F"/>
    <w:rsid w:val="00863F2D"/>
    <w:rsid w:val="00864051"/>
    <w:rsid w:val="00864382"/>
    <w:rsid w:val="008653DE"/>
    <w:rsid w:val="00865AEA"/>
    <w:rsid w:val="00865D4D"/>
    <w:rsid w:val="008662F6"/>
    <w:rsid w:val="00866B44"/>
    <w:rsid w:val="00866D74"/>
    <w:rsid w:val="0086728F"/>
    <w:rsid w:val="008673B3"/>
    <w:rsid w:val="008676AB"/>
    <w:rsid w:val="008677D7"/>
    <w:rsid w:val="00870464"/>
    <w:rsid w:val="00870BFB"/>
    <w:rsid w:val="00870EC7"/>
    <w:rsid w:val="0087131B"/>
    <w:rsid w:val="0087210D"/>
    <w:rsid w:val="0087212F"/>
    <w:rsid w:val="008724A8"/>
    <w:rsid w:val="00872DBC"/>
    <w:rsid w:val="00872DD9"/>
    <w:rsid w:val="00873C91"/>
    <w:rsid w:val="0087534A"/>
    <w:rsid w:val="008775EB"/>
    <w:rsid w:val="00877738"/>
    <w:rsid w:val="00881110"/>
    <w:rsid w:val="00882069"/>
    <w:rsid w:val="008820F3"/>
    <w:rsid w:val="00882AAA"/>
    <w:rsid w:val="008830AC"/>
    <w:rsid w:val="008834CA"/>
    <w:rsid w:val="00883830"/>
    <w:rsid w:val="00883A07"/>
    <w:rsid w:val="00883B18"/>
    <w:rsid w:val="008843F8"/>
    <w:rsid w:val="00884E58"/>
    <w:rsid w:val="0088529E"/>
    <w:rsid w:val="00885380"/>
    <w:rsid w:val="00885CFD"/>
    <w:rsid w:val="00885F74"/>
    <w:rsid w:val="00887A00"/>
    <w:rsid w:val="00887B26"/>
    <w:rsid w:val="008900E5"/>
    <w:rsid w:val="00890906"/>
    <w:rsid w:val="00890B81"/>
    <w:rsid w:val="008912C0"/>
    <w:rsid w:val="0089168A"/>
    <w:rsid w:val="00891A60"/>
    <w:rsid w:val="00891FC0"/>
    <w:rsid w:val="008923FB"/>
    <w:rsid w:val="00892F30"/>
    <w:rsid w:val="00893253"/>
    <w:rsid w:val="00893914"/>
    <w:rsid w:val="00893AB1"/>
    <w:rsid w:val="00893BF4"/>
    <w:rsid w:val="00893C9F"/>
    <w:rsid w:val="00893DBD"/>
    <w:rsid w:val="00895403"/>
    <w:rsid w:val="00895750"/>
    <w:rsid w:val="008959F5"/>
    <w:rsid w:val="00895E2C"/>
    <w:rsid w:val="00896086"/>
    <w:rsid w:val="008960AC"/>
    <w:rsid w:val="0089699B"/>
    <w:rsid w:val="008970D6"/>
    <w:rsid w:val="00897348"/>
    <w:rsid w:val="008973AA"/>
    <w:rsid w:val="00897C1F"/>
    <w:rsid w:val="00897CC2"/>
    <w:rsid w:val="00897EAF"/>
    <w:rsid w:val="008A0148"/>
    <w:rsid w:val="008A0779"/>
    <w:rsid w:val="008A0828"/>
    <w:rsid w:val="008A17E0"/>
    <w:rsid w:val="008A1C1E"/>
    <w:rsid w:val="008A2198"/>
    <w:rsid w:val="008A22A1"/>
    <w:rsid w:val="008A2439"/>
    <w:rsid w:val="008A275F"/>
    <w:rsid w:val="008A277C"/>
    <w:rsid w:val="008A2A97"/>
    <w:rsid w:val="008A36C9"/>
    <w:rsid w:val="008A470E"/>
    <w:rsid w:val="008A4809"/>
    <w:rsid w:val="008A51D6"/>
    <w:rsid w:val="008A58F2"/>
    <w:rsid w:val="008A5968"/>
    <w:rsid w:val="008A6CB9"/>
    <w:rsid w:val="008A7B2F"/>
    <w:rsid w:val="008A7E10"/>
    <w:rsid w:val="008A7E6A"/>
    <w:rsid w:val="008B031F"/>
    <w:rsid w:val="008B08E4"/>
    <w:rsid w:val="008B0EF8"/>
    <w:rsid w:val="008B0F7D"/>
    <w:rsid w:val="008B103B"/>
    <w:rsid w:val="008B19EE"/>
    <w:rsid w:val="008B239E"/>
    <w:rsid w:val="008B25DE"/>
    <w:rsid w:val="008B2A8D"/>
    <w:rsid w:val="008B3895"/>
    <w:rsid w:val="008B38B4"/>
    <w:rsid w:val="008B39E4"/>
    <w:rsid w:val="008B410F"/>
    <w:rsid w:val="008B4233"/>
    <w:rsid w:val="008B46D0"/>
    <w:rsid w:val="008B5250"/>
    <w:rsid w:val="008B5A8F"/>
    <w:rsid w:val="008B5C34"/>
    <w:rsid w:val="008B6516"/>
    <w:rsid w:val="008B6A31"/>
    <w:rsid w:val="008B742B"/>
    <w:rsid w:val="008B784E"/>
    <w:rsid w:val="008B7E7E"/>
    <w:rsid w:val="008C0787"/>
    <w:rsid w:val="008C0EA4"/>
    <w:rsid w:val="008C12B3"/>
    <w:rsid w:val="008C16E5"/>
    <w:rsid w:val="008C1C2E"/>
    <w:rsid w:val="008C2EBC"/>
    <w:rsid w:val="008C3FAB"/>
    <w:rsid w:val="008C461F"/>
    <w:rsid w:val="008C4DB2"/>
    <w:rsid w:val="008C560F"/>
    <w:rsid w:val="008C5A18"/>
    <w:rsid w:val="008C5D16"/>
    <w:rsid w:val="008C5F92"/>
    <w:rsid w:val="008C7060"/>
    <w:rsid w:val="008C777D"/>
    <w:rsid w:val="008D024D"/>
    <w:rsid w:val="008D09C4"/>
    <w:rsid w:val="008D1161"/>
    <w:rsid w:val="008D14F3"/>
    <w:rsid w:val="008D1A6A"/>
    <w:rsid w:val="008D1B08"/>
    <w:rsid w:val="008D1E47"/>
    <w:rsid w:val="008D2143"/>
    <w:rsid w:val="008D2243"/>
    <w:rsid w:val="008D2952"/>
    <w:rsid w:val="008D379A"/>
    <w:rsid w:val="008D3C33"/>
    <w:rsid w:val="008D4702"/>
    <w:rsid w:val="008D4903"/>
    <w:rsid w:val="008D49C7"/>
    <w:rsid w:val="008D4C05"/>
    <w:rsid w:val="008D4EB9"/>
    <w:rsid w:val="008D5826"/>
    <w:rsid w:val="008D5907"/>
    <w:rsid w:val="008D5BE1"/>
    <w:rsid w:val="008D662B"/>
    <w:rsid w:val="008D69A2"/>
    <w:rsid w:val="008D7A8B"/>
    <w:rsid w:val="008D7D2E"/>
    <w:rsid w:val="008E177D"/>
    <w:rsid w:val="008E1915"/>
    <w:rsid w:val="008E2E97"/>
    <w:rsid w:val="008E34C9"/>
    <w:rsid w:val="008E39C5"/>
    <w:rsid w:val="008E4574"/>
    <w:rsid w:val="008E4634"/>
    <w:rsid w:val="008E4C0F"/>
    <w:rsid w:val="008E4E9D"/>
    <w:rsid w:val="008E5319"/>
    <w:rsid w:val="008E5B48"/>
    <w:rsid w:val="008E5F25"/>
    <w:rsid w:val="008E675F"/>
    <w:rsid w:val="008E69FB"/>
    <w:rsid w:val="008E6A9C"/>
    <w:rsid w:val="008E70D2"/>
    <w:rsid w:val="008E7D03"/>
    <w:rsid w:val="008F0032"/>
    <w:rsid w:val="008F01BE"/>
    <w:rsid w:val="008F06D3"/>
    <w:rsid w:val="008F0910"/>
    <w:rsid w:val="008F09BC"/>
    <w:rsid w:val="008F0A03"/>
    <w:rsid w:val="008F16DE"/>
    <w:rsid w:val="008F1AA1"/>
    <w:rsid w:val="008F1DBA"/>
    <w:rsid w:val="008F1F7F"/>
    <w:rsid w:val="008F39B2"/>
    <w:rsid w:val="008F4021"/>
    <w:rsid w:val="008F45D3"/>
    <w:rsid w:val="008F5480"/>
    <w:rsid w:val="008F554A"/>
    <w:rsid w:val="008F5C25"/>
    <w:rsid w:val="008F6C4C"/>
    <w:rsid w:val="008F75F9"/>
    <w:rsid w:val="008F7675"/>
    <w:rsid w:val="008F7ACD"/>
    <w:rsid w:val="00900689"/>
    <w:rsid w:val="00900C2C"/>
    <w:rsid w:val="00900E32"/>
    <w:rsid w:val="00902432"/>
    <w:rsid w:val="0090249A"/>
    <w:rsid w:val="009024F9"/>
    <w:rsid w:val="009027A6"/>
    <w:rsid w:val="00902DA6"/>
    <w:rsid w:val="00902E40"/>
    <w:rsid w:val="00902E80"/>
    <w:rsid w:val="00903E57"/>
    <w:rsid w:val="009043DD"/>
    <w:rsid w:val="009047FE"/>
    <w:rsid w:val="009050B6"/>
    <w:rsid w:val="0090587B"/>
    <w:rsid w:val="00906233"/>
    <w:rsid w:val="009065AF"/>
    <w:rsid w:val="0090678D"/>
    <w:rsid w:val="00907632"/>
    <w:rsid w:val="00907655"/>
    <w:rsid w:val="00907C13"/>
    <w:rsid w:val="00907E79"/>
    <w:rsid w:val="00907E80"/>
    <w:rsid w:val="0091102E"/>
    <w:rsid w:val="00911585"/>
    <w:rsid w:val="00911C20"/>
    <w:rsid w:val="00911F06"/>
    <w:rsid w:val="0091270A"/>
    <w:rsid w:val="009127EE"/>
    <w:rsid w:val="00912F19"/>
    <w:rsid w:val="00913626"/>
    <w:rsid w:val="00914FEC"/>
    <w:rsid w:val="009151DA"/>
    <w:rsid w:val="0091655C"/>
    <w:rsid w:val="00916600"/>
    <w:rsid w:val="0091679F"/>
    <w:rsid w:val="00917A32"/>
    <w:rsid w:val="00917DF1"/>
    <w:rsid w:val="00920C48"/>
    <w:rsid w:val="00921C16"/>
    <w:rsid w:val="00921D4A"/>
    <w:rsid w:val="009222BC"/>
    <w:rsid w:val="00922C50"/>
    <w:rsid w:val="00922F70"/>
    <w:rsid w:val="00923730"/>
    <w:rsid w:val="00923B57"/>
    <w:rsid w:val="00923DEB"/>
    <w:rsid w:val="00924CF3"/>
    <w:rsid w:val="0092585F"/>
    <w:rsid w:val="00925BF5"/>
    <w:rsid w:val="00925D77"/>
    <w:rsid w:val="00926BD6"/>
    <w:rsid w:val="00926E70"/>
    <w:rsid w:val="00927032"/>
    <w:rsid w:val="009278D1"/>
    <w:rsid w:val="00927D94"/>
    <w:rsid w:val="009300F6"/>
    <w:rsid w:val="00930219"/>
    <w:rsid w:val="0093066E"/>
    <w:rsid w:val="00930C10"/>
    <w:rsid w:val="00930E52"/>
    <w:rsid w:val="00930F5F"/>
    <w:rsid w:val="00931A89"/>
    <w:rsid w:val="00931E6F"/>
    <w:rsid w:val="0093221E"/>
    <w:rsid w:val="009326A2"/>
    <w:rsid w:val="00932983"/>
    <w:rsid w:val="009331C3"/>
    <w:rsid w:val="00933633"/>
    <w:rsid w:val="009337E6"/>
    <w:rsid w:val="00933AAA"/>
    <w:rsid w:val="0093441D"/>
    <w:rsid w:val="00935D4D"/>
    <w:rsid w:val="00935E9E"/>
    <w:rsid w:val="009365FB"/>
    <w:rsid w:val="0093667D"/>
    <w:rsid w:val="00937E17"/>
    <w:rsid w:val="0094054A"/>
    <w:rsid w:val="00941162"/>
    <w:rsid w:val="0094122D"/>
    <w:rsid w:val="00941F04"/>
    <w:rsid w:val="00942333"/>
    <w:rsid w:val="009425F3"/>
    <w:rsid w:val="009428C2"/>
    <w:rsid w:val="00943ACC"/>
    <w:rsid w:val="00943CB0"/>
    <w:rsid w:val="00943EC7"/>
    <w:rsid w:val="00943FBC"/>
    <w:rsid w:val="00944206"/>
    <w:rsid w:val="00944ADF"/>
    <w:rsid w:val="00944B39"/>
    <w:rsid w:val="00945553"/>
    <w:rsid w:val="009455DC"/>
    <w:rsid w:val="00946444"/>
    <w:rsid w:val="00946E09"/>
    <w:rsid w:val="00950985"/>
    <w:rsid w:val="00951413"/>
    <w:rsid w:val="00951462"/>
    <w:rsid w:val="00951B2C"/>
    <w:rsid w:val="009521C7"/>
    <w:rsid w:val="00953737"/>
    <w:rsid w:val="00953BA9"/>
    <w:rsid w:val="00953D68"/>
    <w:rsid w:val="00953FCB"/>
    <w:rsid w:val="0095432F"/>
    <w:rsid w:val="00954489"/>
    <w:rsid w:val="0095478F"/>
    <w:rsid w:val="00954DB4"/>
    <w:rsid w:val="00954E8A"/>
    <w:rsid w:val="00954F7F"/>
    <w:rsid w:val="00955413"/>
    <w:rsid w:val="009557CE"/>
    <w:rsid w:val="00955950"/>
    <w:rsid w:val="00956673"/>
    <w:rsid w:val="00956833"/>
    <w:rsid w:val="009569AB"/>
    <w:rsid w:val="00956F76"/>
    <w:rsid w:val="00957850"/>
    <w:rsid w:val="00960FA8"/>
    <w:rsid w:val="00961CF6"/>
    <w:rsid w:val="00961F62"/>
    <w:rsid w:val="00962021"/>
    <w:rsid w:val="0096203B"/>
    <w:rsid w:val="00962111"/>
    <w:rsid w:val="00962842"/>
    <w:rsid w:val="009628E7"/>
    <w:rsid w:val="00962925"/>
    <w:rsid w:val="0096299F"/>
    <w:rsid w:val="00963A6C"/>
    <w:rsid w:val="00963CC1"/>
    <w:rsid w:val="0096497C"/>
    <w:rsid w:val="00965180"/>
    <w:rsid w:val="00965AE8"/>
    <w:rsid w:val="00966B04"/>
    <w:rsid w:val="00966DD6"/>
    <w:rsid w:val="009672F7"/>
    <w:rsid w:val="0096781D"/>
    <w:rsid w:val="00967B62"/>
    <w:rsid w:val="00967DBE"/>
    <w:rsid w:val="00970151"/>
    <w:rsid w:val="009708D2"/>
    <w:rsid w:val="00970CF8"/>
    <w:rsid w:val="009711E3"/>
    <w:rsid w:val="0097135D"/>
    <w:rsid w:val="00971636"/>
    <w:rsid w:val="00971AF5"/>
    <w:rsid w:val="00971DB4"/>
    <w:rsid w:val="0097260E"/>
    <w:rsid w:val="00972F1E"/>
    <w:rsid w:val="009731D0"/>
    <w:rsid w:val="00973B8E"/>
    <w:rsid w:val="009747D1"/>
    <w:rsid w:val="00974B11"/>
    <w:rsid w:val="00974D26"/>
    <w:rsid w:val="0097515B"/>
    <w:rsid w:val="00975AA8"/>
    <w:rsid w:val="0097665E"/>
    <w:rsid w:val="00976899"/>
    <w:rsid w:val="009775B1"/>
    <w:rsid w:val="00977E6A"/>
    <w:rsid w:val="00980033"/>
    <w:rsid w:val="009818B9"/>
    <w:rsid w:val="00982497"/>
    <w:rsid w:val="00982C86"/>
    <w:rsid w:val="00982EB4"/>
    <w:rsid w:val="00983857"/>
    <w:rsid w:val="00984079"/>
    <w:rsid w:val="009842CC"/>
    <w:rsid w:val="00984FF6"/>
    <w:rsid w:val="00985259"/>
    <w:rsid w:val="00985C09"/>
    <w:rsid w:val="00986526"/>
    <w:rsid w:val="009867F9"/>
    <w:rsid w:val="009869F0"/>
    <w:rsid w:val="00987118"/>
    <w:rsid w:val="00987348"/>
    <w:rsid w:val="009875CD"/>
    <w:rsid w:val="00990825"/>
    <w:rsid w:val="00991781"/>
    <w:rsid w:val="00991BA9"/>
    <w:rsid w:val="00991CA9"/>
    <w:rsid w:val="009920D0"/>
    <w:rsid w:val="0099281F"/>
    <w:rsid w:val="00993258"/>
    <w:rsid w:val="00993E1C"/>
    <w:rsid w:val="009949A9"/>
    <w:rsid w:val="00995215"/>
    <w:rsid w:val="0099604F"/>
    <w:rsid w:val="009964F7"/>
    <w:rsid w:val="009975CD"/>
    <w:rsid w:val="00997621"/>
    <w:rsid w:val="00997A52"/>
    <w:rsid w:val="00997BD7"/>
    <w:rsid w:val="009A06E6"/>
    <w:rsid w:val="009A1074"/>
    <w:rsid w:val="009A167D"/>
    <w:rsid w:val="009A183D"/>
    <w:rsid w:val="009A1E6A"/>
    <w:rsid w:val="009A24E5"/>
    <w:rsid w:val="009A29CC"/>
    <w:rsid w:val="009A37B4"/>
    <w:rsid w:val="009A37CE"/>
    <w:rsid w:val="009A4363"/>
    <w:rsid w:val="009A44D7"/>
    <w:rsid w:val="009A5640"/>
    <w:rsid w:val="009A5B47"/>
    <w:rsid w:val="009A68BD"/>
    <w:rsid w:val="009A6DED"/>
    <w:rsid w:val="009A7053"/>
    <w:rsid w:val="009A7A9D"/>
    <w:rsid w:val="009A7DBE"/>
    <w:rsid w:val="009B0641"/>
    <w:rsid w:val="009B091B"/>
    <w:rsid w:val="009B0A5F"/>
    <w:rsid w:val="009B1F89"/>
    <w:rsid w:val="009B21A9"/>
    <w:rsid w:val="009B2244"/>
    <w:rsid w:val="009B2302"/>
    <w:rsid w:val="009B3FF6"/>
    <w:rsid w:val="009B5604"/>
    <w:rsid w:val="009B5917"/>
    <w:rsid w:val="009B5EAC"/>
    <w:rsid w:val="009B606B"/>
    <w:rsid w:val="009B6798"/>
    <w:rsid w:val="009B7203"/>
    <w:rsid w:val="009B7F8D"/>
    <w:rsid w:val="009C0753"/>
    <w:rsid w:val="009C075C"/>
    <w:rsid w:val="009C0A9B"/>
    <w:rsid w:val="009C0C63"/>
    <w:rsid w:val="009C1F8E"/>
    <w:rsid w:val="009C2248"/>
    <w:rsid w:val="009C2455"/>
    <w:rsid w:val="009C3691"/>
    <w:rsid w:val="009C373E"/>
    <w:rsid w:val="009C374F"/>
    <w:rsid w:val="009C51D1"/>
    <w:rsid w:val="009C6324"/>
    <w:rsid w:val="009C6A01"/>
    <w:rsid w:val="009C74C0"/>
    <w:rsid w:val="009C7508"/>
    <w:rsid w:val="009C7B4B"/>
    <w:rsid w:val="009D0476"/>
    <w:rsid w:val="009D0734"/>
    <w:rsid w:val="009D2376"/>
    <w:rsid w:val="009D3CA0"/>
    <w:rsid w:val="009D3CDA"/>
    <w:rsid w:val="009D40D1"/>
    <w:rsid w:val="009D5AFD"/>
    <w:rsid w:val="009D5C07"/>
    <w:rsid w:val="009D5FCC"/>
    <w:rsid w:val="009D6452"/>
    <w:rsid w:val="009D7248"/>
    <w:rsid w:val="009E0714"/>
    <w:rsid w:val="009E0859"/>
    <w:rsid w:val="009E0BC4"/>
    <w:rsid w:val="009E267B"/>
    <w:rsid w:val="009E2D2C"/>
    <w:rsid w:val="009E3DD8"/>
    <w:rsid w:val="009E474B"/>
    <w:rsid w:val="009E4B13"/>
    <w:rsid w:val="009E502C"/>
    <w:rsid w:val="009E5D90"/>
    <w:rsid w:val="009E71E2"/>
    <w:rsid w:val="009E7DED"/>
    <w:rsid w:val="009F0105"/>
    <w:rsid w:val="009F0322"/>
    <w:rsid w:val="009F06A3"/>
    <w:rsid w:val="009F09DE"/>
    <w:rsid w:val="009F21E7"/>
    <w:rsid w:val="009F2B39"/>
    <w:rsid w:val="009F31D8"/>
    <w:rsid w:val="009F322A"/>
    <w:rsid w:val="009F4035"/>
    <w:rsid w:val="009F433C"/>
    <w:rsid w:val="009F45DD"/>
    <w:rsid w:val="009F492C"/>
    <w:rsid w:val="009F4F84"/>
    <w:rsid w:val="009F58AA"/>
    <w:rsid w:val="009F69E1"/>
    <w:rsid w:val="009F733B"/>
    <w:rsid w:val="00A0067C"/>
    <w:rsid w:val="00A0127E"/>
    <w:rsid w:val="00A01923"/>
    <w:rsid w:val="00A01DD0"/>
    <w:rsid w:val="00A020BE"/>
    <w:rsid w:val="00A02390"/>
    <w:rsid w:val="00A027F8"/>
    <w:rsid w:val="00A02B37"/>
    <w:rsid w:val="00A03C07"/>
    <w:rsid w:val="00A04998"/>
    <w:rsid w:val="00A04B04"/>
    <w:rsid w:val="00A04F4F"/>
    <w:rsid w:val="00A067B3"/>
    <w:rsid w:val="00A06A04"/>
    <w:rsid w:val="00A06EF8"/>
    <w:rsid w:val="00A074B4"/>
    <w:rsid w:val="00A07EF7"/>
    <w:rsid w:val="00A1018B"/>
    <w:rsid w:val="00A10463"/>
    <w:rsid w:val="00A1094A"/>
    <w:rsid w:val="00A1106E"/>
    <w:rsid w:val="00A114F2"/>
    <w:rsid w:val="00A11EE0"/>
    <w:rsid w:val="00A12504"/>
    <w:rsid w:val="00A13C58"/>
    <w:rsid w:val="00A140F5"/>
    <w:rsid w:val="00A1452C"/>
    <w:rsid w:val="00A14A60"/>
    <w:rsid w:val="00A1552C"/>
    <w:rsid w:val="00A15CEA"/>
    <w:rsid w:val="00A15F61"/>
    <w:rsid w:val="00A1646B"/>
    <w:rsid w:val="00A164B5"/>
    <w:rsid w:val="00A165B7"/>
    <w:rsid w:val="00A16AC2"/>
    <w:rsid w:val="00A20029"/>
    <w:rsid w:val="00A20EA8"/>
    <w:rsid w:val="00A21982"/>
    <w:rsid w:val="00A236F9"/>
    <w:rsid w:val="00A23748"/>
    <w:rsid w:val="00A242B6"/>
    <w:rsid w:val="00A24731"/>
    <w:rsid w:val="00A248F5"/>
    <w:rsid w:val="00A24B46"/>
    <w:rsid w:val="00A24E0D"/>
    <w:rsid w:val="00A254B1"/>
    <w:rsid w:val="00A256B2"/>
    <w:rsid w:val="00A26588"/>
    <w:rsid w:val="00A26B2F"/>
    <w:rsid w:val="00A26BD3"/>
    <w:rsid w:val="00A27037"/>
    <w:rsid w:val="00A27C95"/>
    <w:rsid w:val="00A27D2C"/>
    <w:rsid w:val="00A304F4"/>
    <w:rsid w:val="00A305F3"/>
    <w:rsid w:val="00A30A1F"/>
    <w:rsid w:val="00A30B77"/>
    <w:rsid w:val="00A31A42"/>
    <w:rsid w:val="00A31C57"/>
    <w:rsid w:val="00A322E7"/>
    <w:rsid w:val="00A32C8E"/>
    <w:rsid w:val="00A3310E"/>
    <w:rsid w:val="00A332AF"/>
    <w:rsid w:val="00A337CA"/>
    <w:rsid w:val="00A339CB"/>
    <w:rsid w:val="00A33D58"/>
    <w:rsid w:val="00A34028"/>
    <w:rsid w:val="00A34502"/>
    <w:rsid w:val="00A353A1"/>
    <w:rsid w:val="00A35B67"/>
    <w:rsid w:val="00A35CE7"/>
    <w:rsid w:val="00A362D8"/>
    <w:rsid w:val="00A36409"/>
    <w:rsid w:val="00A37052"/>
    <w:rsid w:val="00A3710A"/>
    <w:rsid w:val="00A403B5"/>
    <w:rsid w:val="00A4049E"/>
    <w:rsid w:val="00A40D42"/>
    <w:rsid w:val="00A40FF6"/>
    <w:rsid w:val="00A414A9"/>
    <w:rsid w:val="00A4239A"/>
    <w:rsid w:val="00A42433"/>
    <w:rsid w:val="00A42577"/>
    <w:rsid w:val="00A42943"/>
    <w:rsid w:val="00A442E3"/>
    <w:rsid w:val="00A449CE"/>
    <w:rsid w:val="00A46241"/>
    <w:rsid w:val="00A465E7"/>
    <w:rsid w:val="00A466F4"/>
    <w:rsid w:val="00A4767F"/>
    <w:rsid w:val="00A476A9"/>
    <w:rsid w:val="00A47E04"/>
    <w:rsid w:val="00A47F23"/>
    <w:rsid w:val="00A5012C"/>
    <w:rsid w:val="00A50B50"/>
    <w:rsid w:val="00A50EB5"/>
    <w:rsid w:val="00A51049"/>
    <w:rsid w:val="00A510FE"/>
    <w:rsid w:val="00A51496"/>
    <w:rsid w:val="00A51506"/>
    <w:rsid w:val="00A515EA"/>
    <w:rsid w:val="00A5192C"/>
    <w:rsid w:val="00A52481"/>
    <w:rsid w:val="00A529FB"/>
    <w:rsid w:val="00A52BFD"/>
    <w:rsid w:val="00A53516"/>
    <w:rsid w:val="00A53613"/>
    <w:rsid w:val="00A5398D"/>
    <w:rsid w:val="00A53E15"/>
    <w:rsid w:val="00A541B3"/>
    <w:rsid w:val="00A54803"/>
    <w:rsid w:val="00A54A4C"/>
    <w:rsid w:val="00A55825"/>
    <w:rsid w:val="00A563BE"/>
    <w:rsid w:val="00A575BD"/>
    <w:rsid w:val="00A605EE"/>
    <w:rsid w:val="00A60A15"/>
    <w:rsid w:val="00A60A57"/>
    <w:rsid w:val="00A60E05"/>
    <w:rsid w:val="00A6141D"/>
    <w:rsid w:val="00A615AB"/>
    <w:rsid w:val="00A6185F"/>
    <w:rsid w:val="00A61CB3"/>
    <w:rsid w:val="00A6314B"/>
    <w:rsid w:val="00A638DD"/>
    <w:rsid w:val="00A638F8"/>
    <w:rsid w:val="00A63AC5"/>
    <w:rsid w:val="00A65529"/>
    <w:rsid w:val="00A6576C"/>
    <w:rsid w:val="00A667CF"/>
    <w:rsid w:val="00A66B96"/>
    <w:rsid w:val="00A6720F"/>
    <w:rsid w:val="00A673D0"/>
    <w:rsid w:val="00A6755B"/>
    <w:rsid w:val="00A67986"/>
    <w:rsid w:val="00A67BB1"/>
    <w:rsid w:val="00A67D62"/>
    <w:rsid w:val="00A70542"/>
    <w:rsid w:val="00A706BF"/>
    <w:rsid w:val="00A709AA"/>
    <w:rsid w:val="00A70A29"/>
    <w:rsid w:val="00A70D44"/>
    <w:rsid w:val="00A70DA3"/>
    <w:rsid w:val="00A71C4C"/>
    <w:rsid w:val="00A727C5"/>
    <w:rsid w:val="00A73351"/>
    <w:rsid w:val="00A754FE"/>
    <w:rsid w:val="00A76FA8"/>
    <w:rsid w:val="00A77B11"/>
    <w:rsid w:val="00A77EA3"/>
    <w:rsid w:val="00A800FB"/>
    <w:rsid w:val="00A80A02"/>
    <w:rsid w:val="00A80DF4"/>
    <w:rsid w:val="00A80F13"/>
    <w:rsid w:val="00A80FCD"/>
    <w:rsid w:val="00A81789"/>
    <w:rsid w:val="00A82B85"/>
    <w:rsid w:val="00A832D0"/>
    <w:rsid w:val="00A835B9"/>
    <w:rsid w:val="00A83A6D"/>
    <w:rsid w:val="00A83C01"/>
    <w:rsid w:val="00A8458C"/>
    <w:rsid w:val="00A84D04"/>
    <w:rsid w:val="00A84F91"/>
    <w:rsid w:val="00A856D6"/>
    <w:rsid w:val="00A85B68"/>
    <w:rsid w:val="00A85ECB"/>
    <w:rsid w:val="00A862DB"/>
    <w:rsid w:val="00A8648C"/>
    <w:rsid w:val="00A86A11"/>
    <w:rsid w:val="00A874F8"/>
    <w:rsid w:val="00A876D9"/>
    <w:rsid w:val="00A87FA9"/>
    <w:rsid w:val="00A90458"/>
    <w:rsid w:val="00A906C3"/>
    <w:rsid w:val="00A91ECD"/>
    <w:rsid w:val="00A920B6"/>
    <w:rsid w:val="00A9272A"/>
    <w:rsid w:val="00A929AD"/>
    <w:rsid w:val="00A92F2C"/>
    <w:rsid w:val="00A92FBB"/>
    <w:rsid w:val="00A9313E"/>
    <w:rsid w:val="00A93144"/>
    <w:rsid w:val="00A93B35"/>
    <w:rsid w:val="00A93C03"/>
    <w:rsid w:val="00A945A1"/>
    <w:rsid w:val="00A95009"/>
    <w:rsid w:val="00A955B3"/>
    <w:rsid w:val="00A95C89"/>
    <w:rsid w:val="00A95CB6"/>
    <w:rsid w:val="00A95FD6"/>
    <w:rsid w:val="00A9603E"/>
    <w:rsid w:val="00A9642D"/>
    <w:rsid w:val="00A97218"/>
    <w:rsid w:val="00A97F00"/>
    <w:rsid w:val="00AA0BBC"/>
    <w:rsid w:val="00AA0C5C"/>
    <w:rsid w:val="00AA17BC"/>
    <w:rsid w:val="00AA2285"/>
    <w:rsid w:val="00AA22BB"/>
    <w:rsid w:val="00AA27C5"/>
    <w:rsid w:val="00AA28EA"/>
    <w:rsid w:val="00AA29F3"/>
    <w:rsid w:val="00AA2A7C"/>
    <w:rsid w:val="00AA2FAB"/>
    <w:rsid w:val="00AA3259"/>
    <w:rsid w:val="00AA4148"/>
    <w:rsid w:val="00AA4391"/>
    <w:rsid w:val="00AA43CB"/>
    <w:rsid w:val="00AA47F6"/>
    <w:rsid w:val="00AA48FC"/>
    <w:rsid w:val="00AA4CC8"/>
    <w:rsid w:val="00AA5932"/>
    <w:rsid w:val="00AA5E89"/>
    <w:rsid w:val="00AA6007"/>
    <w:rsid w:val="00AA6027"/>
    <w:rsid w:val="00AA641C"/>
    <w:rsid w:val="00AA6934"/>
    <w:rsid w:val="00AB0252"/>
    <w:rsid w:val="00AB21BB"/>
    <w:rsid w:val="00AB22B8"/>
    <w:rsid w:val="00AB2733"/>
    <w:rsid w:val="00AB2D34"/>
    <w:rsid w:val="00AB30B4"/>
    <w:rsid w:val="00AB3355"/>
    <w:rsid w:val="00AB363F"/>
    <w:rsid w:val="00AB3F10"/>
    <w:rsid w:val="00AB4642"/>
    <w:rsid w:val="00AB57ED"/>
    <w:rsid w:val="00AB5A42"/>
    <w:rsid w:val="00AB6C15"/>
    <w:rsid w:val="00AB7654"/>
    <w:rsid w:val="00AB7C59"/>
    <w:rsid w:val="00AB7D32"/>
    <w:rsid w:val="00AB7E51"/>
    <w:rsid w:val="00AC0053"/>
    <w:rsid w:val="00AC09AE"/>
    <w:rsid w:val="00AC0CDD"/>
    <w:rsid w:val="00AC0F33"/>
    <w:rsid w:val="00AC1F1E"/>
    <w:rsid w:val="00AC2DC3"/>
    <w:rsid w:val="00AC32D3"/>
    <w:rsid w:val="00AC3563"/>
    <w:rsid w:val="00AC3630"/>
    <w:rsid w:val="00AC3F88"/>
    <w:rsid w:val="00AC445A"/>
    <w:rsid w:val="00AC449E"/>
    <w:rsid w:val="00AC459A"/>
    <w:rsid w:val="00AC49C9"/>
    <w:rsid w:val="00AC4C87"/>
    <w:rsid w:val="00AC4FAF"/>
    <w:rsid w:val="00AC6003"/>
    <w:rsid w:val="00AC6015"/>
    <w:rsid w:val="00AC6442"/>
    <w:rsid w:val="00AC680F"/>
    <w:rsid w:val="00AC6B39"/>
    <w:rsid w:val="00AC71DC"/>
    <w:rsid w:val="00AC72EC"/>
    <w:rsid w:val="00AC7691"/>
    <w:rsid w:val="00AC7C44"/>
    <w:rsid w:val="00AD0578"/>
    <w:rsid w:val="00AD29D2"/>
    <w:rsid w:val="00AD3D02"/>
    <w:rsid w:val="00AD55B3"/>
    <w:rsid w:val="00AD5758"/>
    <w:rsid w:val="00AD6125"/>
    <w:rsid w:val="00AD7A8E"/>
    <w:rsid w:val="00AE00B3"/>
    <w:rsid w:val="00AE1153"/>
    <w:rsid w:val="00AE1397"/>
    <w:rsid w:val="00AE1558"/>
    <w:rsid w:val="00AE1643"/>
    <w:rsid w:val="00AE19E8"/>
    <w:rsid w:val="00AE1D22"/>
    <w:rsid w:val="00AE2089"/>
    <w:rsid w:val="00AE2A4A"/>
    <w:rsid w:val="00AE2EC8"/>
    <w:rsid w:val="00AE30EC"/>
    <w:rsid w:val="00AE3891"/>
    <w:rsid w:val="00AE4EC5"/>
    <w:rsid w:val="00AE5280"/>
    <w:rsid w:val="00AE541F"/>
    <w:rsid w:val="00AE5CC9"/>
    <w:rsid w:val="00AE6EBD"/>
    <w:rsid w:val="00AE7C22"/>
    <w:rsid w:val="00AF0875"/>
    <w:rsid w:val="00AF0A95"/>
    <w:rsid w:val="00AF171E"/>
    <w:rsid w:val="00AF1D97"/>
    <w:rsid w:val="00AF2438"/>
    <w:rsid w:val="00AF2AB4"/>
    <w:rsid w:val="00AF36B9"/>
    <w:rsid w:val="00AF3992"/>
    <w:rsid w:val="00AF3E44"/>
    <w:rsid w:val="00AF427A"/>
    <w:rsid w:val="00AF4B02"/>
    <w:rsid w:val="00AF4CB9"/>
    <w:rsid w:val="00AF51AB"/>
    <w:rsid w:val="00AF5456"/>
    <w:rsid w:val="00AF637C"/>
    <w:rsid w:val="00AF6645"/>
    <w:rsid w:val="00AF710C"/>
    <w:rsid w:val="00AF72C7"/>
    <w:rsid w:val="00AF7315"/>
    <w:rsid w:val="00AF7861"/>
    <w:rsid w:val="00AF7CCB"/>
    <w:rsid w:val="00AF7EA0"/>
    <w:rsid w:val="00AF7F9A"/>
    <w:rsid w:val="00B0028A"/>
    <w:rsid w:val="00B003AE"/>
    <w:rsid w:val="00B00604"/>
    <w:rsid w:val="00B00AFE"/>
    <w:rsid w:val="00B00FC1"/>
    <w:rsid w:val="00B0143B"/>
    <w:rsid w:val="00B01AA7"/>
    <w:rsid w:val="00B01D7A"/>
    <w:rsid w:val="00B02219"/>
    <w:rsid w:val="00B02356"/>
    <w:rsid w:val="00B023B5"/>
    <w:rsid w:val="00B03207"/>
    <w:rsid w:val="00B03239"/>
    <w:rsid w:val="00B03832"/>
    <w:rsid w:val="00B0393B"/>
    <w:rsid w:val="00B039EA"/>
    <w:rsid w:val="00B04A53"/>
    <w:rsid w:val="00B056CE"/>
    <w:rsid w:val="00B05E42"/>
    <w:rsid w:val="00B06C99"/>
    <w:rsid w:val="00B0756D"/>
    <w:rsid w:val="00B075EB"/>
    <w:rsid w:val="00B076F7"/>
    <w:rsid w:val="00B079E2"/>
    <w:rsid w:val="00B07BD1"/>
    <w:rsid w:val="00B101F1"/>
    <w:rsid w:val="00B10224"/>
    <w:rsid w:val="00B107D1"/>
    <w:rsid w:val="00B1080E"/>
    <w:rsid w:val="00B11113"/>
    <w:rsid w:val="00B1147E"/>
    <w:rsid w:val="00B11522"/>
    <w:rsid w:val="00B119B5"/>
    <w:rsid w:val="00B11AA4"/>
    <w:rsid w:val="00B12200"/>
    <w:rsid w:val="00B12643"/>
    <w:rsid w:val="00B12CB8"/>
    <w:rsid w:val="00B12F71"/>
    <w:rsid w:val="00B13231"/>
    <w:rsid w:val="00B14131"/>
    <w:rsid w:val="00B1465B"/>
    <w:rsid w:val="00B14B6D"/>
    <w:rsid w:val="00B152E7"/>
    <w:rsid w:val="00B15399"/>
    <w:rsid w:val="00B1552E"/>
    <w:rsid w:val="00B15E1F"/>
    <w:rsid w:val="00B16840"/>
    <w:rsid w:val="00B171E7"/>
    <w:rsid w:val="00B174A1"/>
    <w:rsid w:val="00B17519"/>
    <w:rsid w:val="00B17521"/>
    <w:rsid w:val="00B179F8"/>
    <w:rsid w:val="00B200AE"/>
    <w:rsid w:val="00B20AA5"/>
    <w:rsid w:val="00B20FA7"/>
    <w:rsid w:val="00B21834"/>
    <w:rsid w:val="00B2232C"/>
    <w:rsid w:val="00B235A8"/>
    <w:rsid w:val="00B2368D"/>
    <w:rsid w:val="00B23B5B"/>
    <w:rsid w:val="00B23E77"/>
    <w:rsid w:val="00B24496"/>
    <w:rsid w:val="00B24DCC"/>
    <w:rsid w:val="00B2597C"/>
    <w:rsid w:val="00B2715D"/>
    <w:rsid w:val="00B2768A"/>
    <w:rsid w:val="00B3005E"/>
    <w:rsid w:val="00B30675"/>
    <w:rsid w:val="00B31143"/>
    <w:rsid w:val="00B3143A"/>
    <w:rsid w:val="00B3156C"/>
    <w:rsid w:val="00B3172D"/>
    <w:rsid w:val="00B320BF"/>
    <w:rsid w:val="00B323EB"/>
    <w:rsid w:val="00B326B4"/>
    <w:rsid w:val="00B32A3F"/>
    <w:rsid w:val="00B32CDE"/>
    <w:rsid w:val="00B3339E"/>
    <w:rsid w:val="00B333DB"/>
    <w:rsid w:val="00B342CB"/>
    <w:rsid w:val="00B34EF3"/>
    <w:rsid w:val="00B3507B"/>
    <w:rsid w:val="00B35C2F"/>
    <w:rsid w:val="00B3621E"/>
    <w:rsid w:val="00B36321"/>
    <w:rsid w:val="00B36AEB"/>
    <w:rsid w:val="00B373AD"/>
    <w:rsid w:val="00B379A9"/>
    <w:rsid w:val="00B37CBC"/>
    <w:rsid w:val="00B37E89"/>
    <w:rsid w:val="00B40632"/>
    <w:rsid w:val="00B40CEF"/>
    <w:rsid w:val="00B412D3"/>
    <w:rsid w:val="00B42139"/>
    <w:rsid w:val="00B4294F"/>
    <w:rsid w:val="00B42EC6"/>
    <w:rsid w:val="00B437C6"/>
    <w:rsid w:val="00B45486"/>
    <w:rsid w:val="00B45B36"/>
    <w:rsid w:val="00B45D7C"/>
    <w:rsid w:val="00B463B1"/>
    <w:rsid w:val="00B463F1"/>
    <w:rsid w:val="00B46450"/>
    <w:rsid w:val="00B46C39"/>
    <w:rsid w:val="00B50B18"/>
    <w:rsid w:val="00B5165A"/>
    <w:rsid w:val="00B52A16"/>
    <w:rsid w:val="00B53600"/>
    <w:rsid w:val="00B540B9"/>
    <w:rsid w:val="00B5424A"/>
    <w:rsid w:val="00B54BF7"/>
    <w:rsid w:val="00B552FB"/>
    <w:rsid w:val="00B55A1C"/>
    <w:rsid w:val="00B55CDF"/>
    <w:rsid w:val="00B55D11"/>
    <w:rsid w:val="00B5631F"/>
    <w:rsid w:val="00B56E39"/>
    <w:rsid w:val="00B57724"/>
    <w:rsid w:val="00B57C1E"/>
    <w:rsid w:val="00B60C91"/>
    <w:rsid w:val="00B6252A"/>
    <w:rsid w:val="00B62F61"/>
    <w:rsid w:val="00B63E88"/>
    <w:rsid w:val="00B6476B"/>
    <w:rsid w:val="00B64784"/>
    <w:rsid w:val="00B65253"/>
    <w:rsid w:val="00B65BFA"/>
    <w:rsid w:val="00B65CA8"/>
    <w:rsid w:val="00B65DA8"/>
    <w:rsid w:val="00B66A8F"/>
    <w:rsid w:val="00B67330"/>
    <w:rsid w:val="00B710E6"/>
    <w:rsid w:val="00B71244"/>
    <w:rsid w:val="00B71381"/>
    <w:rsid w:val="00B71AF7"/>
    <w:rsid w:val="00B7299F"/>
    <w:rsid w:val="00B72ABE"/>
    <w:rsid w:val="00B72DEA"/>
    <w:rsid w:val="00B730F9"/>
    <w:rsid w:val="00B73780"/>
    <w:rsid w:val="00B73974"/>
    <w:rsid w:val="00B740A8"/>
    <w:rsid w:val="00B74B4B"/>
    <w:rsid w:val="00B75DC3"/>
    <w:rsid w:val="00B75EEA"/>
    <w:rsid w:val="00B76948"/>
    <w:rsid w:val="00B7749B"/>
    <w:rsid w:val="00B777FA"/>
    <w:rsid w:val="00B77D33"/>
    <w:rsid w:val="00B801C4"/>
    <w:rsid w:val="00B81A1F"/>
    <w:rsid w:val="00B81FEF"/>
    <w:rsid w:val="00B8210E"/>
    <w:rsid w:val="00B82487"/>
    <w:rsid w:val="00B82BD3"/>
    <w:rsid w:val="00B82DC7"/>
    <w:rsid w:val="00B83142"/>
    <w:rsid w:val="00B83657"/>
    <w:rsid w:val="00B84103"/>
    <w:rsid w:val="00B84904"/>
    <w:rsid w:val="00B84B53"/>
    <w:rsid w:val="00B858E4"/>
    <w:rsid w:val="00B86044"/>
    <w:rsid w:val="00B8612F"/>
    <w:rsid w:val="00B86EE9"/>
    <w:rsid w:val="00B87074"/>
    <w:rsid w:val="00B87D34"/>
    <w:rsid w:val="00B87FCE"/>
    <w:rsid w:val="00B9041E"/>
    <w:rsid w:val="00B91402"/>
    <w:rsid w:val="00B9177D"/>
    <w:rsid w:val="00B91F5E"/>
    <w:rsid w:val="00B9209F"/>
    <w:rsid w:val="00B9225F"/>
    <w:rsid w:val="00B92C0E"/>
    <w:rsid w:val="00B92E5F"/>
    <w:rsid w:val="00B94196"/>
    <w:rsid w:val="00B946AC"/>
    <w:rsid w:val="00B94FB5"/>
    <w:rsid w:val="00B95047"/>
    <w:rsid w:val="00B9511C"/>
    <w:rsid w:val="00B95E15"/>
    <w:rsid w:val="00B96113"/>
    <w:rsid w:val="00B96803"/>
    <w:rsid w:val="00B96D66"/>
    <w:rsid w:val="00B96FCB"/>
    <w:rsid w:val="00B97299"/>
    <w:rsid w:val="00B973E2"/>
    <w:rsid w:val="00B9745A"/>
    <w:rsid w:val="00BA012F"/>
    <w:rsid w:val="00BA05AB"/>
    <w:rsid w:val="00BA153F"/>
    <w:rsid w:val="00BA2382"/>
    <w:rsid w:val="00BA245F"/>
    <w:rsid w:val="00BA2FC7"/>
    <w:rsid w:val="00BA3429"/>
    <w:rsid w:val="00BA3BCA"/>
    <w:rsid w:val="00BA5663"/>
    <w:rsid w:val="00BA71B3"/>
    <w:rsid w:val="00BA7297"/>
    <w:rsid w:val="00BA7333"/>
    <w:rsid w:val="00BA7648"/>
    <w:rsid w:val="00BA7B40"/>
    <w:rsid w:val="00BA7C0D"/>
    <w:rsid w:val="00BB129A"/>
    <w:rsid w:val="00BB18F2"/>
    <w:rsid w:val="00BB19F7"/>
    <w:rsid w:val="00BB1FAF"/>
    <w:rsid w:val="00BB2F08"/>
    <w:rsid w:val="00BB2F5F"/>
    <w:rsid w:val="00BB4522"/>
    <w:rsid w:val="00BB4C73"/>
    <w:rsid w:val="00BB4D8A"/>
    <w:rsid w:val="00BB4FEA"/>
    <w:rsid w:val="00BB69F7"/>
    <w:rsid w:val="00BB7689"/>
    <w:rsid w:val="00BB7E58"/>
    <w:rsid w:val="00BC0036"/>
    <w:rsid w:val="00BC0233"/>
    <w:rsid w:val="00BC15C0"/>
    <w:rsid w:val="00BC18DB"/>
    <w:rsid w:val="00BC1B8D"/>
    <w:rsid w:val="00BC1E01"/>
    <w:rsid w:val="00BC27E2"/>
    <w:rsid w:val="00BC3D78"/>
    <w:rsid w:val="00BC4514"/>
    <w:rsid w:val="00BC4B5F"/>
    <w:rsid w:val="00BC5E0F"/>
    <w:rsid w:val="00BC5FCA"/>
    <w:rsid w:val="00BC63D8"/>
    <w:rsid w:val="00BC64DB"/>
    <w:rsid w:val="00BC6EB5"/>
    <w:rsid w:val="00BC77B3"/>
    <w:rsid w:val="00BC77EB"/>
    <w:rsid w:val="00BC7C61"/>
    <w:rsid w:val="00BD00C3"/>
    <w:rsid w:val="00BD0E55"/>
    <w:rsid w:val="00BD0F85"/>
    <w:rsid w:val="00BD1004"/>
    <w:rsid w:val="00BD14DD"/>
    <w:rsid w:val="00BD1ED4"/>
    <w:rsid w:val="00BD20CC"/>
    <w:rsid w:val="00BD20FB"/>
    <w:rsid w:val="00BD2519"/>
    <w:rsid w:val="00BD2D48"/>
    <w:rsid w:val="00BD3675"/>
    <w:rsid w:val="00BD3893"/>
    <w:rsid w:val="00BD3915"/>
    <w:rsid w:val="00BD3EED"/>
    <w:rsid w:val="00BD4312"/>
    <w:rsid w:val="00BD500A"/>
    <w:rsid w:val="00BD5052"/>
    <w:rsid w:val="00BD54B2"/>
    <w:rsid w:val="00BD553B"/>
    <w:rsid w:val="00BD617D"/>
    <w:rsid w:val="00BD64C8"/>
    <w:rsid w:val="00BD679C"/>
    <w:rsid w:val="00BD6B71"/>
    <w:rsid w:val="00BD7565"/>
    <w:rsid w:val="00BD7A28"/>
    <w:rsid w:val="00BE044B"/>
    <w:rsid w:val="00BE0482"/>
    <w:rsid w:val="00BE0808"/>
    <w:rsid w:val="00BE1133"/>
    <w:rsid w:val="00BE152C"/>
    <w:rsid w:val="00BE156D"/>
    <w:rsid w:val="00BE161D"/>
    <w:rsid w:val="00BE1BB2"/>
    <w:rsid w:val="00BE241D"/>
    <w:rsid w:val="00BE329F"/>
    <w:rsid w:val="00BE4A2A"/>
    <w:rsid w:val="00BE56CC"/>
    <w:rsid w:val="00BE65F4"/>
    <w:rsid w:val="00BE7C9D"/>
    <w:rsid w:val="00BF0727"/>
    <w:rsid w:val="00BF1058"/>
    <w:rsid w:val="00BF1334"/>
    <w:rsid w:val="00BF146C"/>
    <w:rsid w:val="00BF1544"/>
    <w:rsid w:val="00BF15B4"/>
    <w:rsid w:val="00BF19BD"/>
    <w:rsid w:val="00BF1D09"/>
    <w:rsid w:val="00BF1EBB"/>
    <w:rsid w:val="00BF322F"/>
    <w:rsid w:val="00BF32FE"/>
    <w:rsid w:val="00BF4AD0"/>
    <w:rsid w:val="00BF4EC4"/>
    <w:rsid w:val="00BF5581"/>
    <w:rsid w:val="00BF55ED"/>
    <w:rsid w:val="00BF5754"/>
    <w:rsid w:val="00BF6AEF"/>
    <w:rsid w:val="00BF6CD3"/>
    <w:rsid w:val="00BF6CEB"/>
    <w:rsid w:val="00BF758F"/>
    <w:rsid w:val="00BF777A"/>
    <w:rsid w:val="00C001BE"/>
    <w:rsid w:val="00C0066A"/>
    <w:rsid w:val="00C00916"/>
    <w:rsid w:val="00C01405"/>
    <w:rsid w:val="00C01676"/>
    <w:rsid w:val="00C017FF"/>
    <w:rsid w:val="00C01B43"/>
    <w:rsid w:val="00C01D62"/>
    <w:rsid w:val="00C03470"/>
    <w:rsid w:val="00C03A5F"/>
    <w:rsid w:val="00C03E43"/>
    <w:rsid w:val="00C044AB"/>
    <w:rsid w:val="00C048A5"/>
    <w:rsid w:val="00C04F74"/>
    <w:rsid w:val="00C05054"/>
    <w:rsid w:val="00C057A5"/>
    <w:rsid w:val="00C05FDD"/>
    <w:rsid w:val="00C06038"/>
    <w:rsid w:val="00C06BFB"/>
    <w:rsid w:val="00C06E14"/>
    <w:rsid w:val="00C0759B"/>
    <w:rsid w:val="00C10B10"/>
    <w:rsid w:val="00C10DA2"/>
    <w:rsid w:val="00C11227"/>
    <w:rsid w:val="00C11CDA"/>
    <w:rsid w:val="00C11DE2"/>
    <w:rsid w:val="00C12533"/>
    <w:rsid w:val="00C12652"/>
    <w:rsid w:val="00C12915"/>
    <w:rsid w:val="00C12DA4"/>
    <w:rsid w:val="00C1348B"/>
    <w:rsid w:val="00C141ED"/>
    <w:rsid w:val="00C148B1"/>
    <w:rsid w:val="00C14A74"/>
    <w:rsid w:val="00C14D5C"/>
    <w:rsid w:val="00C1523E"/>
    <w:rsid w:val="00C155A1"/>
    <w:rsid w:val="00C158AC"/>
    <w:rsid w:val="00C15DCB"/>
    <w:rsid w:val="00C16E6B"/>
    <w:rsid w:val="00C209C2"/>
    <w:rsid w:val="00C20BC1"/>
    <w:rsid w:val="00C20C1B"/>
    <w:rsid w:val="00C21361"/>
    <w:rsid w:val="00C21DD7"/>
    <w:rsid w:val="00C222CF"/>
    <w:rsid w:val="00C22318"/>
    <w:rsid w:val="00C227FA"/>
    <w:rsid w:val="00C22FC5"/>
    <w:rsid w:val="00C236D0"/>
    <w:rsid w:val="00C237AF"/>
    <w:rsid w:val="00C23F9C"/>
    <w:rsid w:val="00C244C9"/>
    <w:rsid w:val="00C2482C"/>
    <w:rsid w:val="00C24FB0"/>
    <w:rsid w:val="00C251EB"/>
    <w:rsid w:val="00C252B4"/>
    <w:rsid w:val="00C26135"/>
    <w:rsid w:val="00C26EE9"/>
    <w:rsid w:val="00C27110"/>
    <w:rsid w:val="00C275DC"/>
    <w:rsid w:val="00C278FE"/>
    <w:rsid w:val="00C30C18"/>
    <w:rsid w:val="00C30CD2"/>
    <w:rsid w:val="00C328BB"/>
    <w:rsid w:val="00C33053"/>
    <w:rsid w:val="00C33084"/>
    <w:rsid w:val="00C339FA"/>
    <w:rsid w:val="00C343CB"/>
    <w:rsid w:val="00C348D0"/>
    <w:rsid w:val="00C34988"/>
    <w:rsid w:val="00C34A26"/>
    <w:rsid w:val="00C34F6C"/>
    <w:rsid w:val="00C34FAB"/>
    <w:rsid w:val="00C34FDA"/>
    <w:rsid w:val="00C35143"/>
    <w:rsid w:val="00C353E8"/>
    <w:rsid w:val="00C3554A"/>
    <w:rsid w:val="00C363B6"/>
    <w:rsid w:val="00C368C3"/>
    <w:rsid w:val="00C371B3"/>
    <w:rsid w:val="00C379DB"/>
    <w:rsid w:val="00C40F00"/>
    <w:rsid w:val="00C41168"/>
    <w:rsid w:val="00C4228E"/>
    <w:rsid w:val="00C42899"/>
    <w:rsid w:val="00C4352C"/>
    <w:rsid w:val="00C43869"/>
    <w:rsid w:val="00C43BFD"/>
    <w:rsid w:val="00C4406A"/>
    <w:rsid w:val="00C4508F"/>
    <w:rsid w:val="00C453AE"/>
    <w:rsid w:val="00C457E9"/>
    <w:rsid w:val="00C46B97"/>
    <w:rsid w:val="00C46D7E"/>
    <w:rsid w:val="00C47BD6"/>
    <w:rsid w:val="00C5026B"/>
    <w:rsid w:val="00C50378"/>
    <w:rsid w:val="00C50416"/>
    <w:rsid w:val="00C508AC"/>
    <w:rsid w:val="00C51A84"/>
    <w:rsid w:val="00C52122"/>
    <w:rsid w:val="00C52C26"/>
    <w:rsid w:val="00C52E13"/>
    <w:rsid w:val="00C531C0"/>
    <w:rsid w:val="00C532BA"/>
    <w:rsid w:val="00C53631"/>
    <w:rsid w:val="00C53CD4"/>
    <w:rsid w:val="00C53F61"/>
    <w:rsid w:val="00C53FB2"/>
    <w:rsid w:val="00C54CED"/>
    <w:rsid w:val="00C54D32"/>
    <w:rsid w:val="00C5501E"/>
    <w:rsid w:val="00C55CDB"/>
    <w:rsid w:val="00C5653D"/>
    <w:rsid w:val="00C60201"/>
    <w:rsid w:val="00C61447"/>
    <w:rsid w:val="00C6175B"/>
    <w:rsid w:val="00C6277C"/>
    <w:rsid w:val="00C62A97"/>
    <w:rsid w:val="00C62D71"/>
    <w:rsid w:val="00C63563"/>
    <w:rsid w:val="00C63795"/>
    <w:rsid w:val="00C63DE2"/>
    <w:rsid w:val="00C63E56"/>
    <w:rsid w:val="00C6527E"/>
    <w:rsid w:val="00C66820"/>
    <w:rsid w:val="00C66A1B"/>
    <w:rsid w:val="00C66BEE"/>
    <w:rsid w:val="00C67887"/>
    <w:rsid w:val="00C67EE2"/>
    <w:rsid w:val="00C7000B"/>
    <w:rsid w:val="00C70B1B"/>
    <w:rsid w:val="00C70CF5"/>
    <w:rsid w:val="00C70CFD"/>
    <w:rsid w:val="00C70DF9"/>
    <w:rsid w:val="00C714DA"/>
    <w:rsid w:val="00C71531"/>
    <w:rsid w:val="00C72162"/>
    <w:rsid w:val="00C725F9"/>
    <w:rsid w:val="00C72FD6"/>
    <w:rsid w:val="00C730DA"/>
    <w:rsid w:val="00C73114"/>
    <w:rsid w:val="00C73B29"/>
    <w:rsid w:val="00C73B72"/>
    <w:rsid w:val="00C7485B"/>
    <w:rsid w:val="00C7490F"/>
    <w:rsid w:val="00C74ED0"/>
    <w:rsid w:val="00C75597"/>
    <w:rsid w:val="00C758E4"/>
    <w:rsid w:val="00C76581"/>
    <w:rsid w:val="00C76811"/>
    <w:rsid w:val="00C7767A"/>
    <w:rsid w:val="00C77D19"/>
    <w:rsid w:val="00C80E18"/>
    <w:rsid w:val="00C81153"/>
    <w:rsid w:val="00C8115C"/>
    <w:rsid w:val="00C81CF3"/>
    <w:rsid w:val="00C8249C"/>
    <w:rsid w:val="00C8268A"/>
    <w:rsid w:val="00C85C72"/>
    <w:rsid w:val="00C85F34"/>
    <w:rsid w:val="00C862E9"/>
    <w:rsid w:val="00C863F9"/>
    <w:rsid w:val="00C8695E"/>
    <w:rsid w:val="00C86F25"/>
    <w:rsid w:val="00C87114"/>
    <w:rsid w:val="00C87857"/>
    <w:rsid w:val="00C8788A"/>
    <w:rsid w:val="00C90968"/>
    <w:rsid w:val="00C91BDE"/>
    <w:rsid w:val="00C91C09"/>
    <w:rsid w:val="00C91FBC"/>
    <w:rsid w:val="00C92008"/>
    <w:rsid w:val="00C9257E"/>
    <w:rsid w:val="00C927D0"/>
    <w:rsid w:val="00C92C32"/>
    <w:rsid w:val="00C92C8C"/>
    <w:rsid w:val="00C93F4D"/>
    <w:rsid w:val="00C93F68"/>
    <w:rsid w:val="00C94621"/>
    <w:rsid w:val="00C94794"/>
    <w:rsid w:val="00C949F7"/>
    <w:rsid w:val="00C952A4"/>
    <w:rsid w:val="00C96698"/>
    <w:rsid w:val="00C973FA"/>
    <w:rsid w:val="00C97AF2"/>
    <w:rsid w:val="00CA0551"/>
    <w:rsid w:val="00CA0D24"/>
    <w:rsid w:val="00CA0E12"/>
    <w:rsid w:val="00CA1205"/>
    <w:rsid w:val="00CA23E5"/>
    <w:rsid w:val="00CA2789"/>
    <w:rsid w:val="00CA2D51"/>
    <w:rsid w:val="00CA383E"/>
    <w:rsid w:val="00CA3A75"/>
    <w:rsid w:val="00CA4079"/>
    <w:rsid w:val="00CA4180"/>
    <w:rsid w:val="00CA41CF"/>
    <w:rsid w:val="00CA443C"/>
    <w:rsid w:val="00CA499C"/>
    <w:rsid w:val="00CA58DF"/>
    <w:rsid w:val="00CA6703"/>
    <w:rsid w:val="00CA6C0D"/>
    <w:rsid w:val="00CA71E3"/>
    <w:rsid w:val="00CA7293"/>
    <w:rsid w:val="00CA7C67"/>
    <w:rsid w:val="00CB01DD"/>
    <w:rsid w:val="00CB068A"/>
    <w:rsid w:val="00CB0E9D"/>
    <w:rsid w:val="00CB1455"/>
    <w:rsid w:val="00CB1D85"/>
    <w:rsid w:val="00CB1E83"/>
    <w:rsid w:val="00CB2721"/>
    <w:rsid w:val="00CB33D4"/>
    <w:rsid w:val="00CB416C"/>
    <w:rsid w:val="00CB42C9"/>
    <w:rsid w:val="00CB4850"/>
    <w:rsid w:val="00CB5631"/>
    <w:rsid w:val="00CB585C"/>
    <w:rsid w:val="00CB5AB6"/>
    <w:rsid w:val="00CB5EB4"/>
    <w:rsid w:val="00CB6022"/>
    <w:rsid w:val="00CB6A14"/>
    <w:rsid w:val="00CB777A"/>
    <w:rsid w:val="00CC0361"/>
    <w:rsid w:val="00CC05D5"/>
    <w:rsid w:val="00CC06D0"/>
    <w:rsid w:val="00CC0AE3"/>
    <w:rsid w:val="00CC1102"/>
    <w:rsid w:val="00CC1A7F"/>
    <w:rsid w:val="00CC1CF8"/>
    <w:rsid w:val="00CC2219"/>
    <w:rsid w:val="00CC31CD"/>
    <w:rsid w:val="00CC385B"/>
    <w:rsid w:val="00CC54D4"/>
    <w:rsid w:val="00CC6574"/>
    <w:rsid w:val="00CC6B38"/>
    <w:rsid w:val="00CC6B62"/>
    <w:rsid w:val="00CC6C4A"/>
    <w:rsid w:val="00CC7657"/>
    <w:rsid w:val="00CC7A05"/>
    <w:rsid w:val="00CC7BAC"/>
    <w:rsid w:val="00CD05CA"/>
    <w:rsid w:val="00CD1244"/>
    <w:rsid w:val="00CD148B"/>
    <w:rsid w:val="00CD212F"/>
    <w:rsid w:val="00CD2B3A"/>
    <w:rsid w:val="00CD3413"/>
    <w:rsid w:val="00CD41E2"/>
    <w:rsid w:val="00CD4277"/>
    <w:rsid w:val="00CD47B6"/>
    <w:rsid w:val="00CD5F9A"/>
    <w:rsid w:val="00CD6572"/>
    <w:rsid w:val="00CD66E9"/>
    <w:rsid w:val="00CD6710"/>
    <w:rsid w:val="00CD6C50"/>
    <w:rsid w:val="00CD7918"/>
    <w:rsid w:val="00CE05B4"/>
    <w:rsid w:val="00CE0A06"/>
    <w:rsid w:val="00CE1554"/>
    <w:rsid w:val="00CE1DF0"/>
    <w:rsid w:val="00CE2179"/>
    <w:rsid w:val="00CE2DBA"/>
    <w:rsid w:val="00CE2E66"/>
    <w:rsid w:val="00CE2EA0"/>
    <w:rsid w:val="00CE37D1"/>
    <w:rsid w:val="00CE392A"/>
    <w:rsid w:val="00CE3DF3"/>
    <w:rsid w:val="00CE4950"/>
    <w:rsid w:val="00CE509E"/>
    <w:rsid w:val="00CE5232"/>
    <w:rsid w:val="00CE5C53"/>
    <w:rsid w:val="00CE7854"/>
    <w:rsid w:val="00CE78CC"/>
    <w:rsid w:val="00CF0220"/>
    <w:rsid w:val="00CF055F"/>
    <w:rsid w:val="00CF070A"/>
    <w:rsid w:val="00CF119A"/>
    <w:rsid w:val="00CF1278"/>
    <w:rsid w:val="00CF12DA"/>
    <w:rsid w:val="00CF1E5A"/>
    <w:rsid w:val="00CF1F9F"/>
    <w:rsid w:val="00CF2010"/>
    <w:rsid w:val="00CF21CF"/>
    <w:rsid w:val="00CF24D9"/>
    <w:rsid w:val="00CF2525"/>
    <w:rsid w:val="00CF2E2F"/>
    <w:rsid w:val="00CF3141"/>
    <w:rsid w:val="00CF32D6"/>
    <w:rsid w:val="00CF36C7"/>
    <w:rsid w:val="00CF3FE0"/>
    <w:rsid w:val="00CF4ACE"/>
    <w:rsid w:val="00CF5637"/>
    <w:rsid w:val="00CF5D04"/>
    <w:rsid w:val="00CF6EF5"/>
    <w:rsid w:val="00CF74F8"/>
    <w:rsid w:val="00CF7A35"/>
    <w:rsid w:val="00D001E7"/>
    <w:rsid w:val="00D006CA"/>
    <w:rsid w:val="00D00BE8"/>
    <w:rsid w:val="00D00BEE"/>
    <w:rsid w:val="00D00FC4"/>
    <w:rsid w:val="00D0117A"/>
    <w:rsid w:val="00D0131F"/>
    <w:rsid w:val="00D01B3B"/>
    <w:rsid w:val="00D01C9A"/>
    <w:rsid w:val="00D01DA5"/>
    <w:rsid w:val="00D01FF0"/>
    <w:rsid w:val="00D02084"/>
    <w:rsid w:val="00D02544"/>
    <w:rsid w:val="00D02AF0"/>
    <w:rsid w:val="00D02B8D"/>
    <w:rsid w:val="00D02C31"/>
    <w:rsid w:val="00D037FE"/>
    <w:rsid w:val="00D03C86"/>
    <w:rsid w:val="00D03DB5"/>
    <w:rsid w:val="00D03EFB"/>
    <w:rsid w:val="00D0419F"/>
    <w:rsid w:val="00D047B3"/>
    <w:rsid w:val="00D04AF1"/>
    <w:rsid w:val="00D04B9C"/>
    <w:rsid w:val="00D05857"/>
    <w:rsid w:val="00D05FE0"/>
    <w:rsid w:val="00D06062"/>
    <w:rsid w:val="00D0624B"/>
    <w:rsid w:val="00D06623"/>
    <w:rsid w:val="00D06890"/>
    <w:rsid w:val="00D06AB9"/>
    <w:rsid w:val="00D06CC1"/>
    <w:rsid w:val="00D073B6"/>
    <w:rsid w:val="00D078F1"/>
    <w:rsid w:val="00D07AEA"/>
    <w:rsid w:val="00D116BD"/>
    <w:rsid w:val="00D117CD"/>
    <w:rsid w:val="00D120D6"/>
    <w:rsid w:val="00D121ED"/>
    <w:rsid w:val="00D12227"/>
    <w:rsid w:val="00D12434"/>
    <w:rsid w:val="00D1295D"/>
    <w:rsid w:val="00D131EF"/>
    <w:rsid w:val="00D135B8"/>
    <w:rsid w:val="00D1374E"/>
    <w:rsid w:val="00D14865"/>
    <w:rsid w:val="00D16D32"/>
    <w:rsid w:val="00D16E38"/>
    <w:rsid w:val="00D17064"/>
    <w:rsid w:val="00D17565"/>
    <w:rsid w:val="00D17EE5"/>
    <w:rsid w:val="00D17EEA"/>
    <w:rsid w:val="00D20066"/>
    <w:rsid w:val="00D2097D"/>
    <w:rsid w:val="00D212D2"/>
    <w:rsid w:val="00D21374"/>
    <w:rsid w:val="00D214FF"/>
    <w:rsid w:val="00D215D4"/>
    <w:rsid w:val="00D22C53"/>
    <w:rsid w:val="00D233A1"/>
    <w:rsid w:val="00D23C12"/>
    <w:rsid w:val="00D23DC3"/>
    <w:rsid w:val="00D24370"/>
    <w:rsid w:val="00D245E6"/>
    <w:rsid w:val="00D25316"/>
    <w:rsid w:val="00D26169"/>
    <w:rsid w:val="00D26330"/>
    <w:rsid w:val="00D26989"/>
    <w:rsid w:val="00D26B0D"/>
    <w:rsid w:val="00D26E84"/>
    <w:rsid w:val="00D271C8"/>
    <w:rsid w:val="00D27269"/>
    <w:rsid w:val="00D27416"/>
    <w:rsid w:val="00D3034D"/>
    <w:rsid w:val="00D30972"/>
    <w:rsid w:val="00D30FFC"/>
    <w:rsid w:val="00D318AB"/>
    <w:rsid w:val="00D33862"/>
    <w:rsid w:val="00D33B1F"/>
    <w:rsid w:val="00D340DE"/>
    <w:rsid w:val="00D34457"/>
    <w:rsid w:val="00D34570"/>
    <w:rsid w:val="00D346B4"/>
    <w:rsid w:val="00D34777"/>
    <w:rsid w:val="00D348BA"/>
    <w:rsid w:val="00D3521B"/>
    <w:rsid w:val="00D355E4"/>
    <w:rsid w:val="00D355E5"/>
    <w:rsid w:val="00D358A9"/>
    <w:rsid w:val="00D35ABC"/>
    <w:rsid w:val="00D3621E"/>
    <w:rsid w:val="00D362DC"/>
    <w:rsid w:val="00D36719"/>
    <w:rsid w:val="00D368BF"/>
    <w:rsid w:val="00D37958"/>
    <w:rsid w:val="00D4049C"/>
    <w:rsid w:val="00D40536"/>
    <w:rsid w:val="00D40724"/>
    <w:rsid w:val="00D40B6E"/>
    <w:rsid w:val="00D41027"/>
    <w:rsid w:val="00D414E9"/>
    <w:rsid w:val="00D414F2"/>
    <w:rsid w:val="00D41915"/>
    <w:rsid w:val="00D41BA8"/>
    <w:rsid w:val="00D41D22"/>
    <w:rsid w:val="00D41FC6"/>
    <w:rsid w:val="00D42A66"/>
    <w:rsid w:val="00D43B35"/>
    <w:rsid w:val="00D44719"/>
    <w:rsid w:val="00D4495B"/>
    <w:rsid w:val="00D44C3F"/>
    <w:rsid w:val="00D44FF0"/>
    <w:rsid w:val="00D45750"/>
    <w:rsid w:val="00D4617B"/>
    <w:rsid w:val="00D46277"/>
    <w:rsid w:val="00D46A7D"/>
    <w:rsid w:val="00D46B43"/>
    <w:rsid w:val="00D46CE5"/>
    <w:rsid w:val="00D50BA6"/>
    <w:rsid w:val="00D51B9A"/>
    <w:rsid w:val="00D524E9"/>
    <w:rsid w:val="00D5259E"/>
    <w:rsid w:val="00D52991"/>
    <w:rsid w:val="00D52EA3"/>
    <w:rsid w:val="00D53722"/>
    <w:rsid w:val="00D53BA1"/>
    <w:rsid w:val="00D53D10"/>
    <w:rsid w:val="00D53D40"/>
    <w:rsid w:val="00D53D7C"/>
    <w:rsid w:val="00D53FBE"/>
    <w:rsid w:val="00D540FB"/>
    <w:rsid w:val="00D54C0E"/>
    <w:rsid w:val="00D54C89"/>
    <w:rsid w:val="00D55925"/>
    <w:rsid w:val="00D56005"/>
    <w:rsid w:val="00D560C6"/>
    <w:rsid w:val="00D56106"/>
    <w:rsid w:val="00D56569"/>
    <w:rsid w:val="00D56D56"/>
    <w:rsid w:val="00D574F2"/>
    <w:rsid w:val="00D57838"/>
    <w:rsid w:val="00D6052C"/>
    <w:rsid w:val="00D60FBD"/>
    <w:rsid w:val="00D615D5"/>
    <w:rsid w:val="00D61A2D"/>
    <w:rsid w:val="00D62178"/>
    <w:rsid w:val="00D630B5"/>
    <w:rsid w:val="00D63DBE"/>
    <w:rsid w:val="00D644CF"/>
    <w:rsid w:val="00D64512"/>
    <w:rsid w:val="00D655D6"/>
    <w:rsid w:val="00D65DF4"/>
    <w:rsid w:val="00D6637C"/>
    <w:rsid w:val="00D67FB9"/>
    <w:rsid w:val="00D7021C"/>
    <w:rsid w:val="00D70429"/>
    <w:rsid w:val="00D70488"/>
    <w:rsid w:val="00D709E7"/>
    <w:rsid w:val="00D70B78"/>
    <w:rsid w:val="00D70D39"/>
    <w:rsid w:val="00D72207"/>
    <w:rsid w:val="00D72C2D"/>
    <w:rsid w:val="00D7325A"/>
    <w:rsid w:val="00D7335F"/>
    <w:rsid w:val="00D7336E"/>
    <w:rsid w:val="00D73A90"/>
    <w:rsid w:val="00D73AC6"/>
    <w:rsid w:val="00D73EF1"/>
    <w:rsid w:val="00D740F9"/>
    <w:rsid w:val="00D744BE"/>
    <w:rsid w:val="00D75A50"/>
    <w:rsid w:val="00D75CF3"/>
    <w:rsid w:val="00D75E4C"/>
    <w:rsid w:val="00D75E7E"/>
    <w:rsid w:val="00D75ED9"/>
    <w:rsid w:val="00D76068"/>
    <w:rsid w:val="00D76B79"/>
    <w:rsid w:val="00D76F03"/>
    <w:rsid w:val="00D77054"/>
    <w:rsid w:val="00D820B9"/>
    <w:rsid w:val="00D820C9"/>
    <w:rsid w:val="00D82147"/>
    <w:rsid w:val="00D82321"/>
    <w:rsid w:val="00D83156"/>
    <w:rsid w:val="00D8389A"/>
    <w:rsid w:val="00D839B9"/>
    <w:rsid w:val="00D84B17"/>
    <w:rsid w:val="00D84DDD"/>
    <w:rsid w:val="00D85828"/>
    <w:rsid w:val="00D85CB8"/>
    <w:rsid w:val="00D85E21"/>
    <w:rsid w:val="00D85FF7"/>
    <w:rsid w:val="00D86249"/>
    <w:rsid w:val="00D8660F"/>
    <w:rsid w:val="00D8719A"/>
    <w:rsid w:val="00D87BB0"/>
    <w:rsid w:val="00D87BDA"/>
    <w:rsid w:val="00D87E14"/>
    <w:rsid w:val="00D90815"/>
    <w:rsid w:val="00D91613"/>
    <w:rsid w:val="00D9190E"/>
    <w:rsid w:val="00D91CAF"/>
    <w:rsid w:val="00D9272E"/>
    <w:rsid w:val="00D92D14"/>
    <w:rsid w:val="00D92F40"/>
    <w:rsid w:val="00D932DE"/>
    <w:rsid w:val="00D93655"/>
    <w:rsid w:val="00D938AC"/>
    <w:rsid w:val="00D93C55"/>
    <w:rsid w:val="00D93C58"/>
    <w:rsid w:val="00D94F5C"/>
    <w:rsid w:val="00D95394"/>
    <w:rsid w:val="00D95A8A"/>
    <w:rsid w:val="00D95F5D"/>
    <w:rsid w:val="00D96B3D"/>
    <w:rsid w:val="00D96BDF"/>
    <w:rsid w:val="00D96DB4"/>
    <w:rsid w:val="00D9716E"/>
    <w:rsid w:val="00D973B4"/>
    <w:rsid w:val="00D978E9"/>
    <w:rsid w:val="00D97F24"/>
    <w:rsid w:val="00D97F8C"/>
    <w:rsid w:val="00DA0033"/>
    <w:rsid w:val="00DA042E"/>
    <w:rsid w:val="00DA0ABE"/>
    <w:rsid w:val="00DA0D1F"/>
    <w:rsid w:val="00DA1065"/>
    <w:rsid w:val="00DA3776"/>
    <w:rsid w:val="00DA4434"/>
    <w:rsid w:val="00DA4B0B"/>
    <w:rsid w:val="00DA5B95"/>
    <w:rsid w:val="00DB0172"/>
    <w:rsid w:val="00DB052F"/>
    <w:rsid w:val="00DB16A8"/>
    <w:rsid w:val="00DB1FD4"/>
    <w:rsid w:val="00DB226B"/>
    <w:rsid w:val="00DB2A5A"/>
    <w:rsid w:val="00DB2C74"/>
    <w:rsid w:val="00DB2F1A"/>
    <w:rsid w:val="00DB360D"/>
    <w:rsid w:val="00DB380F"/>
    <w:rsid w:val="00DB3D4F"/>
    <w:rsid w:val="00DB494E"/>
    <w:rsid w:val="00DB4ED8"/>
    <w:rsid w:val="00DB6186"/>
    <w:rsid w:val="00DB6AC7"/>
    <w:rsid w:val="00DB6B97"/>
    <w:rsid w:val="00DB71C1"/>
    <w:rsid w:val="00DB72F4"/>
    <w:rsid w:val="00DC0861"/>
    <w:rsid w:val="00DC096F"/>
    <w:rsid w:val="00DC0E1C"/>
    <w:rsid w:val="00DC0F32"/>
    <w:rsid w:val="00DC1144"/>
    <w:rsid w:val="00DC13B1"/>
    <w:rsid w:val="00DC15C5"/>
    <w:rsid w:val="00DC1F73"/>
    <w:rsid w:val="00DC214C"/>
    <w:rsid w:val="00DC2156"/>
    <w:rsid w:val="00DC2C94"/>
    <w:rsid w:val="00DC2D3A"/>
    <w:rsid w:val="00DC3583"/>
    <w:rsid w:val="00DC35B1"/>
    <w:rsid w:val="00DC3746"/>
    <w:rsid w:val="00DC37B1"/>
    <w:rsid w:val="00DC39D0"/>
    <w:rsid w:val="00DC3E2D"/>
    <w:rsid w:val="00DC451C"/>
    <w:rsid w:val="00DC4778"/>
    <w:rsid w:val="00DC4D4C"/>
    <w:rsid w:val="00DC5254"/>
    <w:rsid w:val="00DC5C38"/>
    <w:rsid w:val="00DC5D08"/>
    <w:rsid w:val="00DC5D96"/>
    <w:rsid w:val="00DC5EA0"/>
    <w:rsid w:val="00DC60C7"/>
    <w:rsid w:val="00DC61DA"/>
    <w:rsid w:val="00DC6231"/>
    <w:rsid w:val="00DC68C3"/>
    <w:rsid w:val="00DC6E8D"/>
    <w:rsid w:val="00DC77AF"/>
    <w:rsid w:val="00DC7D76"/>
    <w:rsid w:val="00DD022F"/>
    <w:rsid w:val="00DD0673"/>
    <w:rsid w:val="00DD0C4E"/>
    <w:rsid w:val="00DD13E0"/>
    <w:rsid w:val="00DD30C1"/>
    <w:rsid w:val="00DD325E"/>
    <w:rsid w:val="00DD4233"/>
    <w:rsid w:val="00DD4E6F"/>
    <w:rsid w:val="00DD53CD"/>
    <w:rsid w:val="00DD53DD"/>
    <w:rsid w:val="00DD573F"/>
    <w:rsid w:val="00DD6804"/>
    <w:rsid w:val="00DD6D2D"/>
    <w:rsid w:val="00DD6F7F"/>
    <w:rsid w:val="00DD72F3"/>
    <w:rsid w:val="00DE0B7A"/>
    <w:rsid w:val="00DE0C14"/>
    <w:rsid w:val="00DE0C93"/>
    <w:rsid w:val="00DE0E90"/>
    <w:rsid w:val="00DE0EFD"/>
    <w:rsid w:val="00DE15A0"/>
    <w:rsid w:val="00DE1881"/>
    <w:rsid w:val="00DE1E45"/>
    <w:rsid w:val="00DE1EDD"/>
    <w:rsid w:val="00DE204F"/>
    <w:rsid w:val="00DE216D"/>
    <w:rsid w:val="00DE25B2"/>
    <w:rsid w:val="00DE26EC"/>
    <w:rsid w:val="00DE2EA7"/>
    <w:rsid w:val="00DE3402"/>
    <w:rsid w:val="00DE3466"/>
    <w:rsid w:val="00DE3A9A"/>
    <w:rsid w:val="00DE3D50"/>
    <w:rsid w:val="00DE3E70"/>
    <w:rsid w:val="00DE4627"/>
    <w:rsid w:val="00DE4BF1"/>
    <w:rsid w:val="00DE515E"/>
    <w:rsid w:val="00DE575A"/>
    <w:rsid w:val="00DE57B7"/>
    <w:rsid w:val="00DE5AA4"/>
    <w:rsid w:val="00DE5AD6"/>
    <w:rsid w:val="00DE5CA1"/>
    <w:rsid w:val="00DE5F94"/>
    <w:rsid w:val="00DE6336"/>
    <w:rsid w:val="00DE66D9"/>
    <w:rsid w:val="00DE698D"/>
    <w:rsid w:val="00DE77CE"/>
    <w:rsid w:val="00DE7B62"/>
    <w:rsid w:val="00DF0739"/>
    <w:rsid w:val="00DF2372"/>
    <w:rsid w:val="00DF25B1"/>
    <w:rsid w:val="00DF2D02"/>
    <w:rsid w:val="00DF30DD"/>
    <w:rsid w:val="00DF3333"/>
    <w:rsid w:val="00DF34C3"/>
    <w:rsid w:val="00DF3AAE"/>
    <w:rsid w:val="00DF4BA0"/>
    <w:rsid w:val="00DF4D1E"/>
    <w:rsid w:val="00DF5EBC"/>
    <w:rsid w:val="00DF6020"/>
    <w:rsid w:val="00DF70E0"/>
    <w:rsid w:val="00DF7655"/>
    <w:rsid w:val="00DF7BC8"/>
    <w:rsid w:val="00DF7DF0"/>
    <w:rsid w:val="00E00482"/>
    <w:rsid w:val="00E00693"/>
    <w:rsid w:val="00E006ED"/>
    <w:rsid w:val="00E00CDC"/>
    <w:rsid w:val="00E01F40"/>
    <w:rsid w:val="00E020AE"/>
    <w:rsid w:val="00E02A21"/>
    <w:rsid w:val="00E030B3"/>
    <w:rsid w:val="00E0371F"/>
    <w:rsid w:val="00E037E8"/>
    <w:rsid w:val="00E0395A"/>
    <w:rsid w:val="00E03C79"/>
    <w:rsid w:val="00E0421E"/>
    <w:rsid w:val="00E04272"/>
    <w:rsid w:val="00E04333"/>
    <w:rsid w:val="00E0446D"/>
    <w:rsid w:val="00E04481"/>
    <w:rsid w:val="00E0481A"/>
    <w:rsid w:val="00E05658"/>
    <w:rsid w:val="00E05697"/>
    <w:rsid w:val="00E059FF"/>
    <w:rsid w:val="00E07F8A"/>
    <w:rsid w:val="00E1093C"/>
    <w:rsid w:val="00E10BD5"/>
    <w:rsid w:val="00E10F96"/>
    <w:rsid w:val="00E11385"/>
    <w:rsid w:val="00E11811"/>
    <w:rsid w:val="00E11D2C"/>
    <w:rsid w:val="00E1239C"/>
    <w:rsid w:val="00E1279F"/>
    <w:rsid w:val="00E12C28"/>
    <w:rsid w:val="00E137AF"/>
    <w:rsid w:val="00E138D3"/>
    <w:rsid w:val="00E13D65"/>
    <w:rsid w:val="00E13E69"/>
    <w:rsid w:val="00E142C2"/>
    <w:rsid w:val="00E14315"/>
    <w:rsid w:val="00E14715"/>
    <w:rsid w:val="00E14CBE"/>
    <w:rsid w:val="00E1516A"/>
    <w:rsid w:val="00E16333"/>
    <w:rsid w:val="00E16A3C"/>
    <w:rsid w:val="00E16D03"/>
    <w:rsid w:val="00E16DB4"/>
    <w:rsid w:val="00E177AD"/>
    <w:rsid w:val="00E177BD"/>
    <w:rsid w:val="00E1794E"/>
    <w:rsid w:val="00E17B99"/>
    <w:rsid w:val="00E212A3"/>
    <w:rsid w:val="00E212DA"/>
    <w:rsid w:val="00E21556"/>
    <w:rsid w:val="00E21950"/>
    <w:rsid w:val="00E22199"/>
    <w:rsid w:val="00E225AC"/>
    <w:rsid w:val="00E227AF"/>
    <w:rsid w:val="00E23419"/>
    <w:rsid w:val="00E23423"/>
    <w:rsid w:val="00E23C4E"/>
    <w:rsid w:val="00E24E36"/>
    <w:rsid w:val="00E258B0"/>
    <w:rsid w:val="00E26389"/>
    <w:rsid w:val="00E272CD"/>
    <w:rsid w:val="00E27584"/>
    <w:rsid w:val="00E27F63"/>
    <w:rsid w:val="00E3005A"/>
    <w:rsid w:val="00E3017C"/>
    <w:rsid w:val="00E30FCD"/>
    <w:rsid w:val="00E31BA9"/>
    <w:rsid w:val="00E31CAA"/>
    <w:rsid w:val="00E32754"/>
    <w:rsid w:val="00E328B5"/>
    <w:rsid w:val="00E32FA8"/>
    <w:rsid w:val="00E3322D"/>
    <w:rsid w:val="00E334D8"/>
    <w:rsid w:val="00E33E07"/>
    <w:rsid w:val="00E34221"/>
    <w:rsid w:val="00E34423"/>
    <w:rsid w:val="00E347C3"/>
    <w:rsid w:val="00E34A39"/>
    <w:rsid w:val="00E35CE2"/>
    <w:rsid w:val="00E36147"/>
    <w:rsid w:val="00E365A3"/>
    <w:rsid w:val="00E3690F"/>
    <w:rsid w:val="00E36AF5"/>
    <w:rsid w:val="00E37515"/>
    <w:rsid w:val="00E37523"/>
    <w:rsid w:val="00E37C32"/>
    <w:rsid w:val="00E37D29"/>
    <w:rsid w:val="00E37DC7"/>
    <w:rsid w:val="00E404A9"/>
    <w:rsid w:val="00E40888"/>
    <w:rsid w:val="00E414D4"/>
    <w:rsid w:val="00E416B3"/>
    <w:rsid w:val="00E4175C"/>
    <w:rsid w:val="00E41A88"/>
    <w:rsid w:val="00E41D4F"/>
    <w:rsid w:val="00E41FC1"/>
    <w:rsid w:val="00E42301"/>
    <w:rsid w:val="00E4334C"/>
    <w:rsid w:val="00E4383D"/>
    <w:rsid w:val="00E44247"/>
    <w:rsid w:val="00E44713"/>
    <w:rsid w:val="00E44790"/>
    <w:rsid w:val="00E4492F"/>
    <w:rsid w:val="00E45367"/>
    <w:rsid w:val="00E456ED"/>
    <w:rsid w:val="00E462E0"/>
    <w:rsid w:val="00E468C9"/>
    <w:rsid w:val="00E46ABC"/>
    <w:rsid w:val="00E46BA9"/>
    <w:rsid w:val="00E46F01"/>
    <w:rsid w:val="00E4733B"/>
    <w:rsid w:val="00E47597"/>
    <w:rsid w:val="00E50A8A"/>
    <w:rsid w:val="00E5115A"/>
    <w:rsid w:val="00E51DC6"/>
    <w:rsid w:val="00E523ED"/>
    <w:rsid w:val="00E528BD"/>
    <w:rsid w:val="00E52BC1"/>
    <w:rsid w:val="00E531CB"/>
    <w:rsid w:val="00E535CC"/>
    <w:rsid w:val="00E536E3"/>
    <w:rsid w:val="00E538AA"/>
    <w:rsid w:val="00E542F3"/>
    <w:rsid w:val="00E55621"/>
    <w:rsid w:val="00E55947"/>
    <w:rsid w:val="00E55E1E"/>
    <w:rsid w:val="00E5675A"/>
    <w:rsid w:val="00E5787C"/>
    <w:rsid w:val="00E57F5D"/>
    <w:rsid w:val="00E60236"/>
    <w:rsid w:val="00E60AD6"/>
    <w:rsid w:val="00E61B8F"/>
    <w:rsid w:val="00E61FA7"/>
    <w:rsid w:val="00E62B18"/>
    <w:rsid w:val="00E634B0"/>
    <w:rsid w:val="00E6353B"/>
    <w:rsid w:val="00E63A30"/>
    <w:rsid w:val="00E646E6"/>
    <w:rsid w:val="00E64776"/>
    <w:rsid w:val="00E65B19"/>
    <w:rsid w:val="00E65CED"/>
    <w:rsid w:val="00E662EB"/>
    <w:rsid w:val="00E66A50"/>
    <w:rsid w:val="00E6711D"/>
    <w:rsid w:val="00E6731D"/>
    <w:rsid w:val="00E6770E"/>
    <w:rsid w:val="00E678AA"/>
    <w:rsid w:val="00E70A9C"/>
    <w:rsid w:val="00E70FA1"/>
    <w:rsid w:val="00E713E2"/>
    <w:rsid w:val="00E71FB4"/>
    <w:rsid w:val="00E722BC"/>
    <w:rsid w:val="00E72397"/>
    <w:rsid w:val="00E72B4E"/>
    <w:rsid w:val="00E72BDB"/>
    <w:rsid w:val="00E72F2B"/>
    <w:rsid w:val="00E72F3B"/>
    <w:rsid w:val="00E7362B"/>
    <w:rsid w:val="00E738FB"/>
    <w:rsid w:val="00E73A50"/>
    <w:rsid w:val="00E73E6E"/>
    <w:rsid w:val="00E74188"/>
    <w:rsid w:val="00E741CF"/>
    <w:rsid w:val="00E746B6"/>
    <w:rsid w:val="00E74852"/>
    <w:rsid w:val="00E751C9"/>
    <w:rsid w:val="00E7574B"/>
    <w:rsid w:val="00E77027"/>
    <w:rsid w:val="00E77BF2"/>
    <w:rsid w:val="00E77CD0"/>
    <w:rsid w:val="00E80653"/>
    <w:rsid w:val="00E806EC"/>
    <w:rsid w:val="00E809F0"/>
    <w:rsid w:val="00E80B08"/>
    <w:rsid w:val="00E812A7"/>
    <w:rsid w:val="00E81426"/>
    <w:rsid w:val="00E81731"/>
    <w:rsid w:val="00E825D9"/>
    <w:rsid w:val="00E82797"/>
    <w:rsid w:val="00E82807"/>
    <w:rsid w:val="00E829D2"/>
    <w:rsid w:val="00E82B2E"/>
    <w:rsid w:val="00E84400"/>
    <w:rsid w:val="00E84564"/>
    <w:rsid w:val="00E849C1"/>
    <w:rsid w:val="00E84F03"/>
    <w:rsid w:val="00E855D7"/>
    <w:rsid w:val="00E86529"/>
    <w:rsid w:val="00E867AE"/>
    <w:rsid w:val="00E86D68"/>
    <w:rsid w:val="00E86E66"/>
    <w:rsid w:val="00E86E78"/>
    <w:rsid w:val="00E86F40"/>
    <w:rsid w:val="00E873F3"/>
    <w:rsid w:val="00E87991"/>
    <w:rsid w:val="00E90087"/>
    <w:rsid w:val="00E901B4"/>
    <w:rsid w:val="00E90471"/>
    <w:rsid w:val="00E90DDF"/>
    <w:rsid w:val="00E91007"/>
    <w:rsid w:val="00E91942"/>
    <w:rsid w:val="00E92E04"/>
    <w:rsid w:val="00E93116"/>
    <w:rsid w:val="00E93D88"/>
    <w:rsid w:val="00E9406D"/>
    <w:rsid w:val="00E94221"/>
    <w:rsid w:val="00E9465C"/>
    <w:rsid w:val="00E94793"/>
    <w:rsid w:val="00E95325"/>
    <w:rsid w:val="00E9553F"/>
    <w:rsid w:val="00E9613F"/>
    <w:rsid w:val="00E96923"/>
    <w:rsid w:val="00E971CB"/>
    <w:rsid w:val="00E97DBD"/>
    <w:rsid w:val="00E97E7B"/>
    <w:rsid w:val="00EA0D49"/>
    <w:rsid w:val="00EA0E39"/>
    <w:rsid w:val="00EA1361"/>
    <w:rsid w:val="00EA14FE"/>
    <w:rsid w:val="00EA1694"/>
    <w:rsid w:val="00EA1A48"/>
    <w:rsid w:val="00EA1B8D"/>
    <w:rsid w:val="00EA2068"/>
    <w:rsid w:val="00EA2907"/>
    <w:rsid w:val="00EA2F78"/>
    <w:rsid w:val="00EA37AC"/>
    <w:rsid w:val="00EA3D4C"/>
    <w:rsid w:val="00EA451B"/>
    <w:rsid w:val="00EA488B"/>
    <w:rsid w:val="00EA4E92"/>
    <w:rsid w:val="00EA7CAD"/>
    <w:rsid w:val="00EB0B6D"/>
    <w:rsid w:val="00EB0C02"/>
    <w:rsid w:val="00EB16F3"/>
    <w:rsid w:val="00EB21FB"/>
    <w:rsid w:val="00EB2279"/>
    <w:rsid w:val="00EB2523"/>
    <w:rsid w:val="00EB26FF"/>
    <w:rsid w:val="00EB315D"/>
    <w:rsid w:val="00EB3191"/>
    <w:rsid w:val="00EB33F4"/>
    <w:rsid w:val="00EB3584"/>
    <w:rsid w:val="00EB37D0"/>
    <w:rsid w:val="00EB3C7C"/>
    <w:rsid w:val="00EB3EAE"/>
    <w:rsid w:val="00EB4580"/>
    <w:rsid w:val="00EB4AFA"/>
    <w:rsid w:val="00EB4F28"/>
    <w:rsid w:val="00EB534C"/>
    <w:rsid w:val="00EB5B93"/>
    <w:rsid w:val="00EB5D5B"/>
    <w:rsid w:val="00EB6726"/>
    <w:rsid w:val="00EB798E"/>
    <w:rsid w:val="00EB7ACC"/>
    <w:rsid w:val="00EC06EF"/>
    <w:rsid w:val="00EC0A6C"/>
    <w:rsid w:val="00EC0AC6"/>
    <w:rsid w:val="00EC0F8E"/>
    <w:rsid w:val="00EC123A"/>
    <w:rsid w:val="00EC12AE"/>
    <w:rsid w:val="00EC1F57"/>
    <w:rsid w:val="00EC21B6"/>
    <w:rsid w:val="00EC342E"/>
    <w:rsid w:val="00EC35E2"/>
    <w:rsid w:val="00EC38AE"/>
    <w:rsid w:val="00EC39CE"/>
    <w:rsid w:val="00EC4142"/>
    <w:rsid w:val="00EC517C"/>
    <w:rsid w:val="00EC66BE"/>
    <w:rsid w:val="00EC6DB8"/>
    <w:rsid w:val="00EC7290"/>
    <w:rsid w:val="00EC72DF"/>
    <w:rsid w:val="00ED0277"/>
    <w:rsid w:val="00ED0316"/>
    <w:rsid w:val="00ED0664"/>
    <w:rsid w:val="00ED125C"/>
    <w:rsid w:val="00ED1FAE"/>
    <w:rsid w:val="00ED238B"/>
    <w:rsid w:val="00ED28F5"/>
    <w:rsid w:val="00ED2963"/>
    <w:rsid w:val="00ED2A19"/>
    <w:rsid w:val="00ED2FDD"/>
    <w:rsid w:val="00ED38D7"/>
    <w:rsid w:val="00ED47F0"/>
    <w:rsid w:val="00ED4C1C"/>
    <w:rsid w:val="00ED4C49"/>
    <w:rsid w:val="00ED5C3A"/>
    <w:rsid w:val="00ED5F5E"/>
    <w:rsid w:val="00ED5F92"/>
    <w:rsid w:val="00ED694A"/>
    <w:rsid w:val="00ED7BD2"/>
    <w:rsid w:val="00EE048C"/>
    <w:rsid w:val="00EE176E"/>
    <w:rsid w:val="00EE1AB5"/>
    <w:rsid w:val="00EE2634"/>
    <w:rsid w:val="00EE2C9F"/>
    <w:rsid w:val="00EE4048"/>
    <w:rsid w:val="00EE449C"/>
    <w:rsid w:val="00EE54D8"/>
    <w:rsid w:val="00EE5979"/>
    <w:rsid w:val="00EE5B1F"/>
    <w:rsid w:val="00EE5E10"/>
    <w:rsid w:val="00EE6070"/>
    <w:rsid w:val="00EE6967"/>
    <w:rsid w:val="00EE78C0"/>
    <w:rsid w:val="00EF0A34"/>
    <w:rsid w:val="00EF0A6E"/>
    <w:rsid w:val="00EF0ED8"/>
    <w:rsid w:val="00EF1651"/>
    <w:rsid w:val="00EF1F02"/>
    <w:rsid w:val="00EF246C"/>
    <w:rsid w:val="00EF2717"/>
    <w:rsid w:val="00EF2865"/>
    <w:rsid w:val="00EF32F3"/>
    <w:rsid w:val="00EF3B06"/>
    <w:rsid w:val="00EF3E97"/>
    <w:rsid w:val="00EF4079"/>
    <w:rsid w:val="00EF4521"/>
    <w:rsid w:val="00EF4564"/>
    <w:rsid w:val="00EF46AF"/>
    <w:rsid w:val="00EF4748"/>
    <w:rsid w:val="00EF4CE6"/>
    <w:rsid w:val="00EF4F5B"/>
    <w:rsid w:val="00EF558C"/>
    <w:rsid w:val="00EF5F33"/>
    <w:rsid w:val="00EF6374"/>
    <w:rsid w:val="00EF7130"/>
    <w:rsid w:val="00EF717F"/>
    <w:rsid w:val="00EF773A"/>
    <w:rsid w:val="00EF7F64"/>
    <w:rsid w:val="00F00D43"/>
    <w:rsid w:val="00F00D6B"/>
    <w:rsid w:val="00F00DC2"/>
    <w:rsid w:val="00F00EAE"/>
    <w:rsid w:val="00F01217"/>
    <w:rsid w:val="00F0172A"/>
    <w:rsid w:val="00F0285B"/>
    <w:rsid w:val="00F03860"/>
    <w:rsid w:val="00F03B81"/>
    <w:rsid w:val="00F04655"/>
    <w:rsid w:val="00F05787"/>
    <w:rsid w:val="00F06311"/>
    <w:rsid w:val="00F0677C"/>
    <w:rsid w:val="00F06E37"/>
    <w:rsid w:val="00F0702A"/>
    <w:rsid w:val="00F07365"/>
    <w:rsid w:val="00F07592"/>
    <w:rsid w:val="00F07F52"/>
    <w:rsid w:val="00F10071"/>
    <w:rsid w:val="00F10B85"/>
    <w:rsid w:val="00F10FC7"/>
    <w:rsid w:val="00F11504"/>
    <w:rsid w:val="00F11617"/>
    <w:rsid w:val="00F11743"/>
    <w:rsid w:val="00F11D11"/>
    <w:rsid w:val="00F1265B"/>
    <w:rsid w:val="00F12F74"/>
    <w:rsid w:val="00F13388"/>
    <w:rsid w:val="00F144E8"/>
    <w:rsid w:val="00F1539B"/>
    <w:rsid w:val="00F15B2B"/>
    <w:rsid w:val="00F15F7B"/>
    <w:rsid w:val="00F1613D"/>
    <w:rsid w:val="00F166A3"/>
    <w:rsid w:val="00F16E15"/>
    <w:rsid w:val="00F17085"/>
    <w:rsid w:val="00F179E5"/>
    <w:rsid w:val="00F206EF"/>
    <w:rsid w:val="00F206F7"/>
    <w:rsid w:val="00F20845"/>
    <w:rsid w:val="00F21161"/>
    <w:rsid w:val="00F212E7"/>
    <w:rsid w:val="00F21940"/>
    <w:rsid w:val="00F21A06"/>
    <w:rsid w:val="00F21CD3"/>
    <w:rsid w:val="00F22E94"/>
    <w:rsid w:val="00F231DA"/>
    <w:rsid w:val="00F23E33"/>
    <w:rsid w:val="00F24B92"/>
    <w:rsid w:val="00F25535"/>
    <w:rsid w:val="00F25ABA"/>
    <w:rsid w:val="00F25E2B"/>
    <w:rsid w:val="00F25F07"/>
    <w:rsid w:val="00F25F57"/>
    <w:rsid w:val="00F25FC8"/>
    <w:rsid w:val="00F26BE9"/>
    <w:rsid w:val="00F27025"/>
    <w:rsid w:val="00F27A81"/>
    <w:rsid w:val="00F27D17"/>
    <w:rsid w:val="00F27E2E"/>
    <w:rsid w:val="00F30433"/>
    <w:rsid w:val="00F3077D"/>
    <w:rsid w:val="00F3242D"/>
    <w:rsid w:val="00F32804"/>
    <w:rsid w:val="00F337AE"/>
    <w:rsid w:val="00F33B35"/>
    <w:rsid w:val="00F34477"/>
    <w:rsid w:val="00F34680"/>
    <w:rsid w:val="00F35B7C"/>
    <w:rsid w:val="00F3684A"/>
    <w:rsid w:val="00F368DC"/>
    <w:rsid w:val="00F368F8"/>
    <w:rsid w:val="00F36BA1"/>
    <w:rsid w:val="00F36E72"/>
    <w:rsid w:val="00F3761E"/>
    <w:rsid w:val="00F40964"/>
    <w:rsid w:val="00F414C5"/>
    <w:rsid w:val="00F426A5"/>
    <w:rsid w:val="00F42BDA"/>
    <w:rsid w:val="00F42F10"/>
    <w:rsid w:val="00F4381A"/>
    <w:rsid w:val="00F43959"/>
    <w:rsid w:val="00F43A11"/>
    <w:rsid w:val="00F4411B"/>
    <w:rsid w:val="00F4416B"/>
    <w:rsid w:val="00F4425B"/>
    <w:rsid w:val="00F44915"/>
    <w:rsid w:val="00F44A1D"/>
    <w:rsid w:val="00F45399"/>
    <w:rsid w:val="00F4558D"/>
    <w:rsid w:val="00F45B54"/>
    <w:rsid w:val="00F46395"/>
    <w:rsid w:val="00F477C0"/>
    <w:rsid w:val="00F477E3"/>
    <w:rsid w:val="00F47A19"/>
    <w:rsid w:val="00F47B40"/>
    <w:rsid w:val="00F47BE6"/>
    <w:rsid w:val="00F50215"/>
    <w:rsid w:val="00F511C8"/>
    <w:rsid w:val="00F52C35"/>
    <w:rsid w:val="00F52E71"/>
    <w:rsid w:val="00F534AC"/>
    <w:rsid w:val="00F53731"/>
    <w:rsid w:val="00F53A20"/>
    <w:rsid w:val="00F53A94"/>
    <w:rsid w:val="00F53F66"/>
    <w:rsid w:val="00F542C2"/>
    <w:rsid w:val="00F5451E"/>
    <w:rsid w:val="00F546C4"/>
    <w:rsid w:val="00F55E2E"/>
    <w:rsid w:val="00F56037"/>
    <w:rsid w:val="00F5611B"/>
    <w:rsid w:val="00F56318"/>
    <w:rsid w:val="00F5645B"/>
    <w:rsid w:val="00F566EB"/>
    <w:rsid w:val="00F6062C"/>
    <w:rsid w:val="00F60641"/>
    <w:rsid w:val="00F60799"/>
    <w:rsid w:val="00F60913"/>
    <w:rsid w:val="00F60DD5"/>
    <w:rsid w:val="00F618E3"/>
    <w:rsid w:val="00F61A2A"/>
    <w:rsid w:val="00F61AD6"/>
    <w:rsid w:val="00F61D95"/>
    <w:rsid w:val="00F621AC"/>
    <w:rsid w:val="00F6258E"/>
    <w:rsid w:val="00F62CB6"/>
    <w:rsid w:val="00F63761"/>
    <w:rsid w:val="00F64E1F"/>
    <w:rsid w:val="00F64E96"/>
    <w:rsid w:val="00F65B52"/>
    <w:rsid w:val="00F65E65"/>
    <w:rsid w:val="00F65EEC"/>
    <w:rsid w:val="00F6620D"/>
    <w:rsid w:val="00F66601"/>
    <w:rsid w:val="00F66B56"/>
    <w:rsid w:val="00F671EE"/>
    <w:rsid w:val="00F67DA2"/>
    <w:rsid w:val="00F67E32"/>
    <w:rsid w:val="00F700FA"/>
    <w:rsid w:val="00F706F9"/>
    <w:rsid w:val="00F707EF"/>
    <w:rsid w:val="00F70E41"/>
    <w:rsid w:val="00F70F94"/>
    <w:rsid w:val="00F7142F"/>
    <w:rsid w:val="00F716BC"/>
    <w:rsid w:val="00F717F8"/>
    <w:rsid w:val="00F726FB"/>
    <w:rsid w:val="00F72F93"/>
    <w:rsid w:val="00F74130"/>
    <w:rsid w:val="00F748C1"/>
    <w:rsid w:val="00F74AF3"/>
    <w:rsid w:val="00F757DA"/>
    <w:rsid w:val="00F75EFC"/>
    <w:rsid w:val="00F76114"/>
    <w:rsid w:val="00F76132"/>
    <w:rsid w:val="00F7659A"/>
    <w:rsid w:val="00F7673D"/>
    <w:rsid w:val="00F76DE9"/>
    <w:rsid w:val="00F77104"/>
    <w:rsid w:val="00F77F17"/>
    <w:rsid w:val="00F8025E"/>
    <w:rsid w:val="00F803A9"/>
    <w:rsid w:val="00F80A9E"/>
    <w:rsid w:val="00F81036"/>
    <w:rsid w:val="00F81078"/>
    <w:rsid w:val="00F8159F"/>
    <w:rsid w:val="00F81672"/>
    <w:rsid w:val="00F816E9"/>
    <w:rsid w:val="00F817DF"/>
    <w:rsid w:val="00F826C4"/>
    <w:rsid w:val="00F82A35"/>
    <w:rsid w:val="00F83560"/>
    <w:rsid w:val="00F83C7F"/>
    <w:rsid w:val="00F848E1"/>
    <w:rsid w:val="00F851FF"/>
    <w:rsid w:val="00F86235"/>
    <w:rsid w:val="00F86A4B"/>
    <w:rsid w:val="00F87FD7"/>
    <w:rsid w:val="00F9087E"/>
    <w:rsid w:val="00F91573"/>
    <w:rsid w:val="00F91DA1"/>
    <w:rsid w:val="00F92A88"/>
    <w:rsid w:val="00F92C51"/>
    <w:rsid w:val="00F93F27"/>
    <w:rsid w:val="00F942F3"/>
    <w:rsid w:val="00F94A62"/>
    <w:rsid w:val="00F94A72"/>
    <w:rsid w:val="00F95290"/>
    <w:rsid w:val="00F956DA"/>
    <w:rsid w:val="00F95E79"/>
    <w:rsid w:val="00F969E8"/>
    <w:rsid w:val="00F96B2B"/>
    <w:rsid w:val="00F97295"/>
    <w:rsid w:val="00F973B6"/>
    <w:rsid w:val="00F974A4"/>
    <w:rsid w:val="00F97E6A"/>
    <w:rsid w:val="00F97EEA"/>
    <w:rsid w:val="00F97F4C"/>
    <w:rsid w:val="00FA0542"/>
    <w:rsid w:val="00FA0773"/>
    <w:rsid w:val="00FA0A68"/>
    <w:rsid w:val="00FA0B4C"/>
    <w:rsid w:val="00FA14B4"/>
    <w:rsid w:val="00FA1565"/>
    <w:rsid w:val="00FA198D"/>
    <w:rsid w:val="00FA19D5"/>
    <w:rsid w:val="00FA1B7B"/>
    <w:rsid w:val="00FA1E5C"/>
    <w:rsid w:val="00FA290A"/>
    <w:rsid w:val="00FA2CD8"/>
    <w:rsid w:val="00FA3309"/>
    <w:rsid w:val="00FA3379"/>
    <w:rsid w:val="00FA4358"/>
    <w:rsid w:val="00FA4391"/>
    <w:rsid w:val="00FA44BE"/>
    <w:rsid w:val="00FA460C"/>
    <w:rsid w:val="00FA474A"/>
    <w:rsid w:val="00FA485C"/>
    <w:rsid w:val="00FA489A"/>
    <w:rsid w:val="00FA4E6D"/>
    <w:rsid w:val="00FA4FEE"/>
    <w:rsid w:val="00FA52F6"/>
    <w:rsid w:val="00FA56B9"/>
    <w:rsid w:val="00FA57DD"/>
    <w:rsid w:val="00FA6015"/>
    <w:rsid w:val="00FA62E8"/>
    <w:rsid w:val="00FA6AED"/>
    <w:rsid w:val="00FA70C7"/>
    <w:rsid w:val="00FA7165"/>
    <w:rsid w:val="00FA7399"/>
    <w:rsid w:val="00FB06A9"/>
    <w:rsid w:val="00FB2133"/>
    <w:rsid w:val="00FB2306"/>
    <w:rsid w:val="00FB2778"/>
    <w:rsid w:val="00FB35A8"/>
    <w:rsid w:val="00FB3797"/>
    <w:rsid w:val="00FB3B77"/>
    <w:rsid w:val="00FB3E59"/>
    <w:rsid w:val="00FB4E4C"/>
    <w:rsid w:val="00FB5A48"/>
    <w:rsid w:val="00FB6A02"/>
    <w:rsid w:val="00FB7341"/>
    <w:rsid w:val="00FB79FD"/>
    <w:rsid w:val="00FC10A3"/>
    <w:rsid w:val="00FC25D8"/>
    <w:rsid w:val="00FC2692"/>
    <w:rsid w:val="00FC2C34"/>
    <w:rsid w:val="00FC3142"/>
    <w:rsid w:val="00FC34C3"/>
    <w:rsid w:val="00FC3755"/>
    <w:rsid w:val="00FC39F6"/>
    <w:rsid w:val="00FC3A91"/>
    <w:rsid w:val="00FC41EF"/>
    <w:rsid w:val="00FC5559"/>
    <w:rsid w:val="00FC5AFF"/>
    <w:rsid w:val="00FC5D85"/>
    <w:rsid w:val="00FC6C9F"/>
    <w:rsid w:val="00FC76E7"/>
    <w:rsid w:val="00FC7D96"/>
    <w:rsid w:val="00FD03E8"/>
    <w:rsid w:val="00FD1323"/>
    <w:rsid w:val="00FD143C"/>
    <w:rsid w:val="00FD18BA"/>
    <w:rsid w:val="00FD1907"/>
    <w:rsid w:val="00FD2BBC"/>
    <w:rsid w:val="00FD3B7F"/>
    <w:rsid w:val="00FD49FF"/>
    <w:rsid w:val="00FD4F60"/>
    <w:rsid w:val="00FD51DC"/>
    <w:rsid w:val="00FD52F4"/>
    <w:rsid w:val="00FD5D0E"/>
    <w:rsid w:val="00FD5E56"/>
    <w:rsid w:val="00FD60C4"/>
    <w:rsid w:val="00FD62C5"/>
    <w:rsid w:val="00FD714F"/>
    <w:rsid w:val="00FD72D6"/>
    <w:rsid w:val="00FD7A9C"/>
    <w:rsid w:val="00FD7BE1"/>
    <w:rsid w:val="00FD7EF2"/>
    <w:rsid w:val="00FE0B75"/>
    <w:rsid w:val="00FE1224"/>
    <w:rsid w:val="00FE16D7"/>
    <w:rsid w:val="00FE1701"/>
    <w:rsid w:val="00FE1D3A"/>
    <w:rsid w:val="00FE2169"/>
    <w:rsid w:val="00FE2693"/>
    <w:rsid w:val="00FE33A4"/>
    <w:rsid w:val="00FE3F00"/>
    <w:rsid w:val="00FE4092"/>
    <w:rsid w:val="00FE422E"/>
    <w:rsid w:val="00FE4C74"/>
    <w:rsid w:val="00FE4CE9"/>
    <w:rsid w:val="00FE50F7"/>
    <w:rsid w:val="00FE5D18"/>
    <w:rsid w:val="00FE5D45"/>
    <w:rsid w:val="00FE648C"/>
    <w:rsid w:val="00FE6B7A"/>
    <w:rsid w:val="00FE735E"/>
    <w:rsid w:val="00FE73E9"/>
    <w:rsid w:val="00FF00F4"/>
    <w:rsid w:val="00FF01F3"/>
    <w:rsid w:val="00FF0381"/>
    <w:rsid w:val="00FF0589"/>
    <w:rsid w:val="00FF07F8"/>
    <w:rsid w:val="00FF084D"/>
    <w:rsid w:val="00FF1306"/>
    <w:rsid w:val="00FF1611"/>
    <w:rsid w:val="00FF1F9B"/>
    <w:rsid w:val="00FF2217"/>
    <w:rsid w:val="00FF24BB"/>
    <w:rsid w:val="00FF27E3"/>
    <w:rsid w:val="00FF2B18"/>
    <w:rsid w:val="00FF30D4"/>
    <w:rsid w:val="00FF3542"/>
    <w:rsid w:val="00FF36AD"/>
    <w:rsid w:val="00FF3969"/>
    <w:rsid w:val="00FF4052"/>
    <w:rsid w:val="00FF539B"/>
    <w:rsid w:val="00FF55CB"/>
    <w:rsid w:val="00FF68C4"/>
    <w:rsid w:val="00FF6FA9"/>
    <w:rsid w:val="00FF7A6F"/>
    <w:rsid w:val="00FF7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List Bullet 2" w:qFormat="1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Document Map" w:uiPriority="99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3">
    <w:name w:val="Normal"/>
    <w:rsid w:val="00FE2169"/>
    <w:pPr>
      <w:spacing w:before="60" w:after="60"/>
      <w:jc w:val="both"/>
    </w:pPr>
    <w:rPr>
      <w:rFonts w:ascii="Arial" w:hAnsi="Arial"/>
      <w:sz w:val="24"/>
    </w:rPr>
  </w:style>
  <w:style w:type="paragraph" w:styleId="10">
    <w:name w:val="heading 1"/>
    <w:next w:val="a4"/>
    <w:link w:val="11"/>
    <w:qFormat/>
    <w:rsid w:val="00C87114"/>
    <w:pPr>
      <w:spacing w:before="240" w:after="120"/>
      <w:outlineLvl w:val="0"/>
    </w:pPr>
    <w:rPr>
      <w:rFonts w:cs="Arial"/>
      <w:b/>
      <w:color w:val="548DD4" w:themeColor="text2" w:themeTint="99"/>
      <w:sz w:val="32"/>
      <w:szCs w:val="26"/>
    </w:rPr>
  </w:style>
  <w:style w:type="paragraph" w:styleId="2">
    <w:name w:val="heading 2"/>
    <w:next w:val="a4"/>
    <w:link w:val="20"/>
    <w:qFormat/>
    <w:rsid w:val="003559BF"/>
    <w:pPr>
      <w:keepNext/>
      <w:spacing w:before="120"/>
      <w:outlineLvl w:val="1"/>
    </w:pPr>
    <w:rPr>
      <w:rFonts w:cs="Arial"/>
      <w:b/>
      <w:sz w:val="26"/>
      <w:szCs w:val="40"/>
    </w:rPr>
  </w:style>
  <w:style w:type="paragraph" w:styleId="3">
    <w:name w:val="heading 3"/>
    <w:basedOn w:val="a3"/>
    <w:next w:val="a4"/>
    <w:link w:val="30"/>
    <w:qFormat/>
    <w:rsid w:val="0029225A"/>
    <w:pPr>
      <w:keepNext/>
      <w:spacing w:before="120" w:after="0"/>
      <w:outlineLvl w:val="2"/>
    </w:pPr>
    <w:rPr>
      <w:rFonts w:ascii="Times New Roman" w:hAnsi="Times New Roman" w:cs="Arial"/>
      <w:b/>
      <w:bCs/>
      <w:sz w:val="22"/>
      <w:szCs w:val="26"/>
    </w:rPr>
  </w:style>
  <w:style w:type="paragraph" w:styleId="4">
    <w:name w:val="heading 4"/>
    <w:basedOn w:val="a3"/>
    <w:next w:val="a3"/>
    <w:link w:val="40"/>
    <w:qFormat/>
    <w:rsid w:val="00822533"/>
    <w:pPr>
      <w:keepNext/>
      <w:numPr>
        <w:ilvl w:val="3"/>
        <w:numId w:val="3"/>
      </w:numPr>
      <w:spacing w:before="0" w:after="120"/>
      <w:outlineLvl w:val="3"/>
    </w:pPr>
    <w:rPr>
      <w:rFonts w:ascii="Times New Roman" w:hAnsi="Times New Roman"/>
      <w:b/>
      <w:bCs/>
      <w:i/>
      <w:szCs w:val="22"/>
    </w:rPr>
  </w:style>
  <w:style w:type="paragraph" w:styleId="51">
    <w:name w:val="heading 5"/>
    <w:basedOn w:val="a3"/>
    <w:next w:val="a3"/>
    <w:link w:val="52"/>
    <w:qFormat/>
    <w:rsid w:val="00FA52F6"/>
    <w:pPr>
      <w:keepNext/>
      <w:numPr>
        <w:ilvl w:val="4"/>
        <w:numId w:val="3"/>
      </w:numPr>
      <w:jc w:val="right"/>
      <w:outlineLvl w:val="4"/>
    </w:pPr>
    <w:rPr>
      <w:rFonts w:ascii="Times New Roman" w:hAnsi="Times New Roman"/>
      <w:i/>
      <w:iCs/>
    </w:rPr>
  </w:style>
  <w:style w:type="paragraph" w:styleId="6">
    <w:name w:val="heading 6"/>
    <w:basedOn w:val="a3"/>
    <w:next w:val="a3"/>
    <w:qFormat/>
    <w:rsid w:val="004E1C91"/>
    <w:pPr>
      <w:keepNext/>
      <w:numPr>
        <w:ilvl w:val="5"/>
        <w:numId w:val="3"/>
      </w:numPr>
      <w:spacing w:after="120"/>
      <w:jc w:val="right"/>
      <w:outlineLvl w:val="5"/>
    </w:pPr>
    <w:rPr>
      <w:i/>
      <w:iCs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Таблица.Заголовок"/>
    <w:basedOn w:val="a3"/>
    <w:next w:val="a3"/>
    <w:rsid w:val="00C03A5F"/>
    <w:pPr>
      <w:ind w:left="3969" w:right="-2"/>
      <w:jc w:val="right"/>
    </w:pPr>
    <w:rPr>
      <w:i/>
      <w:iCs/>
    </w:rPr>
  </w:style>
  <w:style w:type="paragraph" w:styleId="21">
    <w:name w:val="List Bullet 2"/>
    <w:basedOn w:val="a3"/>
    <w:autoRedefine/>
    <w:qFormat/>
    <w:rsid w:val="00C03A5F"/>
    <w:pPr>
      <w:tabs>
        <w:tab w:val="num" w:pos="360"/>
      </w:tabs>
      <w:ind w:left="360" w:hanging="360"/>
    </w:pPr>
    <w:rPr>
      <w:sz w:val="20"/>
      <w:lang w:eastAsia="en-US"/>
    </w:rPr>
  </w:style>
  <w:style w:type="paragraph" w:customStyle="1" w:styleId="Appendix1">
    <w:name w:val="Appendix 1"/>
    <w:basedOn w:val="a3"/>
    <w:next w:val="a3"/>
    <w:rsid w:val="00C03A5F"/>
    <w:pPr>
      <w:keepNext/>
      <w:pageBreakBefore/>
      <w:tabs>
        <w:tab w:val="num" w:pos="2520"/>
      </w:tabs>
      <w:spacing w:before="240"/>
      <w:ind w:left="1701" w:hanging="1701"/>
    </w:pPr>
    <w:rPr>
      <w:b/>
      <w:bCs/>
      <w:caps/>
      <w:kern w:val="28"/>
    </w:rPr>
  </w:style>
  <w:style w:type="paragraph" w:customStyle="1" w:styleId="Appendix2">
    <w:name w:val="Appendix 2"/>
    <w:basedOn w:val="a3"/>
    <w:next w:val="a3"/>
    <w:rsid w:val="00C03A5F"/>
    <w:pPr>
      <w:tabs>
        <w:tab w:val="num" w:pos="576"/>
      </w:tabs>
      <w:spacing w:before="240"/>
      <w:ind w:left="576" w:hanging="576"/>
    </w:pPr>
    <w:rPr>
      <w:b/>
      <w:bCs/>
      <w:i/>
      <w:iCs/>
      <w:kern w:val="24"/>
      <w:sz w:val="22"/>
      <w:szCs w:val="22"/>
      <w:lang w:val="en-AU"/>
    </w:rPr>
  </w:style>
  <w:style w:type="paragraph" w:customStyle="1" w:styleId="EYBulleted">
    <w:name w:val="EY:Bulleted"/>
    <w:basedOn w:val="a3"/>
    <w:rsid w:val="00C03A5F"/>
    <w:pPr>
      <w:ind w:left="284" w:hanging="284"/>
    </w:pPr>
  </w:style>
  <w:style w:type="paragraph" w:customStyle="1" w:styleId="BodySingle">
    <w:name w:val="Body Single"/>
    <w:basedOn w:val="a3"/>
    <w:rsid w:val="00C03A5F"/>
    <w:rPr>
      <w:rFonts w:ascii="Helvetica" w:hAnsi="Helvetica"/>
      <w:lang w:val="en-US" w:eastAsia="en-US"/>
    </w:rPr>
  </w:style>
  <w:style w:type="paragraph" w:styleId="a9">
    <w:name w:val="Body Text Indent"/>
    <w:basedOn w:val="a3"/>
    <w:link w:val="aa"/>
    <w:rsid w:val="00C03A5F"/>
    <w:pPr>
      <w:spacing w:before="120" w:after="120"/>
      <w:ind w:left="540" w:hanging="540"/>
    </w:pPr>
  </w:style>
  <w:style w:type="paragraph" w:styleId="ab">
    <w:name w:val="Title"/>
    <w:basedOn w:val="a3"/>
    <w:qFormat/>
    <w:rsid w:val="00C03A5F"/>
    <w:pPr>
      <w:jc w:val="center"/>
    </w:pPr>
    <w:rPr>
      <w:b/>
      <w:bCs/>
      <w:lang w:eastAsia="en-US"/>
    </w:rPr>
  </w:style>
  <w:style w:type="paragraph" w:styleId="ac">
    <w:name w:val="Subtitle"/>
    <w:basedOn w:val="a3"/>
    <w:qFormat/>
    <w:rsid w:val="00C03A5F"/>
    <w:pPr>
      <w:jc w:val="center"/>
    </w:pPr>
    <w:rPr>
      <w:sz w:val="28"/>
      <w:szCs w:val="28"/>
      <w:lang w:eastAsia="en-US"/>
    </w:rPr>
  </w:style>
  <w:style w:type="paragraph" w:styleId="ad">
    <w:name w:val="Body Text"/>
    <w:basedOn w:val="a3"/>
    <w:link w:val="ae"/>
    <w:rsid w:val="00C03A5F"/>
    <w:pPr>
      <w:spacing w:before="120" w:after="120"/>
    </w:pPr>
    <w:rPr>
      <w:i/>
      <w:iCs/>
      <w:sz w:val="20"/>
    </w:rPr>
  </w:style>
  <w:style w:type="paragraph" w:styleId="af">
    <w:name w:val="caption"/>
    <w:basedOn w:val="a3"/>
    <w:next w:val="ad"/>
    <w:qFormat/>
    <w:rsid w:val="00C03A5F"/>
    <w:pPr>
      <w:spacing w:before="120" w:after="160"/>
      <w:jc w:val="center"/>
    </w:pPr>
    <w:rPr>
      <w:i/>
      <w:sz w:val="18"/>
    </w:rPr>
  </w:style>
  <w:style w:type="paragraph" w:customStyle="1" w:styleId="EYTableText">
    <w:name w:val="EY:TableText"/>
    <w:basedOn w:val="EYText"/>
    <w:rsid w:val="00C03A5F"/>
    <w:pPr>
      <w:spacing w:after="120" w:line="140" w:lineRule="atLeast"/>
      <w:jc w:val="left"/>
    </w:pPr>
    <w:rPr>
      <w:sz w:val="20"/>
    </w:rPr>
  </w:style>
  <w:style w:type="paragraph" w:customStyle="1" w:styleId="EYText">
    <w:name w:val="EY:Text"/>
    <w:basedOn w:val="a3"/>
    <w:rsid w:val="00C03A5F"/>
    <w:pPr>
      <w:spacing w:after="200" w:line="280" w:lineRule="atLeast"/>
    </w:pPr>
  </w:style>
  <w:style w:type="paragraph" w:customStyle="1" w:styleId="EYTextTitle">
    <w:name w:val="EY:Text.Title"/>
    <w:basedOn w:val="a3"/>
    <w:next w:val="EYText"/>
    <w:rsid w:val="00C03A5F"/>
    <w:pPr>
      <w:keepNext/>
      <w:spacing w:before="240" w:line="280" w:lineRule="atLeast"/>
    </w:pPr>
    <w:rPr>
      <w:b/>
    </w:rPr>
  </w:style>
  <w:style w:type="paragraph" w:styleId="af0">
    <w:name w:val="header"/>
    <w:basedOn w:val="a3"/>
    <w:link w:val="af1"/>
    <w:rsid w:val="00C03A5F"/>
    <w:pPr>
      <w:tabs>
        <w:tab w:val="center" w:pos="4153"/>
        <w:tab w:val="right" w:pos="8306"/>
      </w:tabs>
    </w:pPr>
    <w:rPr>
      <w:sz w:val="20"/>
      <w:lang w:val="en-AU" w:eastAsia="en-US"/>
    </w:rPr>
  </w:style>
  <w:style w:type="paragraph" w:styleId="22">
    <w:name w:val="Body Text Indent 2"/>
    <w:basedOn w:val="a3"/>
    <w:rsid w:val="00C03A5F"/>
    <w:pPr>
      <w:spacing w:before="120" w:after="120"/>
      <w:ind w:firstLine="576"/>
    </w:pPr>
  </w:style>
  <w:style w:type="paragraph" w:styleId="31">
    <w:name w:val="Body Text Indent 3"/>
    <w:basedOn w:val="a3"/>
    <w:rsid w:val="00C03A5F"/>
    <w:pPr>
      <w:ind w:left="540" w:hanging="540"/>
    </w:pPr>
  </w:style>
  <w:style w:type="paragraph" w:styleId="af2">
    <w:name w:val="List"/>
    <w:basedOn w:val="a3"/>
    <w:rsid w:val="00C03A5F"/>
    <w:pPr>
      <w:ind w:left="360" w:hanging="360"/>
    </w:pPr>
    <w:rPr>
      <w:sz w:val="20"/>
      <w:lang w:val="en-US" w:eastAsia="en-US"/>
    </w:rPr>
  </w:style>
  <w:style w:type="paragraph" w:customStyle="1" w:styleId="TableText">
    <w:name w:val="Table Text"/>
    <w:rsid w:val="00C03A5F"/>
    <w:rPr>
      <w:rFonts w:ascii="Arial" w:hAnsi="Arial"/>
      <w:color w:val="000000"/>
      <w:sz w:val="24"/>
      <w:lang w:val="en-US" w:eastAsia="en-US"/>
    </w:rPr>
  </w:style>
  <w:style w:type="paragraph" w:styleId="af3">
    <w:name w:val="footer"/>
    <w:basedOn w:val="a3"/>
    <w:link w:val="af4"/>
    <w:rsid w:val="00C03A5F"/>
    <w:pPr>
      <w:tabs>
        <w:tab w:val="center" w:pos="4677"/>
        <w:tab w:val="right" w:pos="9355"/>
      </w:tabs>
    </w:pPr>
  </w:style>
  <w:style w:type="paragraph" w:styleId="12">
    <w:name w:val="toc 1"/>
    <w:basedOn w:val="a3"/>
    <w:next w:val="a3"/>
    <w:autoRedefine/>
    <w:uiPriority w:val="39"/>
    <w:rsid w:val="00C87114"/>
    <w:pPr>
      <w:tabs>
        <w:tab w:val="right" w:leader="dot" w:pos="9628"/>
      </w:tabs>
      <w:jc w:val="left"/>
    </w:pPr>
    <w:rPr>
      <w:rFonts w:ascii="Times New Roman" w:hAnsi="Times New Roman"/>
      <w:b/>
      <w:bCs/>
      <w:caps/>
      <w:noProof/>
      <w:sz w:val="20"/>
    </w:rPr>
  </w:style>
  <w:style w:type="paragraph" w:styleId="23">
    <w:name w:val="toc 2"/>
    <w:basedOn w:val="a3"/>
    <w:next w:val="a3"/>
    <w:autoRedefine/>
    <w:uiPriority w:val="39"/>
    <w:rsid w:val="00837729"/>
    <w:pPr>
      <w:tabs>
        <w:tab w:val="right" w:leader="dot" w:pos="9628"/>
      </w:tabs>
      <w:spacing w:before="0" w:after="0"/>
      <w:ind w:left="240"/>
      <w:jc w:val="left"/>
    </w:pPr>
    <w:rPr>
      <w:rFonts w:ascii="Times New Roman" w:hAnsi="Times New Roman"/>
      <w:smallCaps/>
      <w:noProof/>
      <w:sz w:val="20"/>
    </w:rPr>
  </w:style>
  <w:style w:type="paragraph" w:styleId="32">
    <w:name w:val="toc 3"/>
    <w:basedOn w:val="a3"/>
    <w:next w:val="a3"/>
    <w:autoRedefine/>
    <w:uiPriority w:val="39"/>
    <w:rsid w:val="00C03A5F"/>
    <w:pPr>
      <w:spacing w:before="0" w:after="0"/>
      <w:ind w:left="480"/>
      <w:jc w:val="left"/>
    </w:pPr>
    <w:rPr>
      <w:rFonts w:ascii="Calibri" w:hAnsi="Calibri"/>
      <w:i/>
      <w:iCs/>
      <w:sz w:val="20"/>
    </w:rPr>
  </w:style>
  <w:style w:type="paragraph" w:styleId="41">
    <w:name w:val="toc 4"/>
    <w:basedOn w:val="a3"/>
    <w:next w:val="a3"/>
    <w:autoRedefine/>
    <w:uiPriority w:val="39"/>
    <w:rsid w:val="00C03A5F"/>
    <w:pPr>
      <w:spacing w:before="0" w:after="0"/>
      <w:ind w:left="720"/>
      <w:jc w:val="left"/>
    </w:pPr>
    <w:rPr>
      <w:rFonts w:ascii="Calibri" w:hAnsi="Calibri"/>
      <w:sz w:val="18"/>
      <w:szCs w:val="18"/>
    </w:rPr>
  </w:style>
  <w:style w:type="paragraph" w:styleId="53">
    <w:name w:val="toc 5"/>
    <w:basedOn w:val="a3"/>
    <w:next w:val="a3"/>
    <w:autoRedefine/>
    <w:uiPriority w:val="39"/>
    <w:rsid w:val="00C03A5F"/>
    <w:pPr>
      <w:spacing w:before="0" w:after="0"/>
      <w:ind w:left="960"/>
      <w:jc w:val="left"/>
    </w:pPr>
    <w:rPr>
      <w:rFonts w:ascii="Calibri" w:hAnsi="Calibri"/>
      <w:sz w:val="18"/>
      <w:szCs w:val="18"/>
    </w:rPr>
  </w:style>
  <w:style w:type="paragraph" w:styleId="60">
    <w:name w:val="toc 6"/>
    <w:basedOn w:val="a3"/>
    <w:next w:val="a3"/>
    <w:autoRedefine/>
    <w:semiHidden/>
    <w:rsid w:val="00C03A5F"/>
    <w:pPr>
      <w:spacing w:before="0" w:after="0"/>
      <w:ind w:left="1200"/>
      <w:jc w:val="left"/>
    </w:pPr>
    <w:rPr>
      <w:rFonts w:ascii="Calibri" w:hAnsi="Calibri"/>
      <w:sz w:val="18"/>
      <w:szCs w:val="18"/>
    </w:rPr>
  </w:style>
  <w:style w:type="paragraph" w:styleId="7">
    <w:name w:val="toc 7"/>
    <w:basedOn w:val="a3"/>
    <w:next w:val="a3"/>
    <w:autoRedefine/>
    <w:semiHidden/>
    <w:rsid w:val="00C03A5F"/>
    <w:pPr>
      <w:spacing w:before="0" w:after="0"/>
      <w:ind w:left="1440"/>
      <w:jc w:val="left"/>
    </w:pPr>
    <w:rPr>
      <w:rFonts w:ascii="Calibri" w:hAnsi="Calibri"/>
      <w:sz w:val="18"/>
      <w:szCs w:val="18"/>
    </w:rPr>
  </w:style>
  <w:style w:type="paragraph" w:styleId="8">
    <w:name w:val="toc 8"/>
    <w:basedOn w:val="a3"/>
    <w:next w:val="a3"/>
    <w:autoRedefine/>
    <w:semiHidden/>
    <w:rsid w:val="00C03A5F"/>
    <w:pPr>
      <w:spacing w:before="0" w:after="0"/>
      <w:ind w:left="1680"/>
      <w:jc w:val="left"/>
    </w:pPr>
    <w:rPr>
      <w:rFonts w:ascii="Calibri" w:hAnsi="Calibri"/>
      <w:sz w:val="18"/>
      <w:szCs w:val="18"/>
    </w:rPr>
  </w:style>
  <w:style w:type="paragraph" w:styleId="9">
    <w:name w:val="toc 9"/>
    <w:basedOn w:val="a3"/>
    <w:next w:val="a3"/>
    <w:autoRedefine/>
    <w:semiHidden/>
    <w:rsid w:val="00C03A5F"/>
    <w:pPr>
      <w:spacing w:before="0" w:after="0"/>
      <w:ind w:left="1920"/>
      <w:jc w:val="left"/>
    </w:pPr>
    <w:rPr>
      <w:rFonts w:ascii="Calibri" w:hAnsi="Calibri"/>
      <w:sz w:val="18"/>
      <w:szCs w:val="18"/>
    </w:rPr>
  </w:style>
  <w:style w:type="character" w:styleId="af5">
    <w:name w:val="Hyperlink"/>
    <w:basedOn w:val="a5"/>
    <w:uiPriority w:val="99"/>
    <w:rsid w:val="00C03A5F"/>
    <w:rPr>
      <w:color w:val="0000FF"/>
      <w:u w:val="single"/>
    </w:rPr>
  </w:style>
  <w:style w:type="paragraph" w:styleId="af6">
    <w:name w:val="Balloon Text"/>
    <w:basedOn w:val="a3"/>
    <w:semiHidden/>
    <w:rsid w:val="00C03A5F"/>
    <w:rPr>
      <w:rFonts w:ascii="Tahoma" w:hAnsi="Tahoma" w:cs="Tahoma"/>
      <w:sz w:val="16"/>
      <w:szCs w:val="16"/>
    </w:rPr>
  </w:style>
  <w:style w:type="character" w:styleId="af7">
    <w:name w:val="FollowedHyperlink"/>
    <w:basedOn w:val="a5"/>
    <w:rsid w:val="00C03A5F"/>
    <w:rPr>
      <w:color w:val="800080"/>
      <w:u w:val="single"/>
    </w:rPr>
  </w:style>
  <w:style w:type="paragraph" w:styleId="24">
    <w:name w:val="Body Text 2"/>
    <w:basedOn w:val="a3"/>
    <w:rsid w:val="00302F8B"/>
    <w:pPr>
      <w:spacing w:after="120" w:line="480" w:lineRule="auto"/>
    </w:pPr>
  </w:style>
  <w:style w:type="character" w:styleId="af8">
    <w:name w:val="annotation reference"/>
    <w:basedOn w:val="a5"/>
    <w:semiHidden/>
    <w:rsid w:val="00896086"/>
    <w:rPr>
      <w:sz w:val="16"/>
      <w:szCs w:val="16"/>
    </w:rPr>
  </w:style>
  <w:style w:type="paragraph" w:styleId="af9">
    <w:name w:val="annotation text"/>
    <w:basedOn w:val="a3"/>
    <w:link w:val="afa"/>
    <w:semiHidden/>
    <w:rsid w:val="00A31C57"/>
    <w:rPr>
      <w:sz w:val="18"/>
    </w:rPr>
  </w:style>
  <w:style w:type="paragraph" w:styleId="afb">
    <w:name w:val="annotation subject"/>
    <w:basedOn w:val="af9"/>
    <w:next w:val="af9"/>
    <w:semiHidden/>
    <w:rsid w:val="00896086"/>
    <w:rPr>
      <w:b/>
      <w:bCs/>
    </w:rPr>
  </w:style>
  <w:style w:type="paragraph" w:styleId="afc">
    <w:name w:val="Document Map"/>
    <w:basedOn w:val="a3"/>
    <w:link w:val="afd"/>
    <w:uiPriority w:val="99"/>
    <w:semiHidden/>
    <w:rsid w:val="00D02C31"/>
    <w:pPr>
      <w:shd w:val="clear" w:color="auto" w:fill="000080"/>
    </w:pPr>
    <w:rPr>
      <w:rFonts w:ascii="Tahoma" w:hAnsi="Tahoma" w:cs="Tahoma"/>
    </w:rPr>
  </w:style>
  <w:style w:type="table" w:styleId="afe">
    <w:name w:val="Table Grid"/>
    <w:basedOn w:val="a6"/>
    <w:uiPriority w:val="59"/>
    <w:rsid w:val="00B77D33"/>
    <w:pPr>
      <w:spacing w:before="60" w:after="6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">
    <w:name w:val="Normal (Web)"/>
    <w:basedOn w:val="a3"/>
    <w:rsid w:val="001D44CF"/>
    <w:pPr>
      <w:spacing w:before="100" w:beforeAutospacing="1" w:after="100" w:afterAutospacing="1"/>
      <w:jc w:val="left"/>
    </w:pPr>
    <w:rPr>
      <w:rFonts w:ascii="Times New Roman" w:hAnsi="Times New Roman"/>
      <w:szCs w:val="24"/>
    </w:rPr>
  </w:style>
  <w:style w:type="paragraph" w:customStyle="1" w:styleId="aff0">
    <w:name w:val="Таблица ячейка по левому кр."/>
    <w:basedOn w:val="a3"/>
    <w:link w:val="aff1"/>
    <w:rsid w:val="007557EB"/>
    <w:pPr>
      <w:keepLines/>
      <w:spacing w:before="40" w:after="40"/>
      <w:ind w:left="57" w:right="57"/>
      <w:jc w:val="left"/>
    </w:pPr>
    <w:rPr>
      <w:rFonts w:ascii="Times New Roman" w:hAnsi="Times New Roman"/>
    </w:rPr>
  </w:style>
  <w:style w:type="table" w:customStyle="1" w:styleId="aff2">
    <w:name w:val="Таблица Специальная"/>
    <w:basedOn w:val="a6"/>
    <w:rsid w:val="007557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 w:cs="Times New Roman" w:hint="default"/>
        <w:b w:val="0"/>
        <w:sz w:val="20"/>
        <w:szCs w:val="20"/>
      </w:rPr>
      <w:tblPr/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6E9CE"/>
      </w:tcPr>
    </w:tblStylePr>
  </w:style>
  <w:style w:type="paragraph" w:customStyle="1" w:styleId="a1">
    <w:name w:val="Список в таблице"/>
    <w:basedOn w:val="a3"/>
    <w:rsid w:val="007557EB"/>
    <w:pPr>
      <w:numPr>
        <w:numId w:val="2"/>
      </w:numPr>
      <w:spacing w:before="0" w:after="0"/>
    </w:pPr>
    <w:rPr>
      <w:rFonts w:ascii="Times New Roman" w:hAnsi="Times New Roman"/>
      <w:szCs w:val="24"/>
      <w:lang w:eastAsia="en-US"/>
    </w:rPr>
  </w:style>
  <w:style w:type="paragraph" w:styleId="50">
    <w:name w:val="List Bullet 5"/>
    <w:basedOn w:val="a3"/>
    <w:autoRedefine/>
    <w:rsid w:val="004755D4"/>
    <w:pPr>
      <w:numPr>
        <w:numId w:val="4"/>
      </w:numPr>
      <w:spacing w:before="0" w:after="0" w:line="360" w:lineRule="auto"/>
      <w:jc w:val="left"/>
    </w:pPr>
    <w:rPr>
      <w:rFonts w:ascii="Times New Roman" w:hAnsi="Times New Roman"/>
    </w:rPr>
  </w:style>
  <w:style w:type="paragraph" w:styleId="5">
    <w:name w:val="List Number 5"/>
    <w:basedOn w:val="a3"/>
    <w:rsid w:val="004755D4"/>
    <w:pPr>
      <w:numPr>
        <w:numId w:val="5"/>
      </w:numPr>
      <w:spacing w:before="0" w:after="0" w:line="360" w:lineRule="auto"/>
      <w:jc w:val="left"/>
    </w:pPr>
    <w:rPr>
      <w:rFonts w:ascii="Times New Roman" w:hAnsi="Times New Roman"/>
    </w:rPr>
  </w:style>
  <w:style w:type="paragraph" w:customStyle="1" w:styleId="-">
    <w:name w:val="Этапы бизнес-процесса"/>
    <w:basedOn w:val="a4"/>
    <w:rsid w:val="00C87114"/>
    <w:pPr>
      <w:numPr>
        <w:ilvl w:val="1"/>
        <w:numId w:val="3"/>
      </w:numPr>
      <w:tabs>
        <w:tab w:val="clear" w:pos="1992"/>
      </w:tabs>
      <w:ind w:left="0" w:firstLine="0"/>
    </w:pPr>
    <w:rPr>
      <w:szCs w:val="22"/>
    </w:rPr>
  </w:style>
  <w:style w:type="paragraph" w:customStyle="1" w:styleId="a4">
    <w:name w:val="Основной"/>
    <w:link w:val="aff3"/>
    <w:qFormat/>
    <w:rsid w:val="00C87114"/>
    <w:pPr>
      <w:spacing w:before="80" w:after="20"/>
      <w:ind w:firstLine="720"/>
    </w:pPr>
    <w:rPr>
      <w:sz w:val="22"/>
    </w:rPr>
  </w:style>
  <w:style w:type="paragraph" w:customStyle="1" w:styleId="aff4">
    <w:name w:val="Таблица заголовок графы"/>
    <w:basedOn w:val="a4"/>
    <w:rsid w:val="008B5250"/>
    <w:pPr>
      <w:keepNext/>
      <w:spacing w:before="40" w:after="40"/>
      <w:ind w:left="57" w:right="57"/>
      <w:jc w:val="center"/>
    </w:pPr>
    <w:rPr>
      <w:b/>
    </w:rPr>
  </w:style>
  <w:style w:type="character" w:customStyle="1" w:styleId="ae">
    <w:name w:val="Основной текст Знак"/>
    <w:basedOn w:val="a5"/>
    <w:link w:val="ad"/>
    <w:rsid w:val="008B5250"/>
    <w:rPr>
      <w:rFonts w:ascii="Arial" w:hAnsi="Arial"/>
      <w:i/>
      <w:iCs/>
    </w:rPr>
  </w:style>
  <w:style w:type="character" w:customStyle="1" w:styleId="aff3">
    <w:name w:val="Основной Знак"/>
    <w:basedOn w:val="ae"/>
    <w:link w:val="a4"/>
    <w:rsid w:val="00C87114"/>
    <w:rPr>
      <w:rFonts w:ascii="Arial" w:hAnsi="Arial"/>
      <w:i/>
      <w:iCs/>
      <w:sz w:val="22"/>
    </w:rPr>
  </w:style>
  <w:style w:type="paragraph" w:customStyle="1" w:styleId="aff5">
    <w:name w:val="Таблица ячейка по ширине"/>
    <w:basedOn w:val="a3"/>
    <w:link w:val="aff6"/>
    <w:rsid w:val="008B5250"/>
    <w:pPr>
      <w:keepLines/>
      <w:spacing w:before="40" w:after="40"/>
      <w:ind w:left="57" w:right="57"/>
    </w:pPr>
    <w:rPr>
      <w:rFonts w:ascii="Times New Roman" w:hAnsi="Times New Roman"/>
    </w:rPr>
  </w:style>
  <w:style w:type="paragraph" w:customStyle="1" w:styleId="aff7">
    <w:name w:val="Таблица ячейка по центру"/>
    <w:basedOn w:val="a3"/>
    <w:rsid w:val="008B5250"/>
    <w:pPr>
      <w:keepNext/>
      <w:spacing w:before="40" w:after="40"/>
      <w:ind w:left="57" w:right="57"/>
      <w:jc w:val="center"/>
    </w:pPr>
    <w:rPr>
      <w:rFonts w:ascii="Times New Roman" w:hAnsi="Times New Roman"/>
    </w:rPr>
  </w:style>
  <w:style w:type="character" w:customStyle="1" w:styleId="aff6">
    <w:name w:val="Таблица ячейка по ширине Знак"/>
    <w:basedOn w:val="a5"/>
    <w:link w:val="aff5"/>
    <w:rsid w:val="008B5250"/>
  </w:style>
  <w:style w:type="character" w:customStyle="1" w:styleId="aff1">
    <w:name w:val="Таблица ячейка по левому кр. Знак"/>
    <w:basedOn w:val="aff6"/>
    <w:link w:val="aff0"/>
    <w:rsid w:val="008B5250"/>
  </w:style>
  <w:style w:type="paragraph" w:customStyle="1" w:styleId="aff8">
    <w:name w:val="Текст таблицы"/>
    <w:link w:val="aff9"/>
    <w:qFormat/>
    <w:rsid w:val="00153EA9"/>
  </w:style>
  <w:style w:type="paragraph" w:customStyle="1" w:styleId="1">
    <w:name w:val="Список в таблице1"/>
    <w:basedOn w:val="aff8"/>
    <w:link w:val="13"/>
    <w:qFormat/>
    <w:rsid w:val="007832C5"/>
    <w:pPr>
      <w:numPr>
        <w:numId w:val="1"/>
      </w:numPr>
    </w:pPr>
    <w:rPr>
      <w:bCs/>
      <w:iCs/>
    </w:rPr>
  </w:style>
  <w:style w:type="character" w:customStyle="1" w:styleId="aff9">
    <w:name w:val="Текст таблицы Знак"/>
    <w:basedOn w:val="aff6"/>
    <w:link w:val="aff8"/>
    <w:rsid w:val="00153EA9"/>
  </w:style>
  <w:style w:type="paragraph" w:styleId="affa">
    <w:name w:val="List Paragraph"/>
    <w:basedOn w:val="a3"/>
    <w:uiPriority w:val="34"/>
    <w:qFormat/>
    <w:rsid w:val="004015AA"/>
    <w:pPr>
      <w:ind w:left="720"/>
      <w:contextualSpacing/>
    </w:pPr>
  </w:style>
  <w:style w:type="character" w:customStyle="1" w:styleId="13">
    <w:name w:val="Список в таблице1 Знак"/>
    <w:basedOn w:val="aff1"/>
    <w:link w:val="1"/>
    <w:rsid w:val="00D7336E"/>
    <w:rPr>
      <w:bCs/>
      <w:iCs/>
    </w:rPr>
  </w:style>
  <w:style w:type="character" w:customStyle="1" w:styleId="52">
    <w:name w:val="Заголовок 5 Знак"/>
    <w:basedOn w:val="a5"/>
    <w:link w:val="51"/>
    <w:rsid w:val="00CB01DD"/>
    <w:rPr>
      <w:i/>
      <w:iCs/>
      <w:sz w:val="24"/>
    </w:rPr>
  </w:style>
  <w:style w:type="character" w:customStyle="1" w:styleId="40">
    <w:name w:val="Заголовок 4 Знак"/>
    <w:basedOn w:val="a5"/>
    <w:link w:val="4"/>
    <w:rsid w:val="002512A8"/>
    <w:rPr>
      <w:b/>
      <w:bCs/>
      <w:i/>
      <w:sz w:val="24"/>
      <w:szCs w:val="22"/>
    </w:rPr>
  </w:style>
  <w:style w:type="character" w:customStyle="1" w:styleId="20">
    <w:name w:val="Заголовок 2 Знак"/>
    <w:basedOn w:val="a5"/>
    <w:link w:val="2"/>
    <w:rsid w:val="003559BF"/>
    <w:rPr>
      <w:rFonts w:cs="Arial"/>
      <w:b/>
      <w:sz w:val="26"/>
      <w:szCs w:val="40"/>
    </w:rPr>
  </w:style>
  <w:style w:type="character" w:customStyle="1" w:styleId="af1">
    <w:name w:val="Верхний колонтитул Знак"/>
    <w:basedOn w:val="a5"/>
    <w:link w:val="af0"/>
    <w:rsid w:val="009C6324"/>
    <w:rPr>
      <w:rFonts w:ascii="Arial" w:hAnsi="Arial"/>
      <w:lang w:val="en-AU" w:eastAsia="en-US"/>
    </w:rPr>
  </w:style>
  <w:style w:type="character" w:customStyle="1" w:styleId="af4">
    <w:name w:val="Нижний колонтитул Знак"/>
    <w:basedOn w:val="a5"/>
    <w:link w:val="af3"/>
    <w:rsid w:val="009C6324"/>
    <w:rPr>
      <w:rFonts w:ascii="Arial" w:hAnsi="Arial"/>
      <w:sz w:val="24"/>
    </w:rPr>
  </w:style>
  <w:style w:type="paragraph" w:styleId="affb">
    <w:name w:val="TOC Heading"/>
    <w:basedOn w:val="10"/>
    <w:next w:val="a4"/>
    <w:uiPriority w:val="39"/>
    <w:qFormat/>
    <w:rsid w:val="003E572A"/>
    <w:pPr>
      <w:keepNext/>
      <w:keepLines/>
      <w:spacing w:before="480" w:after="0" w:line="276" w:lineRule="auto"/>
      <w:outlineLvl w:val="9"/>
    </w:pPr>
    <w:rPr>
      <w:rFonts w:cs="Times New Roman"/>
      <w:bCs/>
      <w:szCs w:val="28"/>
      <w:lang w:eastAsia="en-US"/>
    </w:rPr>
  </w:style>
  <w:style w:type="character" w:customStyle="1" w:styleId="11">
    <w:name w:val="Заголовок 1 Знак"/>
    <w:basedOn w:val="a5"/>
    <w:link w:val="10"/>
    <w:rsid w:val="00C87114"/>
    <w:rPr>
      <w:rFonts w:cs="Arial"/>
      <w:b/>
      <w:color w:val="548DD4" w:themeColor="text2" w:themeTint="99"/>
      <w:sz w:val="32"/>
      <w:szCs w:val="26"/>
    </w:rPr>
  </w:style>
  <w:style w:type="character" w:customStyle="1" w:styleId="30">
    <w:name w:val="Заголовок 3 Знак"/>
    <w:basedOn w:val="a5"/>
    <w:link w:val="3"/>
    <w:rsid w:val="0029225A"/>
    <w:rPr>
      <w:rFonts w:cs="Arial"/>
      <w:b/>
      <w:bCs/>
      <w:sz w:val="22"/>
      <w:szCs w:val="26"/>
    </w:rPr>
  </w:style>
  <w:style w:type="paragraph" w:styleId="affc">
    <w:name w:val="footnote text"/>
    <w:basedOn w:val="a3"/>
    <w:link w:val="affd"/>
    <w:rsid w:val="00CA71E3"/>
    <w:pPr>
      <w:spacing w:before="0" w:after="0"/>
    </w:pPr>
    <w:rPr>
      <w:sz w:val="20"/>
    </w:rPr>
  </w:style>
  <w:style w:type="character" w:customStyle="1" w:styleId="affd">
    <w:name w:val="Текст сноски Знак"/>
    <w:basedOn w:val="a5"/>
    <w:link w:val="affc"/>
    <w:rsid w:val="00CA71E3"/>
    <w:rPr>
      <w:rFonts w:ascii="Arial" w:hAnsi="Arial"/>
    </w:rPr>
  </w:style>
  <w:style w:type="character" w:styleId="affe">
    <w:name w:val="footnote reference"/>
    <w:basedOn w:val="a5"/>
    <w:rsid w:val="00CA71E3"/>
    <w:rPr>
      <w:vertAlign w:val="superscript"/>
    </w:rPr>
  </w:style>
  <w:style w:type="character" w:customStyle="1" w:styleId="afa">
    <w:name w:val="Текст примечания Знак"/>
    <w:basedOn w:val="a5"/>
    <w:link w:val="af9"/>
    <w:semiHidden/>
    <w:rsid w:val="0062733C"/>
    <w:rPr>
      <w:rFonts w:ascii="Arial" w:hAnsi="Arial"/>
      <w:sz w:val="18"/>
    </w:rPr>
  </w:style>
  <w:style w:type="character" w:customStyle="1" w:styleId="afd">
    <w:name w:val="Схема документа Знак"/>
    <w:basedOn w:val="a5"/>
    <w:link w:val="afc"/>
    <w:uiPriority w:val="99"/>
    <w:semiHidden/>
    <w:rsid w:val="00CE2E66"/>
    <w:rPr>
      <w:rFonts w:ascii="Tahoma" w:hAnsi="Tahoma" w:cs="Tahoma"/>
      <w:sz w:val="24"/>
      <w:shd w:val="clear" w:color="auto" w:fill="000080"/>
    </w:rPr>
  </w:style>
  <w:style w:type="paragraph" w:customStyle="1" w:styleId="afff">
    <w:name w:val="Заголовок"/>
    <w:link w:val="afff0"/>
    <w:qFormat/>
    <w:rsid w:val="00837729"/>
    <w:pPr>
      <w:spacing w:after="240"/>
    </w:pPr>
    <w:rPr>
      <w:rFonts w:cs="Arial"/>
      <w:b/>
      <w:sz w:val="40"/>
      <w:szCs w:val="40"/>
    </w:rPr>
  </w:style>
  <w:style w:type="character" w:styleId="afff1">
    <w:name w:val="Placeholder Text"/>
    <w:basedOn w:val="a5"/>
    <w:uiPriority w:val="99"/>
    <w:semiHidden/>
    <w:rsid w:val="00BA05AB"/>
    <w:rPr>
      <w:color w:val="808080"/>
    </w:rPr>
  </w:style>
  <w:style w:type="character" w:customStyle="1" w:styleId="afff0">
    <w:name w:val="Заголовок Знак"/>
    <w:basedOn w:val="11"/>
    <w:link w:val="afff"/>
    <w:rsid w:val="00837729"/>
    <w:rPr>
      <w:rFonts w:cs="Arial"/>
      <w:b/>
      <w:color w:val="548DD4" w:themeColor="text2" w:themeTint="99"/>
      <w:sz w:val="40"/>
      <w:szCs w:val="40"/>
    </w:rPr>
  </w:style>
  <w:style w:type="paragraph" w:customStyle="1" w:styleId="afff2">
    <w:name w:val="Заголовок таблицы"/>
    <w:basedOn w:val="a4"/>
    <w:qFormat/>
    <w:rsid w:val="00C10DA2"/>
    <w:pPr>
      <w:ind w:firstLine="0"/>
      <w:jc w:val="center"/>
    </w:pPr>
    <w:rPr>
      <w:b/>
      <w:sz w:val="20"/>
    </w:rPr>
  </w:style>
  <w:style w:type="character" w:customStyle="1" w:styleId="aa">
    <w:name w:val="Основной текст с отступом Знак"/>
    <w:basedOn w:val="a5"/>
    <w:link w:val="a9"/>
    <w:rsid w:val="00837729"/>
    <w:rPr>
      <w:rFonts w:ascii="Arial" w:hAnsi="Arial"/>
      <w:sz w:val="24"/>
    </w:rPr>
  </w:style>
  <w:style w:type="paragraph" w:customStyle="1" w:styleId="afff3">
    <w:name w:val="Основной список"/>
    <w:basedOn w:val="a4"/>
    <w:rsid w:val="00C85F34"/>
    <w:pPr>
      <w:ind w:left="1440" w:hanging="360"/>
    </w:pPr>
  </w:style>
  <w:style w:type="paragraph" w:customStyle="1" w:styleId="a0">
    <w:name w:val="Выходные данные"/>
    <w:basedOn w:val="afff3"/>
    <w:rsid w:val="009569AB"/>
    <w:pPr>
      <w:numPr>
        <w:numId w:val="6"/>
      </w:numPr>
      <w:ind w:left="0" w:firstLine="0"/>
    </w:pPr>
  </w:style>
  <w:style w:type="paragraph" w:customStyle="1" w:styleId="afff4">
    <w:name w:val="Входные данные"/>
    <w:basedOn w:val="a4"/>
    <w:rsid w:val="00542F70"/>
    <w:pPr>
      <w:ind w:firstLine="0"/>
    </w:pPr>
  </w:style>
  <w:style w:type="paragraph" w:customStyle="1" w:styleId="afff5">
    <w:name w:val="Печатные формы и отчеты"/>
    <w:basedOn w:val="afff3"/>
    <w:rsid w:val="00C85F34"/>
  </w:style>
  <w:style w:type="paragraph" w:customStyle="1" w:styleId="a2">
    <w:name w:val="Приложения"/>
    <w:basedOn w:val="afff3"/>
    <w:rsid w:val="003A2F35"/>
    <w:pPr>
      <w:numPr>
        <w:numId w:val="7"/>
      </w:numPr>
      <w:ind w:left="0" w:firstLine="0"/>
    </w:pPr>
  </w:style>
  <w:style w:type="paragraph" w:customStyle="1" w:styleId="afff6">
    <w:name w:val="Печатные формы"/>
    <w:basedOn w:val="afff3"/>
    <w:rsid w:val="003A2F35"/>
    <w:pPr>
      <w:ind w:left="0" w:firstLine="0"/>
    </w:pPr>
  </w:style>
  <w:style w:type="paragraph" w:customStyle="1" w:styleId="a">
    <w:name w:val="Настройки"/>
    <w:basedOn w:val="afff7"/>
    <w:rsid w:val="00467D33"/>
    <w:pPr>
      <w:numPr>
        <w:numId w:val="8"/>
      </w:numPr>
    </w:pPr>
  </w:style>
  <w:style w:type="paragraph" w:customStyle="1" w:styleId="afff7">
    <w:name w:val="Допущения и ограничения"/>
    <w:basedOn w:val="a4"/>
    <w:rsid w:val="00443A31"/>
    <w:pPr>
      <w:ind w:firstLine="0"/>
    </w:pPr>
  </w:style>
  <w:style w:type="character" w:customStyle="1" w:styleId="14">
    <w:name w:val="Стиль1 Знак"/>
    <w:basedOn w:val="a5"/>
    <w:rsid w:val="0013262F"/>
    <w:rPr>
      <w:sz w:val="24"/>
    </w:rPr>
  </w:style>
  <w:style w:type="character" w:customStyle="1" w:styleId="ColumbuscopyTegn">
    <w:name w:val="Columbus copy Tegn"/>
    <w:basedOn w:val="a5"/>
    <w:link w:val="Columbuscopy"/>
    <w:locked/>
    <w:rsid w:val="00903E57"/>
    <w:rPr>
      <w:rFonts w:ascii="Arial" w:eastAsiaTheme="minorHAnsi" w:hAnsi="Arial" w:cs="Arial"/>
      <w:color w:val="6D757B"/>
      <w:sz w:val="22"/>
      <w:szCs w:val="22"/>
      <w:lang w:eastAsia="en-US"/>
    </w:rPr>
  </w:style>
  <w:style w:type="paragraph" w:customStyle="1" w:styleId="Columbuscopy">
    <w:name w:val="Columbus copy"/>
    <w:basedOn w:val="a3"/>
    <w:link w:val="ColumbuscopyTegn"/>
    <w:qFormat/>
    <w:rsid w:val="00903E57"/>
    <w:pPr>
      <w:spacing w:before="0" w:after="200" w:line="276" w:lineRule="auto"/>
      <w:jc w:val="left"/>
    </w:pPr>
    <w:rPr>
      <w:rFonts w:eastAsiaTheme="minorHAnsi" w:cs="Arial"/>
      <w:color w:val="6D757B"/>
      <w:sz w:val="22"/>
      <w:szCs w:val="22"/>
      <w:lang w:eastAsia="en-US"/>
    </w:rPr>
  </w:style>
  <w:style w:type="character" w:styleId="afff8">
    <w:name w:val="Strong"/>
    <w:basedOn w:val="a5"/>
    <w:qFormat/>
    <w:rsid w:val="004D53CF"/>
    <w:rPr>
      <w:b/>
      <w:bCs/>
    </w:rPr>
  </w:style>
  <w:style w:type="character" w:styleId="afff9">
    <w:name w:val="Subtle Emphasis"/>
    <w:basedOn w:val="a5"/>
    <w:uiPriority w:val="19"/>
    <w:qFormat/>
    <w:rsid w:val="004D53CF"/>
    <w:rPr>
      <w:i/>
      <w:iCs/>
      <w:color w:val="808080" w:themeColor="text1" w:themeTint="7F"/>
    </w:rPr>
  </w:style>
  <w:style w:type="character" w:styleId="afffa">
    <w:name w:val="Emphasis"/>
    <w:basedOn w:val="a5"/>
    <w:qFormat/>
    <w:rsid w:val="001A746E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List Bullet 2" w:qFormat="1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Document Map" w:uiPriority="99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3">
    <w:name w:val="Normal"/>
    <w:rsid w:val="00FE2169"/>
    <w:pPr>
      <w:spacing w:before="60" w:after="60"/>
      <w:jc w:val="both"/>
    </w:pPr>
    <w:rPr>
      <w:rFonts w:ascii="Arial" w:hAnsi="Arial"/>
      <w:sz w:val="24"/>
    </w:rPr>
  </w:style>
  <w:style w:type="paragraph" w:styleId="10">
    <w:name w:val="heading 1"/>
    <w:next w:val="a4"/>
    <w:link w:val="11"/>
    <w:qFormat/>
    <w:rsid w:val="00C87114"/>
    <w:pPr>
      <w:spacing w:before="240" w:after="120"/>
      <w:outlineLvl w:val="0"/>
    </w:pPr>
    <w:rPr>
      <w:rFonts w:cs="Arial"/>
      <w:b/>
      <w:color w:val="548DD4" w:themeColor="text2" w:themeTint="99"/>
      <w:sz w:val="32"/>
      <w:szCs w:val="26"/>
    </w:rPr>
  </w:style>
  <w:style w:type="paragraph" w:styleId="2">
    <w:name w:val="heading 2"/>
    <w:next w:val="a4"/>
    <w:link w:val="20"/>
    <w:qFormat/>
    <w:rsid w:val="003559BF"/>
    <w:pPr>
      <w:keepNext/>
      <w:spacing w:before="120"/>
      <w:outlineLvl w:val="1"/>
    </w:pPr>
    <w:rPr>
      <w:rFonts w:cs="Arial"/>
      <w:b/>
      <w:sz w:val="26"/>
      <w:szCs w:val="40"/>
    </w:rPr>
  </w:style>
  <w:style w:type="paragraph" w:styleId="3">
    <w:name w:val="heading 3"/>
    <w:basedOn w:val="a3"/>
    <w:next w:val="a4"/>
    <w:link w:val="30"/>
    <w:qFormat/>
    <w:rsid w:val="0029225A"/>
    <w:pPr>
      <w:keepNext/>
      <w:spacing w:before="120" w:after="0"/>
      <w:outlineLvl w:val="2"/>
    </w:pPr>
    <w:rPr>
      <w:rFonts w:ascii="Times New Roman" w:hAnsi="Times New Roman" w:cs="Arial"/>
      <w:b/>
      <w:bCs/>
      <w:sz w:val="22"/>
      <w:szCs w:val="26"/>
    </w:rPr>
  </w:style>
  <w:style w:type="paragraph" w:styleId="4">
    <w:name w:val="heading 4"/>
    <w:basedOn w:val="a3"/>
    <w:next w:val="a3"/>
    <w:link w:val="40"/>
    <w:qFormat/>
    <w:rsid w:val="00822533"/>
    <w:pPr>
      <w:keepNext/>
      <w:numPr>
        <w:ilvl w:val="3"/>
        <w:numId w:val="3"/>
      </w:numPr>
      <w:spacing w:before="0" w:after="120"/>
      <w:outlineLvl w:val="3"/>
    </w:pPr>
    <w:rPr>
      <w:rFonts w:ascii="Times New Roman" w:hAnsi="Times New Roman"/>
      <w:b/>
      <w:bCs/>
      <w:i/>
      <w:szCs w:val="22"/>
    </w:rPr>
  </w:style>
  <w:style w:type="paragraph" w:styleId="51">
    <w:name w:val="heading 5"/>
    <w:basedOn w:val="a3"/>
    <w:next w:val="a3"/>
    <w:link w:val="52"/>
    <w:qFormat/>
    <w:rsid w:val="00FA52F6"/>
    <w:pPr>
      <w:keepNext/>
      <w:numPr>
        <w:ilvl w:val="4"/>
        <w:numId w:val="3"/>
      </w:numPr>
      <w:jc w:val="right"/>
      <w:outlineLvl w:val="4"/>
    </w:pPr>
    <w:rPr>
      <w:rFonts w:ascii="Times New Roman" w:hAnsi="Times New Roman"/>
      <w:i/>
      <w:iCs/>
    </w:rPr>
  </w:style>
  <w:style w:type="paragraph" w:styleId="6">
    <w:name w:val="heading 6"/>
    <w:basedOn w:val="a3"/>
    <w:next w:val="a3"/>
    <w:qFormat/>
    <w:rsid w:val="004E1C91"/>
    <w:pPr>
      <w:keepNext/>
      <w:numPr>
        <w:ilvl w:val="5"/>
        <w:numId w:val="3"/>
      </w:numPr>
      <w:spacing w:after="120"/>
      <w:jc w:val="right"/>
      <w:outlineLvl w:val="5"/>
    </w:pPr>
    <w:rPr>
      <w:i/>
      <w:iCs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Таблица.Заголовок"/>
    <w:basedOn w:val="a3"/>
    <w:next w:val="a3"/>
    <w:rsid w:val="00C03A5F"/>
    <w:pPr>
      <w:ind w:left="3969" w:right="-2"/>
      <w:jc w:val="right"/>
    </w:pPr>
    <w:rPr>
      <w:i/>
      <w:iCs/>
    </w:rPr>
  </w:style>
  <w:style w:type="paragraph" w:styleId="21">
    <w:name w:val="List Bullet 2"/>
    <w:basedOn w:val="a3"/>
    <w:autoRedefine/>
    <w:qFormat/>
    <w:rsid w:val="00C03A5F"/>
    <w:pPr>
      <w:tabs>
        <w:tab w:val="num" w:pos="360"/>
      </w:tabs>
      <w:ind w:left="360" w:hanging="360"/>
    </w:pPr>
    <w:rPr>
      <w:sz w:val="20"/>
      <w:lang w:eastAsia="en-US"/>
    </w:rPr>
  </w:style>
  <w:style w:type="paragraph" w:customStyle="1" w:styleId="Appendix1">
    <w:name w:val="Appendix 1"/>
    <w:basedOn w:val="a3"/>
    <w:next w:val="a3"/>
    <w:rsid w:val="00C03A5F"/>
    <w:pPr>
      <w:keepNext/>
      <w:pageBreakBefore/>
      <w:tabs>
        <w:tab w:val="num" w:pos="2520"/>
      </w:tabs>
      <w:spacing w:before="240"/>
      <w:ind w:left="1701" w:hanging="1701"/>
    </w:pPr>
    <w:rPr>
      <w:b/>
      <w:bCs/>
      <w:caps/>
      <w:kern w:val="28"/>
    </w:rPr>
  </w:style>
  <w:style w:type="paragraph" w:customStyle="1" w:styleId="Appendix2">
    <w:name w:val="Appendix 2"/>
    <w:basedOn w:val="a3"/>
    <w:next w:val="a3"/>
    <w:rsid w:val="00C03A5F"/>
    <w:pPr>
      <w:tabs>
        <w:tab w:val="num" w:pos="576"/>
      </w:tabs>
      <w:spacing w:before="240"/>
      <w:ind w:left="576" w:hanging="576"/>
    </w:pPr>
    <w:rPr>
      <w:b/>
      <w:bCs/>
      <w:i/>
      <w:iCs/>
      <w:kern w:val="24"/>
      <w:sz w:val="22"/>
      <w:szCs w:val="22"/>
      <w:lang w:val="en-AU"/>
    </w:rPr>
  </w:style>
  <w:style w:type="paragraph" w:customStyle="1" w:styleId="EYBulleted">
    <w:name w:val="EY:Bulleted"/>
    <w:basedOn w:val="a3"/>
    <w:rsid w:val="00C03A5F"/>
    <w:pPr>
      <w:ind w:left="284" w:hanging="284"/>
    </w:pPr>
  </w:style>
  <w:style w:type="paragraph" w:customStyle="1" w:styleId="BodySingle">
    <w:name w:val="Body Single"/>
    <w:basedOn w:val="a3"/>
    <w:rsid w:val="00C03A5F"/>
    <w:rPr>
      <w:rFonts w:ascii="Helvetica" w:hAnsi="Helvetica"/>
      <w:lang w:val="en-US" w:eastAsia="en-US"/>
    </w:rPr>
  </w:style>
  <w:style w:type="paragraph" w:styleId="a9">
    <w:name w:val="Body Text Indent"/>
    <w:basedOn w:val="a3"/>
    <w:link w:val="aa"/>
    <w:rsid w:val="00C03A5F"/>
    <w:pPr>
      <w:spacing w:before="120" w:after="120"/>
      <w:ind w:left="540" w:hanging="540"/>
    </w:pPr>
  </w:style>
  <w:style w:type="paragraph" w:styleId="ab">
    <w:name w:val="Title"/>
    <w:basedOn w:val="a3"/>
    <w:qFormat/>
    <w:rsid w:val="00C03A5F"/>
    <w:pPr>
      <w:jc w:val="center"/>
    </w:pPr>
    <w:rPr>
      <w:b/>
      <w:bCs/>
      <w:lang w:eastAsia="en-US"/>
    </w:rPr>
  </w:style>
  <w:style w:type="paragraph" w:styleId="ac">
    <w:name w:val="Subtitle"/>
    <w:basedOn w:val="a3"/>
    <w:qFormat/>
    <w:rsid w:val="00C03A5F"/>
    <w:pPr>
      <w:jc w:val="center"/>
    </w:pPr>
    <w:rPr>
      <w:sz w:val="28"/>
      <w:szCs w:val="28"/>
      <w:lang w:eastAsia="en-US"/>
    </w:rPr>
  </w:style>
  <w:style w:type="paragraph" w:styleId="ad">
    <w:name w:val="Body Text"/>
    <w:basedOn w:val="a3"/>
    <w:link w:val="ae"/>
    <w:rsid w:val="00C03A5F"/>
    <w:pPr>
      <w:spacing w:before="120" w:after="120"/>
    </w:pPr>
    <w:rPr>
      <w:i/>
      <w:iCs/>
      <w:sz w:val="20"/>
    </w:rPr>
  </w:style>
  <w:style w:type="paragraph" w:styleId="af">
    <w:name w:val="caption"/>
    <w:basedOn w:val="a3"/>
    <w:next w:val="ad"/>
    <w:qFormat/>
    <w:rsid w:val="00C03A5F"/>
    <w:pPr>
      <w:spacing w:before="120" w:after="160"/>
      <w:jc w:val="center"/>
    </w:pPr>
    <w:rPr>
      <w:i/>
      <w:sz w:val="18"/>
    </w:rPr>
  </w:style>
  <w:style w:type="paragraph" w:customStyle="1" w:styleId="EYTableText">
    <w:name w:val="EY:TableText"/>
    <w:basedOn w:val="EYText"/>
    <w:rsid w:val="00C03A5F"/>
    <w:pPr>
      <w:spacing w:after="120" w:line="140" w:lineRule="atLeast"/>
      <w:jc w:val="left"/>
    </w:pPr>
    <w:rPr>
      <w:sz w:val="20"/>
    </w:rPr>
  </w:style>
  <w:style w:type="paragraph" w:customStyle="1" w:styleId="EYText">
    <w:name w:val="EY:Text"/>
    <w:basedOn w:val="a3"/>
    <w:rsid w:val="00C03A5F"/>
    <w:pPr>
      <w:spacing w:after="200" w:line="280" w:lineRule="atLeast"/>
    </w:pPr>
  </w:style>
  <w:style w:type="paragraph" w:customStyle="1" w:styleId="EYTextTitle">
    <w:name w:val="EY:Text.Title"/>
    <w:basedOn w:val="a3"/>
    <w:next w:val="EYText"/>
    <w:rsid w:val="00C03A5F"/>
    <w:pPr>
      <w:keepNext/>
      <w:spacing w:before="240" w:line="280" w:lineRule="atLeast"/>
    </w:pPr>
    <w:rPr>
      <w:b/>
    </w:rPr>
  </w:style>
  <w:style w:type="paragraph" w:styleId="af0">
    <w:name w:val="header"/>
    <w:basedOn w:val="a3"/>
    <w:link w:val="af1"/>
    <w:rsid w:val="00C03A5F"/>
    <w:pPr>
      <w:tabs>
        <w:tab w:val="center" w:pos="4153"/>
        <w:tab w:val="right" w:pos="8306"/>
      </w:tabs>
    </w:pPr>
    <w:rPr>
      <w:sz w:val="20"/>
      <w:lang w:val="en-AU" w:eastAsia="en-US"/>
    </w:rPr>
  </w:style>
  <w:style w:type="paragraph" w:styleId="22">
    <w:name w:val="Body Text Indent 2"/>
    <w:basedOn w:val="a3"/>
    <w:rsid w:val="00C03A5F"/>
    <w:pPr>
      <w:spacing w:before="120" w:after="120"/>
      <w:ind w:firstLine="576"/>
    </w:pPr>
  </w:style>
  <w:style w:type="paragraph" w:styleId="31">
    <w:name w:val="Body Text Indent 3"/>
    <w:basedOn w:val="a3"/>
    <w:rsid w:val="00C03A5F"/>
    <w:pPr>
      <w:ind w:left="540" w:hanging="540"/>
    </w:pPr>
  </w:style>
  <w:style w:type="paragraph" w:styleId="af2">
    <w:name w:val="List"/>
    <w:basedOn w:val="a3"/>
    <w:rsid w:val="00C03A5F"/>
    <w:pPr>
      <w:ind w:left="360" w:hanging="360"/>
    </w:pPr>
    <w:rPr>
      <w:sz w:val="20"/>
      <w:lang w:val="en-US" w:eastAsia="en-US"/>
    </w:rPr>
  </w:style>
  <w:style w:type="paragraph" w:customStyle="1" w:styleId="TableText">
    <w:name w:val="Table Text"/>
    <w:rsid w:val="00C03A5F"/>
    <w:rPr>
      <w:rFonts w:ascii="Arial" w:hAnsi="Arial"/>
      <w:color w:val="000000"/>
      <w:sz w:val="24"/>
      <w:lang w:val="en-US" w:eastAsia="en-US"/>
    </w:rPr>
  </w:style>
  <w:style w:type="paragraph" w:styleId="af3">
    <w:name w:val="footer"/>
    <w:basedOn w:val="a3"/>
    <w:link w:val="af4"/>
    <w:rsid w:val="00C03A5F"/>
    <w:pPr>
      <w:tabs>
        <w:tab w:val="center" w:pos="4677"/>
        <w:tab w:val="right" w:pos="9355"/>
      </w:tabs>
    </w:pPr>
  </w:style>
  <w:style w:type="paragraph" w:styleId="12">
    <w:name w:val="toc 1"/>
    <w:basedOn w:val="a3"/>
    <w:next w:val="a3"/>
    <w:autoRedefine/>
    <w:uiPriority w:val="39"/>
    <w:rsid w:val="00C87114"/>
    <w:pPr>
      <w:tabs>
        <w:tab w:val="right" w:leader="dot" w:pos="9628"/>
      </w:tabs>
      <w:jc w:val="left"/>
    </w:pPr>
    <w:rPr>
      <w:rFonts w:ascii="Times New Roman" w:hAnsi="Times New Roman"/>
      <w:b/>
      <w:bCs/>
      <w:caps/>
      <w:noProof/>
      <w:sz w:val="20"/>
    </w:rPr>
  </w:style>
  <w:style w:type="paragraph" w:styleId="23">
    <w:name w:val="toc 2"/>
    <w:basedOn w:val="a3"/>
    <w:next w:val="a3"/>
    <w:autoRedefine/>
    <w:uiPriority w:val="39"/>
    <w:rsid w:val="00837729"/>
    <w:pPr>
      <w:tabs>
        <w:tab w:val="right" w:leader="dot" w:pos="9628"/>
      </w:tabs>
      <w:spacing w:before="0" w:after="0"/>
      <w:ind w:left="240"/>
      <w:jc w:val="left"/>
    </w:pPr>
    <w:rPr>
      <w:rFonts w:ascii="Times New Roman" w:hAnsi="Times New Roman"/>
      <w:smallCaps/>
      <w:noProof/>
      <w:sz w:val="20"/>
    </w:rPr>
  </w:style>
  <w:style w:type="paragraph" w:styleId="32">
    <w:name w:val="toc 3"/>
    <w:basedOn w:val="a3"/>
    <w:next w:val="a3"/>
    <w:autoRedefine/>
    <w:uiPriority w:val="39"/>
    <w:rsid w:val="00C03A5F"/>
    <w:pPr>
      <w:spacing w:before="0" w:after="0"/>
      <w:ind w:left="480"/>
      <w:jc w:val="left"/>
    </w:pPr>
    <w:rPr>
      <w:rFonts w:ascii="Calibri" w:hAnsi="Calibri"/>
      <w:i/>
      <w:iCs/>
      <w:sz w:val="20"/>
    </w:rPr>
  </w:style>
  <w:style w:type="paragraph" w:styleId="41">
    <w:name w:val="toc 4"/>
    <w:basedOn w:val="a3"/>
    <w:next w:val="a3"/>
    <w:autoRedefine/>
    <w:uiPriority w:val="39"/>
    <w:rsid w:val="00C03A5F"/>
    <w:pPr>
      <w:spacing w:before="0" w:after="0"/>
      <w:ind w:left="720"/>
      <w:jc w:val="left"/>
    </w:pPr>
    <w:rPr>
      <w:rFonts w:ascii="Calibri" w:hAnsi="Calibri"/>
      <w:sz w:val="18"/>
      <w:szCs w:val="18"/>
    </w:rPr>
  </w:style>
  <w:style w:type="paragraph" w:styleId="53">
    <w:name w:val="toc 5"/>
    <w:basedOn w:val="a3"/>
    <w:next w:val="a3"/>
    <w:autoRedefine/>
    <w:uiPriority w:val="39"/>
    <w:rsid w:val="00C03A5F"/>
    <w:pPr>
      <w:spacing w:before="0" w:after="0"/>
      <w:ind w:left="960"/>
      <w:jc w:val="left"/>
    </w:pPr>
    <w:rPr>
      <w:rFonts w:ascii="Calibri" w:hAnsi="Calibri"/>
      <w:sz w:val="18"/>
      <w:szCs w:val="18"/>
    </w:rPr>
  </w:style>
  <w:style w:type="paragraph" w:styleId="60">
    <w:name w:val="toc 6"/>
    <w:basedOn w:val="a3"/>
    <w:next w:val="a3"/>
    <w:autoRedefine/>
    <w:semiHidden/>
    <w:rsid w:val="00C03A5F"/>
    <w:pPr>
      <w:spacing w:before="0" w:after="0"/>
      <w:ind w:left="1200"/>
      <w:jc w:val="left"/>
    </w:pPr>
    <w:rPr>
      <w:rFonts w:ascii="Calibri" w:hAnsi="Calibri"/>
      <w:sz w:val="18"/>
      <w:szCs w:val="18"/>
    </w:rPr>
  </w:style>
  <w:style w:type="paragraph" w:styleId="7">
    <w:name w:val="toc 7"/>
    <w:basedOn w:val="a3"/>
    <w:next w:val="a3"/>
    <w:autoRedefine/>
    <w:semiHidden/>
    <w:rsid w:val="00C03A5F"/>
    <w:pPr>
      <w:spacing w:before="0" w:after="0"/>
      <w:ind w:left="1440"/>
      <w:jc w:val="left"/>
    </w:pPr>
    <w:rPr>
      <w:rFonts w:ascii="Calibri" w:hAnsi="Calibri"/>
      <w:sz w:val="18"/>
      <w:szCs w:val="18"/>
    </w:rPr>
  </w:style>
  <w:style w:type="paragraph" w:styleId="8">
    <w:name w:val="toc 8"/>
    <w:basedOn w:val="a3"/>
    <w:next w:val="a3"/>
    <w:autoRedefine/>
    <w:semiHidden/>
    <w:rsid w:val="00C03A5F"/>
    <w:pPr>
      <w:spacing w:before="0" w:after="0"/>
      <w:ind w:left="1680"/>
      <w:jc w:val="left"/>
    </w:pPr>
    <w:rPr>
      <w:rFonts w:ascii="Calibri" w:hAnsi="Calibri"/>
      <w:sz w:val="18"/>
      <w:szCs w:val="18"/>
    </w:rPr>
  </w:style>
  <w:style w:type="paragraph" w:styleId="9">
    <w:name w:val="toc 9"/>
    <w:basedOn w:val="a3"/>
    <w:next w:val="a3"/>
    <w:autoRedefine/>
    <w:semiHidden/>
    <w:rsid w:val="00C03A5F"/>
    <w:pPr>
      <w:spacing w:before="0" w:after="0"/>
      <w:ind w:left="1920"/>
      <w:jc w:val="left"/>
    </w:pPr>
    <w:rPr>
      <w:rFonts w:ascii="Calibri" w:hAnsi="Calibri"/>
      <w:sz w:val="18"/>
      <w:szCs w:val="18"/>
    </w:rPr>
  </w:style>
  <w:style w:type="character" w:styleId="af5">
    <w:name w:val="Hyperlink"/>
    <w:basedOn w:val="a5"/>
    <w:uiPriority w:val="99"/>
    <w:rsid w:val="00C03A5F"/>
    <w:rPr>
      <w:color w:val="0000FF"/>
      <w:u w:val="single"/>
    </w:rPr>
  </w:style>
  <w:style w:type="paragraph" w:styleId="af6">
    <w:name w:val="Balloon Text"/>
    <w:basedOn w:val="a3"/>
    <w:semiHidden/>
    <w:rsid w:val="00C03A5F"/>
    <w:rPr>
      <w:rFonts w:ascii="Tahoma" w:hAnsi="Tahoma" w:cs="Tahoma"/>
      <w:sz w:val="16"/>
      <w:szCs w:val="16"/>
    </w:rPr>
  </w:style>
  <w:style w:type="character" w:styleId="af7">
    <w:name w:val="FollowedHyperlink"/>
    <w:basedOn w:val="a5"/>
    <w:rsid w:val="00C03A5F"/>
    <w:rPr>
      <w:color w:val="800080"/>
      <w:u w:val="single"/>
    </w:rPr>
  </w:style>
  <w:style w:type="paragraph" w:styleId="24">
    <w:name w:val="Body Text 2"/>
    <w:basedOn w:val="a3"/>
    <w:rsid w:val="00302F8B"/>
    <w:pPr>
      <w:spacing w:after="120" w:line="480" w:lineRule="auto"/>
    </w:pPr>
  </w:style>
  <w:style w:type="character" w:styleId="af8">
    <w:name w:val="annotation reference"/>
    <w:basedOn w:val="a5"/>
    <w:semiHidden/>
    <w:rsid w:val="00896086"/>
    <w:rPr>
      <w:sz w:val="16"/>
      <w:szCs w:val="16"/>
    </w:rPr>
  </w:style>
  <w:style w:type="paragraph" w:styleId="af9">
    <w:name w:val="annotation text"/>
    <w:basedOn w:val="a3"/>
    <w:link w:val="afa"/>
    <w:semiHidden/>
    <w:rsid w:val="00A31C57"/>
    <w:rPr>
      <w:sz w:val="18"/>
    </w:rPr>
  </w:style>
  <w:style w:type="paragraph" w:styleId="afb">
    <w:name w:val="annotation subject"/>
    <w:basedOn w:val="af9"/>
    <w:next w:val="af9"/>
    <w:semiHidden/>
    <w:rsid w:val="00896086"/>
    <w:rPr>
      <w:b/>
      <w:bCs/>
    </w:rPr>
  </w:style>
  <w:style w:type="paragraph" w:styleId="afc">
    <w:name w:val="Document Map"/>
    <w:basedOn w:val="a3"/>
    <w:link w:val="afd"/>
    <w:uiPriority w:val="99"/>
    <w:semiHidden/>
    <w:rsid w:val="00D02C31"/>
    <w:pPr>
      <w:shd w:val="clear" w:color="auto" w:fill="000080"/>
    </w:pPr>
    <w:rPr>
      <w:rFonts w:ascii="Tahoma" w:hAnsi="Tahoma" w:cs="Tahoma"/>
    </w:rPr>
  </w:style>
  <w:style w:type="table" w:styleId="afe">
    <w:name w:val="Table Grid"/>
    <w:basedOn w:val="a6"/>
    <w:uiPriority w:val="59"/>
    <w:rsid w:val="00B77D33"/>
    <w:pPr>
      <w:spacing w:before="60" w:after="6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">
    <w:name w:val="Normal (Web)"/>
    <w:basedOn w:val="a3"/>
    <w:rsid w:val="001D44CF"/>
    <w:pPr>
      <w:spacing w:before="100" w:beforeAutospacing="1" w:after="100" w:afterAutospacing="1"/>
      <w:jc w:val="left"/>
    </w:pPr>
    <w:rPr>
      <w:rFonts w:ascii="Times New Roman" w:hAnsi="Times New Roman"/>
      <w:szCs w:val="24"/>
    </w:rPr>
  </w:style>
  <w:style w:type="paragraph" w:customStyle="1" w:styleId="aff0">
    <w:name w:val="Таблица ячейка по левому кр."/>
    <w:basedOn w:val="a3"/>
    <w:link w:val="aff1"/>
    <w:rsid w:val="007557EB"/>
    <w:pPr>
      <w:keepLines/>
      <w:spacing w:before="40" w:after="40"/>
      <w:ind w:left="57" w:right="57"/>
      <w:jc w:val="left"/>
    </w:pPr>
    <w:rPr>
      <w:rFonts w:ascii="Times New Roman" w:hAnsi="Times New Roman"/>
    </w:rPr>
  </w:style>
  <w:style w:type="table" w:customStyle="1" w:styleId="aff2">
    <w:name w:val="Таблица Специальная"/>
    <w:basedOn w:val="a6"/>
    <w:rsid w:val="007557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 w:cs="Times New Roman" w:hint="default"/>
        <w:b w:val="0"/>
        <w:sz w:val="20"/>
        <w:szCs w:val="20"/>
      </w:rPr>
      <w:tblPr/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6E9CE"/>
      </w:tcPr>
    </w:tblStylePr>
  </w:style>
  <w:style w:type="paragraph" w:customStyle="1" w:styleId="a1">
    <w:name w:val="Список в таблице"/>
    <w:basedOn w:val="a3"/>
    <w:rsid w:val="007557EB"/>
    <w:pPr>
      <w:numPr>
        <w:numId w:val="2"/>
      </w:numPr>
      <w:spacing w:before="0" w:after="0"/>
    </w:pPr>
    <w:rPr>
      <w:rFonts w:ascii="Times New Roman" w:hAnsi="Times New Roman"/>
      <w:szCs w:val="24"/>
      <w:lang w:eastAsia="en-US"/>
    </w:rPr>
  </w:style>
  <w:style w:type="paragraph" w:styleId="50">
    <w:name w:val="List Bullet 5"/>
    <w:basedOn w:val="a3"/>
    <w:autoRedefine/>
    <w:rsid w:val="004755D4"/>
    <w:pPr>
      <w:numPr>
        <w:numId w:val="4"/>
      </w:numPr>
      <w:spacing w:before="0" w:after="0" w:line="360" w:lineRule="auto"/>
      <w:jc w:val="left"/>
    </w:pPr>
    <w:rPr>
      <w:rFonts w:ascii="Times New Roman" w:hAnsi="Times New Roman"/>
    </w:rPr>
  </w:style>
  <w:style w:type="paragraph" w:styleId="5">
    <w:name w:val="List Number 5"/>
    <w:basedOn w:val="a3"/>
    <w:rsid w:val="004755D4"/>
    <w:pPr>
      <w:numPr>
        <w:numId w:val="5"/>
      </w:numPr>
      <w:spacing w:before="0" w:after="0" w:line="360" w:lineRule="auto"/>
      <w:jc w:val="left"/>
    </w:pPr>
    <w:rPr>
      <w:rFonts w:ascii="Times New Roman" w:hAnsi="Times New Roman"/>
    </w:rPr>
  </w:style>
  <w:style w:type="paragraph" w:customStyle="1" w:styleId="-">
    <w:name w:val="Этапы бизнес-процесса"/>
    <w:basedOn w:val="a4"/>
    <w:rsid w:val="00C87114"/>
    <w:pPr>
      <w:numPr>
        <w:ilvl w:val="1"/>
        <w:numId w:val="3"/>
      </w:numPr>
      <w:tabs>
        <w:tab w:val="clear" w:pos="1992"/>
      </w:tabs>
      <w:ind w:left="0" w:firstLine="0"/>
    </w:pPr>
    <w:rPr>
      <w:szCs w:val="22"/>
    </w:rPr>
  </w:style>
  <w:style w:type="paragraph" w:customStyle="1" w:styleId="a4">
    <w:name w:val="Основной"/>
    <w:link w:val="aff3"/>
    <w:qFormat/>
    <w:rsid w:val="00C87114"/>
    <w:pPr>
      <w:spacing w:before="80" w:after="20"/>
      <w:ind w:firstLine="720"/>
    </w:pPr>
    <w:rPr>
      <w:sz w:val="22"/>
    </w:rPr>
  </w:style>
  <w:style w:type="paragraph" w:customStyle="1" w:styleId="aff4">
    <w:name w:val="Таблица заголовок графы"/>
    <w:basedOn w:val="a4"/>
    <w:rsid w:val="008B5250"/>
    <w:pPr>
      <w:keepNext/>
      <w:spacing w:before="40" w:after="40"/>
      <w:ind w:left="57" w:right="57"/>
      <w:jc w:val="center"/>
    </w:pPr>
    <w:rPr>
      <w:b/>
    </w:rPr>
  </w:style>
  <w:style w:type="character" w:customStyle="1" w:styleId="ae">
    <w:name w:val="Основной текст Знак"/>
    <w:basedOn w:val="a5"/>
    <w:link w:val="ad"/>
    <w:rsid w:val="008B5250"/>
    <w:rPr>
      <w:rFonts w:ascii="Arial" w:hAnsi="Arial"/>
      <w:i/>
      <w:iCs/>
    </w:rPr>
  </w:style>
  <w:style w:type="character" w:customStyle="1" w:styleId="aff3">
    <w:name w:val="Основной Знак"/>
    <w:basedOn w:val="ae"/>
    <w:link w:val="a4"/>
    <w:rsid w:val="00C87114"/>
    <w:rPr>
      <w:rFonts w:ascii="Arial" w:hAnsi="Arial"/>
      <w:i/>
      <w:iCs/>
      <w:sz w:val="22"/>
    </w:rPr>
  </w:style>
  <w:style w:type="paragraph" w:customStyle="1" w:styleId="aff5">
    <w:name w:val="Таблица ячейка по ширине"/>
    <w:basedOn w:val="a3"/>
    <w:link w:val="aff6"/>
    <w:rsid w:val="008B5250"/>
    <w:pPr>
      <w:keepLines/>
      <w:spacing w:before="40" w:after="40"/>
      <w:ind w:left="57" w:right="57"/>
    </w:pPr>
    <w:rPr>
      <w:rFonts w:ascii="Times New Roman" w:hAnsi="Times New Roman"/>
    </w:rPr>
  </w:style>
  <w:style w:type="paragraph" w:customStyle="1" w:styleId="aff7">
    <w:name w:val="Таблица ячейка по центру"/>
    <w:basedOn w:val="a3"/>
    <w:rsid w:val="008B5250"/>
    <w:pPr>
      <w:keepNext/>
      <w:spacing w:before="40" w:after="40"/>
      <w:ind w:left="57" w:right="57"/>
      <w:jc w:val="center"/>
    </w:pPr>
    <w:rPr>
      <w:rFonts w:ascii="Times New Roman" w:hAnsi="Times New Roman"/>
    </w:rPr>
  </w:style>
  <w:style w:type="character" w:customStyle="1" w:styleId="aff6">
    <w:name w:val="Таблица ячейка по ширине Знак"/>
    <w:basedOn w:val="a5"/>
    <w:link w:val="aff5"/>
    <w:rsid w:val="008B5250"/>
  </w:style>
  <w:style w:type="character" w:customStyle="1" w:styleId="aff1">
    <w:name w:val="Таблица ячейка по левому кр. Знак"/>
    <w:basedOn w:val="aff6"/>
    <w:link w:val="aff0"/>
    <w:rsid w:val="008B5250"/>
  </w:style>
  <w:style w:type="paragraph" w:customStyle="1" w:styleId="aff8">
    <w:name w:val="Текст таблицы"/>
    <w:link w:val="aff9"/>
    <w:qFormat/>
    <w:rsid w:val="00153EA9"/>
  </w:style>
  <w:style w:type="paragraph" w:customStyle="1" w:styleId="1">
    <w:name w:val="Список в таблице1"/>
    <w:basedOn w:val="aff8"/>
    <w:link w:val="13"/>
    <w:qFormat/>
    <w:rsid w:val="007832C5"/>
    <w:pPr>
      <w:numPr>
        <w:numId w:val="1"/>
      </w:numPr>
    </w:pPr>
    <w:rPr>
      <w:bCs/>
      <w:iCs/>
    </w:rPr>
  </w:style>
  <w:style w:type="character" w:customStyle="1" w:styleId="aff9">
    <w:name w:val="Текст таблицы Знак"/>
    <w:basedOn w:val="aff6"/>
    <w:link w:val="aff8"/>
    <w:rsid w:val="00153EA9"/>
  </w:style>
  <w:style w:type="paragraph" w:styleId="affa">
    <w:name w:val="List Paragraph"/>
    <w:basedOn w:val="a3"/>
    <w:uiPriority w:val="34"/>
    <w:qFormat/>
    <w:rsid w:val="004015AA"/>
    <w:pPr>
      <w:ind w:left="720"/>
      <w:contextualSpacing/>
    </w:pPr>
  </w:style>
  <w:style w:type="character" w:customStyle="1" w:styleId="13">
    <w:name w:val="Список в таблице1 Знак"/>
    <w:basedOn w:val="aff1"/>
    <w:link w:val="1"/>
    <w:rsid w:val="00D7336E"/>
    <w:rPr>
      <w:bCs/>
      <w:iCs/>
    </w:rPr>
  </w:style>
  <w:style w:type="character" w:customStyle="1" w:styleId="52">
    <w:name w:val="Заголовок 5 Знак"/>
    <w:basedOn w:val="a5"/>
    <w:link w:val="51"/>
    <w:rsid w:val="00CB01DD"/>
    <w:rPr>
      <w:i/>
      <w:iCs/>
      <w:sz w:val="24"/>
    </w:rPr>
  </w:style>
  <w:style w:type="character" w:customStyle="1" w:styleId="40">
    <w:name w:val="Заголовок 4 Знак"/>
    <w:basedOn w:val="a5"/>
    <w:link w:val="4"/>
    <w:rsid w:val="002512A8"/>
    <w:rPr>
      <w:b/>
      <w:bCs/>
      <w:i/>
      <w:sz w:val="24"/>
      <w:szCs w:val="22"/>
    </w:rPr>
  </w:style>
  <w:style w:type="character" w:customStyle="1" w:styleId="20">
    <w:name w:val="Заголовок 2 Знак"/>
    <w:basedOn w:val="a5"/>
    <w:link w:val="2"/>
    <w:rsid w:val="003559BF"/>
    <w:rPr>
      <w:rFonts w:cs="Arial"/>
      <w:b/>
      <w:sz w:val="26"/>
      <w:szCs w:val="40"/>
    </w:rPr>
  </w:style>
  <w:style w:type="character" w:customStyle="1" w:styleId="af1">
    <w:name w:val="Верхний колонтитул Знак"/>
    <w:basedOn w:val="a5"/>
    <w:link w:val="af0"/>
    <w:rsid w:val="009C6324"/>
    <w:rPr>
      <w:rFonts w:ascii="Arial" w:hAnsi="Arial"/>
      <w:lang w:val="en-AU" w:eastAsia="en-US"/>
    </w:rPr>
  </w:style>
  <w:style w:type="character" w:customStyle="1" w:styleId="af4">
    <w:name w:val="Нижний колонтитул Знак"/>
    <w:basedOn w:val="a5"/>
    <w:link w:val="af3"/>
    <w:rsid w:val="009C6324"/>
    <w:rPr>
      <w:rFonts w:ascii="Arial" w:hAnsi="Arial"/>
      <w:sz w:val="24"/>
    </w:rPr>
  </w:style>
  <w:style w:type="paragraph" w:styleId="affb">
    <w:name w:val="TOC Heading"/>
    <w:basedOn w:val="10"/>
    <w:next w:val="a4"/>
    <w:uiPriority w:val="39"/>
    <w:qFormat/>
    <w:rsid w:val="003E572A"/>
    <w:pPr>
      <w:keepNext/>
      <w:keepLines/>
      <w:spacing w:before="480" w:after="0" w:line="276" w:lineRule="auto"/>
      <w:outlineLvl w:val="9"/>
    </w:pPr>
    <w:rPr>
      <w:rFonts w:cs="Times New Roman"/>
      <w:bCs/>
      <w:szCs w:val="28"/>
      <w:lang w:eastAsia="en-US"/>
    </w:rPr>
  </w:style>
  <w:style w:type="character" w:customStyle="1" w:styleId="11">
    <w:name w:val="Заголовок 1 Знак"/>
    <w:basedOn w:val="a5"/>
    <w:link w:val="10"/>
    <w:rsid w:val="00C87114"/>
    <w:rPr>
      <w:rFonts w:cs="Arial"/>
      <w:b/>
      <w:color w:val="548DD4" w:themeColor="text2" w:themeTint="99"/>
      <w:sz w:val="32"/>
      <w:szCs w:val="26"/>
    </w:rPr>
  </w:style>
  <w:style w:type="character" w:customStyle="1" w:styleId="30">
    <w:name w:val="Заголовок 3 Знак"/>
    <w:basedOn w:val="a5"/>
    <w:link w:val="3"/>
    <w:rsid w:val="0029225A"/>
    <w:rPr>
      <w:rFonts w:cs="Arial"/>
      <w:b/>
      <w:bCs/>
      <w:sz w:val="22"/>
      <w:szCs w:val="26"/>
    </w:rPr>
  </w:style>
  <w:style w:type="paragraph" w:styleId="affc">
    <w:name w:val="footnote text"/>
    <w:basedOn w:val="a3"/>
    <w:link w:val="affd"/>
    <w:rsid w:val="00CA71E3"/>
    <w:pPr>
      <w:spacing w:before="0" w:after="0"/>
    </w:pPr>
    <w:rPr>
      <w:sz w:val="20"/>
    </w:rPr>
  </w:style>
  <w:style w:type="character" w:customStyle="1" w:styleId="affd">
    <w:name w:val="Текст сноски Знак"/>
    <w:basedOn w:val="a5"/>
    <w:link w:val="affc"/>
    <w:rsid w:val="00CA71E3"/>
    <w:rPr>
      <w:rFonts w:ascii="Arial" w:hAnsi="Arial"/>
    </w:rPr>
  </w:style>
  <w:style w:type="character" w:styleId="affe">
    <w:name w:val="footnote reference"/>
    <w:basedOn w:val="a5"/>
    <w:rsid w:val="00CA71E3"/>
    <w:rPr>
      <w:vertAlign w:val="superscript"/>
    </w:rPr>
  </w:style>
  <w:style w:type="character" w:customStyle="1" w:styleId="afa">
    <w:name w:val="Текст примечания Знак"/>
    <w:basedOn w:val="a5"/>
    <w:link w:val="af9"/>
    <w:semiHidden/>
    <w:rsid w:val="0062733C"/>
    <w:rPr>
      <w:rFonts w:ascii="Arial" w:hAnsi="Arial"/>
      <w:sz w:val="18"/>
    </w:rPr>
  </w:style>
  <w:style w:type="character" w:customStyle="1" w:styleId="afd">
    <w:name w:val="Схема документа Знак"/>
    <w:basedOn w:val="a5"/>
    <w:link w:val="afc"/>
    <w:uiPriority w:val="99"/>
    <w:semiHidden/>
    <w:rsid w:val="00CE2E66"/>
    <w:rPr>
      <w:rFonts w:ascii="Tahoma" w:hAnsi="Tahoma" w:cs="Tahoma"/>
      <w:sz w:val="24"/>
      <w:shd w:val="clear" w:color="auto" w:fill="000080"/>
    </w:rPr>
  </w:style>
  <w:style w:type="paragraph" w:customStyle="1" w:styleId="afff">
    <w:name w:val="Заголовок"/>
    <w:link w:val="afff0"/>
    <w:qFormat/>
    <w:rsid w:val="00837729"/>
    <w:pPr>
      <w:spacing w:after="240"/>
    </w:pPr>
    <w:rPr>
      <w:rFonts w:cs="Arial"/>
      <w:b/>
      <w:sz w:val="40"/>
      <w:szCs w:val="40"/>
    </w:rPr>
  </w:style>
  <w:style w:type="character" w:styleId="afff1">
    <w:name w:val="Placeholder Text"/>
    <w:basedOn w:val="a5"/>
    <w:uiPriority w:val="99"/>
    <w:semiHidden/>
    <w:rsid w:val="00BA05AB"/>
    <w:rPr>
      <w:color w:val="808080"/>
    </w:rPr>
  </w:style>
  <w:style w:type="character" w:customStyle="1" w:styleId="afff0">
    <w:name w:val="Заголовок Знак"/>
    <w:basedOn w:val="11"/>
    <w:link w:val="afff"/>
    <w:rsid w:val="00837729"/>
    <w:rPr>
      <w:rFonts w:cs="Arial"/>
      <w:b/>
      <w:color w:val="548DD4" w:themeColor="text2" w:themeTint="99"/>
      <w:sz w:val="40"/>
      <w:szCs w:val="40"/>
    </w:rPr>
  </w:style>
  <w:style w:type="paragraph" w:customStyle="1" w:styleId="afff2">
    <w:name w:val="Заголовок таблицы"/>
    <w:basedOn w:val="a4"/>
    <w:qFormat/>
    <w:rsid w:val="00C10DA2"/>
    <w:pPr>
      <w:ind w:firstLine="0"/>
      <w:jc w:val="center"/>
    </w:pPr>
    <w:rPr>
      <w:b/>
      <w:sz w:val="20"/>
    </w:rPr>
  </w:style>
  <w:style w:type="character" w:customStyle="1" w:styleId="aa">
    <w:name w:val="Основной текст с отступом Знак"/>
    <w:basedOn w:val="a5"/>
    <w:link w:val="a9"/>
    <w:rsid w:val="00837729"/>
    <w:rPr>
      <w:rFonts w:ascii="Arial" w:hAnsi="Arial"/>
      <w:sz w:val="24"/>
    </w:rPr>
  </w:style>
  <w:style w:type="paragraph" w:customStyle="1" w:styleId="afff3">
    <w:name w:val="Основной список"/>
    <w:basedOn w:val="a4"/>
    <w:rsid w:val="00C85F34"/>
    <w:pPr>
      <w:ind w:left="1440" w:hanging="360"/>
    </w:pPr>
  </w:style>
  <w:style w:type="paragraph" w:customStyle="1" w:styleId="a0">
    <w:name w:val="Выходные данные"/>
    <w:basedOn w:val="afff3"/>
    <w:rsid w:val="009569AB"/>
    <w:pPr>
      <w:numPr>
        <w:numId w:val="6"/>
      </w:numPr>
      <w:ind w:left="0" w:firstLine="0"/>
    </w:pPr>
  </w:style>
  <w:style w:type="paragraph" w:customStyle="1" w:styleId="afff4">
    <w:name w:val="Входные данные"/>
    <w:basedOn w:val="a4"/>
    <w:rsid w:val="00542F70"/>
    <w:pPr>
      <w:ind w:firstLine="0"/>
    </w:pPr>
  </w:style>
  <w:style w:type="paragraph" w:customStyle="1" w:styleId="afff5">
    <w:name w:val="Печатные формы и отчеты"/>
    <w:basedOn w:val="afff3"/>
    <w:rsid w:val="00C85F34"/>
  </w:style>
  <w:style w:type="paragraph" w:customStyle="1" w:styleId="a2">
    <w:name w:val="Приложения"/>
    <w:basedOn w:val="afff3"/>
    <w:rsid w:val="003A2F35"/>
    <w:pPr>
      <w:numPr>
        <w:numId w:val="7"/>
      </w:numPr>
      <w:ind w:left="0" w:firstLine="0"/>
    </w:pPr>
  </w:style>
  <w:style w:type="paragraph" w:customStyle="1" w:styleId="afff6">
    <w:name w:val="Печатные формы"/>
    <w:basedOn w:val="afff3"/>
    <w:rsid w:val="003A2F35"/>
    <w:pPr>
      <w:ind w:left="0" w:firstLine="0"/>
    </w:pPr>
  </w:style>
  <w:style w:type="paragraph" w:customStyle="1" w:styleId="a">
    <w:name w:val="Настройки"/>
    <w:basedOn w:val="afff7"/>
    <w:rsid w:val="00467D33"/>
    <w:pPr>
      <w:numPr>
        <w:numId w:val="8"/>
      </w:numPr>
    </w:pPr>
  </w:style>
  <w:style w:type="paragraph" w:customStyle="1" w:styleId="afff7">
    <w:name w:val="Допущения и ограничения"/>
    <w:basedOn w:val="a4"/>
    <w:rsid w:val="00443A31"/>
    <w:pPr>
      <w:ind w:firstLine="0"/>
    </w:pPr>
  </w:style>
  <w:style w:type="character" w:customStyle="1" w:styleId="14">
    <w:name w:val="Стиль1 Знак"/>
    <w:basedOn w:val="a5"/>
    <w:rsid w:val="0013262F"/>
    <w:rPr>
      <w:sz w:val="24"/>
    </w:rPr>
  </w:style>
  <w:style w:type="character" w:customStyle="1" w:styleId="ColumbuscopyTegn">
    <w:name w:val="Columbus copy Tegn"/>
    <w:basedOn w:val="a5"/>
    <w:link w:val="Columbuscopy"/>
    <w:locked/>
    <w:rsid w:val="00903E57"/>
    <w:rPr>
      <w:rFonts w:ascii="Arial" w:eastAsiaTheme="minorHAnsi" w:hAnsi="Arial" w:cs="Arial"/>
      <w:color w:val="6D757B"/>
      <w:sz w:val="22"/>
      <w:szCs w:val="22"/>
      <w:lang w:eastAsia="en-US"/>
    </w:rPr>
  </w:style>
  <w:style w:type="paragraph" w:customStyle="1" w:styleId="Columbuscopy">
    <w:name w:val="Columbus copy"/>
    <w:basedOn w:val="a3"/>
    <w:link w:val="ColumbuscopyTegn"/>
    <w:qFormat/>
    <w:rsid w:val="00903E57"/>
    <w:pPr>
      <w:spacing w:before="0" w:after="200" w:line="276" w:lineRule="auto"/>
      <w:jc w:val="left"/>
    </w:pPr>
    <w:rPr>
      <w:rFonts w:eastAsiaTheme="minorHAnsi" w:cs="Arial"/>
      <w:color w:val="6D757B"/>
      <w:sz w:val="22"/>
      <w:szCs w:val="22"/>
      <w:lang w:eastAsia="en-US"/>
    </w:rPr>
  </w:style>
  <w:style w:type="character" w:styleId="afff8">
    <w:name w:val="Strong"/>
    <w:basedOn w:val="a5"/>
    <w:qFormat/>
    <w:rsid w:val="004D53CF"/>
    <w:rPr>
      <w:b/>
      <w:bCs/>
    </w:rPr>
  </w:style>
  <w:style w:type="character" w:styleId="afff9">
    <w:name w:val="Subtle Emphasis"/>
    <w:basedOn w:val="a5"/>
    <w:uiPriority w:val="19"/>
    <w:qFormat/>
    <w:rsid w:val="004D53CF"/>
    <w:rPr>
      <w:i/>
      <w:iCs/>
      <w:color w:val="808080" w:themeColor="text1" w:themeTint="7F"/>
    </w:rPr>
  </w:style>
  <w:style w:type="character" w:styleId="afffa">
    <w:name w:val="Emphasis"/>
    <w:basedOn w:val="a5"/>
    <w:qFormat/>
    <w:rsid w:val="001A746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08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49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61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5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0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8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8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9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8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4890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8956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93899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1568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54155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189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34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8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9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53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4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9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9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01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8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8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8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8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52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57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8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86289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0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8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2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7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5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9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832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0821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88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5917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09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1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header" Target="head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19B20.0A41FAD0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hkova.g\Documents\PRJ-8%202017-76%20&#1055;&#1072;&#1088;&#1090;&#1080;&#1086;&#1085;&#1085;&#1099;&#1081;%20&#1091;&#1095;&#1077;&#1090;\&#1044;&#1086;&#1088;&#1072;&#1073;&#1086;&#1090;&#1082;&#1080;%20ERP\&#1060;&#1044;%20&#1064;&#1072;&#1073;&#1083;&#1086;&#1085;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E6B5D4F382214D4999F052D6830124A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0AC1E32-7336-408C-B7C0-4FB48B894A89}"/>
      </w:docPartPr>
      <w:docPartBody>
        <w:p w:rsidR="00667056" w:rsidRDefault="00997EDD">
          <w:pPr>
            <w:pStyle w:val="E6B5D4F382214D4999F052D6830124A3"/>
          </w:pPr>
          <w:r w:rsidRPr="0050659F">
            <w:rPr>
              <w:rStyle w:val="a3"/>
            </w:rPr>
            <w:t>[Название]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7EDD"/>
    <w:rsid w:val="000A0C82"/>
    <w:rsid w:val="00154D25"/>
    <w:rsid w:val="001850F8"/>
    <w:rsid w:val="001D0851"/>
    <w:rsid w:val="00360CBB"/>
    <w:rsid w:val="003D3838"/>
    <w:rsid w:val="004B5EBA"/>
    <w:rsid w:val="005512BA"/>
    <w:rsid w:val="00667056"/>
    <w:rsid w:val="00741FB7"/>
    <w:rsid w:val="00876354"/>
    <w:rsid w:val="00997EDD"/>
    <w:rsid w:val="009A5B67"/>
    <w:rsid w:val="00A81F33"/>
    <w:rsid w:val="00B4582B"/>
    <w:rsid w:val="00B64846"/>
    <w:rsid w:val="00BC4987"/>
    <w:rsid w:val="00D003C9"/>
    <w:rsid w:val="00D87502"/>
    <w:rsid w:val="00D93DF4"/>
    <w:rsid w:val="00DA094D"/>
    <w:rsid w:val="00E340BF"/>
    <w:rsid w:val="00E5077F"/>
    <w:rsid w:val="00EA4EB5"/>
    <w:rsid w:val="00F2744B"/>
    <w:rsid w:val="00F27C4E"/>
    <w:rsid w:val="00FA4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E6B5D4F382214D4999F052D6830124A3">
    <w:name w:val="E6B5D4F382214D4999F052D6830124A3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E6B5D4F382214D4999F052D6830124A3">
    <w:name w:val="E6B5D4F382214D4999F052D6830124A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AB01CDC2762245BE5C733DD0C1ACCD" ma:contentTypeVersion="0" ma:contentTypeDescription="Create a new document." ma:contentTypeScope="" ma:versionID="c092cfadda23d0b393d1ac8685c38201">
  <xsd:schema xmlns:xsd="http://www.w3.org/2001/XMLSchema" xmlns:p="http://schemas.microsoft.com/office/2006/metadata/properties" targetNamespace="http://schemas.microsoft.com/office/2006/metadata/properties" ma:root="true" ma:fieldsID="4aeb20c0e3442673af7ee1078645876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>
  <b:Source>
    <b:Tag>ALK026FD001</b:Tag>
    <b:SourceType>Book</b:SourceType>
    <b:Guid>{73CCFBF4-4C58-4654-859C-0EC935739353}</b:Guid>
    <b:Title>ALK026-FD-001</b:Title>
    <b:RefOrder>1</b:RefOrder>
  </b:Source>
</b:Sources>
</file>

<file path=customXml/itemProps1.xml><?xml version="1.0" encoding="utf-8"?>
<ds:datastoreItem xmlns:ds="http://schemas.openxmlformats.org/officeDocument/2006/customXml" ds:itemID="{4ADDA060-EAFE-47C2-8DBC-AB7EF7B6D4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A27578E9-1729-4D70-95EE-A6755FA1791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4011FFF-3530-4136-819C-464F0EA30621}">
  <ds:schemaRefs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912085A8-DE8F-4375-BF11-9240C8426D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ФД Шаблон</Template>
  <TotalTime>0</TotalTime>
  <Pages>3</Pages>
  <Words>336</Words>
  <Characters>1920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DAX-7841 Не закрываются заказы при докомплектации</vt:lpstr>
    </vt:vector>
  </TitlesOfParts>
  <Company/>
  <LinksUpToDate>false</LinksUpToDate>
  <CharactersWithSpaces>2252</CharactersWithSpaces>
  <SharedDoc>false</SharedDoc>
  <HLinks>
    <vt:vector size="72" baseType="variant">
      <vt:variant>
        <vt:i4>1507388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_Toc253499488</vt:lpwstr>
      </vt:variant>
      <vt:variant>
        <vt:i4>1507388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_Toc253499487</vt:lpwstr>
      </vt:variant>
      <vt:variant>
        <vt:i4>1507388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_Toc253499486</vt:lpwstr>
      </vt:variant>
      <vt:variant>
        <vt:i4>1507388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_Toc253499485</vt:lpwstr>
      </vt:variant>
      <vt:variant>
        <vt:i4>1507388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_Toc253499484</vt:lpwstr>
      </vt:variant>
      <vt:variant>
        <vt:i4>1507388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_Toc253499483</vt:lpwstr>
      </vt:variant>
      <vt:variant>
        <vt:i4>1507388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_Toc253499482</vt:lpwstr>
      </vt:variant>
      <vt:variant>
        <vt:i4>1507388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_Toc253499481</vt:lpwstr>
      </vt:variant>
      <vt:variant>
        <vt:i4>1507388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_Toc253499480</vt:lpwstr>
      </vt:variant>
      <vt:variant>
        <vt:i4>1572924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_Toc253499479</vt:lpwstr>
      </vt:variant>
      <vt:variant>
        <vt:i4>1572924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_Toc253499478</vt:lpwstr>
      </vt:variant>
      <vt:variant>
        <vt:i4>1572924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_Toc253499477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DAX-8611. РЦ. Маркировка. Товарные группы</dc:title>
  <dc:creator>K.alyanykh</dc:creator>
  <cp:lastModifiedBy>K.alyanykh</cp:lastModifiedBy>
  <cp:revision>3</cp:revision>
  <cp:lastPrinted>2010-02-27T12:52:00Z</cp:lastPrinted>
  <dcterms:created xsi:type="dcterms:W3CDTF">2024-09-02T01:59:00Z</dcterms:created>
  <dcterms:modified xsi:type="dcterms:W3CDTF">2024-09-02T02:01:00Z</dcterms:modified>
</cp:coreProperties>
</file>