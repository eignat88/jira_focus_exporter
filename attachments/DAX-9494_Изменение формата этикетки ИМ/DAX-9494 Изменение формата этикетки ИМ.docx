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5A6A68DC" w:rsidR="00A51049" w:rsidRPr="00FF5124" w:rsidRDefault="00A54A89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2F3245" w:rsidRPr="002F3245">
            <w:rPr>
              <w:rFonts w:cs="Times New Roman"/>
              <w:spacing w:val="-2"/>
              <w:kern w:val="36"/>
              <w:sz w:val="41"/>
              <w:szCs w:val="41"/>
            </w:rPr>
            <w:t>DAX-9494 Изменение формата этикетки ИМ</w:t>
          </w:r>
        </w:sdtContent>
      </w:sdt>
    </w:p>
    <w:bookmarkEnd w:id="0"/>
    <w:bookmarkEnd w:id="1"/>
    <w:p w14:paraId="4EDE04EB" w14:textId="10F70B2D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26B5D618" w:rsidR="00662477" w:rsidRPr="00FF5124" w:rsidRDefault="005124F5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03.04</w:t>
            </w:r>
            <w:r w:rsidR="00891BD6" w:rsidRPr="00FF5124">
              <w:rPr>
                <w:sz w:val="24"/>
                <w:szCs w:val="24"/>
              </w:rPr>
              <w:t>.202</w:t>
            </w:r>
            <w:r w:rsidR="00343688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7223ADF5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DBCE180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2D5B2C3D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E05BE1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13135031" w:rsidR="00532450" w:rsidRPr="00FF5124" w:rsidRDefault="00343688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Печать </w:t>
      </w:r>
      <w:r w:rsidR="002F3245">
        <w:rPr>
          <w:sz w:val="24"/>
          <w:szCs w:val="24"/>
        </w:rPr>
        <w:t xml:space="preserve">отгрузочных </w:t>
      </w:r>
      <w:r>
        <w:rPr>
          <w:sz w:val="24"/>
          <w:szCs w:val="24"/>
        </w:rPr>
        <w:t>этикеток</w:t>
      </w:r>
      <w:r w:rsidR="00D2014B">
        <w:rPr>
          <w:sz w:val="24"/>
          <w:szCs w:val="24"/>
        </w:rPr>
        <w:t xml:space="preserve"> по ИМ</w:t>
      </w:r>
      <w:r w:rsidR="00BE5852">
        <w:rPr>
          <w:sz w:val="24"/>
          <w:szCs w:val="24"/>
        </w:rPr>
        <w:t>.</w:t>
      </w:r>
    </w:p>
    <w:p w14:paraId="620F4F88" w14:textId="6B8229A2" w:rsidR="009605FF" w:rsidRDefault="008457D5" w:rsidP="001A5D1F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287AEA72" w14:textId="4730FB81" w:rsidR="00004B76" w:rsidRPr="00CF18F0" w:rsidRDefault="00721A67" w:rsidP="00721A67">
      <w:pPr>
        <w:pStyle w:val="a4"/>
      </w:pPr>
      <w:r>
        <w:t>Нет.</w:t>
      </w:r>
    </w:p>
    <w:p w14:paraId="69057848" w14:textId="1EF1EAEA" w:rsidR="00BE5852" w:rsidRDefault="008457D5" w:rsidP="001A5D1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3229F420" w14:textId="7F73E4FC" w:rsidR="00C41C75" w:rsidRDefault="002F3245" w:rsidP="002F3245">
      <w:pPr>
        <w:pStyle w:val="a4"/>
      </w:pPr>
      <w:bookmarkStart w:id="5" w:name="_Toc309597746"/>
      <w:r>
        <w:t>Нет.</w:t>
      </w:r>
    </w:p>
    <w:p w14:paraId="5B191894" w14:textId="2DDF9DEB" w:rsidR="00895E2C" w:rsidRPr="00290D24" w:rsidRDefault="008457D5" w:rsidP="00720C9F">
      <w:pPr>
        <w:pStyle w:val="10"/>
        <w:numPr>
          <w:ilvl w:val="0"/>
          <w:numId w:val="23"/>
        </w:numPr>
        <w:rPr>
          <w:rFonts w:cs="Times New Roman"/>
        </w:rPr>
      </w:pPr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73CC41BD" w14:textId="6A9BFF64" w:rsidR="00321184" w:rsidRPr="00350EF6" w:rsidRDefault="005124F5" w:rsidP="005124F5">
      <w:pPr>
        <w:pStyle w:val="a4"/>
      </w:pPr>
      <w:r>
        <w:t>Нет.</w:t>
      </w:r>
    </w:p>
    <w:p w14:paraId="55F998A4" w14:textId="7A89651B" w:rsidR="00ED2A19" w:rsidRPr="00FF5124" w:rsidRDefault="00EF1F02" w:rsidP="00720C9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720C9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09172FA3" w14:textId="3A52B7B2" w:rsidR="005124F5" w:rsidRDefault="005124F5" w:rsidP="00806B6D">
      <w:pPr>
        <w:pStyle w:val="a4"/>
        <w:numPr>
          <w:ilvl w:val="1"/>
          <w:numId w:val="23"/>
        </w:numPr>
      </w:pPr>
      <w:r>
        <w:t>Изменить шаблон для печати отгрузочных этикеток</w:t>
      </w:r>
      <w:r w:rsidR="00806B6D">
        <w:t xml:space="preserve"> для ИМ</w:t>
      </w:r>
      <w:r>
        <w:t xml:space="preserve"> с формы </w:t>
      </w:r>
      <w:r w:rsidRPr="005124F5">
        <w:rPr>
          <w:b/>
        </w:rPr>
        <w:t>Заказ на продажу интернет магазина</w:t>
      </w:r>
      <w:r>
        <w:t xml:space="preserve"> и</w:t>
      </w:r>
      <w:r w:rsidR="00806B6D">
        <w:t xml:space="preserve"> с формы</w:t>
      </w:r>
      <w:r>
        <w:t xml:space="preserve"> </w:t>
      </w:r>
      <w:r w:rsidRPr="005124F5">
        <w:rPr>
          <w:b/>
        </w:rPr>
        <w:t>Паллеты</w:t>
      </w:r>
      <w:r w:rsidR="00806B6D">
        <w:t xml:space="preserve">, которые определяются как ИМ по значению поля </w:t>
      </w:r>
      <w:r w:rsidR="00806B6D" w:rsidRPr="00806B6D">
        <w:rPr>
          <w:b/>
          <w:i/>
        </w:rPr>
        <w:t>Кластер</w:t>
      </w:r>
      <w:r w:rsidR="00806B6D">
        <w:t xml:space="preserve"> (</w:t>
      </w:r>
      <w:proofErr w:type="spellStart"/>
      <w:r w:rsidR="00806B6D" w:rsidRPr="00806B6D">
        <w:t>SalesTable</w:t>
      </w:r>
      <w:proofErr w:type="spellEnd"/>
      <w:proofErr w:type="gramStart"/>
      <w:r w:rsidR="00806B6D">
        <w:t>).</w:t>
      </w:r>
      <w:proofErr w:type="spellStart"/>
      <w:r w:rsidR="00806B6D" w:rsidRPr="00806B6D">
        <w:t>SalesPoolId</w:t>
      </w:r>
      <w:proofErr w:type="spellEnd"/>
      <w:proofErr w:type="gramEnd"/>
      <w:r w:rsidR="00806B6D">
        <w:t xml:space="preserve"> - </w:t>
      </w:r>
      <w:r w:rsidR="00806B6D" w:rsidRPr="00806B6D">
        <w:rPr>
          <w:i/>
        </w:rPr>
        <w:t>ИМ</w:t>
      </w:r>
    </w:p>
    <w:p w14:paraId="1AC89696" w14:textId="085A580D" w:rsidR="005124F5" w:rsidRDefault="005124F5" w:rsidP="005124F5">
      <w:pPr>
        <w:pStyle w:val="a4"/>
        <w:numPr>
          <w:ilvl w:val="2"/>
          <w:numId w:val="23"/>
        </w:numPr>
      </w:pPr>
      <w:r>
        <w:t>Сейчас отгрузочная этикетка выглядит так:</w:t>
      </w:r>
      <w:r>
        <w:br/>
      </w:r>
      <w:r>
        <w:rPr>
          <w:noProof/>
        </w:rPr>
        <w:drawing>
          <wp:inline distT="0" distB="0" distL="0" distR="0" wp14:anchorId="3E1026EA" wp14:editId="58E9AE5D">
            <wp:extent cx="3371192" cy="1974850"/>
            <wp:effectExtent l="0" t="0" r="127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322" cy="198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98CF" w14:textId="1D0BAC58" w:rsidR="00806B6D" w:rsidRDefault="00806B6D" w:rsidP="005124F5">
      <w:pPr>
        <w:pStyle w:val="a4"/>
        <w:numPr>
          <w:ilvl w:val="2"/>
          <w:numId w:val="23"/>
        </w:numPr>
      </w:pPr>
      <w:r>
        <w:lastRenderedPageBreak/>
        <w:t>В дизайне системы этикетка имеет следующий вид:</w:t>
      </w:r>
      <w:r>
        <w:br/>
      </w:r>
      <w:r>
        <w:rPr>
          <w:noProof/>
        </w:rPr>
        <w:drawing>
          <wp:inline distT="0" distB="0" distL="0" distR="0" wp14:anchorId="63DF7938" wp14:editId="2EA1A514">
            <wp:extent cx="3384550" cy="2226807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11" cy="224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095E" w14:textId="77777777" w:rsidR="00806B6D" w:rsidRDefault="00806B6D" w:rsidP="00720C9F">
      <w:pPr>
        <w:pStyle w:val="a4"/>
        <w:numPr>
          <w:ilvl w:val="1"/>
          <w:numId w:val="23"/>
        </w:numPr>
      </w:pPr>
      <w:r>
        <w:t>Нужно изменить дизайн в</w:t>
      </w:r>
      <w:r w:rsidR="005124F5">
        <w:t xml:space="preserve">нешний вид печатной формы </w:t>
      </w:r>
      <w:r>
        <w:t>этикетки:</w:t>
      </w:r>
    </w:p>
    <w:p w14:paraId="249E1333" w14:textId="7B503B1A" w:rsidR="00AF3D45" w:rsidRDefault="00806B6D" w:rsidP="00806B6D">
      <w:pPr>
        <w:pStyle w:val="a4"/>
        <w:numPr>
          <w:ilvl w:val="2"/>
          <w:numId w:val="23"/>
        </w:numPr>
      </w:pPr>
      <w:r>
        <w:t>Убрать вывод значения полного наименования грузополучателя(</w:t>
      </w:r>
      <w:proofErr w:type="spellStart"/>
      <w:r>
        <w:rPr>
          <w:lang w:val="en-US"/>
        </w:rPr>
        <w:t>lfl</w:t>
      </w:r>
      <w:proofErr w:type="spellEnd"/>
      <w:r w:rsidRPr="00806B6D">
        <w:t>_</w:t>
      </w:r>
      <w:r>
        <w:rPr>
          <w:lang w:val="en-US"/>
        </w:rPr>
        <w:t>express</w:t>
      </w:r>
      <w:r>
        <w:t>)</w:t>
      </w:r>
      <w:r w:rsidRPr="00806B6D">
        <w:t xml:space="preserve"> </w:t>
      </w:r>
      <w:r>
        <w:t xml:space="preserve">в блоке </w:t>
      </w:r>
      <w:r w:rsidRPr="0087630C">
        <w:rPr>
          <w:b/>
        </w:rPr>
        <w:t>Грузополучатель</w:t>
      </w:r>
      <w:r>
        <w:t>, заменив его на фиксированное значение «ИМ»;</w:t>
      </w:r>
    </w:p>
    <w:p w14:paraId="7C9BB714" w14:textId="34965304" w:rsidR="00806B6D" w:rsidRDefault="00806B6D" w:rsidP="00806B6D">
      <w:pPr>
        <w:pStyle w:val="a4"/>
        <w:numPr>
          <w:ilvl w:val="2"/>
          <w:numId w:val="23"/>
        </w:numPr>
      </w:pPr>
      <w:r>
        <w:t xml:space="preserve">Убрать черту разделяющую блок верхнего ШК и </w:t>
      </w:r>
      <w:r w:rsidRPr="0087630C">
        <w:rPr>
          <w:b/>
        </w:rPr>
        <w:t>Грузополучателя</w:t>
      </w:r>
      <w:r>
        <w:t>;</w:t>
      </w:r>
    </w:p>
    <w:p w14:paraId="05FB8ED5" w14:textId="7DEC81F6" w:rsidR="00806B6D" w:rsidRDefault="00806B6D" w:rsidP="00806B6D">
      <w:pPr>
        <w:pStyle w:val="a4"/>
        <w:numPr>
          <w:ilvl w:val="2"/>
          <w:numId w:val="23"/>
        </w:numPr>
      </w:pPr>
      <w:r>
        <w:t>Увеличить размер обоих ШК</w:t>
      </w:r>
      <w:r w:rsidR="0087630C">
        <w:t xml:space="preserve"> растянув</w:t>
      </w:r>
      <w:r w:rsidR="00A54A89">
        <w:t xml:space="preserve"> их</w:t>
      </w:r>
      <w:r>
        <w:t>;</w:t>
      </w:r>
    </w:p>
    <w:p w14:paraId="18010148" w14:textId="70C27B9F" w:rsidR="00806B6D" w:rsidRDefault="00806B6D" w:rsidP="00806B6D">
      <w:pPr>
        <w:pStyle w:val="a4"/>
        <w:numPr>
          <w:ilvl w:val="2"/>
          <w:numId w:val="23"/>
        </w:numPr>
      </w:pPr>
      <w:r>
        <w:t xml:space="preserve">Сместить блоки </w:t>
      </w:r>
      <w:r w:rsidRPr="0087630C">
        <w:rPr>
          <w:b/>
        </w:rPr>
        <w:t>Грузополучатель</w:t>
      </w:r>
      <w:r>
        <w:t xml:space="preserve"> и </w:t>
      </w:r>
      <w:r w:rsidRPr="0087630C">
        <w:rPr>
          <w:b/>
        </w:rPr>
        <w:t>Код груза\группа отгрузок</w:t>
      </w:r>
      <w:r>
        <w:t xml:space="preserve"> вправо;</w:t>
      </w:r>
    </w:p>
    <w:p w14:paraId="168B78E0" w14:textId="4E4F99FF" w:rsidR="0087630C" w:rsidRDefault="00806B6D" w:rsidP="0087630C">
      <w:pPr>
        <w:pStyle w:val="a4"/>
        <w:numPr>
          <w:ilvl w:val="2"/>
          <w:numId w:val="23"/>
        </w:numPr>
      </w:pPr>
      <w:r>
        <w:t xml:space="preserve">Переименовать блок </w:t>
      </w:r>
      <w:r w:rsidR="0087630C" w:rsidRPr="0087630C">
        <w:rPr>
          <w:b/>
        </w:rPr>
        <w:t>Код груза\группа отгрузок</w:t>
      </w:r>
      <w:r w:rsidR="0087630C">
        <w:t xml:space="preserve"> в </w:t>
      </w:r>
      <w:r w:rsidR="0087630C" w:rsidRPr="00CC3327">
        <w:rPr>
          <w:b/>
        </w:rPr>
        <w:t>Код груза и группы отгрузок</w:t>
      </w:r>
      <w:r w:rsidR="0087630C">
        <w:t xml:space="preserve">, оптимизировав место </w:t>
      </w:r>
      <w:r w:rsidR="0087630C" w:rsidRPr="00CC3327">
        <w:rPr>
          <w:b/>
        </w:rPr>
        <w:t>Код груза</w:t>
      </w:r>
      <w:r w:rsidR="0087630C">
        <w:t xml:space="preserve"> на одной строке, </w:t>
      </w:r>
      <w:r w:rsidR="0087630C" w:rsidRPr="00CC3327">
        <w:rPr>
          <w:b/>
        </w:rPr>
        <w:t>и группы отгрузок</w:t>
      </w:r>
      <w:r w:rsidR="0087630C">
        <w:t xml:space="preserve"> на другой строке.</w:t>
      </w:r>
    </w:p>
    <w:p w14:paraId="5ED3A540" w14:textId="02CE7CFA" w:rsidR="0087630C" w:rsidRDefault="0087630C" w:rsidP="0087630C">
      <w:pPr>
        <w:pStyle w:val="a4"/>
        <w:numPr>
          <w:ilvl w:val="2"/>
          <w:numId w:val="23"/>
        </w:numPr>
      </w:pPr>
      <w:r>
        <w:t>Пример внешнего вида новой этикетки:</w:t>
      </w:r>
    </w:p>
    <w:p w14:paraId="25700E99" w14:textId="3BF9E427" w:rsidR="00F42E19" w:rsidRDefault="005124F5" w:rsidP="00AF3D45">
      <w:pPr>
        <w:pStyle w:val="a4"/>
      </w:pPr>
      <w:r>
        <w:rPr>
          <w:noProof/>
        </w:rPr>
        <w:drawing>
          <wp:inline distT="0" distB="0" distL="0" distR="0" wp14:anchorId="709C8C77" wp14:editId="5385C01B">
            <wp:extent cx="3613150" cy="271141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19" cy="272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7CB281CF" w14:textId="1397264B" w:rsidR="0087630C" w:rsidRDefault="0087630C" w:rsidP="0087630C">
      <w:pPr>
        <w:pStyle w:val="a4"/>
        <w:numPr>
          <w:ilvl w:val="2"/>
          <w:numId w:val="23"/>
        </w:numPr>
      </w:pPr>
      <w:r>
        <w:t xml:space="preserve">Пример реализованный в программе </w:t>
      </w:r>
      <w:proofErr w:type="spellStart"/>
      <w:r>
        <w:rPr>
          <w:lang w:val="en-US"/>
        </w:rPr>
        <w:t>BarTender</w:t>
      </w:r>
      <w:proofErr w:type="spellEnd"/>
      <w:r>
        <w:t>, который использовался для презентации:</w:t>
      </w:r>
    </w:p>
    <w:p w14:paraId="2B443D23" w14:textId="5872D915" w:rsidR="0087630C" w:rsidRPr="00A54A89" w:rsidRDefault="0087630C" w:rsidP="0087630C">
      <w:pPr>
        <w:pStyle w:val="a4"/>
        <w:ind w:left="1080" w:firstLine="0"/>
        <w:rPr>
          <w:lang w:val="en-US"/>
        </w:rPr>
      </w:pPr>
      <w:r>
        <w:object w:dxaOrig="1520" w:dyaOrig="987" w14:anchorId="48FECF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76pt;height:49.5pt" o:ole="">
            <v:imagedata r:id="rId14" o:title=""/>
          </v:shape>
          <o:OLEObject Type="Embed" ProgID="Package" ShapeID="_x0000_i1041" DrawAspect="Icon" ObjectID="_1805193980" r:id="rId15"/>
        </w:object>
      </w:r>
    </w:p>
    <w:p w14:paraId="56ECBCE7" w14:textId="73B6F5ED" w:rsidR="00EF1F02" w:rsidRPr="00FF5124" w:rsidRDefault="00EF1F02" w:rsidP="00806B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D3F7DB4" w14:textId="18D240A9" w:rsidR="005124F5" w:rsidRDefault="005124F5" w:rsidP="005124F5">
      <w:pPr>
        <w:pStyle w:val="a4"/>
        <w:ind w:firstLine="0"/>
        <w:rPr>
          <w:szCs w:val="22"/>
        </w:rPr>
      </w:pPr>
      <w:r>
        <w:rPr>
          <w:szCs w:val="22"/>
        </w:rPr>
        <w:t xml:space="preserve">Расчеты с клиентами \ Обычный \ Заказы на продажу \ </w:t>
      </w:r>
      <w:r w:rsidRPr="005124F5">
        <w:rPr>
          <w:szCs w:val="22"/>
        </w:rPr>
        <w:t>Заказ на продажу интернет магазина</w:t>
      </w:r>
    </w:p>
    <w:p w14:paraId="30AB0F85" w14:textId="2B7284F9" w:rsidR="00477531" w:rsidRPr="0013023D" w:rsidRDefault="00AF3D45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 xml:space="preserve">Управление запасами \ </w:t>
      </w:r>
      <w:r w:rsidR="005124F5">
        <w:rPr>
          <w:szCs w:val="22"/>
        </w:rPr>
        <w:t>Настройка \ Управление складом \ Складское оборудование \ Паллеты</w:t>
      </w:r>
    </w:p>
    <w:p w14:paraId="517B9E1F" w14:textId="2C380BCF" w:rsidR="00D1295D" w:rsidRPr="00FF5124" w:rsidRDefault="008457D5" w:rsidP="00806B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lastRenderedPageBreak/>
        <w:t>Нет</w:t>
      </w:r>
      <w:r w:rsidR="00B45B36" w:rsidRPr="00FF5124">
        <w:t>.</w:t>
      </w:r>
    </w:p>
    <w:p w14:paraId="2B9E69BA" w14:textId="48B5C23A" w:rsidR="00196450" w:rsidRDefault="00196450" w:rsidP="00806B6D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2B6E5070" w:rsidR="00A304F4" w:rsidRDefault="008457D5" w:rsidP="00806B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7CDB7F" w14:textId="77777777" w:rsidR="009E6DE6" w:rsidRDefault="009E6DE6">
      <w:r>
        <w:separator/>
      </w:r>
    </w:p>
  </w:endnote>
  <w:endnote w:type="continuationSeparator" w:id="0">
    <w:p w14:paraId="74C790CD" w14:textId="77777777" w:rsidR="009E6DE6" w:rsidRDefault="009E6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01624A25" w:rsidR="00A54A89" w:rsidRPr="00D9272E" w:rsidRDefault="00A54A89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>DAX-9494 Изменение формата этикетки ИМ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CC3327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CC3327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08BB2C07" w:rsidR="00A54A89" w:rsidRPr="008638AB" w:rsidRDefault="00A54A89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18"/>
            <w:szCs w:val="18"/>
          </w:rPr>
          <w:t>DAX-9494 Изменение формата этикетки ИМ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C3327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C3327">
      <w:rPr>
        <w:rFonts w:ascii="Times New Roman" w:hAnsi="Times New Roman"/>
        <w:noProof/>
        <w:sz w:val="18"/>
        <w:szCs w:val="18"/>
      </w:rPr>
      <w:t>3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31FA12" w14:textId="77777777" w:rsidR="009E6DE6" w:rsidRDefault="009E6DE6">
      <w:r>
        <w:separator/>
      </w:r>
    </w:p>
  </w:footnote>
  <w:footnote w:type="continuationSeparator" w:id="0">
    <w:p w14:paraId="435880E9" w14:textId="77777777" w:rsidR="009E6DE6" w:rsidRDefault="009E6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A54A89" w:rsidRPr="00D95F5D" w:rsidRDefault="00A54A89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A54A89" w:rsidRPr="00EF1F02" w:rsidRDefault="00A54A89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8B0A9F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5E03BE"/>
    <w:multiLevelType w:val="multilevel"/>
    <w:tmpl w:val="9754DEB2"/>
    <w:lvl w:ilvl="0">
      <w:start w:val="6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21"/>
      <w:numFmt w:val="decimal"/>
      <w:lvlText w:val="%1.%2."/>
      <w:lvlJc w:val="left"/>
      <w:pPr>
        <w:ind w:left="1248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6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32" w:hanging="1800"/>
      </w:pPr>
      <w:rPr>
        <w:rFonts w:hint="default"/>
      </w:rPr>
    </w:lvl>
  </w:abstractNum>
  <w:abstractNum w:abstractNumId="5" w15:restartNumberingAfterBreak="0">
    <w:nsid w:val="0D606026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230275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9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3286AA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86F6D99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21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944FA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BD0AE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8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9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4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0304E7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7A13A41"/>
    <w:multiLevelType w:val="multilevel"/>
    <w:tmpl w:val="0CD48F90"/>
    <w:lvl w:ilvl="0">
      <w:start w:val="3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92" w:hanging="6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1800"/>
      </w:pPr>
      <w:rPr>
        <w:rFonts w:hint="default"/>
      </w:rPr>
    </w:lvl>
  </w:abstractNum>
  <w:num w:numId="1">
    <w:abstractNumId w:val="33"/>
  </w:num>
  <w:num w:numId="2">
    <w:abstractNumId w:val="23"/>
  </w:num>
  <w:num w:numId="3">
    <w:abstractNumId w:val="27"/>
  </w:num>
  <w:num w:numId="4">
    <w:abstractNumId w:val="1"/>
  </w:num>
  <w:num w:numId="5">
    <w:abstractNumId w:val="0"/>
  </w:num>
  <w:num w:numId="6">
    <w:abstractNumId w:val="19"/>
  </w:num>
  <w:num w:numId="7">
    <w:abstractNumId w:val="30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6"/>
  </w:num>
  <w:num w:numId="10">
    <w:abstractNumId w:val="35"/>
  </w:num>
  <w:num w:numId="11">
    <w:abstractNumId w:val="15"/>
  </w:num>
  <w:num w:numId="12">
    <w:abstractNumId w:val="25"/>
  </w:num>
  <w:num w:numId="13">
    <w:abstractNumId w:val="29"/>
  </w:num>
  <w:num w:numId="14">
    <w:abstractNumId w:val="31"/>
  </w:num>
  <w:num w:numId="15">
    <w:abstractNumId w:val="17"/>
  </w:num>
  <w:num w:numId="16">
    <w:abstractNumId w:val="37"/>
  </w:num>
  <w:num w:numId="17">
    <w:abstractNumId w:val="32"/>
  </w:num>
  <w:num w:numId="18">
    <w:abstractNumId w:val="14"/>
  </w:num>
  <w:num w:numId="19">
    <w:abstractNumId w:val="18"/>
  </w:num>
  <w:num w:numId="20">
    <w:abstractNumId w:val="3"/>
  </w:num>
  <w:num w:numId="21">
    <w:abstractNumId w:val="21"/>
  </w:num>
  <w:num w:numId="22">
    <w:abstractNumId w:val="8"/>
  </w:num>
  <w:num w:numId="23">
    <w:abstractNumId w:val="34"/>
  </w:num>
  <w:num w:numId="24">
    <w:abstractNumId w:val="9"/>
  </w:num>
  <w:num w:numId="25">
    <w:abstractNumId w:val="20"/>
  </w:num>
  <w:num w:numId="26">
    <w:abstractNumId w:val="28"/>
  </w:num>
  <w:num w:numId="27">
    <w:abstractNumId w:val="26"/>
  </w:num>
  <w:num w:numId="28">
    <w:abstractNumId w:val="11"/>
  </w:num>
  <w:num w:numId="29">
    <w:abstractNumId w:val="12"/>
  </w:num>
  <w:num w:numId="30">
    <w:abstractNumId w:val="5"/>
  </w:num>
  <w:num w:numId="31">
    <w:abstractNumId w:val="22"/>
  </w:num>
  <w:num w:numId="32">
    <w:abstractNumId w:val="7"/>
  </w:num>
  <w:num w:numId="33">
    <w:abstractNumId w:val="13"/>
  </w:num>
  <w:num w:numId="34">
    <w:abstractNumId w:val="2"/>
  </w:num>
  <w:num w:numId="35">
    <w:abstractNumId w:val="36"/>
  </w:num>
  <w:num w:numId="36">
    <w:abstractNumId w:val="16"/>
  </w:num>
  <w:num w:numId="37">
    <w:abstractNumId w:val="24"/>
  </w:num>
  <w:num w:numId="38">
    <w:abstractNumId w:val="38"/>
  </w:num>
  <w:num w:numId="39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B76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743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23D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55A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7C6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5D1F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1A97"/>
    <w:rsid w:val="002B2802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3245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18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688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A85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4F3B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9DD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49C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3E1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531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2DF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999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4F5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0F1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12C"/>
    <w:rsid w:val="005B6171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038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1FB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3D27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0C9F"/>
    <w:rsid w:val="00721155"/>
    <w:rsid w:val="00721948"/>
    <w:rsid w:val="00721A67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C14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1F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863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6B6D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07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630C"/>
    <w:rsid w:val="008775EB"/>
    <w:rsid w:val="00877738"/>
    <w:rsid w:val="00881110"/>
    <w:rsid w:val="008820F3"/>
    <w:rsid w:val="00882AAA"/>
    <w:rsid w:val="008830AC"/>
    <w:rsid w:val="008834CA"/>
    <w:rsid w:val="00883519"/>
    <w:rsid w:val="008837EC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B63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1CE3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085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2D8"/>
    <w:rsid w:val="009E3DD8"/>
    <w:rsid w:val="009E474B"/>
    <w:rsid w:val="009E4B13"/>
    <w:rsid w:val="009E502C"/>
    <w:rsid w:val="009E5D90"/>
    <w:rsid w:val="009E6371"/>
    <w:rsid w:val="009E6DE6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731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0C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4A89"/>
    <w:rsid w:val="00A55825"/>
    <w:rsid w:val="00A563BE"/>
    <w:rsid w:val="00A56E5D"/>
    <w:rsid w:val="00A575BD"/>
    <w:rsid w:val="00A57729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B7E66"/>
    <w:rsid w:val="00AC0053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D83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790"/>
    <w:rsid w:val="00AE6EBD"/>
    <w:rsid w:val="00AE7C22"/>
    <w:rsid w:val="00AF0875"/>
    <w:rsid w:val="00AF0A95"/>
    <w:rsid w:val="00AF0E0C"/>
    <w:rsid w:val="00AF171E"/>
    <w:rsid w:val="00AF1988"/>
    <w:rsid w:val="00AF1D97"/>
    <w:rsid w:val="00AF2438"/>
    <w:rsid w:val="00AF2AB4"/>
    <w:rsid w:val="00AF36B9"/>
    <w:rsid w:val="00AF3992"/>
    <w:rsid w:val="00AF3D45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A23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1C75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327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8F0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14B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6CFC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07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4D28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2116"/>
    <w:rsid w:val="00034ADF"/>
    <w:rsid w:val="00071B14"/>
    <w:rsid w:val="00090B9F"/>
    <w:rsid w:val="000A1C52"/>
    <w:rsid w:val="000F0DC0"/>
    <w:rsid w:val="00154D25"/>
    <w:rsid w:val="0016304D"/>
    <w:rsid w:val="001832DC"/>
    <w:rsid w:val="001850F8"/>
    <w:rsid w:val="001A373B"/>
    <w:rsid w:val="001D0851"/>
    <w:rsid w:val="001D0F93"/>
    <w:rsid w:val="002633D9"/>
    <w:rsid w:val="002875A9"/>
    <w:rsid w:val="00295A29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110"/>
    <w:rsid w:val="00424477"/>
    <w:rsid w:val="00437B41"/>
    <w:rsid w:val="00471884"/>
    <w:rsid w:val="004B1D6D"/>
    <w:rsid w:val="004B5EBA"/>
    <w:rsid w:val="004E7AD5"/>
    <w:rsid w:val="004F3A32"/>
    <w:rsid w:val="00502683"/>
    <w:rsid w:val="0052256A"/>
    <w:rsid w:val="005512BA"/>
    <w:rsid w:val="005656E9"/>
    <w:rsid w:val="00573C46"/>
    <w:rsid w:val="0059384D"/>
    <w:rsid w:val="00664E8F"/>
    <w:rsid w:val="00667056"/>
    <w:rsid w:val="00674BCF"/>
    <w:rsid w:val="006A34BB"/>
    <w:rsid w:val="006D4EA5"/>
    <w:rsid w:val="006D4F86"/>
    <w:rsid w:val="00701E7F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5B67"/>
    <w:rsid w:val="009C71F6"/>
    <w:rsid w:val="00A34E41"/>
    <w:rsid w:val="00A44744"/>
    <w:rsid w:val="00A86EEB"/>
    <w:rsid w:val="00AD231A"/>
    <w:rsid w:val="00B64846"/>
    <w:rsid w:val="00BA76E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74FDC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9B27D1B-352D-4D56-BFE1-71163F36A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766</TotalTime>
  <Pages>3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DAX-9494 Изменение формата этикетки ИМ</vt:lpstr>
    </vt:vector>
  </TitlesOfParts>
  <Company>HP Inc.</Company>
  <LinksUpToDate>false</LinksUpToDate>
  <CharactersWithSpaces>1584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DAX-9494 Изменение формата этикетки ИМ</dc:title>
  <dc:creator>K.alyanykh</dc:creator>
  <cp:lastModifiedBy>Aleksey I Kuznetsov</cp:lastModifiedBy>
  <cp:revision>28</cp:revision>
  <cp:lastPrinted>2010-02-27T12:52:00Z</cp:lastPrinted>
  <dcterms:created xsi:type="dcterms:W3CDTF">2024-09-05T15:32:00Z</dcterms:created>
  <dcterms:modified xsi:type="dcterms:W3CDTF">2025-04-03T11:00:00Z</dcterms:modified>
</cp:coreProperties>
</file>