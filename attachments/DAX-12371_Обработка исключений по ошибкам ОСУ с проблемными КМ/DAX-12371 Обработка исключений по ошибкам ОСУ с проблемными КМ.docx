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3212A7BB" w:rsidR="00A51049" w:rsidRPr="00FF5124" w:rsidRDefault="009E4B9E" w:rsidP="00837729">
      <w:pPr>
        <w:pStyle w:val="14"/>
        <w:rPr>
          <w:rFonts w:cs="Times New Roman"/>
        </w:rPr>
      </w:pPr>
      <w:sdt>
        <w:sdt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9E4B9E">
            <w:t>DAX-12371 Обработка исключений по ошибкам ОСУ с проблемными КМ</w:t>
          </w:r>
        </w:sdtContent>
      </w:sdt>
    </w:p>
    <w:bookmarkEnd w:id="0"/>
    <w:bookmarkEnd w:id="1"/>
    <w:p w14:paraId="4EDE04EB" w14:textId="3E51692A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67000988" w:rsidR="00662477" w:rsidRPr="00FF5124" w:rsidRDefault="00636FCE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  <w:r w:rsidR="005E63E3">
              <w:rPr>
                <w:sz w:val="24"/>
                <w:szCs w:val="24"/>
              </w:rPr>
              <w:t>.0</w:t>
            </w:r>
            <w:r w:rsidR="005E63E3">
              <w:rPr>
                <w:sz w:val="24"/>
                <w:szCs w:val="24"/>
                <w:lang w:val="en-US"/>
              </w:rPr>
              <w:t>6</w:t>
            </w:r>
            <w:r w:rsidR="00891BD6" w:rsidRPr="00FF5124">
              <w:rPr>
                <w:sz w:val="24"/>
                <w:szCs w:val="24"/>
              </w:rPr>
              <w:t>.202</w:t>
            </w:r>
            <w:r w:rsidR="00646B09">
              <w:rPr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771F2894" w:rsidR="008F1D14" w:rsidRPr="00AA776F" w:rsidRDefault="008F1D14" w:rsidP="008F1D14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4C912401" w:rsidR="008F1D14" w:rsidRPr="00AA776F" w:rsidRDefault="008F1D14" w:rsidP="008F1D14">
            <w:pPr>
              <w:pStyle w:val="aff8"/>
              <w:rPr>
                <w:sz w:val="24"/>
                <w:szCs w:val="24"/>
              </w:rPr>
            </w:pPr>
            <w:bookmarkStart w:id="2" w:name="_GoBack"/>
            <w:bookmarkEnd w:id="2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39F6CFDD" w:rsidR="008F1D14" w:rsidRPr="00FF5124" w:rsidRDefault="008F1D14" w:rsidP="008F1D14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28DCCED0" w:rsidR="008F1D14" w:rsidRPr="00FF5124" w:rsidRDefault="008F1D14" w:rsidP="008F1D14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39"/>
      <w:r w:rsidRPr="00FF5124">
        <w:rPr>
          <w:rFonts w:cs="Times New Roman"/>
        </w:rPr>
        <w:t>Бизнес-процессы</w:t>
      </w:r>
    </w:p>
    <w:p w14:paraId="0DEE77C8" w14:textId="62BE5535" w:rsidR="00532450" w:rsidRPr="00FF5124" w:rsidRDefault="00636FCE" w:rsidP="00127EDC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>Обработка проблемных кодов маркировки на Контроле и на Упаковке</w:t>
      </w:r>
      <w:r w:rsidR="00BE5852">
        <w:rPr>
          <w:sz w:val="24"/>
          <w:szCs w:val="24"/>
        </w:rPr>
        <w:t>.</w:t>
      </w:r>
    </w:p>
    <w:p w14:paraId="77528A2F" w14:textId="3B1F2DE8" w:rsidR="000F6DE8" w:rsidRDefault="008457D5" w:rsidP="006C524D">
      <w:pPr>
        <w:pStyle w:val="10"/>
        <w:numPr>
          <w:ilvl w:val="0"/>
          <w:numId w:val="23"/>
        </w:numPr>
        <w:rPr>
          <w:rFonts w:cs="Times New Roman"/>
        </w:rPr>
      </w:pPr>
      <w:bookmarkStart w:id="4" w:name="_Toc309597740"/>
      <w:bookmarkEnd w:id="3"/>
      <w:r w:rsidRPr="00FF5124">
        <w:rPr>
          <w:rFonts w:cs="Times New Roman"/>
        </w:rPr>
        <w:t>Изменение модели данных</w:t>
      </w:r>
      <w:bookmarkEnd w:id="4"/>
    </w:p>
    <w:p w14:paraId="3630E6F0" w14:textId="20E295E1" w:rsidR="006C524D" w:rsidRPr="006C524D" w:rsidRDefault="00636FCE" w:rsidP="00F23286">
      <w:pPr>
        <w:pStyle w:val="a4"/>
        <w:ind w:left="804" w:firstLine="0"/>
      </w:pPr>
      <w:r>
        <w:t>Нет.</w:t>
      </w:r>
    </w:p>
    <w:p w14:paraId="03A76995" w14:textId="733E1277" w:rsidR="006E7366" w:rsidRDefault="008457D5" w:rsidP="00FB070F">
      <w:pPr>
        <w:pStyle w:val="10"/>
        <w:numPr>
          <w:ilvl w:val="0"/>
          <w:numId w:val="23"/>
        </w:numPr>
        <w:rPr>
          <w:rFonts w:cs="Times New Roman"/>
        </w:rPr>
      </w:pPr>
      <w:bookmarkStart w:id="5" w:name="_Toc309597741"/>
      <w:r w:rsidRPr="00FF5124">
        <w:rPr>
          <w:rFonts w:cs="Times New Roman"/>
        </w:rPr>
        <w:t>Изменение интерфейса пользователей</w:t>
      </w:r>
      <w:bookmarkEnd w:id="5"/>
    </w:p>
    <w:p w14:paraId="2F5764FB" w14:textId="44938EC4" w:rsidR="006C524D" w:rsidRPr="006C524D" w:rsidRDefault="00636FCE" w:rsidP="00F23286">
      <w:pPr>
        <w:pStyle w:val="a4"/>
        <w:ind w:left="804" w:firstLine="0"/>
      </w:pPr>
      <w:r>
        <w:t>Нет.</w:t>
      </w:r>
    </w:p>
    <w:p w14:paraId="5B191894" w14:textId="092BBB66" w:rsidR="00895E2C" w:rsidRPr="00290D24" w:rsidRDefault="008457D5" w:rsidP="00D96F6D">
      <w:pPr>
        <w:pStyle w:val="10"/>
        <w:numPr>
          <w:ilvl w:val="0"/>
          <w:numId w:val="23"/>
        </w:numPr>
        <w:rPr>
          <w:rFonts w:cs="Times New Roman"/>
        </w:rPr>
      </w:pPr>
      <w:bookmarkStart w:id="6" w:name="_Toc309597746"/>
      <w:r w:rsidRPr="00290D24">
        <w:rPr>
          <w:rFonts w:cs="Times New Roman"/>
        </w:rPr>
        <w:t>Алгоритмы</w:t>
      </w:r>
      <w:bookmarkStart w:id="7" w:name="_Toc309597747"/>
      <w:bookmarkEnd w:id="6"/>
    </w:p>
    <w:p w14:paraId="6F907FC9" w14:textId="3E44CBB4" w:rsidR="0035245E" w:rsidRPr="00E97F13" w:rsidRDefault="00636FCE" w:rsidP="00E97F13">
      <w:pPr>
        <w:pStyle w:val="a4"/>
        <w:numPr>
          <w:ilvl w:val="1"/>
          <w:numId w:val="23"/>
        </w:numPr>
        <w:rPr>
          <w:sz w:val="24"/>
        </w:rPr>
      </w:pPr>
      <w:r>
        <w:rPr>
          <w:sz w:val="24"/>
        </w:rPr>
        <w:t>Изменить логику работы проверки при сканировании кодов маркировк</w:t>
      </w:r>
      <w:r w:rsidR="007D0E01">
        <w:rPr>
          <w:sz w:val="24"/>
        </w:rPr>
        <w:t>и</w:t>
      </w:r>
      <w:r>
        <w:rPr>
          <w:sz w:val="24"/>
        </w:rPr>
        <w:t xml:space="preserve"> на форме </w:t>
      </w:r>
      <w:r w:rsidRPr="007D0E01">
        <w:rPr>
          <w:b/>
          <w:szCs w:val="24"/>
        </w:rPr>
        <w:t>Завершение маршрута комплектации</w:t>
      </w:r>
      <w:r>
        <w:rPr>
          <w:szCs w:val="24"/>
        </w:rPr>
        <w:t xml:space="preserve"> (см. п. 7.2.)</w:t>
      </w:r>
      <w:r w:rsidR="00E97F13">
        <w:rPr>
          <w:szCs w:val="24"/>
        </w:rPr>
        <w:t xml:space="preserve"> при получении ошибки «</w:t>
      </w:r>
      <w:r w:rsidR="00E97F13" w:rsidRPr="00E97F13">
        <w:rPr>
          <w:i/>
          <w:szCs w:val="24"/>
        </w:rPr>
        <w:t xml:space="preserve">Код маркировки отсутствует на складе! Отложите товар. GTIN %1, </w:t>
      </w:r>
      <w:proofErr w:type="spellStart"/>
      <w:r w:rsidR="00E97F13" w:rsidRPr="00E97F13">
        <w:rPr>
          <w:i/>
          <w:szCs w:val="24"/>
        </w:rPr>
        <w:t>SerialNumber</w:t>
      </w:r>
      <w:proofErr w:type="spellEnd"/>
      <w:r w:rsidR="00E97F13" w:rsidRPr="00E97F13">
        <w:rPr>
          <w:i/>
          <w:szCs w:val="24"/>
        </w:rPr>
        <w:t xml:space="preserve"> %2.</w:t>
      </w:r>
      <w:r w:rsidR="00E97F13">
        <w:rPr>
          <w:szCs w:val="24"/>
        </w:rPr>
        <w:t>»:</w:t>
      </w:r>
    </w:p>
    <w:p w14:paraId="70478A6F" w14:textId="78F32CDF" w:rsidR="00E97F13" w:rsidRDefault="00E97F13" w:rsidP="00E97F13">
      <w:pPr>
        <w:pStyle w:val="a4"/>
        <w:numPr>
          <w:ilvl w:val="2"/>
          <w:numId w:val="23"/>
        </w:numPr>
        <w:rPr>
          <w:sz w:val="24"/>
        </w:rPr>
      </w:pPr>
      <w:r>
        <w:rPr>
          <w:sz w:val="24"/>
        </w:rPr>
        <w:t xml:space="preserve">Если система получила такую ошибку, то должна выполнить проверку на наличие признака в поле </w:t>
      </w:r>
      <w:r w:rsidRPr="00E97F13">
        <w:rPr>
          <w:b/>
          <w:i/>
          <w:sz w:val="24"/>
        </w:rPr>
        <w:t>Объемно-сортовой учет</w:t>
      </w:r>
      <w:r>
        <w:rPr>
          <w:sz w:val="24"/>
        </w:rPr>
        <w:t xml:space="preserve"> </w:t>
      </w:r>
      <w:r w:rsidRPr="00E97F13">
        <w:rPr>
          <w:sz w:val="24"/>
        </w:rPr>
        <w:t>(</w:t>
      </w:r>
      <w:proofErr w:type="spellStart"/>
      <w:r w:rsidRPr="00E97F13">
        <w:rPr>
          <w:sz w:val="24"/>
        </w:rPr>
        <w:t>InventTable</w:t>
      </w:r>
      <w:proofErr w:type="spellEnd"/>
      <w:proofErr w:type="gramStart"/>
      <w:r w:rsidRPr="00E97F13">
        <w:rPr>
          <w:sz w:val="24"/>
        </w:rPr>
        <w:t>).</w:t>
      </w:r>
      <w:proofErr w:type="spellStart"/>
      <w:r w:rsidRPr="00E97F13">
        <w:rPr>
          <w:sz w:val="24"/>
        </w:rPr>
        <w:t>ALK</w:t>
      </w:r>
      <w:proofErr w:type="gramEnd"/>
      <w:r w:rsidRPr="00E97F13">
        <w:rPr>
          <w:sz w:val="24"/>
        </w:rPr>
        <w:t>_Volumetric</w:t>
      </w:r>
      <w:proofErr w:type="spellEnd"/>
      <w:r>
        <w:rPr>
          <w:sz w:val="24"/>
        </w:rPr>
        <w:t>:</w:t>
      </w:r>
    </w:p>
    <w:p w14:paraId="240D5815" w14:textId="568EEF1D" w:rsidR="00E97F13" w:rsidRDefault="00E97F13" w:rsidP="00E97F13">
      <w:pPr>
        <w:pStyle w:val="a4"/>
        <w:numPr>
          <w:ilvl w:val="3"/>
          <w:numId w:val="23"/>
        </w:numPr>
        <w:rPr>
          <w:sz w:val="24"/>
        </w:rPr>
      </w:pPr>
      <w:r>
        <w:rPr>
          <w:sz w:val="24"/>
        </w:rPr>
        <w:t xml:space="preserve">Если признак установлен, то система не должна создавать записи на закладке </w:t>
      </w:r>
      <w:r w:rsidRPr="00E97F13">
        <w:rPr>
          <w:b/>
          <w:sz w:val="24"/>
        </w:rPr>
        <w:t>Проблемные КМ</w:t>
      </w:r>
      <w:r>
        <w:rPr>
          <w:sz w:val="24"/>
        </w:rPr>
        <w:t xml:space="preserve">, которая находится на форме </w:t>
      </w:r>
      <w:r w:rsidRPr="007D0E01">
        <w:rPr>
          <w:b/>
          <w:szCs w:val="24"/>
        </w:rPr>
        <w:t>Завершение маршрута комплектации</w:t>
      </w:r>
      <w:r>
        <w:rPr>
          <w:szCs w:val="24"/>
        </w:rPr>
        <w:t xml:space="preserve"> (см. п. 7.2.);</w:t>
      </w:r>
    </w:p>
    <w:p w14:paraId="102CBF6A" w14:textId="7CD1C316" w:rsidR="00E97F13" w:rsidRDefault="00E97F13" w:rsidP="00E97F13">
      <w:pPr>
        <w:pStyle w:val="a4"/>
        <w:numPr>
          <w:ilvl w:val="3"/>
          <w:numId w:val="23"/>
        </w:numPr>
        <w:rPr>
          <w:sz w:val="24"/>
        </w:rPr>
      </w:pPr>
      <w:r>
        <w:rPr>
          <w:sz w:val="24"/>
        </w:rPr>
        <w:t>Если признак не установлен, то система должна работать как реализовано сейчас.</w:t>
      </w:r>
    </w:p>
    <w:p w14:paraId="4B287279" w14:textId="2301B945" w:rsidR="00E97F13" w:rsidRDefault="00E97F13" w:rsidP="00E97F13">
      <w:pPr>
        <w:pStyle w:val="a4"/>
        <w:numPr>
          <w:ilvl w:val="2"/>
          <w:numId w:val="23"/>
        </w:numPr>
        <w:rPr>
          <w:sz w:val="24"/>
        </w:rPr>
      </w:pPr>
      <w:r>
        <w:rPr>
          <w:sz w:val="24"/>
        </w:rPr>
        <w:t>Если система не получила ошибку или получила другую ошибку, то система должна работать как реализовано сейчас.</w:t>
      </w:r>
      <w:r>
        <w:rPr>
          <w:sz w:val="24"/>
        </w:rPr>
        <w:br/>
      </w:r>
    </w:p>
    <w:p w14:paraId="5746E80D" w14:textId="4B71C068" w:rsidR="00E97F13" w:rsidRPr="00E97F13" w:rsidRDefault="00E97F13" w:rsidP="00E97F13">
      <w:pPr>
        <w:pStyle w:val="a4"/>
        <w:numPr>
          <w:ilvl w:val="1"/>
          <w:numId w:val="23"/>
        </w:numPr>
        <w:rPr>
          <w:sz w:val="24"/>
        </w:rPr>
      </w:pPr>
      <w:r>
        <w:rPr>
          <w:sz w:val="24"/>
        </w:rPr>
        <w:t xml:space="preserve">Изменить логику работы проверки при сканировании кодов маркировки на форме </w:t>
      </w:r>
      <w:r w:rsidRPr="00E97F13">
        <w:rPr>
          <w:b/>
          <w:szCs w:val="24"/>
        </w:rPr>
        <w:t xml:space="preserve">Выдача заданий на упаковку </w:t>
      </w:r>
      <w:r>
        <w:rPr>
          <w:szCs w:val="24"/>
        </w:rPr>
        <w:t>(см. п. 7.3.) при получении ошибки «</w:t>
      </w:r>
      <w:r w:rsidRPr="00E97F13">
        <w:rPr>
          <w:i/>
          <w:szCs w:val="24"/>
        </w:rPr>
        <w:t>Данный код маркировки отсутствует на складе! Отложите товар</w:t>
      </w:r>
      <w:r w:rsidRPr="00E97F13">
        <w:rPr>
          <w:szCs w:val="24"/>
        </w:rPr>
        <w:t>.</w:t>
      </w:r>
      <w:r>
        <w:rPr>
          <w:szCs w:val="24"/>
        </w:rPr>
        <w:t>»:</w:t>
      </w:r>
    </w:p>
    <w:p w14:paraId="65EF3BAF" w14:textId="55E24AFE" w:rsidR="00E97F13" w:rsidRPr="00E97F13" w:rsidRDefault="00E97F13" w:rsidP="00E97F13">
      <w:pPr>
        <w:pStyle w:val="a4"/>
        <w:numPr>
          <w:ilvl w:val="2"/>
          <w:numId w:val="23"/>
        </w:numPr>
        <w:rPr>
          <w:sz w:val="24"/>
        </w:rPr>
      </w:pPr>
      <w:r>
        <w:rPr>
          <w:szCs w:val="24"/>
        </w:rPr>
        <w:t>Если</w:t>
      </w:r>
      <w:r w:rsidRPr="00E97F13">
        <w:rPr>
          <w:sz w:val="24"/>
        </w:rPr>
        <w:t xml:space="preserve"> </w:t>
      </w:r>
      <w:r>
        <w:rPr>
          <w:sz w:val="24"/>
        </w:rPr>
        <w:t xml:space="preserve">система получила такую ошибку, то должна выполнить проверку на наличие признака в поле </w:t>
      </w:r>
      <w:r w:rsidRPr="00E97F13">
        <w:rPr>
          <w:b/>
          <w:i/>
          <w:sz w:val="24"/>
        </w:rPr>
        <w:t>Объемно-сортовой учет</w:t>
      </w:r>
      <w:r>
        <w:rPr>
          <w:sz w:val="24"/>
        </w:rPr>
        <w:t xml:space="preserve"> </w:t>
      </w:r>
      <w:r w:rsidRPr="00E97F13">
        <w:rPr>
          <w:sz w:val="24"/>
        </w:rPr>
        <w:t>(</w:t>
      </w:r>
      <w:proofErr w:type="spellStart"/>
      <w:r w:rsidRPr="00E97F13">
        <w:rPr>
          <w:sz w:val="24"/>
        </w:rPr>
        <w:t>InventTable</w:t>
      </w:r>
      <w:proofErr w:type="spellEnd"/>
      <w:proofErr w:type="gramStart"/>
      <w:r w:rsidRPr="00E97F13">
        <w:rPr>
          <w:sz w:val="24"/>
        </w:rPr>
        <w:t>).</w:t>
      </w:r>
      <w:proofErr w:type="spellStart"/>
      <w:r w:rsidRPr="00E97F13">
        <w:rPr>
          <w:sz w:val="24"/>
        </w:rPr>
        <w:t>ALK</w:t>
      </w:r>
      <w:proofErr w:type="gramEnd"/>
      <w:r w:rsidRPr="00E97F13">
        <w:rPr>
          <w:sz w:val="24"/>
        </w:rPr>
        <w:t>_Volumetric</w:t>
      </w:r>
      <w:proofErr w:type="spellEnd"/>
      <w:r>
        <w:rPr>
          <w:sz w:val="24"/>
        </w:rPr>
        <w:t>:</w:t>
      </w:r>
    </w:p>
    <w:p w14:paraId="778CCE9B" w14:textId="0528EADC" w:rsidR="00E97F13" w:rsidRPr="00E97F13" w:rsidRDefault="00E97F13" w:rsidP="00E97F13">
      <w:pPr>
        <w:pStyle w:val="a4"/>
        <w:numPr>
          <w:ilvl w:val="3"/>
          <w:numId w:val="23"/>
        </w:numPr>
        <w:rPr>
          <w:sz w:val="24"/>
        </w:rPr>
      </w:pPr>
      <w:r>
        <w:rPr>
          <w:sz w:val="24"/>
        </w:rPr>
        <w:t xml:space="preserve">Если признак установлен, то система не должна создавать записи на закладке </w:t>
      </w:r>
      <w:r w:rsidRPr="00E97F13">
        <w:rPr>
          <w:b/>
          <w:sz w:val="24"/>
        </w:rPr>
        <w:t>Проблемные КМ</w:t>
      </w:r>
      <w:r>
        <w:rPr>
          <w:sz w:val="24"/>
        </w:rPr>
        <w:t xml:space="preserve">, которая находится на форме </w:t>
      </w:r>
      <w:r w:rsidRPr="00E97F13">
        <w:rPr>
          <w:b/>
          <w:szCs w:val="24"/>
        </w:rPr>
        <w:t xml:space="preserve">Выдача заданий на упаковку </w:t>
      </w:r>
      <w:r>
        <w:rPr>
          <w:szCs w:val="24"/>
        </w:rPr>
        <w:t>(см. п. 7.3.);</w:t>
      </w:r>
    </w:p>
    <w:p w14:paraId="4CDCD88A" w14:textId="3A145A9E" w:rsidR="00E97F13" w:rsidRDefault="00E97F13" w:rsidP="00E97F13">
      <w:pPr>
        <w:pStyle w:val="a4"/>
        <w:numPr>
          <w:ilvl w:val="3"/>
          <w:numId w:val="23"/>
        </w:numPr>
        <w:rPr>
          <w:sz w:val="24"/>
        </w:rPr>
      </w:pPr>
      <w:r>
        <w:rPr>
          <w:szCs w:val="24"/>
        </w:rPr>
        <w:t xml:space="preserve">Если </w:t>
      </w:r>
      <w:r>
        <w:rPr>
          <w:sz w:val="24"/>
        </w:rPr>
        <w:t>признак не установлен, то система должна работать как реализовано сейчас.</w:t>
      </w:r>
    </w:p>
    <w:p w14:paraId="39E5211C" w14:textId="2A072040" w:rsidR="00E97F13" w:rsidRDefault="00E97F13" w:rsidP="00E97F13">
      <w:pPr>
        <w:pStyle w:val="a4"/>
        <w:numPr>
          <w:ilvl w:val="2"/>
          <w:numId w:val="23"/>
        </w:numPr>
        <w:rPr>
          <w:sz w:val="24"/>
        </w:rPr>
      </w:pPr>
      <w:r>
        <w:rPr>
          <w:sz w:val="24"/>
        </w:rPr>
        <w:t>Если система не получила ошибку или получила другую ошибку, то система должна работать как реализовано сейчас.</w:t>
      </w:r>
      <w:r>
        <w:rPr>
          <w:sz w:val="24"/>
        </w:rPr>
        <w:br/>
      </w:r>
    </w:p>
    <w:p w14:paraId="687BEFB6" w14:textId="2A49FDFC" w:rsidR="00E97F13" w:rsidRPr="00E97F13" w:rsidRDefault="00E97F13" w:rsidP="00E97F13">
      <w:pPr>
        <w:pStyle w:val="a4"/>
        <w:numPr>
          <w:ilvl w:val="1"/>
          <w:numId w:val="23"/>
        </w:numPr>
        <w:rPr>
          <w:sz w:val="24"/>
        </w:rPr>
      </w:pPr>
      <w:r>
        <w:rPr>
          <w:sz w:val="24"/>
        </w:rPr>
        <w:lastRenderedPageBreak/>
        <w:t xml:space="preserve">Изменить логику работы проверки при сканировании кодов маркировки на форме </w:t>
      </w:r>
      <w:r w:rsidRPr="00E97F13">
        <w:rPr>
          <w:b/>
          <w:szCs w:val="24"/>
        </w:rPr>
        <w:t>Выдача заданий на упаковку</w:t>
      </w:r>
      <w:r>
        <w:rPr>
          <w:b/>
          <w:szCs w:val="24"/>
        </w:rPr>
        <w:t xml:space="preserve"> </w:t>
      </w:r>
      <w:proofErr w:type="spellStart"/>
      <w:r>
        <w:rPr>
          <w:b/>
          <w:szCs w:val="24"/>
        </w:rPr>
        <w:t>одноштучных</w:t>
      </w:r>
      <w:proofErr w:type="spellEnd"/>
      <w:r>
        <w:rPr>
          <w:b/>
          <w:szCs w:val="24"/>
        </w:rPr>
        <w:t xml:space="preserve"> заказов</w:t>
      </w:r>
      <w:r w:rsidRPr="00E97F13">
        <w:rPr>
          <w:b/>
          <w:szCs w:val="24"/>
        </w:rPr>
        <w:t xml:space="preserve"> </w:t>
      </w:r>
      <w:r>
        <w:rPr>
          <w:szCs w:val="24"/>
        </w:rPr>
        <w:t>(см. п. 7.4.) при получении ошибки «</w:t>
      </w:r>
      <w:r w:rsidRPr="00E97F13">
        <w:rPr>
          <w:i/>
          <w:szCs w:val="24"/>
        </w:rPr>
        <w:t>Данный код маркировки отсутствует на складе! Отложите товар</w:t>
      </w:r>
      <w:r w:rsidRPr="00E97F13">
        <w:rPr>
          <w:szCs w:val="24"/>
        </w:rPr>
        <w:t>.</w:t>
      </w:r>
      <w:r>
        <w:rPr>
          <w:szCs w:val="24"/>
        </w:rPr>
        <w:t>»:</w:t>
      </w:r>
    </w:p>
    <w:p w14:paraId="75A817F8" w14:textId="77777777" w:rsidR="00E97F13" w:rsidRPr="00E97F13" w:rsidRDefault="00E97F13" w:rsidP="00E97F13">
      <w:pPr>
        <w:pStyle w:val="a4"/>
        <w:numPr>
          <w:ilvl w:val="2"/>
          <w:numId w:val="23"/>
        </w:numPr>
        <w:rPr>
          <w:sz w:val="24"/>
        </w:rPr>
      </w:pPr>
      <w:r>
        <w:rPr>
          <w:szCs w:val="24"/>
        </w:rPr>
        <w:t>Если</w:t>
      </w:r>
      <w:r w:rsidRPr="00E97F13">
        <w:rPr>
          <w:sz w:val="24"/>
        </w:rPr>
        <w:t xml:space="preserve"> </w:t>
      </w:r>
      <w:r>
        <w:rPr>
          <w:sz w:val="24"/>
        </w:rPr>
        <w:t xml:space="preserve">система получила такую ошибку, то должна выполнить проверку на наличие признака в поле </w:t>
      </w:r>
      <w:r w:rsidRPr="00E97F13">
        <w:rPr>
          <w:b/>
          <w:i/>
          <w:sz w:val="24"/>
        </w:rPr>
        <w:t>Объемно-сортовой учет</w:t>
      </w:r>
      <w:r>
        <w:rPr>
          <w:sz w:val="24"/>
        </w:rPr>
        <w:t xml:space="preserve"> </w:t>
      </w:r>
      <w:r w:rsidRPr="00E97F13">
        <w:rPr>
          <w:sz w:val="24"/>
        </w:rPr>
        <w:t>(</w:t>
      </w:r>
      <w:proofErr w:type="spellStart"/>
      <w:r w:rsidRPr="00E97F13">
        <w:rPr>
          <w:sz w:val="24"/>
        </w:rPr>
        <w:t>InventTable</w:t>
      </w:r>
      <w:proofErr w:type="spellEnd"/>
      <w:proofErr w:type="gramStart"/>
      <w:r w:rsidRPr="00E97F13">
        <w:rPr>
          <w:sz w:val="24"/>
        </w:rPr>
        <w:t>).</w:t>
      </w:r>
      <w:proofErr w:type="spellStart"/>
      <w:r w:rsidRPr="00E97F13">
        <w:rPr>
          <w:sz w:val="24"/>
        </w:rPr>
        <w:t>ALK</w:t>
      </w:r>
      <w:proofErr w:type="gramEnd"/>
      <w:r w:rsidRPr="00E97F13">
        <w:rPr>
          <w:sz w:val="24"/>
        </w:rPr>
        <w:t>_Volumetric</w:t>
      </w:r>
      <w:proofErr w:type="spellEnd"/>
      <w:r>
        <w:rPr>
          <w:sz w:val="24"/>
        </w:rPr>
        <w:t>:</w:t>
      </w:r>
    </w:p>
    <w:p w14:paraId="4CAC72CA" w14:textId="618BD705" w:rsidR="00E97F13" w:rsidRPr="00E97F13" w:rsidRDefault="00E97F13" w:rsidP="00E97F13">
      <w:pPr>
        <w:pStyle w:val="a4"/>
        <w:numPr>
          <w:ilvl w:val="3"/>
          <w:numId w:val="23"/>
        </w:numPr>
        <w:rPr>
          <w:sz w:val="24"/>
        </w:rPr>
      </w:pPr>
      <w:r>
        <w:rPr>
          <w:sz w:val="24"/>
        </w:rPr>
        <w:t xml:space="preserve">Если признак установлен, то система не должна создавать записи на закладке </w:t>
      </w:r>
      <w:r w:rsidRPr="00E97F13">
        <w:rPr>
          <w:b/>
          <w:sz w:val="24"/>
        </w:rPr>
        <w:t>Проблемные КМ</w:t>
      </w:r>
      <w:r>
        <w:rPr>
          <w:sz w:val="24"/>
        </w:rPr>
        <w:t xml:space="preserve">, которая находится на форме </w:t>
      </w:r>
      <w:r w:rsidRPr="00E97F13">
        <w:rPr>
          <w:b/>
          <w:szCs w:val="24"/>
        </w:rPr>
        <w:t>Выдача заданий на упаковку</w:t>
      </w:r>
      <w:r>
        <w:rPr>
          <w:b/>
          <w:szCs w:val="24"/>
        </w:rPr>
        <w:t xml:space="preserve"> </w:t>
      </w:r>
      <w:proofErr w:type="spellStart"/>
      <w:r>
        <w:rPr>
          <w:b/>
          <w:szCs w:val="24"/>
        </w:rPr>
        <w:t>одноштучных</w:t>
      </w:r>
      <w:proofErr w:type="spellEnd"/>
      <w:r>
        <w:rPr>
          <w:b/>
          <w:szCs w:val="24"/>
        </w:rPr>
        <w:t xml:space="preserve"> заказов</w:t>
      </w:r>
      <w:r w:rsidRPr="00E97F13">
        <w:rPr>
          <w:b/>
          <w:szCs w:val="24"/>
        </w:rPr>
        <w:t xml:space="preserve"> </w:t>
      </w:r>
      <w:r>
        <w:rPr>
          <w:szCs w:val="24"/>
        </w:rPr>
        <w:t>(см. п. 7.4.);</w:t>
      </w:r>
    </w:p>
    <w:p w14:paraId="0EBC863A" w14:textId="77777777" w:rsidR="00E97F13" w:rsidRDefault="00E97F13" w:rsidP="00E97F13">
      <w:pPr>
        <w:pStyle w:val="a4"/>
        <w:numPr>
          <w:ilvl w:val="3"/>
          <w:numId w:val="23"/>
        </w:numPr>
        <w:rPr>
          <w:sz w:val="24"/>
        </w:rPr>
      </w:pPr>
      <w:r>
        <w:rPr>
          <w:szCs w:val="24"/>
        </w:rPr>
        <w:t xml:space="preserve">Если </w:t>
      </w:r>
      <w:r>
        <w:rPr>
          <w:sz w:val="24"/>
        </w:rPr>
        <w:t>признак не установлен, то система должна работать как реализовано сейчас.</w:t>
      </w:r>
    </w:p>
    <w:p w14:paraId="7176268D" w14:textId="6A2416DA" w:rsidR="00E97F13" w:rsidRDefault="00E97F13" w:rsidP="00E97F13">
      <w:pPr>
        <w:pStyle w:val="a4"/>
        <w:numPr>
          <w:ilvl w:val="2"/>
          <w:numId w:val="23"/>
        </w:numPr>
        <w:rPr>
          <w:sz w:val="24"/>
        </w:rPr>
      </w:pPr>
      <w:r>
        <w:rPr>
          <w:sz w:val="24"/>
        </w:rPr>
        <w:t>Если система не получила ошибку или получила другую ошибку, то система должна работать как реализовано сейчас.</w:t>
      </w:r>
      <w:r>
        <w:rPr>
          <w:sz w:val="24"/>
        </w:rPr>
        <w:br/>
      </w:r>
    </w:p>
    <w:p w14:paraId="26EFBCC2" w14:textId="132322B0" w:rsidR="00E97F13" w:rsidRPr="00E97F13" w:rsidRDefault="00E97F13" w:rsidP="00E97F13">
      <w:pPr>
        <w:pStyle w:val="a4"/>
        <w:numPr>
          <w:ilvl w:val="1"/>
          <w:numId w:val="23"/>
        </w:numPr>
        <w:rPr>
          <w:sz w:val="24"/>
        </w:rPr>
      </w:pPr>
      <w:r>
        <w:rPr>
          <w:sz w:val="24"/>
        </w:rPr>
        <w:t xml:space="preserve">Изменить логику работы проверки при сканировании кодов маркировки на форме </w:t>
      </w:r>
      <w:r w:rsidRPr="00E97F13">
        <w:rPr>
          <w:b/>
          <w:szCs w:val="24"/>
        </w:rPr>
        <w:t xml:space="preserve">Выдача </w:t>
      </w:r>
      <w:r w:rsidR="00D32396">
        <w:rPr>
          <w:b/>
          <w:szCs w:val="24"/>
        </w:rPr>
        <w:t xml:space="preserve">произвольных заданий на упаковку </w:t>
      </w:r>
      <w:r w:rsidR="00D32396">
        <w:rPr>
          <w:szCs w:val="24"/>
        </w:rPr>
        <w:t>(см. п. 7.5</w:t>
      </w:r>
      <w:r>
        <w:rPr>
          <w:szCs w:val="24"/>
        </w:rPr>
        <w:t>.) при получении ошибки «</w:t>
      </w:r>
      <w:r w:rsidRPr="00E97F13">
        <w:rPr>
          <w:i/>
          <w:szCs w:val="24"/>
        </w:rPr>
        <w:t>Данный код маркировки отсутствует на складе! Отложите товар</w:t>
      </w:r>
      <w:r w:rsidRPr="00E97F13">
        <w:rPr>
          <w:szCs w:val="24"/>
        </w:rPr>
        <w:t>.</w:t>
      </w:r>
      <w:r>
        <w:rPr>
          <w:szCs w:val="24"/>
        </w:rPr>
        <w:t>»:</w:t>
      </w:r>
    </w:p>
    <w:p w14:paraId="562934B8" w14:textId="77777777" w:rsidR="00E97F13" w:rsidRPr="00E97F13" w:rsidRDefault="00E97F13" w:rsidP="00E97F13">
      <w:pPr>
        <w:pStyle w:val="a4"/>
        <w:numPr>
          <w:ilvl w:val="2"/>
          <w:numId w:val="23"/>
        </w:numPr>
        <w:rPr>
          <w:sz w:val="24"/>
        </w:rPr>
      </w:pPr>
      <w:r>
        <w:rPr>
          <w:szCs w:val="24"/>
        </w:rPr>
        <w:t>Если</w:t>
      </w:r>
      <w:r w:rsidRPr="00E97F13">
        <w:rPr>
          <w:sz w:val="24"/>
        </w:rPr>
        <w:t xml:space="preserve"> </w:t>
      </w:r>
      <w:r>
        <w:rPr>
          <w:sz w:val="24"/>
        </w:rPr>
        <w:t xml:space="preserve">система получила такую ошибку, то должна выполнить проверку на наличие признака в поле </w:t>
      </w:r>
      <w:r w:rsidRPr="00E97F13">
        <w:rPr>
          <w:b/>
          <w:i/>
          <w:sz w:val="24"/>
        </w:rPr>
        <w:t>Объемно-сортовой учет</w:t>
      </w:r>
      <w:r>
        <w:rPr>
          <w:sz w:val="24"/>
        </w:rPr>
        <w:t xml:space="preserve"> </w:t>
      </w:r>
      <w:r w:rsidRPr="00E97F13">
        <w:rPr>
          <w:sz w:val="24"/>
        </w:rPr>
        <w:t>(</w:t>
      </w:r>
      <w:proofErr w:type="spellStart"/>
      <w:r w:rsidRPr="00E97F13">
        <w:rPr>
          <w:sz w:val="24"/>
        </w:rPr>
        <w:t>InventTable</w:t>
      </w:r>
      <w:proofErr w:type="spellEnd"/>
      <w:proofErr w:type="gramStart"/>
      <w:r w:rsidRPr="00E97F13">
        <w:rPr>
          <w:sz w:val="24"/>
        </w:rPr>
        <w:t>).</w:t>
      </w:r>
      <w:proofErr w:type="spellStart"/>
      <w:r w:rsidRPr="00E97F13">
        <w:rPr>
          <w:sz w:val="24"/>
        </w:rPr>
        <w:t>ALK</w:t>
      </w:r>
      <w:proofErr w:type="gramEnd"/>
      <w:r w:rsidRPr="00E97F13">
        <w:rPr>
          <w:sz w:val="24"/>
        </w:rPr>
        <w:t>_Volumetric</w:t>
      </w:r>
      <w:proofErr w:type="spellEnd"/>
      <w:r>
        <w:rPr>
          <w:sz w:val="24"/>
        </w:rPr>
        <w:t>:</w:t>
      </w:r>
    </w:p>
    <w:p w14:paraId="05D8534F" w14:textId="22169F41" w:rsidR="00E97F13" w:rsidRPr="00E97F13" w:rsidRDefault="00E97F13" w:rsidP="00E97F13">
      <w:pPr>
        <w:pStyle w:val="a4"/>
        <w:numPr>
          <w:ilvl w:val="3"/>
          <w:numId w:val="23"/>
        </w:numPr>
        <w:rPr>
          <w:sz w:val="24"/>
        </w:rPr>
      </w:pPr>
      <w:r>
        <w:rPr>
          <w:sz w:val="24"/>
        </w:rPr>
        <w:t xml:space="preserve">Если признак установлен, то система не должна создавать записи на закладке </w:t>
      </w:r>
      <w:r w:rsidRPr="00E97F13">
        <w:rPr>
          <w:b/>
          <w:sz w:val="24"/>
        </w:rPr>
        <w:t>Проблемные КМ</w:t>
      </w:r>
      <w:r>
        <w:rPr>
          <w:sz w:val="24"/>
        </w:rPr>
        <w:t xml:space="preserve">, которая находится на форме </w:t>
      </w:r>
      <w:r w:rsidR="00D32396" w:rsidRPr="00E97F13">
        <w:rPr>
          <w:b/>
          <w:szCs w:val="24"/>
        </w:rPr>
        <w:t xml:space="preserve">Выдача </w:t>
      </w:r>
      <w:r w:rsidR="00D32396">
        <w:rPr>
          <w:b/>
          <w:szCs w:val="24"/>
        </w:rPr>
        <w:t xml:space="preserve">произвольных заданий на упаковку </w:t>
      </w:r>
      <w:r w:rsidR="00D32396">
        <w:rPr>
          <w:szCs w:val="24"/>
        </w:rPr>
        <w:t>(см. п. 7.5.)</w:t>
      </w:r>
      <w:r>
        <w:rPr>
          <w:szCs w:val="24"/>
        </w:rPr>
        <w:t>;</w:t>
      </w:r>
    </w:p>
    <w:p w14:paraId="5700B6B8" w14:textId="77777777" w:rsidR="00E97F13" w:rsidRDefault="00E97F13" w:rsidP="00E97F13">
      <w:pPr>
        <w:pStyle w:val="a4"/>
        <w:numPr>
          <w:ilvl w:val="3"/>
          <w:numId w:val="23"/>
        </w:numPr>
        <w:rPr>
          <w:sz w:val="24"/>
        </w:rPr>
      </w:pPr>
      <w:r>
        <w:rPr>
          <w:szCs w:val="24"/>
        </w:rPr>
        <w:t xml:space="preserve">Если </w:t>
      </w:r>
      <w:r>
        <w:rPr>
          <w:sz w:val="24"/>
        </w:rPr>
        <w:t>признак не установлен, то система должна работать как реализовано сейчас.</w:t>
      </w:r>
    </w:p>
    <w:p w14:paraId="516E9373" w14:textId="77777777" w:rsidR="00E97F13" w:rsidRPr="00636FCE" w:rsidRDefault="00E97F13" w:rsidP="00E97F13">
      <w:pPr>
        <w:pStyle w:val="a4"/>
        <w:numPr>
          <w:ilvl w:val="2"/>
          <w:numId w:val="23"/>
        </w:numPr>
        <w:rPr>
          <w:sz w:val="24"/>
        </w:rPr>
      </w:pPr>
      <w:r>
        <w:rPr>
          <w:sz w:val="24"/>
        </w:rPr>
        <w:t>Если система не получила ошибку или получила другую ошибку, то система должна работать как реализовано сейчас.</w:t>
      </w:r>
    </w:p>
    <w:p w14:paraId="3C180043" w14:textId="1F20A728" w:rsidR="00E97F13" w:rsidRPr="00636FCE" w:rsidRDefault="00E97F13" w:rsidP="00E97F13">
      <w:pPr>
        <w:pStyle w:val="a4"/>
        <w:ind w:left="1080" w:firstLine="0"/>
        <w:rPr>
          <w:sz w:val="24"/>
        </w:rPr>
      </w:pPr>
    </w:p>
    <w:p w14:paraId="6DA8AA4B" w14:textId="16D6DC94" w:rsidR="00D32396" w:rsidRPr="00E97F13" w:rsidRDefault="00D32396" w:rsidP="00D32396">
      <w:pPr>
        <w:pStyle w:val="a4"/>
        <w:numPr>
          <w:ilvl w:val="1"/>
          <w:numId w:val="23"/>
        </w:numPr>
        <w:rPr>
          <w:sz w:val="24"/>
        </w:rPr>
      </w:pPr>
      <w:r>
        <w:rPr>
          <w:sz w:val="24"/>
        </w:rPr>
        <w:t xml:space="preserve">Изменить логику работы проверки при сканировании кодов маркировки на форме </w:t>
      </w:r>
      <w:r w:rsidRPr="00E97F13">
        <w:rPr>
          <w:b/>
          <w:szCs w:val="24"/>
        </w:rPr>
        <w:t xml:space="preserve">Выдача </w:t>
      </w:r>
      <w:r>
        <w:rPr>
          <w:b/>
          <w:szCs w:val="24"/>
        </w:rPr>
        <w:t xml:space="preserve">заданий на упаковку негабарита ИМ </w:t>
      </w:r>
      <w:r>
        <w:rPr>
          <w:szCs w:val="24"/>
        </w:rPr>
        <w:t>(см. п. 7.6.) при получении ошибки «</w:t>
      </w:r>
      <w:r w:rsidRPr="00E97F13">
        <w:rPr>
          <w:i/>
          <w:szCs w:val="24"/>
        </w:rPr>
        <w:t>Данный код маркировки отсутствует на складе! Отложите товар</w:t>
      </w:r>
      <w:r w:rsidRPr="00E97F13">
        <w:rPr>
          <w:szCs w:val="24"/>
        </w:rPr>
        <w:t>.</w:t>
      </w:r>
      <w:r>
        <w:rPr>
          <w:szCs w:val="24"/>
        </w:rPr>
        <w:t>»:</w:t>
      </w:r>
    </w:p>
    <w:p w14:paraId="7A99F51B" w14:textId="77777777" w:rsidR="00D32396" w:rsidRPr="00E97F13" w:rsidRDefault="00D32396" w:rsidP="00D32396">
      <w:pPr>
        <w:pStyle w:val="a4"/>
        <w:numPr>
          <w:ilvl w:val="2"/>
          <w:numId w:val="23"/>
        </w:numPr>
        <w:rPr>
          <w:sz w:val="24"/>
        </w:rPr>
      </w:pPr>
      <w:r>
        <w:rPr>
          <w:szCs w:val="24"/>
        </w:rPr>
        <w:t>Если</w:t>
      </w:r>
      <w:r w:rsidRPr="00E97F13">
        <w:rPr>
          <w:sz w:val="24"/>
        </w:rPr>
        <w:t xml:space="preserve"> </w:t>
      </w:r>
      <w:r>
        <w:rPr>
          <w:sz w:val="24"/>
        </w:rPr>
        <w:t xml:space="preserve">система получила такую ошибку, то должна выполнить проверку на наличие признака в поле </w:t>
      </w:r>
      <w:r w:rsidRPr="00E97F13">
        <w:rPr>
          <w:b/>
          <w:i/>
          <w:sz w:val="24"/>
        </w:rPr>
        <w:t>Объемно-сортовой учет</w:t>
      </w:r>
      <w:r>
        <w:rPr>
          <w:sz w:val="24"/>
        </w:rPr>
        <w:t xml:space="preserve"> </w:t>
      </w:r>
      <w:r w:rsidRPr="00E97F13">
        <w:rPr>
          <w:sz w:val="24"/>
        </w:rPr>
        <w:t>(</w:t>
      </w:r>
      <w:proofErr w:type="spellStart"/>
      <w:r w:rsidRPr="00E97F13">
        <w:rPr>
          <w:sz w:val="24"/>
        </w:rPr>
        <w:t>InventTable</w:t>
      </w:r>
      <w:proofErr w:type="spellEnd"/>
      <w:proofErr w:type="gramStart"/>
      <w:r w:rsidRPr="00E97F13">
        <w:rPr>
          <w:sz w:val="24"/>
        </w:rPr>
        <w:t>).</w:t>
      </w:r>
      <w:proofErr w:type="spellStart"/>
      <w:r w:rsidRPr="00E97F13">
        <w:rPr>
          <w:sz w:val="24"/>
        </w:rPr>
        <w:t>ALK</w:t>
      </w:r>
      <w:proofErr w:type="gramEnd"/>
      <w:r w:rsidRPr="00E97F13">
        <w:rPr>
          <w:sz w:val="24"/>
        </w:rPr>
        <w:t>_Volumetric</w:t>
      </w:r>
      <w:proofErr w:type="spellEnd"/>
      <w:r>
        <w:rPr>
          <w:sz w:val="24"/>
        </w:rPr>
        <w:t>:</w:t>
      </w:r>
    </w:p>
    <w:p w14:paraId="7F5D025E" w14:textId="433F48E4" w:rsidR="00D32396" w:rsidRPr="00E97F13" w:rsidRDefault="00D32396" w:rsidP="00D32396">
      <w:pPr>
        <w:pStyle w:val="a4"/>
        <w:numPr>
          <w:ilvl w:val="3"/>
          <w:numId w:val="23"/>
        </w:numPr>
        <w:rPr>
          <w:sz w:val="24"/>
        </w:rPr>
      </w:pPr>
      <w:r>
        <w:rPr>
          <w:sz w:val="24"/>
        </w:rPr>
        <w:t xml:space="preserve">Если признак установлен, то система не должна создавать записи на закладке </w:t>
      </w:r>
      <w:r w:rsidRPr="00E97F13">
        <w:rPr>
          <w:b/>
          <w:sz w:val="24"/>
        </w:rPr>
        <w:t>Проблемные КМ</w:t>
      </w:r>
      <w:r>
        <w:rPr>
          <w:sz w:val="24"/>
        </w:rPr>
        <w:t xml:space="preserve">, которая находится на форме </w:t>
      </w:r>
      <w:r w:rsidRPr="00E97F13">
        <w:rPr>
          <w:b/>
          <w:szCs w:val="24"/>
        </w:rPr>
        <w:t xml:space="preserve">Выдача </w:t>
      </w:r>
      <w:r>
        <w:rPr>
          <w:b/>
          <w:szCs w:val="24"/>
        </w:rPr>
        <w:t xml:space="preserve">заданий на упаковку негабарита ИМ </w:t>
      </w:r>
      <w:r>
        <w:rPr>
          <w:szCs w:val="24"/>
        </w:rPr>
        <w:t>(см. п. 7.6.);</w:t>
      </w:r>
    </w:p>
    <w:p w14:paraId="2E30D034" w14:textId="77777777" w:rsidR="00D32396" w:rsidRDefault="00D32396" w:rsidP="00D32396">
      <w:pPr>
        <w:pStyle w:val="a4"/>
        <w:numPr>
          <w:ilvl w:val="3"/>
          <w:numId w:val="23"/>
        </w:numPr>
        <w:rPr>
          <w:sz w:val="24"/>
        </w:rPr>
      </w:pPr>
      <w:r>
        <w:rPr>
          <w:szCs w:val="24"/>
        </w:rPr>
        <w:t xml:space="preserve">Если </w:t>
      </w:r>
      <w:r>
        <w:rPr>
          <w:sz w:val="24"/>
        </w:rPr>
        <w:t>признак не установлен, то система должна работать как реализовано сейчас.</w:t>
      </w:r>
    </w:p>
    <w:p w14:paraId="58477E05" w14:textId="4A9E431E" w:rsidR="0035245E" w:rsidRPr="00D32396" w:rsidRDefault="00D32396" w:rsidP="00D32396">
      <w:pPr>
        <w:pStyle w:val="a4"/>
        <w:numPr>
          <w:ilvl w:val="2"/>
          <w:numId w:val="23"/>
        </w:numPr>
        <w:rPr>
          <w:sz w:val="24"/>
        </w:rPr>
      </w:pPr>
      <w:r>
        <w:rPr>
          <w:sz w:val="24"/>
        </w:rPr>
        <w:t>Если система не получила ошибку или получила другую ошибку, то система должна работать как реализовано сейчас.</w:t>
      </w:r>
      <w:r>
        <w:rPr>
          <w:sz w:val="24"/>
        </w:rPr>
        <w:br/>
      </w:r>
    </w:p>
    <w:p w14:paraId="55F998A4" w14:textId="55EE65D7" w:rsidR="00ED2A19" w:rsidRPr="00FF5124" w:rsidRDefault="00EF1F02" w:rsidP="00D96F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3DF9D547" w14:textId="758A6842" w:rsidR="006C524D" w:rsidRDefault="00636FCE" w:rsidP="00636FCE">
      <w:pPr>
        <w:pStyle w:val="a4"/>
      </w:pPr>
      <w:r>
        <w:t>Нет.</w:t>
      </w:r>
    </w:p>
    <w:p w14:paraId="35C01846" w14:textId="7B1C8550" w:rsidR="00EF1F02" w:rsidRPr="00FF5124" w:rsidRDefault="00EF1F02" w:rsidP="00D96F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5700E99" w14:textId="77777777" w:rsidR="00F42E19" w:rsidRPr="00FF5124" w:rsidRDefault="00BA2E07" w:rsidP="00BA2E07">
      <w:pPr>
        <w:pStyle w:val="a4"/>
        <w:ind w:firstLine="709"/>
      </w:pPr>
      <w:r w:rsidRPr="00FF5124">
        <w:t>Нет.</w:t>
      </w:r>
    </w:p>
    <w:p w14:paraId="56ECBCE7" w14:textId="73B6F5ED" w:rsidR="00EF1F02" w:rsidRPr="00FF5124" w:rsidRDefault="00EF1F02" w:rsidP="00D96F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5D9A0C98" w14:textId="77777777" w:rsidR="00636FCE" w:rsidRPr="00636FCE" w:rsidRDefault="00636FCE" w:rsidP="00636FCE">
      <w:pPr>
        <w:pStyle w:val="affa"/>
        <w:numPr>
          <w:ilvl w:val="1"/>
          <w:numId w:val="23"/>
        </w:numPr>
        <w:rPr>
          <w:rFonts w:ascii="Times New Roman" w:hAnsi="Times New Roman"/>
          <w:sz w:val="22"/>
          <w:szCs w:val="24"/>
        </w:rPr>
      </w:pPr>
      <w:r w:rsidRPr="00636FCE">
        <w:rPr>
          <w:rFonts w:ascii="Times New Roman" w:hAnsi="Times New Roman"/>
          <w:sz w:val="22"/>
          <w:szCs w:val="24"/>
        </w:rPr>
        <w:t>Маршрут комплектации (Управление запасами \ Обычный \ Маршрут комплектации);</w:t>
      </w:r>
    </w:p>
    <w:p w14:paraId="2763EE4F" w14:textId="5A02FAB7" w:rsidR="00636FCE" w:rsidRDefault="00636FCE" w:rsidP="00636FCE">
      <w:pPr>
        <w:pStyle w:val="a4"/>
        <w:numPr>
          <w:ilvl w:val="1"/>
          <w:numId w:val="23"/>
        </w:numPr>
        <w:rPr>
          <w:szCs w:val="24"/>
        </w:rPr>
      </w:pPr>
      <w:r>
        <w:rPr>
          <w:szCs w:val="24"/>
        </w:rPr>
        <w:lastRenderedPageBreak/>
        <w:t xml:space="preserve">Завершение маршрута комплектации (Управление запасами \ Обычный \ Маршрут комплектации \ кнопка Комплектация \ на форме Комплектация кнопка </w:t>
      </w:r>
      <w:proofErr w:type="gramStart"/>
      <w:r>
        <w:rPr>
          <w:szCs w:val="24"/>
        </w:rPr>
        <w:t>Завершить</w:t>
      </w:r>
      <w:proofErr w:type="gramEnd"/>
      <w:r>
        <w:rPr>
          <w:szCs w:val="24"/>
        </w:rPr>
        <w:t xml:space="preserve"> маршрут \ на форме Идентификация после выбора состава бригады кнопка ОК);</w:t>
      </w:r>
    </w:p>
    <w:p w14:paraId="0548224C" w14:textId="77777777" w:rsidR="00636FCE" w:rsidRPr="0044699C" w:rsidRDefault="00636FCE" w:rsidP="00636FCE">
      <w:pPr>
        <w:pStyle w:val="a4"/>
        <w:numPr>
          <w:ilvl w:val="1"/>
          <w:numId w:val="23"/>
        </w:numPr>
        <w:rPr>
          <w:szCs w:val="24"/>
        </w:rPr>
      </w:pPr>
      <w:r>
        <w:t>Выдача заданий на упаковку (Управление запасами \ Обычный \ Выдача заданий на упаковку);</w:t>
      </w:r>
    </w:p>
    <w:p w14:paraId="6F5AB761" w14:textId="5C18C208" w:rsidR="00636FCE" w:rsidRPr="0044699C" w:rsidRDefault="00636FCE" w:rsidP="00636FCE">
      <w:pPr>
        <w:pStyle w:val="a4"/>
        <w:numPr>
          <w:ilvl w:val="1"/>
          <w:numId w:val="23"/>
        </w:numPr>
        <w:rPr>
          <w:szCs w:val="24"/>
        </w:rPr>
      </w:pPr>
      <w:r>
        <w:t xml:space="preserve">Выдача заданий на упаковку </w:t>
      </w:r>
      <w:proofErr w:type="spellStart"/>
      <w:r>
        <w:t>одноштучных</w:t>
      </w:r>
      <w:proofErr w:type="spellEnd"/>
      <w:r>
        <w:t xml:space="preserve"> заказов (Управление запасами \ Обычный \ Выдача заданий на упаковку</w:t>
      </w:r>
      <w:r w:rsidR="007D0E01" w:rsidRPr="007D0E01">
        <w:t xml:space="preserve"> </w:t>
      </w:r>
      <w:proofErr w:type="spellStart"/>
      <w:r w:rsidR="007D0E01">
        <w:t>одноштучных</w:t>
      </w:r>
      <w:proofErr w:type="spellEnd"/>
      <w:r w:rsidR="007D0E01">
        <w:t xml:space="preserve"> заказов</w:t>
      </w:r>
      <w:r>
        <w:t>);</w:t>
      </w:r>
    </w:p>
    <w:p w14:paraId="2BB42767" w14:textId="380DE38F" w:rsidR="00636FCE" w:rsidRPr="0044699C" w:rsidRDefault="00636FCE" w:rsidP="00636FCE">
      <w:pPr>
        <w:pStyle w:val="a4"/>
        <w:numPr>
          <w:ilvl w:val="1"/>
          <w:numId w:val="23"/>
        </w:numPr>
        <w:rPr>
          <w:szCs w:val="24"/>
        </w:rPr>
      </w:pPr>
      <w:r>
        <w:t xml:space="preserve">Выдача </w:t>
      </w:r>
      <w:r w:rsidR="007D0E01">
        <w:t xml:space="preserve">произвольных </w:t>
      </w:r>
      <w:r>
        <w:t xml:space="preserve">заданий на упаковку (Управление запасами \ Обычный \ Выдача </w:t>
      </w:r>
      <w:r w:rsidR="007D0E01">
        <w:t xml:space="preserve">произвольных </w:t>
      </w:r>
      <w:r>
        <w:t>заданий на упаковку);</w:t>
      </w:r>
    </w:p>
    <w:p w14:paraId="56298C64" w14:textId="49B46CE4" w:rsidR="007D0E01" w:rsidRPr="0044699C" w:rsidRDefault="007D0E01" w:rsidP="007D0E01">
      <w:pPr>
        <w:pStyle w:val="a4"/>
        <w:numPr>
          <w:ilvl w:val="1"/>
          <w:numId w:val="23"/>
        </w:numPr>
        <w:rPr>
          <w:szCs w:val="24"/>
        </w:rPr>
      </w:pPr>
      <w:r>
        <w:t>Выдача заданий на упаковку негабарита ИМ (Управление запасами \ Обычный \ Выдача заданий на упаковку</w:t>
      </w:r>
      <w:r w:rsidRPr="007D0E01">
        <w:t xml:space="preserve"> </w:t>
      </w:r>
      <w:proofErr w:type="spellStart"/>
      <w:r>
        <w:t>одноштучных</w:t>
      </w:r>
      <w:proofErr w:type="spellEnd"/>
      <w:r>
        <w:t xml:space="preserve"> заказов);</w:t>
      </w:r>
    </w:p>
    <w:p w14:paraId="22EC908D" w14:textId="3B879CDE" w:rsidR="00244A41" w:rsidRPr="00244A41" w:rsidRDefault="00244A41" w:rsidP="00D32396">
      <w:pPr>
        <w:pStyle w:val="a4"/>
        <w:ind w:left="804" w:firstLine="0"/>
        <w:rPr>
          <w:szCs w:val="24"/>
        </w:rPr>
      </w:pPr>
    </w:p>
    <w:p w14:paraId="517B9E1F" w14:textId="41F57384" w:rsidR="00D1295D" w:rsidRPr="00FF5124" w:rsidRDefault="008457D5" w:rsidP="00D96F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7"/>
    </w:p>
    <w:p w14:paraId="0E6DF6B6" w14:textId="77777777" w:rsidR="005E25DD" w:rsidRPr="00FF5124" w:rsidRDefault="00AF2AB4" w:rsidP="00235006">
      <w:pPr>
        <w:pStyle w:val="a4"/>
        <w:ind w:firstLine="709"/>
      </w:pPr>
      <w:bookmarkStart w:id="8" w:name="_Toc252557204"/>
      <w:bookmarkStart w:id="9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D96F6D">
      <w:pPr>
        <w:pStyle w:val="10"/>
        <w:numPr>
          <w:ilvl w:val="0"/>
          <w:numId w:val="23"/>
        </w:numPr>
        <w:rPr>
          <w:rFonts w:cs="Times New Roman"/>
        </w:rPr>
      </w:pPr>
      <w:bookmarkStart w:id="10" w:name="_Приложения"/>
      <w:bookmarkStart w:id="11" w:name="_Ref168492266"/>
      <w:bookmarkStart w:id="12" w:name="_Toc309597748"/>
      <w:bookmarkEnd w:id="8"/>
      <w:bookmarkEnd w:id="9"/>
      <w:bookmarkEnd w:id="10"/>
      <w:r w:rsidRPr="00FF5124">
        <w:rPr>
          <w:rFonts w:cs="Times New Roman"/>
        </w:rPr>
        <w:t>Допущения и ограничения</w:t>
      </w:r>
      <w:bookmarkEnd w:id="11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1EF2E066" w:rsidR="00A304F4" w:rsidRDefault="008457D5" w:rsidP="00D96F6D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2"/>
    </w:p>
    <w:p w14:paraId="4EBE8F69" w14:textId="723F42C1" w:rsidR="000573C0" w:rsidRPr="00104B71" w:rsidRDefault="00104B71" w:rsidP="00104B71">
      <w:pPr>
        <w:pStyle w:val="a4"/>
        <w:numPr>
          <w:ilvl w:val="1"/>
          <w:numId w:val="23"/>
        </w:numPr>
      </w:pPr>
      <w:r>
        <w:t xml:space="preserve">Задача </w:t>
      </w:r>
      <w:hyperlink r:id="rId11" w:history="1">
        <w:r w:rsidRPr="00104B71">
          <w:rPr>
            <w:rStyle w:val="af5"/>
            <w:lang w:val="en-US"/>
          </w:rPr>
          <w:t>DAX</w:t>
        </w:r>
        <w:r w:rsidRPr="00104B71">
          <w:rPr>
            <w:rStyle w:val="af5"/>
          </w:rPr>
          <w:t>-10595</w:t>
        </w:r>
      </w:hyperlink>
      <w:r w:rsidRPr="00104B71">
        <w:t xml:space="preserve"> </w:t>
      </w:r>
      <w:r>
        <w:t>«</w:t>
      </w:r>
      <w:r w:rsidRPr="00104B71">
        <w:t>Обработка товара с некорректными КМ</w:t>
      </w:r>
      <w:r>
        <w:t>».</w:t>
      </w:r>
    </w:p>
    <w:sectPr w:rsidR="000573C0" w:rsidRPr="00104B71" w:rsidSect="00464AB7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1C60B0" w16cex:dateUtc="2026-05-27T10:16:00Z"/>
  <w16cex:commentExtensible w16cex:durableId="777CEA23" w16cex:dateUtc="2026-05-27T10:17:00Z"/>
  <w16cex:commentExtensible w16cex:durableId="1FE42502" w16cex:dateUtc="2026-05-27T10:41:00Z"/>
  <w16cex:commentExtensible w16cex:durableId="44D1C8A5" w16cex:dateUtc="2026-05-27T10:52:00Z"/>
  <w16cex:commentExtensible w16cex:durableId="7CF15070" w16cex:dateUtc="2026-05-27T10:41:00Z"/>
  <w16cex:commentExtensible w16cex:durableId="5804772C" w16cex:dateUtc="2026-05-27T10:41:00Z"/>
  <w16cex:commentExtensible w16cex:durableId="629D5BC2" w16cex:dateUtc="2026-05-27T10:48:00Z"/>
  <w16cex:commentExtensible w16cex:durableId="53B5FC6E" w16cex:dateUtc="2026-05-27T10:46:00Z"/>
  <w16cex:commentExtensible w16cex:durableId="1C590286" w16cex:dateUtc="2026-05-27T10:19:00Z"/>
  <w16cex:commentExtensible w16cex:durableId="5FA83EF8" w16cex:dateUtc="2026-05-27T10:29:00Z"/>
  <w16cex:commentExtensible w16cex:durableId="7835ED26" w16cex:dateUtc="2026-05-27T10:28:00Z"/>
  <w16cex:commentExtensible w16cex:durableId="187A578B" w16cex:dateUtc="2026-05-27T10:30:00Z"/>
  <w16cex:commentExtensible w16cex:durableId="5E2A4AC9" w16cex:dateUtc="2026-05-27T10:32:00Z"/>
  <w16cex:commentExtensible w16cex:durableId="5017DC1D" w16cex:dateUtc="2026-05-27T10:32:00Z"/>
  <w16cex:commentExtensible w16cex:durableId="779ACD42" w16cex:dateUtc="2026-05-27T10:32:00Z"/>
  <w16cex:commentExtensible w16cex:durableId="781D5975" w16cex:dateUtc="2026-05-27T10:49:00Z"/>
  <w16cex:commentExtensible w16cex:durableId="5D4FF749" w16cex:dateUtc="2026-05-27T10:32:00Z"/>
  <w16cex:commentExtensible w16cex:durableId="27BAC87D" w16cex:dateUtc="2026-05-27T10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939057" w16cid:durableId="061C60B0"/>
  <w16cid:commentId w16cid:paraId="786738BE" w16cid:durableId="777CEA23"/>
  <w16cid:commentId w16cid:paraId="04D5E560" w16cid:durableId="04D5E560"/>
  <w16cid:commentId w16cid:paraId="5C520271" w16cid:durableId="1FE42502"/>
  <w16cid:commentId w16cid:paraId="2C4CC5C5" w16cid:durableId="44D1C8A5"/>
  <w16cid:commentId w16cid:paraId="0334C857" w16cid:durableId="7CF15070"/>
  <w16cid:commentId w16cid:paraId="66D590C0" w16cid:durableId="5804772C"/>
  <w16cid:commentId w16cid:paraId="7C67FED7" w16cid:durableId="629D5BC2"/>
  <w16cid:commentId w16cid:paraId="16330530" w16cid:durableId="53B5FC6E"/>
  <w16cid:commentId w16cid:paraId="66267755" w16cid:durableId="1C590286"/>
  <w16cid:commentId w16cid:paraId="3AEE4BA2" w16cid:durableId="3AEE4BA2"/>
  <w16cid:commentId w16cid:paraId="4900E687" w16cid:durableId="5FA83EF8"/>
  <w16cid:commentId w16cid:paraId="08804690" w16cid:durableId="7835ED26"/>
  <w16cid:commentId w16cid:paraId="0D45937B" w16cid:durableId="187A578B"/>
  <w16cid:commentId w16cid:paraId="0A0C5FAC" w16cid:durableId="5E2A4AC9"/>
  <w16cid:commentId w16cid:paraId="238485FA" w16cid:durableId="5017DC1D"/>
  <w16cid:commentId w16cid:paraId="52B7CB57" w16cid:durableId="779ACD42"/>
  <w16cid:commentId w16cid:paraId="35B3137F" w16cid:durableId="781D5975"/>
  <w16cid:commentId w16cid:paraId="1894D5C5" w16cid:durableId="5D4FF749"/>
  <w16cid:commentId w16cid:paraId="079C9E94" w16cid:durableId="27BAC87D"/>
  <w16cid:commentId w16cid:paraId="729692E1" w16cid:durableId="729692E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3C7F99" w14:textId="77777777" w:rsidR="00315ECA" w:rsidRDefault="00315ECA">
      <w:r>
        <w:separator/>
      </w:r>
    </w:p>
  </w:endnote>
  <w:endnote w:type="continuationSeparator" w:id="0">
    <w:p w14:paraId="5B29199C" w14:textId="77777777" w:rsidR="00315ECA" w:rsidRDefault="00315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7930AD45" w:rsidR="00E97F13" w:rsidRPr="00D9272E" w:rsidRDefault="00E97F13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4B9E">
          <w:rPr>
            <w:sz w:val="18"/>
            <w:szCs w:val="18"/>
          </w:rPr>
          <w:t>DAX-12371 Обработка исключений по ошибкам ОСУ с проблемными КМ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9E4B9E">
      <w:rPr>
        <w:noProof/>
        <w:sz w:val="18"/>
        <w:szCs w:val="18"/>
      </w:rPr>
      <w:t>3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9E4B9E">
      <w:rPr>
        <w:noProof/>
        <w:sz w:val="18"/>
        <w:szCs w:val="18"/>
      </w:rPr>
      <w:t>3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14E26AAF" w:rsidR="00E97F13" w:rsidRPr="008638AB" w:rsidRDefault="00E97F13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4B9E">
          <w:rPr>
            <w:rFonts w:ascii="Times New Roman" w:hAnsi="Times New Roman"/>
            <w:sz w:val="18"/>
            <w:szCs w:val="18"/>
          </w:rPr>
          <w:t>DAX-12371 Обработка исключений по ошибкам ОСУ с проблемными КМ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9E4B9E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9E4B9E">
      <w:rPr>
        <w:rFonts w:ascii="Times New Roman" w:hAnsi="Times New Roman"/>
        <w:noProof/>
        <w:sz w:val="18"/>
        <w:szCs w:val="18"/>
      </w:rPr>
      <w:t>3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357666" w14:textId="77777777" w:rsidR="00315ECA" w:rsidRDefault="00315ECA">
      <w:r>
        <w:separator/>
      </w:r>
    </w:p>
  </w:footnote>
  <w:footnote w:type="continuationSeparator" w:id="0">
    <w:p w14:paraId="784C3CBA" w14:textId="77777777" w:rsidR="00315ECA" w:rsidRDefault="00315E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E97F13" w:rsidRPr="00D95F5D" w:rsidRDefault="00E97F13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E97F13" w:rsidRPr="00EF1F02" w:rsidRDefault="00E97F13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161E4483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6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1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2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7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6"/>
  </w:num>
  <w:num w:numId="2">
    <w:abstractNumId w:val="17"/>
  </w:num>
  <w:num w:numId="3">
    <w:abstractNumId w:val="20"/>
  </w:num>
  <w:num w:numId="4">
    <w:abstractNumId w:val="1"/>
  </w:num>
  <w:num w:numId="5">
    <w:abstractNumId w:val="0"/>
  </w:num>
  <w:num w:numId="6">
    <w:abstractNumId w:val="14"/>
  </w:num>
  <w:num w:numId="7">
    <w:abstractNumId w:val="23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3"/>
  </w:num>
  <w:num w:numId="10">
    <w:abstractNumId w:val="28"/>
  </w:num>
  <w:num w:numId="11">
    <w:abstractNumId w:val="11"/>
  </w:num>
  <w:num w:numId="12">
    <w:abstractNumId w:val="18"/>
  </w:num>
  <w:num w:numId="13">
    <w:abstractNumId w:val="22"/>
  </w:num>
  <w:num w:numId="14">
    <w:abstractNumId w:val="24"/>
  </w:num>
  <w:num w:numId="15">
    <w:abstractNumId w:val="12"/>
  </w:num>
  <w:num w:numId="16">
    <w:abstractNumId w:val="29"/>
  </w:num>
  <w:num w:numId="17">
    <w:abstractNumId w:val="25"/>
  </w:num>
  <w:num w:numId="18">
    <w:abstractNumId w:val="10"/>
  </w:num>
  <w:num w:numId="19">
    <w:abstractNumId w:val="13"/>
  </w:num>
  <w:num w:numId="20">
    <w:abstractNumId w:val="2"/>
  </w:num>
  <w:num w:numId="21">
    <w:abstractNumId w:val="16"/>
  </w:num>
  <w:num w:numId="22">
    <w:abstractNumId w:val="4"/>
  </w:num>
  <w:num w:numId="23">
    <w:abstractNumId w:val="27"/>
  </w:num>
  <w:num w:numId="24">
    <w:abstractNumId w:val="6"/>
  </w:num>
  <w:num w:numId="25">
    <w:abstractNumId w:val="15"/>
  </w:num>
  <w:num w:numId="26">
    <w:abstractNumId w:val="21"/>
  </w:num>
  <w:num w:numId="27">
    <w:abstractNumId w:val="19"/>
  </w:num>
  <w:num w:numId="28">
    <w:abstractNumId w:val="8"/>
  </w:num>
  <w:num w:numId="29">
    <w:abstractNumId w:val="9"/>
  </w:num>
  <w:num w:numId="30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1DE5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84F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2E14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151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D1A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55E"/>
    <w:rsid w:val="00074766"/>
    <w:rsid w:val="000755F5"/>
    <w:rsid w:val="0007667F"/>
    <w:rsid w:val="000767C2"/>
    <w:rsid w:val="000768B7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87DDB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3CAA"/>
    <w:rsid w:val="000944DC"/>
    <w:rsid w:val="0009455D"/>
    <w:rsid w:val="00094D2E"/>
    <w:rsid w:val="00094E76"/>
    <w:rsid w:val="00094ED8"/>
    <w:rsid w:val="00095D7C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4EA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BB7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698"/>
    <w:rsid w:val="000B58BE"/>
    <w:rsid w:val="000B5B9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60A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63B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DE8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3FE3"/>
    <w:rsid w:val="00104984"/>
    <w:rsid w:val="00104B71"/>
    <w:rsid w:val="00104D64"/>
    <w:rsid w:val="00104F89"/>
    <w:rsid w:val="0010564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AD8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CC0"/>
    <w:rsid w:val="00140D46"/>
    <w:rsid w:val="001413B0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6AA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7A4"/>
    <w:rsid w:val="00191D83"/>
    <w:rsid w:val="00191EF1"/>
    <w:rsid w:val="001923C7"/>
    <w:rsid w:val="001929E0"/>
    <w:rsid w:val="00192A0D"/>
    <w:rsid w:val="00193482"/>
    <w:rsid w:val="00194195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29A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0232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C94"/>
    <w:rsid w:val="001D7E2C"/>
    <w:rsid w:val="001D7F3A"/>
    <w:rsid w:val="001D7FCC"/>
    <w:rsid w:val="001E03A6"/>
    <w:rsid w:val="001E0ABA"/>
    <w:rsid w:val="001E0ED4"/>
    <w:rsid w:val="001E1584"/>
    <w:rsid w:val="001E1927"/>
    <w:rsid w:val="001E1AD7"/>
    <w:rsid w:val="001E1D03"/>
    <w:rsid w:val="001E2262"/>
    <w:rsid w:val="001E233C"/>
    <w:rsid w:val="001E3DB8"/>
    <w:rsid w:val="001E46DB"/>
    <w:rsid w:val="001E4937"/>
    <w:rsid w:val="001E4F33"/>
    <w:rsid w:val="001E62A6"/>
    <w:rsid w:val="001E77C2"/>
    <w:rsid w:val="001E7EFB"/>
    <w:rsid w:val="001F0003"/>
    <w:rsid w:val="001F09E3"/>
    <w:rsid w:val="001F0ACF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56EB"/>
    <w:rsid w:val="001F58DC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834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A41"/>
    <w:rsid w:val="00244C76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0BF9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5D6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3B1C"/>
    <w:rsid w:val="002A4234"/>
    <w:rsid w:val="002A47AA"/>
    <w:rsid w:val="002A47B4"/>
    <w:rsid w:val="002A4E58"/>
    <w:rsid w:val="002A5705"/>
    <w:rsid w:val="002A5B1D"/>
    <w:rsid w:val="002A61CB"/>
    <w:rsid w:val="002A65F9"/>
    <w:rsid w:val="002A6679"/>
    <w:rsid w:val="002A6926"/>
    <w:rsid w:val="002A6DEE"/>
    <w:rsid w:val="002A7120"/>
    <w:rsid w:val="002A72F3"/>
    <w:rsid w:val="002B029F"/>
    <w:rsid w:val="002B03D3"/>
    <w:rsid w:val="002B0D30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8FF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385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1882"/>
    <w:rsid w:val="002E21EB"/>
    <w:rsid w:val="002E22CD"/>
    <w:rsid w:val="002E27EA"/>
    <w:rsid w:val="002E2A18"/>
    <w:rsid w:val="002E2A22"/>
    <w:rsid w:val="002E2C70"/>
    <w:rsid w:val="002E3066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5ECA"/>
    <w:rsid w:val="00317931"/>
    <w:rsid w:val="00317EA1"/>
    <w:rsid w:val="003204C3"/>
    <w:rsid w:val="00320A9A"/>
    <w:rsid w:val="00320C54"/>
    <w:rsid w:val="003212A9"/>
    <w:rsid w:val="003213A0"/>
    <w:rsid w:val="00321C78"/>
    <w:rsid w:val="003233EF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5D7C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45E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41EC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29"/>
    <w:rsid w:val="003C5B5E"/>
    <w:rsid w:val="003C62D4"/>
    <w:rsid w:val="003C6A4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3CD7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84B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425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5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5C9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59D"/>
    <w:rsid w:val="00435BE3"/>
    <w:rsid w:val="00436702"/>
    <w:rsid w:val="00437678"/>
    <w:rsid w:val="00440180"/>
    <w:rsid w:val="004406E2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1E3"/>
    <w:rsid w:val="0045142E"/>
    <w:rsid w:val="004516EC"/>
    <w:rsid w:val="00451873"/>
    <w:rsid w:val="00451ACC"/>
    <w:rsid w:val="00451E63"/>
    <w:rsid w:val="00452334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B9D"/>
    <w:rsid w:val="00463DF4"/>
    <w:rsid w:val="004643A8"/>
    <w:rsid w:val="0046471B"/>
    <w:rsid w:val="00464782"/>
    <w:rsid w:val="00464AB7"/>
    <w:rsid w:val="00465A34"/>
    <w:rsid w:val="00465DB9"/>
    <w:rsid w:val="00465ED4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2C08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2BB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3B01"/>
    <w:rsid w:val="004946CF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A4E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346"/>
    <w:rsid w:val="004D44BD"/>
    <w:rsid w:val="004D46B5"/>
    <w:rsid w:val="004D4BEB"/>
    <w:rsid w:val="004D4C22"/>
    <w:rsid w:val="004D53CF"/>
    <w:rsid w:val="004D55F3"/>
    <w:rsid w:val="004D5656"/>
    <w:rsid w:val="004D5803"/>
    <w:rsid w:val="004D6DA4"/>
    <w:rsid w:val="004D7149"/>
    <w:rsid w:val="004D74C5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6690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66D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994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374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125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2A83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116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6F"/>
    <w:rsid w:val="005964B5"/>
    <w:rsid w:val="005967FF"/>
    <w:rsid w:val="00596BEC"/>
    <w:rsid w:val="00597097"/>
    <w:rsid w:val="00597399"/>
    <w:rsid w:val="005973FF"/>
    <w:rsid w:val="00597467"/>
    <w:rsid w:val="00597C3A"/>
    <w:rsid w:val="005A0152"/>
    <w:rsid w:val="005A1001"/>
    <w:rsid w:val="005A27E5"/>
    <w:rsid w:val="005A2F13"/>
    <w:rsid w:val="005A33CB"/>
    <w:rsid w:val="005A346C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985"/>
    <w:rsid w:val="005C3F1B"/>
    <w:rsid w:val="005C4C96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5E3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14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63E3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553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6FCE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349F"/>
    <w:rsid w:val="00644716"/>
    <w:rsid w:val="00644C8A"/>
    <w:rsid w:val="0064613A"/>
    <w:rsid w:val="00646457"/>
    <w:rsid w:val="0064676D"/>
    <w:rsid w:val="00646B09"/>
    <w:rsid w:val="00646D14"/>
    <w:rsid w:val="00647270"/>
    <w:rsid w:val="0064757F"/>
    <w:rsid w:val="006501C4"/>
    <w:rsid w:val="00650DF6"/>
    <w:rsid w:val="00650F53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6FE"/>
    <w:rsid w:val="00664BD5"/>
    <w:rsid w:val="006651D2"/>
    <w:rsid w:val="00665310"/>
    <w:rsid w:val="00666CB0"/>
    <w:rsid w:val="00667321"/>
    <w:rsid w:val="00667D5E"/>
    <w:rsid w:val="00672050"/>
    <w:rsid w:val="00673429"/>
    <w:rsid w:val="0067370B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96A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2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5D7"/>
    <w:rsid w:val="006D3CEC"/>
    <w:rsid w:val="006D3CF9"/>
    <w:rsid w:val="006D42FE"/>
    <w:rsid w:val="006D4D82"/>
    <w:rsid w:val="006D4E3A"/>
    <w:rsid w:val="006D5079"/>
    <w:rsid w:val="006D5660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8D5"/>
    <w:rsid w:val="006F5CD1"/>
    <w:rsid w:val="006F7079"/>
    <w:rsid w:val="006F768E"/>
    <w:rsid w:val="0070067E"/>
    <w:rsid w:val="00700B42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8D5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0EAD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A4B"/>
    <w:rsid w:val="00732E2D"/>
    <w:rsid w:val="00733754"/>
    <w:rsid w:val="00734474"/>
    <w:rsid w:val="007344F3"/>
    <w:rsid w:val="0073452C"/>
    <w:rsid w:val="00734A10"/>
    <w:rsid w:val="00734FB8"/>
    <w:rsid w:val="0073517D"/>
    <w:rsid w:val="007353B1"/>
    <w:rsid w:val="00736173"/>
    <w:rsid w:val="00736EAA"/>
    <w:rsid w:val="00737F83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7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9B5"/>
    <w:rsid w:val="007760CF"/>
    <w:rsid w:val="00776C7D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97D85"/>
    <w:rsid w:val="007A0800"/>
    <w:rsid w:val="007A0C59"/>
    <w:rsid w:val="007A17A4"/>
    <w:rsid w:val="007A20D5"/>
    <w:rsid w:val="007A2400"/>
    <w:rsid w:val="007A3C86"/>
    <w:rsid w:val="007A3FEA"/>
    <w:rsid w:val="007A4348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0E01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199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4B7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871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38A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ABE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6B73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67DCF"/>
    <w:rsid w:val="00870464"/>
    <w:rsid w:val="00870749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B3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C33"/>
    <w:rsid w:val="008D4075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28A"/>
    <w:rsid w:val="008E2E97"/>
    <w:rsid w:val="008E34C9"/>
    <w:rsid w:val="008E39C5"/>
    <w:rsid w:val="008E3F65"/>
    <w:rsid w:val="008E4394"/>
    <w:rsid w:val="008E4574"/>
    <w:rsid w:val="008E4634"/>
    <w:rsid w:val="008E4C0F"/>
    <w:rsid w:val="008E4DD9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1E92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8DC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352"/>
    <w:rsid w:val="00963A6C"/>
    <w:rsid w:val="00963CC1"/>
    <w:rsid w:val="0096497C"/>
    <w:rsid w:val="00965180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46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36E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4DF4"/>
    <w:rsid w:val="009B5604"/>
    <w:rsid w:val="009B5917"/>
    <w:rsid w:val="009B5CB5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DD8"/>
    <w:rsid w:val="009E474B"/>
    <w:rsid w:val="009E4B13"/>
    <w:rsid w:val="009E4B9E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001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1A4B"/>
    <w:rsid w:val="00A236F9"/>
    <w:rsid w:val="00A23748"/>
    <w:rsid w:val="00A23783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659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BEB"/>
    <w:rsid w:val="00A77EA3"/>
    <w:rsid w:val="00A800FB"/>
    <w:rsid w:val="00A8042D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44E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A776F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55F"/>
    <w:rsid w:val="00AB57ED"/>
    <w:rsid w:val="00AB5A42"/>
    <w:rsid w:val="00AB6C15"/>
    <w:rsid w:val="00AB7654"/>
    <w:rsid w:val="00AB7C59"/>
    <w:rsid w:val="00AB7C88"/>
    <w:rsid w:val="00AB7D32"/>
    <w:rsid w:val="00AB7E51"/>
    <w:rsid w:val="00AC0053"/>
    <w:rsid w:val="00AC0201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73B"/>
    <w:rsid w:val="00AD3D02"/>
    <w:rsid w:val="00AD55B3"/>
    <w:rsid w:val="00AD5758"/>
    <w:rsid w:val="00AD6125"/>
    <w:rsid w:val="00AD64A9"/>
    <w:rsid w:val="00AD7A8E"/>
    <w:rsid w:val="00AE00B3"/>
    <w:rsid w:val="00AE022D"/>
    <w:rsid w:val="00AE0C0A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3AC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2F8D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28D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1BB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3A7"/>
    <w:rsid w:val="00B7749B"/>
    <w:rsid w:val="00B777FA"/>
    <w:rsid w:val="00B77D33"/>
    <w:rsid w:val="00B77ED4"/>
    <w:rsid w:val="00B77FEE"/>
    <w:rsid w:val="00B801C4"/>
    <w:rsid w:val="00B80C72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93D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35D"/>
    <w:rsid w:val="00B92C0E"/>
    <w:rsid w:val="00B92E5F"/>
    <w:rsid w:val="00B934F8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258"/>
    <w:rsid w:val="00BB4522"/>
    <w:rsid w:val="00BB4C73"/>
    <w:rsid w:val="00BB4D8A"/>
    <w:rsid w:val="00BB4FEA"/>
    <w:rsid w:val="00BB69F7"/>
    <w:rsid w:val="00BB7689"/>
    <w:rsid w:val="00BB7707"/>
    <w:rsid w:val="00BB7E58"/>
    <w:rsid w:val="00BC0036"/>
    <w:rsid w:val="00BC0233"/>
    <w:rsid w:val="00BC15C0"/>
    <w:rsid w:val="00BC18DB"/>
    <w:rsid w:val="00BC1B8D"/>
    <w:rsid w:val="00BC1BA2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1E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3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534"/>
    <w:rsid w:val="00BE56CC"/>
    <w:rsid w:val="00BE5852"/>
    <w:rsid w:val="00BE5C5E"/>
    <w:rsid w:val="00BE65F4"/>
    <w:rsid w:val="00BE7426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691"/>
    <w:rsid w:val="00C016F2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CB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6B5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D48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13C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484"/>
    <w:rsid w:val="00C54BF0"/>
    <w:rsid w:val="00C54CED"/>
    <w:rsid w:val="00C54D32"/>
    <w:rsid w:val="00C5501E"/>
    <w:rsid w:val="00C55CDB"/>
    <w:rsid w:val="00C56089"/>
    <w:rsid w:val="00C5653D"/>
    <w:rsid w:val="00C56C6C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C6E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02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055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291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2F72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2396"/>
    <w:rsid w:val="00D33862"/>
    <w:rsid w:val="00D33B1F"/>
    <w:rsid w:val="00D340DE"/>
    <w:rsid w:val="00D34457"/>
    <w:rsid w:val="00D34570"/>
    <w:rsid w:val="00D346B4"/>
    <w:rsid w:val="00D34777"/>
    <w:rsid w:val="00D348BA"/>
    <w:rsid w:val="00D34F1D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6F6D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3963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6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5F29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43E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D7D"/>
    <w:rsid w:val="00DE1E45"/>
    <w:rsid w:val="00DE1EDD"/>
    <w:rsid w:val="00DE204F"/>
    <w:rsid w:val="00DE216D"/>
    <w:rsid w:val="00DE25B2"/>
    <w:rsid w:val="00DE25C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5FC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BC7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38A"/>
    <w:rsid w:val="00E137AF"/>
    <w:rsid w:val="00E138D3"/>
    <w:rsid w:val="00E13D65"/>
    <w:rsid w:val="00E13E69"/>
    <w:rsid w:val="00E142C2"/>
    <w:rsid w:val="00E14305"/>
    <w:rsid w:val="00E14315"/>
    <w:rsid w:val="00E14715"/>
    <w:rsid w:val="00E14CBE"/>
    <w:rsid w:val="00E1516A"/>
    <w:rsid w:val="00E162B4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9FA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29F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64C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5772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DC9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97F13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2F5"/>
    <w:rsid w:val="00EA2847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765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CD6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7E8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1789"/>
    <w:rsid w:val="00F0285B"/>
    <w:rsid w:val="00F03860"/>
    <w:rsid w:val="00F03B81"/>
    <w:rsid w:val="00F04655"/>
    <w:rsid w:val="00F054FE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286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1C8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28D"/>
    <w:rsid w:val="00F3761E"/>
    <w:rsid w:val="00F37919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5B72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3E1"/>
    <w:rsid w:val="00F55E2E"/>
    <w:rsid w:val="00F56037"/>
    <w:rsid w:val="00F5611B"/>
    <w:rsid w:val="00F561C0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B70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4DE"/>
    <w:rsid w:val="00F826C4"/>
    <w:rsid w:val="00F82A35"/>
    <w:rsid w:val="00F83560"/>
    <w:rsid w:val="00F83C7F"/>
    <w:rsid w:val="00F83D84"/>
    <w:rsid w:val="00F8400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A86"/>
    <w:rsid w:val="00F95D18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7A2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jira.letoile.tech/browse/DAX-10595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microsoft.com/office/2018/08/relationships/commentsExtensible" Target="commentsExtensi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microsoft.com/office/2016/09/relationships/commentsIds" Target="commentsId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04EEC"/>
    <w:rsid w:val="00031FDE"/>
    <w:rsid w:val="00032116"/>
    <w:rsid w:val="00034ADF"/>
    <w:rsid w:val="00037DCD"/>
    <w:rsid w:val="00071B14"/>
    <w:rsid w:val="00093CAA"/>
    <w:rsid w:val="000A1C52"/>
    <w:rsid w:val="000F0DC0"/>
    <w:rsid w:val="00154D25"/>
    <w:rsid w:val="0016304D"/>
    <w:rsid w:val="001811B1"/>
    <w:rsid w:val="001832DC"/>
    <w:rsid w:val="001850F8"/>
    <w:rsid w:val="001A373B"/>
    <w:rsid w:val="001B02A6"/>
    <w:rsid w:val="001D0851"/>
    <w:rsid w:val="001D0F93"/>
    <w:rsid w:val="001F09BD"/>
    <w:rsid w:val="002633D9"/>
    <w:rsid w:val="002875A9"/>
    <w:rsid w:val="002977C1"/>
    <w:rsid w:val="002C37B7"/>
    <w:rsid w:val="002C6E44"/>
    <w:rsid w:val="00305020"/>
    <w:rsid w:val="00340C40"/>
    <w:rsid w:val="003513F2"/>
    <w:rsid w:val="00360CBB"/>
    <w:rsid w:val="003B2307"/>
    <w:rsid w:val="003B27FD"/>
    <w:rsid w:val="003B6907"/>
    <w:rsid w:val="003D3838"/>
    <w:rsid w:val="003F73D7"/>
    <w:rsid w:val="00400E12"/>
    <w:rsid w:val="00412654"/>
    <w:rsid w:val="00424477"/>
    <w:rsid w:val="00437B41"/>
    <w:rsid w:val="00471884"/>
    <w:rsid w:val="004B5EBA"/>
    <w:rsid w:val="004E7AD5"/>
    <w:rsid w:val="004F3A32"/>
    <w:rsid w:val="00502683"/>
    <w:rsid w:val="0052256A"/>
    <w:rsid w:val="005512BA"/>
    <w:rsid w:val="005530C5"/>
    <w:rsid w:val="005656E9"/>
    <w:rsid w:val="00567A2C"/>
    <w:rsid w:val="0059384D"/>
    <w:rsid w:val="00616E4A"/>
    <w:rsid w:val="006574E6"/>
    <w:rsid w:val="00667056"/>
    <w:rsid w:val="006A34BB"/>
    <w:rsid w:val="006D4EA5"/>
    <w:rsid w:val="0070178E"/>
    <w:rsid w:val="007107AF"/>
    <w:rsid w:val="00712CC9"/>
    <w:rsid w:val="00727F94"/>
    <w:rsid w:val="00741FB7"/>
    <w:rsid w:val="00766B02"/>
    <w:rsid w:val="00783153"/>
    <w:rsid w:val="007C3451"/>
    <w:rsid w:val="00815B6F"/>
    <w:rsid w:val="00836CB6"/>
    <w:rsid w:val="00863990"/>
    <w:rsid w:val="00876354"/>
    <w:rsid w:val="008A48AC"/>
    <w:rsid w:val="008B1AA6"/>
    <w:rsid w:val="008D4800"/>
    <w:rsid w:val="008E2D44"/>
    <w:rsid w:val="008F6FDE"/>
    <w:rsid w:val="00927196"/>
    <w:rsid w:val="00986182"/>
    <w:rsid w:val="00991270"/>
    <w:rsid w:val="009979D1"/>
    <w:rsid w:val="00997EDD"/>
    <w:rsid w:val="009A4FB1"/>
    <w:rsid w:val="009A5B67"/>
    <w:rsid w:val="009C71F6"/>
    <w:rsid w:val="00A34E41"/>
    <w:rsid w:val="00A44744"/>
    <w:rsid w:val="00A86EEB"/>
    <w:rsid w:val="00AD231A"/>
    <w:rsid w:val="00B02523"/>
    <w:rsid w:val="00B64846"/>
    <w:rsid w:val="00BB3075"/>
    <w:rsid w:val="00BC4987"/>
    <w:rsid w:val="00C40680"/>
    <w:rsid w:val="00C46814"/>
    <w:rsid w:val="00C6263F"/>
    <w:rsid w:val="00C76C13"/>
    <w:rsid w:val="00C7798C"/>
    <w:rsid w:val="00CA030F"/>
    <w:rsid w:val="00D003C9"/>
    <w:rsid w:val="00D211A9"/>
    <w:rsid w:val="00D40FFB"/>
    <w:rsid w:val="00D52DB0"/>
    <w:rsid w:val="00D54F4A"/>
    <w:rsid w:val="00D73304"/>
    <w:rsid w:val="00D87502"/>
    <w:rsid w:val="00D93DF4"/>
    <w:rsid w:val="00DA094D"/>
    <w:rsid w:val="00DA6633"/>
    <w:rsid w:val="00DB0DC7"/>
    <w:rsid w:val="00DD0958"/>
    <w:rsid w:val="00DD4B3E"/>
    <w:rsid w:val="00DF035B"/>
    <w:rsid w:val="00E02E7C"/>
    <w:rsid w:val="00E205EC"/>
    <w:rsid w:val="00E340BF"/>
    <w:rsid w:val="00E356AA"/>
    <w:rsid w:val="00E5077F"/>
    <w:rsid w:val="00E50C69"/>
    <w:rsid w:val="00E543D9"/>
    <w:rsid w:val="00E639ED"/>
    <w:rsid w:val="00E86C62"/>
    <w:rsid w:val="00EA6216"/>
    <w:rsid w:val="00EE62E6"/>
    <w:rsid w:val="00F24369"/>
    <w:rsid w:val="00F26839"/>
    <w:rsid w:val="00F2744B"/>
    <w:rsid w:val="00F27C4E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F6045E51-5260-4E63-B3E7-805F88841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217</TotalTime>
  <Pages>3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DAX-12231 ЭТРН - Форма заявок и подготовки данных для ЭТРН WMS</vt:lpstr>
    </vt:vector>
  </TitlesOfParts>
  <Company>HP Inc.</Company>
  <LinksUpToDate>false</LinksUpToDate>
  <CharactersWithSpaces>4962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DAX-12371 Обработка исключений по ошибкам ОСУ с проблемными КМ</dc:title>
  <dc:creator>K.alyanykh</dc:creator>
  <cp:lastModifiedBy>Aleksey I Kuznetsov</cp:lastModifiedBy>
  <cp:revision>12</cp:revision>
  <cp:lastPrinted>2010-02-27T12:52:00Z</cp:lastPrinted>
  <dcterms:created xsi:type="dcterms:W3CDTF">2026-05-27T10:54:00Z</dcterms:created>
  <dcterms:modified xsi:type="dcterms:W3CDTF">2026-06-24T09:22:00Z</dcterms:modified>
</cp:coreProperties>
</file>