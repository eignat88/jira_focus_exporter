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61C62C7D" w:rsidR="00A51049" w:rsidRPr="00FF5124" w:rsidRDefault="00276992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E3D70">
            <w:rPr>
              <w:rFonts w:cs="Times New Roman"/>
              <w:spacing w:val="-2"/>
              <w:kern w:val="36"/>
              <w:sz w:val="41"/>
              <w:szCs w:val="41"/>
            </w:rPr>
            <w:t>DAX-9002</w:t>
          </w:r>
          <w:r w:rsidR="00CE3D70" w:rsidRPr="00CE3D70">
            <w:rPr>
              <w:rFonts w:cs="Times New Roman"/>
              <w:spacing w:val="-2"/>
              <w:kern w:val="36"/>
              <w:sz w:val="41"/>
              <w:szCs w:val="41"/>
            </w:rPr>
            <w:t xml:space="preserve"> Оптимизация/автоматизация дефрагментации мест хранения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0EB15637" w:rsidR="00662477" w:rsidRPr="00FF5124" w:rsidRDefault="00DD4F7B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23.12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3DCDBA7C" w:rsidR="008F1D14" w:rsidRPr="00FF5124" w:rsidRDefault="00276992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48F9DCE0" w:rsidR="008F1D14" w:rsidRPr="00FF5124" w:rsidRDefault="00276992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по результатам замечаний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033B2436" w:rsidR="008F1D14" w:rsidRPr="00FF5124" w:rsidRDefault="00276992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26.12.2024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0E46C04E" w:rsidR="008F1D14" w:rsidRPr="00FF5124" w:rsidRDefault="00276992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59FDD5CB" w:rsidR="00532450" w:rsidRPr="00FF5124" w:rsidRDefault="00DD4F7B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Дефрагментация ячеек местоположения.</w:t>
      </w:r>
    </w:p>
    <w:p w14:paraId="620F4F88" w14:textId="6B8229A2" w:rsidR="009605FF" w:rsidRDefault="008457D5" w:rsidP="001A5D1F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2792A576" w14:textId="202E0D31" w:rsidR="002C7D05" w:rsidRPr="002C7D05" w:rsidRDefault="002C7D05" w:rsidP="002C7D05">
      <w:pPr>
        <w:pStyle w:val="a4"/>
        <w:numPr>
          <w:ilvl w:val="1"/>
          <w:numId w:val="23"/>
        </w:numPr>
      </w:pPr>
      <w:r>
        <w:t xml:space="preserve">Добавить новые поля в таблицу </w:t>
      </w:r>
      <w:proofErr w:type="spellStart"/>
      <w:r w:rsidRPr="002C7D05">
        <w:rPr>
          <w:b/>
        </w:rPr>
        <w:t>WMS_InventDefragmentation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2268"/>
        <w:gridCol w:w="1701"/>
        <w:gridCol w:w="2127"/>
      </w:tblGrid>
      <w:tr w:rsidR="002C7D05" w:rsidRPr="00FF5124" w14:paraId="54AB7847" w14:textId="77777777" w:rsidTr="00336ADA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3FE262A1" w14:textId="77777777" w:rsidR="002C7D05" w:rsidRPr="00FF5124" w:rsidRDefault="002C7D05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AEE8E41" w14:textId="77777777" w:rsidR="002C7D05" w:rsidRPr="00FF5124" w:rsidRDefault="002C7D05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CD456A9" w14:textId="77777777" w:rsidR="002C7D05" w:rsidRPr="00FF5124" w:rsidRDefault="002C7D05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90D85C2" w14:textId="77777777" w:rsidR="002C7D05" w:rsidRPr="00FF5124" w:rsidRDefault="002C7D05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76D140AF" w14:textId="77777777" w:rsidR="002C7D05" w:rsidRPr="00FF5124" w:rsidRDefault="002C7D05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C37822" w:rsidRPr="002933F6" w14:paraId="46ADDC7F" w14:textId="77777777" w:rsidTr="00336ADA">
        <w:tc>
          <w:tcPr>
            <w:tcW w:w="2693" w:type="dxa"/>
          </w:tcPr>
          <w:p w14:paraId="51321BA0" w14:textId="20A340F1" w:rsidR="00C37822" w:rsidRPr="006D25D7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C37822">
              <w:rPr>
                <w:rFonts w:ascii="Times New Roman" w:hAnsi="Times New Roman"/>
                <w:b/>
                <w:i/>
                <w:sz w:val="22"/>
              </w:rPr>
              <w:t>Область хранения Из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WMSStoreAreaId_Src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0A5AAF2E" w14:textId="5C084CD1" w:rsidR="00C37822" w:rsidRPr="00347A85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D35ECA">
              <w:rPr>
                <w:rFonts w:ascii="Times New Roman" w:hAnsi="Times New Roman"/>
                <w:i/>
                <w:sz w:val="22"/>
              </w:rPr>
              <w:t xml:space="preserve">Область хранения </w:t>
            </w:r>
            <w:r>
              <w:rPr>
                <w:rFonts w:ascii="Times New Roman" w:hAnsi="Times New Roman"/>
                <w:i/>
                <w:sz w:val="22"/>
              </w:rPr>
              <w:t>из которой взят товар</w:t>
            </w:r>
          </w:p>
        </w:tc>
        <w:tc>
          <w:tcPr>
            <w:tcW w:w="2268" w:type="dxa"/>
          </w:tcPr>
          <w:p w14:paraId="53FF3A52" w14:textId="20C52819" w:rsidR="00C37822" w:rsidRPr="00004B76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016D47FD" w14:textId="77777777" w:rsidR="00C37822" w:rsidRPr="009C5ACA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86F7379" w14:textId="77777777" w:rsidR="00C37822" w:rsidRPr="002933F6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37822" w14:paraId="32F83FFC" w14:textId="77777777" w:rsidTr="00336ADA">
        <w:tc>
          <w:tcPr>
            <w:tcW w:w="2693" w:type="dxa"/>
          </w:tcPr>
          <w:p w14:paraId="16F0DCE4" w14:textId="0040B7E1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C37822">
              <w:rPr>
                <w:rFonts w:ascii="Times New Roman" w:hAnsi="Times New Roman"/>
                <w:b/>
                <w:i/>
                <w:sz w:val="22"/>
              </w:rPr>
              <w:t>Зона хранения Из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WMSStoreZoneId_Src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3156C7C2" w14:textId="4577D494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Зона</w:t>
            </w:r>
            <w:r w:rsidRPr="00D35ECA">
              <w:rPr>
                <w:rFonts w:ascii="Times New Roman" w:hAnsi="Times New Roman"/>
                <w:i/>
                <w:sz w:val="22"/>
              </w:rPr>
              <w:t xml:space="preserve"> хранения </w:t>
            </w:r>
            <w:r>
              <w:rPr>
                <w:rFonts w:ascii="Times New Roman" w:hAnsi="Times New Roman"/>
                <w:i/>
                <w:sz w:val="22"/>
              </w:rPr>
              <w:t>из которой взят товар</w:t>
            </w:r>
          </w:p>
        </w:tc>
        <w:tc>
          <w:tcPr>
            <w:tcW w:w="2268" w:type="dxa"/>
          </w:tcPr>
          <w:p w14:paraId="693A2867" w14:textId="2965853A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20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772CE9D5" w14:textId="23A1A39D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113783C" w14:textId="0B0E85E5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37822" w14:paraId="4C1BBDC2" w14:textId="77777777" w:rsidTr="00336ADA">
        <w:tc>
          <w:tcPr>
            <w:tcW w:w="2693" w:type="dxa"/>
          </w:tcPr>
          <w:p w14:paraId="19A999A4" w14:textId="055A4DDF" w:rsidR="00C37822" w:rsidRPr="00E118B0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C37822">
              <w:rPr>
                <w:rFonts w:ascii="Times New Roman" w:hAnsi="Times New Roman"/>
                <w:b/>
                <w:i/>
                <w:sz w:val="22"/>
              </w:rPr>
              <w:t>Этаж Из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WMSFloorId_Src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1A77F04A" w14:textId="212305C3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D35ECA">
              <w:rPr>
                <w:rFonts w:ascii="Times New Roman" w:hAnsi="Times New Roman"/>
                <w:i/>
                <w:sz w:val="22"/>
              </w:rPr>
              <w:t xml:space="preserve">Этаж </w:t>
            </w:r>
            <w:r>
              <w:rPr>
                <w:rFonts w:ascii="Times New Roman" w:hAnsi="Times New Roman"/>
                <w:i/>
                <w:sz w:val="22"/>
              </w:rPr>
              <w:t>из которого взят товар</w:t>
            </w:r>
          </w:p>
        </w:tc>
        <w:tc>
          <w:tcPr>
            <w:tcW w:w="2268" w:type="dxa"/>
          </w:tcPr>
          <w:p w14:paraId="0649F3D8" w14:textId="0FB6DE7D" w:rsidR="00C37822" w:rsidRP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5E1C5858" w14:textId="758222E5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0760EA0" w14:textId="1C81A1F5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37822" w14:paraId="2ABEFB68" w14:textId="77777777" w:rsidTr="00336ADA">
        <w:tc>
          <w:tcPr>
            <w:tcW w:w="2693" w:type="dxa"/>
          </w:tcPr>
          <w:p w14:paraId="787DDCD1" w14:textId="34B68BB5" w:rsidR="00C37822" w:rsidRPr="00E118B0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C37822">
              <w:rPr>
                <w:rFonts w:ascii="Times New Roman" w:hAnsi="Times New Roman"/>
                <w:b/>
                <w:i/>
                <w:sz w:val="22"/>
              </w:rPr>
              <w:t>Область хранения В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WMSStoreAreaId_Dest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0F8D2B8D" w14:textId="57A0D511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D35ECA">
              <w:rPr>
                <w:rFonts w:ascii="Times New Roman" w:hAnsi="Times New Roman"/>
                <w:i/>
                <w:sz w:val="22"/>
              </w:rPr>
              <w:t xml:space="preserve">Область хранения </w:t>
            </w:r>
            <w:r>
              <w:rPr>
                <w:rFonts w:ascii="Times New Roman" w:hAnsi="Times New Roman"/>
                <w:i/>
                <w:sz w:val="22"/>
              </w:rPr>
              <w:t>в которую разместится товар</w:t>
            </w:r>
          </w:p>
        </w:tc>
        <w:tc>
          <w:tcPr>
            <w:tcW w:w="2268" w:type="dxa"/>
          </w:tcPr>
          <w:p w14:paraId="35CC69CF" w14:textId="6BD41082" w:rsidR="00C37822" w:rsidRP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7E03FCC4" w14:textId="418A491B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A04F1D9" w14:textId="712370A4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37822" w14:paraId="4C87A9C7" w14:textId="77777777" w:rsidTr="00336ADA">
        <w:tc>
          <w:tcPr>
            <w:tcW w:w="2693" w:type="dxa"/>
          </w:tcPr>
          <w:p w14:paraId="1E5979CC" w14:textId="36F85EB4" w:rsidR="00C37822" w:rsidRPr="00E118B0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C37822">
              <w:rPr>
                <w:rFonts w:ascii="Times New Roman" w:hAnsi="Times New Roman"/>
                <w:b/>
                <w:i/>
                <w:sz w:val="22"/>
              </w:rPr>
              <w:t>Зона хранения В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WMSStoreZoneId_Dest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69A23916" w14:textId="501AD51A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D35ECA">
              <w:rPr>
                <w:rFonts w:ascii="Times New Roman" w:hAnsi="Times New Roman"/>
                <w:i/>
                <w:sz w:val="22"/>
              </w:rPr>
              <w:t xml:space="preserve">Зона хранения </w:t>
            </w:r>
            <w:r>
              <w:rPr>
                <w:rFonts w:ascii="Times New Roman" w:hAnsi="Times New Roman"/>
                <w:i/>
                <w:sz w:val="22"/>
              </w:rPr>
              <w:t>в которую разместится товар</w:t>
            </w:r>
          </w:p>
        </w:tc>
        <w:tc>
          <w:tcPr>
            <w:tcW w:w="2268" w:type="dxa"/>
          </w:tcPr>
          <w:p w14:paraId="0F74E0C1" w14:textId="33272F67" w:rsidR="00C37822" w:rsidRP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11DF04D6" w14:textId="015253CB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3C94C7A" w14:textId="4E655043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C37822" w14:paraId="77EA4400" w14:textId="77777777" w:rsidTr="00336ADA">
        <w:tc>
          <w:tcPr>
            <w:tcW w:w="2693" w:type="dxa"/>
          </w:tcPr>
          <w:p w14:paraId="6999B2AF" w14:textId="10CF8730" w:rsidR="00C37822" w:rsidRPr="00E118B0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C37822">
              <w:rPr>
                <w:rFonts w:ascii="Times New Roman" w:hAnsi="Times New Roman"/>
                <w:b/>
                <w:i/>
                <w:sz w:val="22"/>
              </w:rPr>
              <w:t>Этаж на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WMSFloorId_Dest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4868CB33" w14:textId="306E1DD0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D35ECA">
              <w:rPr>
                <w:rFonts w:ascii="Times New Roman" w:hAnsi="Times New Roman"/>
                <w:i/>
                <w:sz w:val="22"/>
              </w:rPr>
              <w:t xml:space="preserve">Этаж </w:t>
            </w:r>
            <w:r>
              <w:rPr>
                <w:rFonts w:ascii="Times New Roman" w:hAnsi="Times New Roman"/>
                <w:i/>
                <w:sz w:val="22"/>
              </w:rPr>
              <w:t>на котором разместится товар</w:t>
            </w:r>
          </w:p>
        </w:tc>
        <w:tc>
          <w:tcPr>
            <w:tcW w:w="2268" w:type="dxa"/>
          </w:tcPr>
          <w:p w14:paraId="77484561" w14:textId="602F18E9" w:rsidR="00C37822" w:rsidRP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r>
              <w:rPr>
                <w:rFonts w:ascii="Times New Roman" w:hAnsi="Times New Roman"/>
                <w:sz w:val="22"/>
              </w:rPr>
              <w:t>20</w:t>
            </w:r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2A9AA2FC" w14:textId="09DB90DE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96B640F" w14:textId="47514F8B" w:rsidR="00C37822" w:rsidRDefault="00C37822" w:rsidP="00C3782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287AEA72" w14:textId="2AF8D867" w:rsidR="00004B76" w:rsidRPr="002C7D05" w:rsidRDefault="00004B76" w:rsidP="00C37822">
      <w:pPr>
        <w:pStyle w:val="a4"/>
        <w:ind w:left="804" w:firstLine="0"/>
      </w:pPr>
    </w:p>
    <w:p w14:paraId="69057848" w14:textId="06AAB0DD" w:rsidR="00BE5852" w:rsidRDefault="008457D5" w:rsidP="001A5D1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lastRenderedPageBreak/>
        <w:t>Изменение интерфейса пользователей</w:t>
      </w:r>
      <w:bookmarkEnd w:id="4"/>
    </w:p>
    <w:p w14:paraId="48E41A30" w14:textId="48386712" w:rsidR="00004B76" w:rsidRDefault="001C6EB6" w:rsidP="00004B76">
      <w:pPr>
        <w:pStyle w:val="a4"/>
        <w:numPr>
          <w:ilvl w:val="1"/>
          <w:numId w:val="23"/>
        </w:numPr>
      </w:pPr>
      <w:r>
        <w:t>Добавить фиксированную возможность выбора</w:t>
      </w:r>
      <w:r w:rsidR="000C1931">
        <w:t xml:space="preserve"> </w:t>
      </w:r>
      <w:commentRangeStart w:id="5"/>
      <w:commentRangeStart w:id="6"/>
      <w:r w:rsidR="000C1931">
        <w:t>в запросе</w:t>
      </w:r>
      <w:r>
        <w:t xml:space="preserve"> Области хранения </w:t>
      </w:r>
      <w:commentRangeEnd w:id="5"/>
      <w:r w:rsidR="00AC01D4">
        <w:rPr>
          <w:rStyle w:val="af8"/>
          <w:rFonts w:ascii="Arial" w:hAnsi="Arial"/>
        </w:rPr>
        <w:commentReference w:id="5"/>
      </w:r>
      <w:commentRangeEnd w:id="6"/>
      <w:r w:rsidR="00B0317C">
        <w:rPr>
          <w:rStyle w:val="af8"/>
          <w:rFonts w:ascii="Arial" w:hAnsi="Arial"/>
        </w:rPr>
        <w:commentReference w:id="6"/>
      </w:r>
      <w:r>
        <w:t>по кно</w:t>
      </w:r>
      <w:r w:rsidR="000C1931">
        <w:t>п</w:t>
      </w:r>
      <w:r>
        <w:t>ке</w:t>
      </w:r>
      <w:r w:rsidR="000C1931">
        <w:t xml:space="preserve"> </w:t>
      </w:r>
      <w:r w:rsidR="000C1931" w:rsidRPr="000C1931">
        <w:rPr>
          <w:b/>
        </w:rPr>
        <w:t>[Выбрать]</w:t>
      </w:r>
      <w:r>
        <w:t xml:space="preserve"> на диалоговом окне </w:t>
      </w:r>
      <w:r w:rsidRPr="001C6EB6">
        <w:rPr>
          <w:b/>
        </w:rPr>
        <w:t xml:space="preserve">Пересчет таблицы </w:t>
      </w:r>
      <w:proofErr w:type="spellStart"/>
      <w:r w:rsidRPr="001C6EB6">
        <w:rPr>
          <w:b/>
        </w:rPr>
        <w:t>малозаполненных</w:t>
      </w:r>
      <w:proofErr w:type="spellEnd"/>
      <w:r w:rsidRPr="001C6EB6">
        <w:rPr>
          <w:b/>
        </w:rPr>
        <w:t xml:space="preserve"> </w:t>
      </w:r>
      <w:proofErr w:type="spellStart"/>
      <w:r w:rsidRPr="001C6EB6">
        <w:rPr>
          <w:b/>
        </w:rPr>
        <w:t>палет</w:t>
      </w:r>
      <w:proofErr w:type="spellEnd"/>
      <w:r>
        <w:t xml:space="preserve"> (</w:t>
      </w:r>
      <w:r w:rsidRPr="000C1931">
        <w:rPr>
          <w:b/>
        </w:rPr>
        <w:t>Управление запасами \ Периодические операции \ Управление складом \ Отчет по дефрагментации</w:t>
      </w:r>
      <w:r>
        <w:t>)</w:t>
      </w:r>
      <w:r w:rsidR="000C1931">
        <w:t>:</w:t>
      </w:r>
      <w:r w:rsidR="00B0317C">
        <w:br/>
      </w:r>
      <w:r w:rsidR="00483A9F">
        <w:rPr>
          <w:noProof/>
        </w:rPr>
        <w:drawing>
          <wp:inline distT="0" distB="0" distL="0" distR="0" wp14:anchorId="135BA337" wp14:editId="3AEFC67C">
            <wp:extent cx="4930140" cy="247731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591" cy="24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2D82" w14:textId="3997DA65" w:rsidR="00B0317C" w:rsidRDefault="00B0317C" w:rsidP="00B0317C">
      <w:pPr>
        <w:pStyle w:val="a4"/>
        <w:numPr>
          <w:ilvl w:val="2"/>
          <w:numId w:val="23"/>
        </w:numPr>
      </w:pPr>
      <w:r>
        <w:t>Реализовать возможность выбора более одной области, с перечислением их через запятую.</w:t>
      </w:r>
    </w:p>
    <w:p w14:paraId="09EAF68A" w14:textId="5CC20D34" w:rsidR="00C32B8F" w:rsidRDefault="00C32B8F" w:rsidP="00004B76">
      <w:pPr>
        <w:pStyle w:val="a4"/>
        <w:numPr>
          <w:ilvl w:val="1"/>
          <w:numId w:val="23"/>
        </w:numPr>
      </w:pPr>
      <w:r>
        <w:t xml:space="preserve">Добавить новое поле на диалоговое окно </w:t>
      </w:r>
      <w:r w:rsidRPr="001C6EB6">
        <w:rPr>
          <w:b/>
        </w:rPr>
        <w:t xml:space="preserve">Пересчет таблицы </w:t>
      </w:r>
      <w:proofErr w:type="spellStart"/>
      <w:r w:rsidRPr="001C6EB6">
        <w:rPr>
          <w:b/>
        </w:rPr>
        <w:t>малозаполненных</w:t>
      </w:r>
      <w:proofErr w:type="spellEnd"/>
      <w:r w:rsidRPr="001C6EB6">
        <w:rPr>
          <w:b/>
        </w:rPr>
        <w:t xml:space="preserve"> </w:t>
      </w:r>
      <w:proofErr w:type="spellStart"/>
      <w:r w:rsidRPr="001C6EB6">
        <w:rPr>
          <w:b/>
        </w:rPr>
        <w:t>палет</w:t>
      </w:r>
      <w:proofErr w:type="spellEnd"/>
      <w:r>
        <w:t xml:space="preserve"> (</w:t>
      </w:r>
      <w:r w:rsidRPr="000C1931">
        <w:rPr>
          <w:b/>
        </w:rPr>
        <w:t>Управление запасами \ Периодические операции \ Управление складом \ Отчет по дефрагментации</w:t>
      </w:r>
      <w:r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701"/>
        <w:gridCol w:w="1701"/>
        <w:gridCol w:w="3119"/>
      </w:tblGrid>
      <w:tr w:rsidR="00C32B8F" w:rsidRPr="00FF5124" w14:paraId="54A93F09" w14:textId="77777777" w:rsidTr="00C32B8F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1600D258" w14:textId="77777777" w:rsidR="00C32B8F" w:rsidRPr="00FF5124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38923503" w14:textId="77777777" w:rsidR="00C32B8F" w:rsidRPr="00FF5124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C089306" w14:textId="77777777" w:rsidR="00C32B8F" w:rsidRPr="00FF5124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FFD2C57" w14:textId="77777777" w:rsidR="00C32B8F" w:rsidRPr="00FF5124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E9AD34E" w14:textId="77777777" w:rsidR="00C32B8F" w:rsidRPr="00FF5124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C32B8F" w:rsidRPr="00AC73EA" w14:paraId="378C4C83" w14:textId="77777777" w:rsidTr="00C32B8F">
        <w:tc>
          <w:tcPr>
            <w:tcW w:w="1843" w:type="dxa"/>
          </w:tcPr>
          <w:p w14:paraId="7BE42517" w14:textId="2CCCE607" w:rsidR="00C32B8F" w:rsidRPr="002933F6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Диапазон СГ</w:t>
            </w:r>
          </w:p>
        </w:tc>
        <w:tc>
          <w:tcPr>
            <w:tcW w:w="1842" w:type="dxa"/>
          </w:tcPr>
          <w:p w14:paraId="7A6FE7FA" w14:textId="39E5AAB8" w:rsidR="00C32B8F" w:rsidRPr="009C2D92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Указать диапазон СГ</w:t>
            </w:r>
          </w:p>
        </w:tc>
        <w:tc>
          <w:tcPr>
            <w:tcW w:w="1701" w:type="dxa"/>
          </w:tcPr>
          <w:p w14:paraId="32234F24" w14:textId="77777777" w:rsidR="00C32B8F" w:rsidRPr="002933F6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0F9FF285" w14:textId="38289A88" w:rsidR="00C32B8F" w:rsidRPr="002933F6" w:rsidRDefault="00C32B8F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180</w:t>
            </w:r>
          </w:p>
        </w:tc>
        <w:tc>
          <w:tcPr>
            <w:tcW w:w="3119" w:type="dxa"/>
          </w:tcPr>
          <w:p w14:paraId="06279503" w14:textId="75024375" w:rsidR="00C32B8F" w:rsidRPr="00AC73EA" w:rsidRDefault="00C32B8F" w:rsidP="00C32B8F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Нет.</w:t>
            </w:r>
          </w:p>
        </w:tc>
      </w:tr>
    </w:tbl>
    <w:p w14:paraId="0BE57CA5" w14:textId="3A83683E" w:rsidR="00103638" w:rsidRDefault="00103638" w:rsidP="00103638">
      <w:pPr>
        <w:pStyle w:val="a4"/>
        <w:numPr>
          <w:ilvl w:val="1"/>
          <w:numId w:val="23"/>
        </w:numPr>
      </w:pPr>
      <w:r>
        <w:t xml:space="preserve">Убрать с диалогового окна </w:t>
      </w:r>
      <w:r w:rsidRPr="001C6EB6">
        <w:rPr>
          <w:b/>
        </w:rPr>
        <w:t xml:space="preserve">Пересчет таблицы </w:t>
      </w:r>
      <w:proofErr w:type="spellStart"/>
      <w:r w:rsidRPr="001C6EB6">
        <w:rPr>
          <w:b/>
        </w:rPr>
        <w:t>малозаполненных</w:t>
      </w:r>
      <w:proofErr w:type="spellEnd"/>
      <w:r w:rsidRPr="001C6EB6">
        <w:rPr>
          <w:b/>
        </w:rPr>
        <w:t xml:space="preserve"> </w:t>
      </w:r>
      <w:proofErr w:type="spellStart"/>
      <w:r w:rsidRPr="001C6EB6">
        <w:rPr>
          <w:b/>
        </w:rPr>
        <w:t>палет</w:t>
      </w:r>
      <w:proofErr w:type="spellEnd"/>
      <w:r>
        <w:t xml:space="preserve"> (</w:t>
      </w:r>
      <w:r w:rsidRPr="000C1931">
        <w:rPr>
          <w:b/>
        </w:rPr>
        <w:t>Управление запасами \ Периодические операции \ Управление складом \ Отчет по дефрагментации</w:t>
      </w:r>
      <w:r>
        <w:t xml:space="preserve">) поле </w:t>
      </w:r>
      <w:proofErr w:type="gramStart"/>
      <w:r w:rsidRPr="00103638">
        <w:rPr>
          <w:b/>
          <w:i/>
        </w:rPr>
        <w:t>Не</w:t>
      </w:r>
      <w:proofErr w:type="gramEnd"/>
      <w:r w:rsidRPr="00103638">
        <w:rPr>
          <w:b/>
          <w:i/>
        </w:rPr>
        <w:t xml:space="preserve"> учитывать остатки в резервной зоне хранения</w:t>
      </w:r>
      <w:r>
        <w:t xml:space="preserve"> </w:t>
      </w:r>
      <w:r w:rsidRPr="00103638">
        <w:t>Fld5_1</w:t>
      </w:r>
      <w:r>
        <w:t xml:space="preserve"> и всю с ним связанную логику.</w:t>
      </w:r>
    </w:p>
    <w:p w14:paraId="43BF963E" w14:textId="41DFD9AF" w:rsidR="006766A6" w:rsidRPr="001A5D1F" w:rsidRDefault="00C32B8F" w:rsidP="00103638">
      <w:pPr>
        <w:pStyle w:val="a4"/>
        <w:numPr>
          <w:ilvl w:val="1"/>
          <w:numId w:val="23"/>
        </w:numPr>
      </w:pPr>
      <w:r>
        <w:t xml:space="preserve">Добавить новые поля на форму </w:t>
      </w:r>
      <w:r w:rsidRPr="00D35ECA">
        <w:rPr>
          <w:b/>
        </w:rPr>
        <w:t>Отчет по дефрагментации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701"/>
        <w:gridCol w:w="1701"/>
        <w:gridCol w:w="3119"/>
      </w:tblGrid>
      <w:tr w:rsidR="006766A6" w:rsidRPr="00FF5124" w14:paraId="33AF1C61" w14:textId="77777777" w:rsidTr="00336ADA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27F3AC8E" w14:textId="77777777" w:rsidR="006766A6" w:rsidRPr="00FF5124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A2F89DE" w14:textId="77777777" w:rsidR="006766A6" w:rsidRPr="00FF5124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CC8F207" w14:textId="77777777" w:rsidR="006766A6" w:rsidRPr="00FF5124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3F9AAFE" w14:textId="77777777" w:rsidR="006766A6" w:rsidRPr="00FF5124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7C21B1CE" w14:textId="77777777" w:rsidR="006766A6" w:rsidRPr="00FF5124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D35ECA" w:rsidRPr="00AC73EA" w14:paraId="79C41AC0" w14:textId="77777777" w:rsidTr="00336ADA">
        <w:tc>
          <w:tcPr>
            <w:tcW w:w="1843" w:type="dxa"/>
          </w:tcPr>
          <w:p w14:paraId="5FE0887B" w14:textId="7571737B" w:rsidR="00D35ECA" w:rsidRPr="002933F6" w:rsidRDefault="00D35ECA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proofErr w:type="spellStart"/>
            <w:r w:rsidRPr="006766A6">
              <w:rPr>
                <w:rFonts w:ascii="Times New Roman" w:hAnsi="Times New Roman"/>
                <w:b/>
                <w:i/>
                <w:sz w:val="22"/>
                <w:lang w:val="en-US"/>
              </w:rPr>
              <w:t>Область</w:t>
            </w:r>
            <w:proofErr w:type="spellEnd"/>
            <w:r w:rsidRPr="006766A6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6766A6">
              <w:rPr>
                <w:rFonts w:ascii="Times New Roman" w:hAnsi="Times New Roman"/>
                <w:b/>
                <w:i/>
                <w:sz w:val="22"/>
                <w:lang w:val="en-US"/>
              </w:rPr>
              <w:t>хранения</w:t>
            </w:r>
            <w:proofErr w:type="spellEnd"/>
            <w:r w:rsidRPr="006766A6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6766A6">
              <w:rPr>
                <w:rFonts w:ascii="Times New Roman" w:hAnsi="Times New Roman"/>
                <w:b/>
                <w:i/>
                <w:sz w:val="22"/>
                <w:lang w:val="en-US"/>
              </w:rPr>
              <w:t>Из</w:t>
            </w:r>
            <w:proofErr w:type="spellEnd"/>
          </w:p>
        </w:tc>
        <w:tc>
          <w:tcPr>
            <w:tcW w:w="1842" w:type="dxa"/>
          </w:tcPr>
          <w:p w14:paraId="43E0CF51" w14:textId="2BFB2291" w:rsidR="00D35ECA" w:rsidRPr="00D35ECA" w:rsidRDefault="00D35ECA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D35ECA">
              <w:rPr>
                <w:rFonts w:ascii="Times New Roman" w:hAnsi="Times New Roman"/>
                <w:i/>
                <w:sz w:val="22"/>
              </w:rPr>
              <w:t xml:space="preserve">Область хранения </w:t>
            </w:r>
            <w:r>
              <w:rPr>
                <w:rFonts w:ascii="Times New Roman" w:hAnsi="Times New Roman"/>
                <w:i/>
                <w:sz w:val="22"/>
              </w:rPr>
              <w:t>из которой взят товар</w:t>
            </w:r>
          </w:p>
        </w:tc>
        <w:tc>
          <w:tcPr>
            <w:tcW w:w="1701" w:type="dxa"/>
          </w:tcPr>
          <w:p w14:paraId="227E4133" w14:textId="4408406A" w:rsidR="00D35ECA" w:rsidRPr="002933F6" w:rsidRDefault="00E118B0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60981525" w14:textId="5B962586" w:rsidR="00D35ECA" w:rsidRPr="002933F6" w:rsidRDefault="00E118B0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4570218E" w14:textId="46CD31BC" w:rsidR="00D35ECA" w:rsidRPr="00AC73EA" w:rsidRDefault="00E118B0" w:rsidP="00D35EC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E118B0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WMS_InventDefragmentation</w:t>
            </w:r>
            <w:proofErr w:type="spellEnd"/>
            <w:r w:rsidRPr="00E118B0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WMSStoreAreaId_Src</w:t>
            </w:r>
            <w:proofErr w:type="spellEnd"/>
          </w:p>
        </w:tc>
      </w:tr>
      <w:tr w:rsidR="00D35ECA" w:rsidRPr="00AC73EA" w14:paraId="01344BCB" w14:textId="77777777" w:rsidTr="00336ADA">
        <w:tc>
          <w:tcPr>
            <w:tcW w:w="1843" w:type="dxa"/>
          </w:tcPr>
          <w:p w14:paraId="77173621" w14:textId="4AB1B921" w:rsidR="00D35ECA" w:rsidRDefault="00D35ECA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Зона</w:t>
            </w:r>
            <w:r w:rsidRPr="006766A6">
              <w:rPr>
                <w:rFonts w:ascii="Times New Roman" w:hAnsi="Times New Roman"/>
                <w:b/>
                <w:i/>
                <w:sz w:val="22"/>
              </w:rPr>
              <w:t xml:space="preserve"> хранения Из</w:t>
            </w:r>
          </w:p>
        </w:tc>
        <w:tc>
          <w:tcPr>
            <w:tcW w:w="1842" w:type="dxa"/>
          </w:tcPr>
          <w:p w14:paraId="50848D91" w14:textId="49622E17" w:rsidR="00D35ECA" w:rsidRPr="00D35ECA" w:rsidRDefault="00D35ECA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Зона</w:t>
            </w:r>
            <w:r w:rsidRPr="00D35ECA">
              <w:rPr>
                <w:rFonts w:ascii="Times New Roman" w:hAnsi="Times New Roman"/>
                <w:i/>
                <w:sz w:val="22"/>
              </w:rPr>
              <w:t xml:space="preserve"> хранения </w:t>
            </w:r>
            <w:r>
              <w:rPr>
                <w:rFonts w:ascii="Times New Roman" w:hAnsi="Times New Roman"/>
                <w:i/>
                <w:sz w:val="22"/>
              </w:rPr>
              <w:t>из которой взят товар</w:t>
            </w:r>
          </w:p>
        </w:tc>
        <w:tc>
          <w:tcPr>
            <w:tcW w:w="1701" w:type="dxa"/>
          </w:tcPr>
          <w:p w14:paraId="0837DE01" w14:textId="029E42F1" w:rsidR="00D35ECA" w:rsidRDefault="00E118B0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624C762C" w14:textId="238A1A8D" w:rsidR="00D35ECA" w:rsidRDefault="00E118B0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2A5E5D76" w14:textId="70D68134" w:rsidR="00D35ECA" w:rsidRDefault="00E118B0" w:rsidP="00D35EC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E118B0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WMS_InventDefragmentation</w:t>
            </w:r>
            <w:proofErr w:type="spellEnd"/>
            <w:r w:rsidRPr="00E118B0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WMSStoreZoneId_Src</w:t>
            </w:r>
            <w:proofErr w:type="spellEnd"/>
          </w:p>
        </w:tc>
      </w:tr>
      <w:tr w:rsidR="00D35ECA" w:rsidRPr="00AC73EA" w14:paraId="551DBC00" w14:textId="77777777" w:rsidTr="00336ADA">
        <w:tc>
          <w:tcPr>
            <w:tcW w:w="1843" w:type="dxa"/>
          </w:tcPr>
          <w:p w14:paraId="2C2DE96A" w14:textId="7BFFF78D" w:rsidR="00D35ECA" w:rsidRDefault="00D35ECA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6766A6">
              <w:rPr>
                <w:rFonts w:ascii="Times New Roman" w:hAnsi="Times New Roman"/>
                <w:b/>
                <w:i/>
                <w:sz w:val="22"/>
              </w:rPr>
              <w:t>Этаж Из</w:t>
            </w:r>
          </w:p>
        </w:tc>
        <w:tc>
          <w:tcPr>
            <w:tcW w:w="1842" w:type="dxa"/>
          </w:tcPr>
          <w:p w14:paraId="786062B1" w14:textId="257BC545" w:rsidR="00D35ECA" w:rsidRPr="00D35ECA" w:rsidRDefault="00D35ECA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D35ECA">
              <w:rPr>
                <w:rFonts w:ascii="Times New Roman" w:hAnsi="Times New Roman"/>
                <w:i/>
                <w:sz w:val="22"/>
              </w:rPr>
              <w:t xml:space="preserve">Этаж </w:t>
            </w:r>
            <w:r>
              <w:rPr>
                <w:rFonts w:ascii="Times New Roman" w:hAnsi="Times New Roman"/>
                <w:i/>
                <w:sz w:val="22"/>
              </w:rPr>
              <w:t>из которого взят товар</w:t>
            </w:r>
          </w:p>
        </w:tc>
        <w:tc>
          <w:tcPr>
            <w:tcW w:w="1701" w:type="dxa"/>
          </w:tcPr>
          <w:p w14:paraId="24B722AE" w14:textId="71105419" w:rsidR="00D35ECA" w:rsidRDefault="00E118B0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20BA22C9" w14:textId="34F9B7B1" w:rsidR="00D35ECA" w:rsidRDefault="00E118B0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1FD54DFE" w14:textId="59AD7FA2" w:rsidR="00D35ECA" w:rsidRDefault="00E118B0" w:rsidP="00D35EC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E118B0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WMS_InventDefragmentation</w:t>
            </w:r>
            <w:proofErr w:type="spellEnd"/>
            <w:r w:rsidRPr="00E118B0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WMSFloorId_Src</w:t>
            </w:r>
            <w:proofErr w:type="spellEnd"/>
          </w:p>
        </w:tc>
      </w:tr>
      <w:tr w:rsidR="00D35ECA" w:rsidRPr="00AC73EA" w14:paraId="7E9C2ECB" w14:textId="77777777" w:rsidTr="00336ADA">
        <w:tc>
          <w:tcPr>
            <w:tcW w:w="1843" w:type="dxa"/>
          </w:tcPr>
          <w:p w14:paraId="496FD6D5" w14:textId="35DF7BFF" w:rsidR="00D35ECA" w:rsidRDefault="00D35ECA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6766A6">
              <w:rPr>
                <w:rFonts w:ascii="Times New Roman" w:hAnsi="Times New Roman"/>
                <w:b/>
                <w:i/>
                <w:sz w:val="22"/>
              </w:rPr>
              <w:t xml:space="preserve">Область хранения </w:t>
            </w:r>
            <w:r>
              <w:rPr>
                <w:rFonts w:ascii="Times New Roman" w:hAnsi="Times New Roman"/>
                <w:b/>
                <w:i/>
                <w:sz w:val="22"/>
              </w:rPr>
              <w:t>В</w:t>
            </w:r>
          </w:p>
        </w:tc>
        <w:tc>
          <w:tcPr>
            <w:tcW w:w="1842" w:type="dxa"/>
          </w:tcPr>
          <w:p w14:paraId="6291738E" w14:textId="322E09D3" w:rsidR="00D35ECA" w:rsidRPr="00D35ECA" w:rsidRDefault="00D35ECA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D35ECA">
              <w:rPr>
                <w:rFonts w:ascii="Times New Roman" w:hAnsi="Times New Roman"/>
                <w:i/>
                <w:sz w:val="22"/>
              </w:rPr>
              <w:t xml:space="preserve">Область хранения </w:t>
            </w:r>
            <w:r>
              <w:rPr>
                <w:rFonts w:ascii="Times New Roman" w:hAnsi="Times New Roman"/>
                <w:i/>
                <w:sz w:val="22"/>
              </w:rPr>
              <w:t xml:space="preserve">в которую </w:t>
            </w:r>
            <w:r>
              <w:rPr>
                <w:rFonts w:ascii="Times New Roman" w:hAnsi="Times New Roman"/>
                <w:i/>
                <w:sz w:val="22"/>
              </w:rPr>
              <w:lastRenderedPageBreak/>
              <w:t>разместится товар</w:t>
            </w:r>
          </w:p>
        </w:tc>
        <w:tc>
          <w:tcPr>
            <w:tcW w:w="1701" w:type="dxa"/>
          </w:tcPr>
          <w:p w14:paraId="010B080D" w14:textId="42B43F8A" w:rsidR="00D35ECA" w:rsidRDefault="00E118B0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lastRenderedPageBreak/>
              <w:t>Да</w:t>
            </w:r>
          </w:p>
        </w:tc>
        <w:tc>
          <w:tcPr>
            <w:tcW w:w="1701" w:type="dxa"/>
          </w:tcPr>
          <w:p w14:paraId="1F4078B2" w14:textId="2FA8542E" w:rsidR="00D35ECA" w:rsidRDefault="00E118B0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07631152" w14:textId="74734AD9" w:rsidR="00D35ECA" w:rsidRDefault="00E118B0" w:rsidP="00D35EC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E118B0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WMS_InventDefragmentation</w:t>
            </w:r>
            <w:proofErr w:type="spellEnd"/>
            <w:r w:rsidRPr="00E118B0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WMSStoreAreaId_Dest</w:t>
            </w:r>
            <w:proofErr w:type="spellEnd"/>
          </w:p>
        </w:tc>
      </w:tr>
      <w:tr w:rsidR="00D35ECA" w:rsidRPr="00AC73EA" w14:paraId="7CFD6A1B" w14:textId="77777777" w:rsidTr="00336ADA">
        <w:tc>
          <w:tcPr>
            <w:tcW w:w="1843" w:type="dxa"/>
          </w:tcPr>
          <w:p w14:paraId="4A3F6FBA" w14:textId="7028BB74" w:rsidR="00D35ECA" w:rsidRDefault="00D35ECA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6766A6">
              <w:rPr>
                <w:rFonts w:ascii="Times New Roman" w:hAnsi="Times New Roman"/>
                <w:b/>
                <w:i/>
                <w:sz w:val="22"/>
              </w:rPr>
              <w:t xml:space="preserve">Зона хранения </w:t>
            </w:r>
            <w:r>
              <w:rPr>
                <w:rFonts w:ascii="Times New Roman" w:hAnsi="Times New Roman"/>
                <w:b/>
                <w:i/>
                <w:sz w:val="22"/>
              </w:rPr>
              <w:t>В</w:t>
            </w:r>
          </w:p>
        </w:tc>
        <w:tc>
          <w:tcPr>
            <w:tcW w:w="1842" w:type="dxa"/>
          </w:tcPr>
          <w:p w14:paraId="7EADFC25" w14:textId="044974A5" w:rsidR="00D35ECA" w:rsidRPr="00D35ECA" w:rsidRDefault="00D35ECA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D35ECA">
              <w:rPr>
                <w:rFonts w:ascii="Times New Roman" w:hAnsi="Times New Roman"/>
                <w:i/>
                <w:sz w:val="22"/>
              </w:rPr>
              <w:t xml:space="preserve">Зона хранения </w:t>
            </w:r>
            <w:r>
              <w:rPr>
                <w:rFonts w:ascii="Times New Roman" w:hAnsi="Times New Roman"/>
                <w:i/>
                <w:sz w:val="22"/>
              </w:rPr>
              <w:t>в которую разместится товар</w:t>
            </w:r>
          </w:p>
        </w:tc>
        <w:tc>
          <w:tcPr>
            <w:tcW w:w="1701" w:type="dxa"/>
          </w:tcPr>
          <w:p w14:paraId="73AF25E1" w14:textId="0CF7FA58" w:rsidR="00D35ECA" w:rsidRDefault="00E118B0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214D0E1E" w14:textId="12938532" w:rsidR="00D35ECA" w:rsidRDefault="00E118B0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24236599" w14:textId="794FB60D" w:rsidR="00D35ECA" w:rsidRDefault="00E118B0" w:rsidP="00D35EC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E118B0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WMS_InventDefragmentation</w:t>
            </w:r>
            <w:proofErr w:type="spellEnd"/>
            <w:r w:rsidRPr="00E118B0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WMSStoreZoneId_Dest</w:t>
            </w:r>
            <w:proofErr w:type="spellEnd"/>
          </w:p>
        </w:tc>
      </w:tr>
      <w:tr w:rsidR="00D35ECA" w:rsidRPr="00AC73EA" w14:paraId="16CBD729" w14:textId="77777777" w:rsidTr="00336ADA">
        <w:tc>
          <w:tcPr>
            <w:tcW w:w="1843" w:type="dxa"/>
          </w:tcPr>
          <w:p w14:paraId="4BF19CC4" w14:textId="64939A16" w:rsidR="00D35ECA" w:rsidRDefault="00D35ECA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6766A6">
              <w:rPr>
                <w:rFonts w:ascii="Times New Roman" w:hAnsi="Times New Roman"/>
                <w:b/>
                <w:i/>
                <w:sz w:val="22"/>
              </w:rPr>
              <w:t xml:space="preserve">Этаж </w:t>
            </w:r>
            <w:r>
              <w:rPr>
                <w:rFonts w:ascii="Times New Roman" w:hAnsi="Times New Roman"/>
                <w:b/>
                <w:i/>
                <w:sz w:val="22"/>
              </w:rPr>
              <w:t>На</w:t>
            </w:r>
          </w:p>
        </w:tc>
        <w:tc>
          <w:tcPr>
            <w:tcW w:w="1842" w:type="dxa"/>
          </w:tcPr>
          <w:p w14:paraId="0F17F767" w14:textId="2C8D0A57" w:rsidR="00D35ECA" w:rsidRPr="00D35ECA" w:rsidRDefault="00D35ECA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D35ECA">
              <w:rPr>
                <w:rFonts w:ascii="Times New Roman" w:hAnsi="Times New Roman"/>
                <w:i/>
                <w:sz w:val="22"/>
              </w:rPr>
              <w:t xml:space="preserve">Этаж </w:t>
            </w:r>
            <w:r>
              <w:rPr>
                <w:rFonts w:ascii="Times New Roman" w:hAnsi="Times New Roman"/>
                <w:i/>
                <w:sz w:val="22"/>
              </w:rPr>
              <w:t>на котором разместится товар</w:t>
            </w:r>
          </w:p>
        </w:tc>
        <w:tc>
          <w:tcPr>
            <w:tcW w:w="1701" w:type="dxa"/>
          </w:tcPr>
          <w:p w14:paraId="257AE8FC" w14:textId="1BCE23AD" w:rsidR="00D35ECA" w:rsidRDefault="00E118B0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7748D8B8" w14:textId="007D1E69" w:rsidR="00D35ECA" w:rsidRDefault="00E118B0" w:rsidP="00D35E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40AF0E7E" w14:textId="6374F0AE" w:rsidR="00D35ECA" w:rsidRDefault="00E118B0" w:rsidP="00D35EC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E118B0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WMS_InventDefragmentation</w:t>
            </w:r>
            <w:proofErr w:type="spellEnd"/>
            <w:r w:rsidRPr="00E118B0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E118B0">
              <w:rPr>
                <w:rFonts w:ascii="Times New Roman" w:hAnsi="Times New Roman"/>
                <w:sz w:val="22"/>
              </w:rPr>
              <w:t>WMSFloorId_Dest</w:t>
            </w:r>
            <w:proofErr w:type="spellEnd"/>
          </w:p>
        </w:tc>
      </w:tr>
    </w:tbl>
    <w:p w14:paraId="35F25903" w14:textId="344BD1BE" w:rsidR="006766A6" w:rsidRPr="001A5D1F" w:rsidRDefault="006766A6" w:rsidP="00103638">
      <w:pPr>
        <w:pStyle w:val="a4"/>
        <w:numPr>
          <w:ilvl w:val="1"/>
          <w:numId w:val="23"/>
        </w:numPr>
      </w:pPr>
      <w:r>
        <w:t xml:space="preserve">Скрыть поле с формы </w:t>
      </w:r>
      <w:r w:rsidRPr="00D35ECA">
        <w:rPr>
          <w:b/>
        </w:rPr>
        <w:t>Отчет по дефрагментации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701"/>
        <w:gridCol w:w="1701"/>
        <w:gridCol w:w="3119"/>
      </w:tblGrid>
      <w:tr w:rsidR="006766A6" w:rsidRPr="00FF5124" w14:paraId="18AC4A09" w14:textId="77777777" w:rsidTr="00336ADA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2D4D8BC0" w14:textId="77777777" w:rsidR="006766A6" w:rsidRPr="00FF5124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12F71F6B" w14:textId="77777777" w:rsidR="006766A6" w:rsidRPr="00FF5124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D7CF71B" w14:textId="77777777" w:rsidR="006766A6" w:rsidRPr="00FF5124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E20993B" w14:textId="77777777" w:rsidR="006766A6" w:rsidRPr="00FF5124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3A33EC8" w14:textId="77777777" w:rsidR="006766A6" w:rsidRPr="00FF5124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6766A6" w:rsidRPr="00AC73EA" w14:paraId="7FE4FED6" w14:textId="77777777" w:rsidTr="00336ADA">
        <w:tc>
          <w:tcPr>
            <w:tcW w:w="1843" w:type="dxa"/>
          </w:tcPr>
          <w:p w14:paraId="24A10AC5" w14:textId="69CDFBC2" w:rsidR="006766A6" w:rsidRPr="002933F6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proofErr w:type="spellStart"/>
            <w:r w:rsidRPr="006766A6">
              <w:rPr>
                <w:rFonts w:ascii="Times New Roman" w:hAnsi="Times New Roman"/>
                <w:b/>
                <w:i/>
                <w:sz w:val="22"/>
                <w:lang w:val="en-US"/>
              </w:rPr>
              <w:t>Мультиартикульное</w:t>
            </w:r>
            <w:proofErr w:type="spellEnd"/>
            <w:r w:rsidRPr="006766A6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6766A6">
              <w:rPr>
                <w:rFonts w:ascii="Times New Roman" w:hAnsi="Times New Roman"/>
                <w:b/>
                <w:i/>
                <w:sz w:val="22"/>
                <w:lang w:val="en-US"/>
              </w:rPr>
              <w:t>хранение</w:t>
            </w:r>
            <w:proofErr w:type="spellEnd"/>
          </w:p>
        </w:tc>
        <w:tc>
          <w:tcPr>
            <w:tcW w:w="1842" w:type="dxa"/>
          </w:tcPr>
          <w:p w14:paraId="5126F6B1" w14:textId="2FBD022D" w:rsidR="006766A6" w:rsidRPr="009C2D92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proofErr w:type="spellStart"/>
            <w:r w:rsidRPr="006766A6">
              <w:rPr>
                <w:rFonts w:ascii="Times New Roman" w:hAnsi="Times New Roman"/>
                <w:i/>
                <w:sz w:val="22"/>
              </w:rPr>
              <w:t>Мультиартикульное</w:t>
            </w:r>
            <w:proofErr w:type="spellEnd"/>
            <w:r w:rsidRPr="006766A6">
              <w:rPr>
                <w:rFonts w:ascii="Times New Roman" w:hAnsi="Times New Roman"/>
                <w:i/>
                <w:sz w:val="22"/>
              </w:rPr>
              <w:t xml:space="preserve"> хранение</w:t>
            </w:r>
          </w:p>
        </w:tc>
        <w:tc>
          <w:tcPr>
            <w:tcW w:w="1701" w:type="dxa"/>
          </w:tcPr>
          <w:p w14:paraId="5ED2B6F2" w14:textId="5560925F" w:rsidR="006766A6" w:rsidRPr="002933F6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54C1492A" w14:textId="140F6D27" w:rsidR="006766A6" w:rsidRPr="002933F6" w:rsidRDefault="006766A6" w:rsidP="00336A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1620B5A3" w14:textId="1C0C9D07" w:rsidR="006766A6" w:rsidRPr="00AC73EA" w:rsidRDefault="006766A6" w:rsidP="00336AD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6766A6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6766A6">
              <w:rPr>
                <w:rFonts w:ascii="Times New Roman" w:hAnsi="Times New Roman"/>
                <w:sz w:val="22"/>
              </w:rPr>
              <w:t>WMS_InventDefragmentation</w:t>
            </w:r>
            <w:proofErr w:type="spellEnd"/>
            <w:r w:rsidRPr="006766A6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6766A6">
              <w:rPr>
                <w:rFonts w:ascii="Times New Roman" w:hAnsi="Times New Roman"/>
                <w:sz w:val="22"/>
              </w:rPr>
              <w:t>LFL_IsMultiArticleStorage</w:t>
            </w:r>
            <w:proofErr w:type="spellEnd"/>
          </w:p>
        </w:tc>
      </w:tr>
    </w:tbl>
    <w:p w14:paraId="5E42EE4F" w14:textId="3674B28B" w:rsidR="00C32B8F" w:rsidRPr="001A5D1F" w:rsidRDefault="00C32B8F" w:rsidP="0018574B">
      <w:pPr>
        <w:pStyle w:val="a4"/>
        <w:ind w:left="804" w:firstLine="0"/>
      </w:pPr>
    </w:p>
    <w:p w14:paraId="5B191894" w14:textId="7FCF23AE" w:rsidR="00895E2C" w:rsidRPr="00290D24" w:rsidRDefault="008457D5" w:rsidP="00AC4D83">
      <w:pPr>
        <w:pStyle w:val="10"/>
        <w:numPr>
          <w:ilvl w:val="0"/>
          <w:numId w:val="23"/>
        </w:numPr>
        <w:rPr>
          <w:rFonts w:cs="Times New Roman"/>
        </w:rPr>
      </w:pPr>
      <w:bookmarkStart w:id="7" w:name="_Toc309597746"/>
      <w:r w:rsidRPr="00290D24">
        <w:rPr>
          <w:rFonts w:cs="Times New Roman"/>
        </w:rPr>
        <w:t>Алгоритмы</w:t>
      </w:r>
      <w:bookmarkStart w:id="8" w:name="_Toc309597747"/>
      <w:bookmarkEnd w:id="7"/>
    </w:p>
    <w:p w14:paraId="1D91B033" w14:textId="01842678" w:rsidR="007C1FC7" w:rsidRPr="00103638" w:rsidRDefault="00103638" w:rsidP="000C1931">
      <w:pPr>
        <w:pStyle w:val="a4"/>
        <w:numPr>
          <w:ilvl w:val="1"/>
          <w:numId w:val="23"/>
        </w:numPr>
        <w:rPr>
          <w:b/>
          <w:u w:val="single"/>
        </w:rPr>
      </w:pPr>
      <w:r w:rsidRPr="00103638">
        <w:rPr>
          <w:b/>
          <w:u w:val="single"/>
        </w:rPr>
        <w:t>Как работа</w:t>
      </w:r>
      <w:r w:rsidR="002762E4">
        <w:rPr>
          <w:b/>
          <w:u w:val="single"/>
        </w:rPr>
        <w:t>ет сейчас</w:t>
      </w:r>
      <w:r w:rsidRPr="00103638">
        <w:rPr>
          <w:b/>
          <w:u w:val="single"/>
        </w:rPr>
        <w:t>:</w:t>
      </w:r>
    </w:p>
    <w:p w14:paraId="0C97FB6C" w14:textId="06B920BF" w:rsidR="00103638" w:rsidRDefault="00103638" w:rsidP="00884337">
      <w:pPr>
        <w:pStyle w:val="a4"/>
        <w:numPr>
          <w:ilvl w:val="2"/>
          <w:numId w:val="23"/>
        </w:numPr>
      </w:pPr>
      <w:r>
        <w:t xml:space="preserve">После нажатия на кнопку </w:t>
      </w:r>
      <w:r w:rsidRPr="00CE3D70">
        <w:rPr>
          <w:b/>
        </w:rPr>
        <w:t>[ОК]</w:t>
      </w:r>
      <w:r>
        <w:t xml:space="preserve"> на форме диалогового окна </w:t>
      </w:r>
      <w:r w:rsidRPr="001C6EB6">
        <w:rPr>
          <w:b/>
        </w:rPr>
        <w:t xml:space="preserve">Пересчет таблицы </w:t>
      </w:r>
      <w:proofErr w:type="spellStart"/>
      <w:r w:rsidRPr="001C6EB6">
        <w:rPr>
          <w:b/>
        </w:rPr>
        <w:t>малозаполненных</w:t>
      </w:r>
      <w:proofErr w:type="spellEnd"/>
      <w:r>
        <w:t xml:space="preserve"> система цикл последующих проверок</w:t>
      </w:r>
      <w:r w:rsidR="00884337">
        <w:t xml:space="preserve"> по подбору подбора </w:t>
      </w:r>
      <w:proofErr w:type="gramStart"/>
      <w:r w:rsidR="00884337">
        <w:t>по ячеек</w:t>
      </w:r>
      <w:proofErr w:type="gramEnd"/>
      <w:r w:rsidR="00884337" w:rsidRPr="00884337">
        <w:t xml:space="preserve"> местоположения без блокировки отгрузки (</w:t>
      </w:r>
      <w:proofErr w:type="spellStart"/>
      <w:r w:rsidR="00884337" w:rsidRPr="00884337">
        <w:t>WMSLocation.outputBlockingCauseId</w:t>
      </w:r>
      <w:proofErr w:type="spellEnd"/>
      <w:r w:rsidR="00884337" w:rsidRPr="00884337">
        <w:t xml:space="preserve"> == "") + критерии с диалогового окна</w:t>
      </w:r>
    </w:p>
    <w:p w14:paraId="749214F6" w14:textId="064374C0" w:rsidR="00884337" w:rsidRDefault="00884337" w:rsidP="00F02D9A">
      <w:pPr>
        <w:pStyle w:val="a4"/>
        <w:ind w:firstLine="0"/>
      </w:pPr>
      <w:r w:rsidRPr="00884337">
        <w:rPr>
          <w:b/>
        </w:rPr>
        <w:t>Шаг 1.</w:t>
      </w:r>
      <w:r>
        <w:t xml:space="preserve"> </w:t>
      </w:r>
      <w:r>
        <w:br/>
      </w:r>
      <w:r w:rsidR="00F02D9A">
        <w:t xml:space="preserve">       </w:t>
      </w:r>
      <w:r>
        <w:t>Цикл по незаблокированным паллетам в ячейке (</w:t>
      </w:r>
      <w:proofErr w:type="spellStart"/>
      <w:r>
        <w:t>WMSPallet.WMS_Blocked</w:t>
      </w:r>
      <w:proofErr w:type="spellEnd"/>
      <w:r>
        <w:t xml:space="preserve"> == </w:t>
      </w:r>
      <w:proofErr w:type="spellStart"/>
      <w:r>
        <w:t>NoYes</w:t>
      </w:r>
      <w:proofErr w:type="spellEnd"/>
      <w:r>
        <w:t>::</w:t>
      </w:r>
      <w:proofErr w:type="spellStart"/>
      <w:r>
        <w:t>No</w:t>
      </w:r>
      <w:proofErr w:type="spellEnd"/>
      <w:r>
        <w:t>)</w:t>
      </w:r>
    </w:p>
    <w:p w14:paraId="233B0A45" w14:textId="77777777" w:rsidR="00884337" w:rsidRDefault="00884337" w:rsidP="00884337">
      <w:pPr>
        <w:pStyle w:val="a4"/>
        <w:ind w:left="709" w:hanging="283"/>
      </w:pPr>
      <w:r>
        <w:t>Если паллета не проходит хотя бы одну из проверок ниже, то переходим к следующей паллете:</w:t>
      </w:r>
    </w:p>
    <w:p w14:paraId="2B05B7EF" w14:textId="77777777" w:rsidR="00884337" w:rsidRDefault="00884337" w:rsidP="00884337">
      <w:pPr>
        <w:pStyle w:val="a4"/>
        <w:ind w:left="709" w:hanging="283"/>
      </w:pPr>
      <w:r>
        <w:t>1.</w:t>
      </w:r>
      <w:r>
        <w:tab/>
        <w:t>Если паллета уже используется в качестве паллеты назначения в данной сессии расчета дефрагментации, то пропускаем ее.</w:t>
      </w:r>
    </w:p>
    <w:p w14:paraId="156E0E83" w14:textId="77777777" w:rsidR="00884337" w:rsidRDefault="00884337" w:rsidP="00884337">
      <w:pPr>
        <w:pStyle w:val="a4"/>
        <w:ind w:left="709" w:hanging="283"/>
      </w:pPr>
      <w:r>
        <w:t>2.</w:t>
      </w:r>
      <w:r>
        <w:tab/>
        <w:t>Проверка наличие незакрытых операций:</w:t>
      </w:r>
    </w:p>
    <w:p w14:paraId="3A2F8464" w14:textId="6BC981D1" w:rsidR="00884337" w:rsidRDefault="00884337" w:rsidP="00884337">
      <w:pPr>
        <w:pStyle w:val="a4"/>
        <w:numPr>
          <w:ilvl w:val="1"/>
          <w:numId w:val="33"/>
        </w:numPr>
      </w:pPr>
      <w:r>
        <w:t>Проверяем журналы прибытия-черновики (</w:t>
      </w:r>
      <w:proofErr w:type="spellStart"/>
      <w:r>
        <w:t>WMSJournal</w:t>
      </w:r>
      <w:proofErr w:type="spellEnd"/>
      <w:r>
        <w:t>);</w:t>
      </w:r>
    </w:p>
    <w:p w14:paraId="4BF6D123" w14:textId="0D860A5E" w:rsidR="00884337" w:rsidRDefault="00884337" w:rsidP="00884337">
      <w:pPr>
        <w:pStyle w:val="a4"/>
        <w:numPr>
          <w:ilvl w:val="1"/>
          <w:numId w:val="33"/>
        </w:numPr>
        <w:ind w:left="1134" w:hanging="425"/>
      </w:pPr>
      <w:r>
        <w:t xml:space="preserve">Проверяем переносы </w:t>
      </w:r>
      <w:proofErr w:type="gramStart"/>
      <w:r>
        <w:t>из паллеты</w:t>
      </w:r>
      <w:proofErr w:type="gramEnd"/>
      <w:r>
        <w:t xml:space="preserve"> в паллету (</w:t>
      </w:r>
      <w:proofErr w:type="spellStart"/>
      <w:r>
        <w:t>InventJournal</w:t>
      </w:r>
      <w:proofErr w:type="spellEnd"/>
      <w:r>
        <w:t>);</w:t>
      </w:r>
    </w:p>
    <w:p w14:paraId="56C1F944" w14:textId="4D268013" w:rsidR="00884337" w:rsidRDefault="00884337" w:rsidP="00884337">
      <w:pPr>
        <w:pStyle w:val="a4"/>
        <w:numPr>
          <w:ilvl w:val="1"/>
          <w:numId w:val="33"/>
        </w:numPr>
        <w:ind w:left="1134" w:hanging="425"/>
      </w:pPr>
      <w:r>
        <w:t>Проверяем транспортировки паллеты (</w:t>
      </w:r>
      <w:proofErr w:type="spellStart"/>
      <w:r>
        <w:t>WMSTransport</w:t>
      </w:r>
      <w:proofErr w:type="spellEnd"/>
      <w:r>
        <w:t>);</w:t>
      </w:r>
    </w:p>
    <w:p w14:paraId="6A847F77" w14:textId="0545E0DE" w:rsidR="00884337" w:rsidRDefault="00884337" w:rsidP="00884337">
      <w:pPr>
        <w:pStyle w:val="a4"/>
        <w:numPr>
          <w:ilvl w:val="1"/>
          <w:numId w:val="33"/>
        </w:numPr>
        <w:ind w:left="1134" w:hanging="425"/>
      </w:pPr>
      <w:r>
        <w:t>Проверяем незакрытые строки маршрутов комплектации (</w:t>
      </w:r>
      <w:proofErr w:type="spellStart"/>
      <w:r>
        <w:t>WMSOrder</w:t>
      </w:r>
      <w:proofErr w:type="spellEnd"/>
      <w:r>
        <w:t>).</w:t>
      </w:r>
    </w:p>
    <w:p w14:paraId="781AE94B" w14:textId="77777777" w:rsidR="00884337" w:rsidRDefault="00884337" w:rsidP="00884337">
      <w:pPr>
        <w:pStyle w:val="a4"/>
        <w:ind w:left="709" w:hanging="283"/>
      </w:pPr>
      <w:r>
        <w:t>3.</w:t>
      </w:r>
      <w:r>
        <w:tab/>
        <w:t xml:space="preserve">Проверка на наличие </w:t>
      </w:r>
      <w:proofErr w:type="spellStart"/>
      <w:proofErr w:type="gramStart"/>
      <w:r>
        <w:t>физ.резерва</w:t>
      </w:r>
      <w:proofErr w:type="spellEnd"/>
      <w:proofErr w:type="gramEnd"/>
      <w:r>
        <w:t xml:space="preserve"> по паллете.</w:t>
      </w:r>
    </w:p>
    <w:p w14:paraId="3B74E61F" w14:textId="77777777" w:rsidR="00884337" w:rsidRDefault="00884337" w:rsidP="00884337">
      <w:pPr>
        <w:pStyle w:val="a4"/>
        <w:ind w:left="709" w:hanging="283"/>
      </w:pPr>
      <w:r>
        <w:t>4.</w:t>
      </w:r>
      <w:r>
        <w:tab/>
        <w:t xml:space="preserve">Если ячейка не </w:t>
      </w:r>
      <w:proofErr w:type="spellStart"/>
      <w:r>
        <w:t>мультиартикульная</w:t>
      </w:r>
      <w:proofErr w:type="spellEnd"/>
      <w:r>
        <w:t>, то проверяем, что все номенклатуры на паллете одинаковые.</w:t>
      </w:r>
    </w:p>
    <w:p w14:paraId="0EAD011E" w14:textId="77777777" w:rsidR="00884337" w:rsidRDefault="00884337" w:rsidP="00884337">
      <w:pPr>
        <w:pStyle w:val="a4"/>
        <w:ind w:left="709" w:hanging="283"/>
      </w:pPr>
      <w:r>
        <w:t>5.</w:t>
      </w:r>
      <w:r>
        <w:tab/>
        <w:t>Проверка, что на паллете не хранится товар разных клиентов (</w:t>
      </w:r>
      <w:proofErr w:type="spellStart"/>
      <w:r>
        <w:t>inventDim.InventOwnerId_RU</w:t>
      </w:r>
      <w:proofErr w:type="spellEnd"/>
      <w:r>
        <w:t>).</w:t>
      </w:r>
    </w:p>
    <w:p w14:paraId="660323E9" w14:textId="3835D8CC" w:rsidR="00884337" w:rsidRDefault="00884337" w:rsidP="00884337">
      <w:pPr>
        <w:pStyle w:val="a4"/>
        <w:ind w:left="709" w:hanging="283"/>
      </w:pPr>
      <w:r>
        <w:t>6.</w:t>
      </w:r>
      <w:r>
        <w:tab/>
        <w:t>Проверка на принадлежность паллеты назначения к резервной зоне хранения, если на диалоге запуска функции стоит соответствующий признак, то такие паллеты пропускаются.</w:t>
      </w:r>
    </w:p>
    <w:p w14:paraId="4AFB524E" w14:textId="1552184B" w:rsidR="00884337" w:rsidRPr="00884337" w:rsidRDefault="00884337" w:rsidP="00F02D9A">
      <w:pPr>
        <w:pStyle w:val="a4"/>
        <w:ind w:firstLine="0"/>
        <w:rPr>
          <w:b/>
        </w:rPr>
      </w:pPr>
      <w:r w:rsidRPr="00884337">
        <w:rPr>
          <w:b/>
        </w:rPr>
        <w:t>Шаг 2.</w:t>
      </w:r>
    </w:p>
    <w:p w14:paraId="097ABF34" w14:textId="3A33A8A1" w:rsidR="00884337" w:rsidRDefault="00884337" w:rsidP="00884337">
      <w:pPr>
        <w:pStyle w:val="a4"/>
        <w:ind w:left="709" w:hanging="283"/>
      </w:pPr>
      <w:r w:rsidRPr="00884337">
        <w:t>Производится расчет физического наличия на исходной паллете, оно должно быть больше нуля.</w:t>
      </w:r>
    </w:p>
    <w:p w14:paraId="6235AE3B" w14:textId="77777777" w:rsidR="00884337" w:rsidRPr="00884337" w:rsidRDefault="00884337" w:rsidP="00F02D9A">
      <w:pPr>
        <w:pStyle w:val="a4"/>
        <w:ind w:firstLine="0"/>
        <w:rPr>
          <w:b/>
        </w:rPr>
      </w:pPr>
      <w:r w:rsidRPr="00884337">
        <w:rPr>
          <w:b/>
        </w:rPr>
        <w:t>Шаг 3.</w:t>
      </w:r>
    </w:p>
    <w:p w14:paraId="406A0671" w14:textId="77777777" w:rsidR="00884337" w:rsidRDefault="00884337" w:rsidP="00884337">
      <w:pPr>
        <w:pStyle w:val="a4"/>
        <w:ind w:left="709" w:hanging="283"/>
      </w:pPr>
      <w:r>
        <w:t>Цикл по наличию по номенклатурам на паллете (без группировки в разрезе сроков годности)</w:t>
      </w:r>
    </w:p>
    <w:p w14:paraId="3E86044D" w14:textId="478E16F5" w:rsidR="00884337" w:rsidRDefault="00884337" w:rsidP="00884337">
      <w:pPr>
        <w:pStyle w:val="a4"/>
        <w:numPr>
          <w:ilvl w:val="0"/>
          <w:numId w:val="35"/>
        </w:numPr>
      </w:pPr>
      <w:r>
        <w:t>Рассчитывается коэффициент заполнения паллеты.</w:t>
      </w:r>
    </w:p>
    <w:p w14:paraId="365FE35A" w14:textId="5751A12C" w:rsidR="00884337" w:rsidRDefault="00884337" w:rsidP="00884337">
      <w:pPr>
        <w:pStyle w:val="a4"/>
        <w:numPr>
          <w:ilvl w:val="1"/>
          <w:numId w:val="35"/>
        </w:numPr>
        <w:ind w:hanging="559"/>
      </w:pPr>
      <w:r>
        <w:t xml:space="preserve">Расчет коэффициента для заполнения </w:t>
      </w:r>
      <w:proofErr w:type="spellStart"/>
      <w:r>
        <w:t>мультиартикульной</w:t>
      </w:r>
      <w:proofErr w:type="spellEnd"/>
      <w:r>
        <w:t xml:space="preserve"> ячейки делается относительно объема паллеты:</w:t>
      </w:r>
    </w:p>
    <w:p w14:paraId="17A1C452" w14:textId="125D4EC9" w:rsidR="00884337" w:rsidRDefault="00884337" w:rsidP="00884337">
      <w:pPr>
        <w:pStyle w:val="a4"/>
        <w:ind w:left="1410" w:firstLine="0"/>
      </w:pPr>
      <w:r>
        <w:lastRenderedPageBreak/>
        <w:t xml:space="preserve">Заполненный объем паллеты делить на максимальный объем паллеты, где максимальный объем: </w:t>
      </w:r>
      <w:proofErr w:type="spellStart"/>
      <w:r>
        <w:t>wmsPalletMaxVolume</w:t>
      </w:r>
      <w:proofErr w:type="spellEnd"/>
      <w:r>
        <w:t xml:space="preserve"> = </w:t>
      </w:r>
      <w:proofErr w:type="spellStart"/>
      <w:r>
        <w:t>wmsPalletType.volume</w:t>
      </w:r>
      <w:proofErr w:type="spellEnd"/>
      <w:r>
        <w:t xml:space="preserve"> * (</w:t>
      </w:r>
      <w:proofErr w:type="spellStart"/>
      <w:r>
        <w:t>wmsPalletType.WMS_</w:t>
      </w:r>
      <w:proofErr w:type="gramStart"/>
      <w:r>
        <w:t>AllocationVolumeCoef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wmsPalletType.WMS_AllocationVolumeCoef</w:t>
      </w:r>
      <w:proofErr w:type="spellEnd"/>
      <w:r>
        <w:t xml:space="preserve"> : 1),</w:t>
      </w:r>
    </w:p>
    <w:p w14:paraId="33F54259" w14:textId="47AA0B51" w:rsidR="00884337" w:rsidRDefault="00884337" w:rsidP="00884337">
      <w:pPr>
        <w:pStyle w:val="a4"/>
        <w:ind w:left="1410" w:firstLine="0"/>
      </w:pPr>
      <w:r>
        <w:t xml:space="preserve">а заполненный объем суммируется из объема номенклатур, которые расположены на паллете, помноженного на их физическом наличие на паллете: </w:t>
      </w:r>
      <w:proofErr w:type="spellStart"/>
      <w:r>
        <w:t>volume</w:t>
      </w:r>
      <w:proofErr w:type="spellEnd"/>
      <w:r>
        <w:t xml:space="preserve"> = </w:t>
      </w:r>
      <w:proofErr w:type="spellStart"/>
      <w:r>
        <w:t>inventSum.PhysicalInvent</w:t>
      </w:r>
      <w:proofErr w:type="spellEnd"/>
      <w:r>
        <w:t xml:space="preserve"> * (</w:t>
      </w:r>
      <w:proofErr w:type="spellStart"/>
      <w:proofErr w:type="gramStart"/>
      <w:r>
        <w:t>inventTable.UnitVolume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inventTable.UnitVolume</w:t>
      </w:r>
      <w:proofErr w:type="spellEnd"/>
      <w:r>
        <w:t xml:space="preserve"> : </w:t>
      </w:r>
      <w:proofErr w:type="spellStart"/>
      <w:r>
        <w:t>inventTable.grossVolume</w:t>
      </w:r>
      <w:proofErr w:type="spellEnd"/>
      <w:r>
        <w:t>());</w:t>
      </w:r>
    </w:p>
    <w:p w14:paraId="62FF31E3" w14:textId="107492FA" w:rsidR="00884337" w:rsidRDefault="00884337" w:rsidP="00884337">
      <w:pPr>
        <w:pStyle w:val="a4"/>
        <w:numPr>
          <w:ilvl w:val="1"/>
          <w:numId w:val="35"/>
        </w:numPr>
        <w:ind w:hanging="559"/>
      </w:pPr>
      <w:r>
        <w:t xml:space="preserve">Расчет коэффициента для заполнения </w:t>
      </w:r>
      <w:proofErr w:type="spellStart"/>
      <w:r>
        <w:t>одноартикульной</w:t>
      </w:r>
      <w:proofErr w:type="spellEnd"/>
      <w:r>
        <w:t xml:space="preserve"> ячейки делается относительно объема паллеты:</w:t>
      </w:r>
    </w:p>
    <w:p w14:paraId="7329BE55" w14:textId="77777777" w:rsidR="00884337" w:rsidRDefault="00884337" w:rsidP="00884337">
      <w:pPr>
        <w:pStyle w:val="a4"/>
        <w:ind w:left="1410" w:firstLine="0"/>
      </w:pPr>
      <w:r>
        <w:t xml:space="preserve">Получить количество слоев, которое может быть размещено в ячейке: Высоту ячейки разделить на высоту слоя из свойств номенклатуры и округлить до МЕНЬШЕГО </w:t>
      </w:r>
      <w:proofErr w:type="gramStart"/>
      <w:r>
        <w:t>целого(</w:t>
      </w:r>
      <w:proofErr w:type="gramEnd"/>
      <w:r>
        <w:t>отбросить дробную часть);</w:t>
      </w:r>
    </w:p>
    <w:p w14:paraId="2377C029" w14:textId="77777777" w:rsidR="00884337" w:rsidRDefault="00884337" w:rsidP="00884337">
      <w:pPr>
        <w:pStyle w:val="a4"/>
        <w:ind w:left="1410" w:firstLine="0"/>
      </w:pPr>
      <w:r>
        <w:t>Получить общее количество, которое может быть размещено в ячейке: Параметр номенклатуры количество в слое умножить на полученное количество слоев;</w:t>
      </w:r>
    </w:p>
    <w:p w14:paraId="4413B358" w14:textId="77777777" w:rsidR="00884337" w:rsidRDefault="00884337" w:rsidP="00884337">
      <w:pPr>
        <w:pStyle w:val="a4"/>
        <w:ind w:left="1410" w:firstLine="0"/>
      </w:pPr>
      <w:r>
        <w:t>Коэффициент заполнения паллеты: Физический остаток номенклатуры разделить на количество, которое может быть размещено в ячейке.</w:t>
      </w:r>
    </w:p>
    <w:p w14:paraId="42D417A0" w14:textId="633743A8" w:rsidR="00884337" w:rsidRDefault="00884337" w:rsidP="00884337">
      <w:pPr>
        <w:pStyle w:val="a4"/>
        <w:numPr>
          <w:ilvl w:val="0"/>
          <w:numId w:val="35"/>
        </w:numPr>
      </w:pPr>
      <w:r>
        <w:t>Коэффициент заполнения рассчитывается только для первой номенклатуры на паллете, в связи с допущением, что номенклатура на паллете с одинаковыми ВГХ размещения.</w:t>
      </w:r>
    </w:p>
    <w:p w14:paraId="5D9B3B1A" w14:textId="5A2B5EC5" w:rsidR="00884337" w:rsidRDefault="00884337" w:rsidP="00884337">
      <w:pPr>
        <w:pStyle w:val="a4"/>
        <w:numPr>
          <w:ilvl w:val="0"/>
          <w:numId w:val="35"/>
        </w:numPr>
      </w:pPr>
      <w:r>
        <w:t>Если рассчитанный коэффициент оказался меньше того, который задан на диалоговом окне запуска функции, то ищем паллету, куда можно переместить весь товар с текущей паллеты.</w:t>
      </w:r>
    </w:p>
    <w:p w14:paraId="27373674" w14:textId="4CDF8422" w:rsidR="00884337" w:rsidRDefault="00884337" w:rsidP="00884337">
      <w:pPr>
        <w:pStyle w:val="a4"/>
        <w:numPr>
          <w:ilvl w:val="0"/>
          <w:numId w:val="35"/>
        </w:numPr>
      </w:pPr>
      <w:r>
        <w:t xml:space="preserve">Если паллета для перемещения найдена, то заполняем на основании результатов таблицу </w:t>
      </w:r>
      <w:proofErr w:type="spellStart"/>
      <w:r>
        <w:t>WMS_InventDefragmentation</w:t>
      </w:r>
      <w:proofErr w:type="spellEnd"/>
      <w:r>
        <w:t>, где:</w:t>
      </w:r>
    </w:p>
    <w:p w14:paraId="0C30CA19" w14:textId="77777777" w:rsidR="00884337" w:rsidRPr="00884337" w:rsidRDefault="00884337" w:rsidP="00884337">
      <w:pPr>
        <w:pStyle w:val="a4"/>
        <w:ind w:left="1069" w:hanging="283"/>
        <w:rPr>
          <w:lang w:val="en-US"/>
        </w:rPr>
      </w:pPr>
      <w:proofErr w:type="spellStart"/>
      <w:r w:rsidRPr="00884337">
        <w:rPr>
          <w:lang w:val="en-US"/>
        </w:rPr>
        <w:t>WMS_InventDefragmentation.Transfered</w:t>
      </w:r>
      <w:proofErr w:type="spellEnd"/>
      <w:r w:rsidRPr="00884337">
        <w:rPr>
          <w:lang w:val="en-US"/>
        </w:rPr>
        <w:t xml:space="preserve"> = </w:t>
      </w:r>
      <w:proofErr w:type="spellStart"/>
      <w:r w:rsidRPr="00884337">
        <w:rPr>
          <w:lang w:val="en-US"/>
        </w:rPr>
        <w:t>NoYes</w:t>
      </w:r>
      <w:proofErr w:type="spellEnd"/>
      <w:r w:rsidRPr="00884337">
        <w:rPr>
          <w:lang w:val="en-US"/>
        </w:rPr>
        <w:t>::No;</w:t>
      </w:r>
    </w:p>
    <w:p w14:paraId="46C5DF46" w14:textId="77777777" w:rsidR="00884337" w:rsidRPr="00884337" w:rsidRDefault="00884337" w:rsidP="00884337">
      <w:pPr>
        <w:pStyle w:val="a4"/>
        <w:ind w:left="1069" w:hanging="283"/>
        <w:rPr>
          <w:lang w:val="en-US"/>
        </w:rPr>
      </w:pPr>
      <w:r w:rsidRPr="00884337">
        <w:rPr>
          <w:lang w:val="en-US"/>
        </w:rPr>
        <w:t xml:space="preserve">WMS_InventDefragmentation.Not4Transfer = </w:t>
      </w:r>
      <w:proofErr w:type="spellStart"/>
      <w:r w:rsidRPr="00884337">
        <w:rPr>
          <w:lang w:val="en-US"/>
        </w:rPr>
        <w:t>NoYes</w:t>
      </w:r>
      <w:proofErr w:type="spellEnd"/>
      <w:r w:rsidRPr="00884337">
        <w:rPr>
          <w:lang w:val="en-US"/>
        </w:rPr>
        <w:t>::No;</w:t>
      </w:r>
    </w:p>
    <w:p w14:paraId="30135121" w14:textId="77777777" w:rsidR="00884337" w:rsidRPr="00884337" w:rsidRDefault="00884337" w:rsidP="00884337">
      <w:pPr>
        <w:pStyle w:val="a4"/>
        <w:ind w:left="1069" w:hanging="283"/>
        <w:rPr>
          <w:lang w:val="en-US"/>
        </w:rPr>
      </w:pPr>
      <w:proofErr w:type="spellStart"/>
      <w:r w:rsidRPr="00884337">
        <w:rPr>
          <w:lang w:val="en-US"/>
        </w:rPr>
        <w:t>WMS_</w:t>
      </w:r>
      <w:proofErr w:type="gramStart"/>
      <w:r w:rsidRPr="00884337">
        <w:rPr>
          <w:lang w:val="en-US"/>
        </w:rPr>
        <w:t>InventDefragmentation.InventLocationId</w:t>
      </w:r>
      <w:proofErr w:type="spellEnd"/>
      <w:r w:rsidRPr="00884337">
        <w:rPr>
          <w:lang w:val="en-US"/>
        </w:rPr>
        <w:t xml:space="preserve">  =</w:t>
      </w:r>
      <w:proofErr w:type="gramEnd"/>
      <w:r w:rsidRPr="00884337">
        <w:rPr>
          <w:lang w:val="en-US"/>
        </w:rPr>
        <w:t xml:space="preserve"> </w:t>
      </w:r>
      <w:proofErr w:type="spellStart"/>
      <w:r w:rsidRPr="00884337">
        <w:rPr>
          <w:lang w:val="en-US"/>
        </w:rPr>
        <w:t>wMSLocationSrc.inventLocationId</w:t>
      </w:r>
      <w:proofErr w:type="spellEnd"/>
      <w:r w:rsidRPr="00884337">
        <w:rPr>
          <w:lang w:val="en-US"/>
        </w:rPr>
        <w:t xml:space="preserve"> – </w:t>
      </w:r>
      <w:r>
        <w:t>склад</w:t>
      </w:r>
      <w:r w:rsidRPr="00884337">
        <w:rPr>
          <w:lang w:val="en-US"/>
        </w:rPr>
        <w:t>;</w:t>
      </w:r>
    </w:p>
    <w:p w14:paraId="701C2A83" w14:textId="77777777" w:rsidR="00884337" w:rsidRPr="00884337" w:rsidRDefault="00884337" w:rsidP="00884337">
      <w:pPr>
        <w:pStyle w:val="a4"/>
        <w:ind w:left="1069" w:hanging="283"/>
        <w:rPr>
          <w:lang w:val="en-US"/>
        </w:rPr>
      </w:pPr>
      <w:proofErr w:type="spellStart"/>
      <w:r w:rsidRPr="00884337">
        <w:rPr>
          <w:lang w:val="en-US"/>
        </w:rPr>
        <w:t>WMS_InventDefragmentation.WMSLocationId_</w:t>
      </w:r>
      <w:proofErr w:type="gramStart"/>
      <w:r w:rsidRPr="00884337">
        <w:rPr>
          <w:lang w:val="en-US"/>
        </w:rPr>
        <w:t>Src</w:t>
      </w:r>
      <w:proofErr w:type="spellEnd"/>
      <w:r w:rsidRPr="00884337">
        <w:rPr>
          <w:lang w:val="en-US"/>
        </w:rPr>
        <w:t xml:space="preserve">  =</w:t>
      </w:r>
      <w:proofErr w:type="gramEnd"/>
      <w:r w:rsidRPr="00884337">
        <w:rPr>
          <w:lang w:val="en-US"/>
        </w:rPr>
        <w:t xml:space="preserve"> </w:t>
      </w:r>
      <w:proofErr w:type="spellStart"/>
      <w:r w:rsidRPr="00884337">
        <w:rPr>
          <w:lang w:val="en-US"/>
        </w:rPr>
        <w:t>wMSLocationSrc.wMSLocationId</w:t>
      </w:r>
      <w:proofErr w:type="spellEnd"/>
      <w:r w:rsidRPr="00884337">
        <w:rPr>
          <w:lang w:val="en-US"/>
        </w:rPr>
        <w:t xml:space="preserve"> - </w:t>
      </w:r>
      <w:r>
        <w:t>текущая</w:t>
      </w:r>
      <w:r w:rsidRPr="00884337">
        <w:rPr>
          <w:lang w:val="en-US"/>
        </w:rPr>
        <w:t xml:space="preserve"> </w:t>
      </w:r>
      <w:r>
        <w:t>ячейка</w:t>
      </w:r>
      <w:r w:rsidRPr="00884337">
        <w:rPr>
          <w:lang w:val="en-US"/>
        </w:rPr>
        <w:t>;</w:t>
      </w:r>
    </w:p>
    <w:p w14:paraId="0397E765" w14:textId="77777777" w:rsidR="00884337" w:rsidRPr="00884337" w:rsidRDefault="00884337" w:rsidP="00884337">
      <w:pPr>
        <w:pStyle w:val="a4"/>
        <w:ind w:left="1069" w:hanging="283"/>
        <w:rPr>
          <w:lang w:val="en-US"/>
        </w:rPr>
      </w:pPr>
      <w:proofErr w:type="spellStart"/>
      <w:r w:rsidRPr="00884337">
        <w:rPr>
          <w:lang w:val="en-US"/>
        </w:rPr>
        <w:t>WMS_InventDefragmentation.WMSLocationId_Dest</w:t>
      </w:r>
      <w:proofErr w:type="spellEnd"/>
      <w:r w:rsidRPr="00884337">
        <w:rPr>
          <w:lang w:val="en-US"/>
        </w:rPr>
        <w:t xml:space="preserve"> = </w:t>
      </w:r>
      <w:proofErr w:type="spellStart"/>
      <w:r w:rsidRPr="00884337">
        <w:rPr>
          <w:lang w:val="en-US"/>
        </w:rPr>
        <w:t>wMSPalletDest.wMSLocationId</w:t>
      </w:r>
      <w:proofErr w:type="spellEnd"/>
      <w:r w:rsidRPr="00884337">
        <w:rPr>
          <w:lang w:val="en-US"/>
        </w:rPr>
        <w:t xml:space="preserve"> - </w:t>
      </w:r>
      <w:r>
        <w:t>ячейка</w:t>
      </w:r>
      <w:r w:rsidRPr="00884337">
        <w:rPr>
          <w:lang w:val="en-US"/>
        </w:rPr>
        <w:t xml:space="preserve"> </w:t>
      </w:r>
      <w:r>
        <w:t>назначения</w:t>
      </w:r>
      <w:r w:rsidRPr="00884337">
        <w:rPr>
          <w:lang w:val="en-US"/>
        </w:rPr>
        <w:t>;</w:t>
      </w:r>
    </w:p>
    <w:p w14:paraId="7594AE48" w14:textId="77777777" w:rsidR="00884337" w:rsidRPr="00710F8A" w:rsidRDefault="00884337" w:rsidP="00884337">
      <w:pPr>
        <w:pStyle w:val="a4"/>
        <w:ind w:left="1069" w:hanging="283"/>
        <w:rPr>
          <w:lang w:val="en-US"/>
        </w:rPr>
      </w:pPr>
      <w:proofErr w:type="spellStart"/>
      <w:r w:rsidRPr="00710F8A">
        <w:rPr>
          <w:lang w:val="en-US"/>
        </w:rPr>
        <w:t>WMS_InventDefragmentation.WMSPalletId_Src</w:t>
      </w:r>
      <w:proofErr w:type="spellEnd"/>
      <w:r w:rsidRPr="00710F8A">
        <w:rPr>
          <w:lang w:val="en-US"/>
        </w:rPr>
        <w:t xml:space="preserve"> = </w:t>
      </w:r>
      <w:proofErr w:type="spellStart"/>
      <w:r w:rsidRPr="00710F8A">
        <w:rPr>
          <w:lang w:val="en-US"/>
        </w:rPr>
        <w:t>wMSPalletSrc.wMSPalletId</w:t>
      </w:r>
      <w:proofErr w:type="spellEnd"/>
      <w:r w:rsidRPr="00710F8A">
        <w:rPr>
          <w:lang w:val="en-US"/>
        </w:rPr>
        <w:t xml:space="preserve"> - </w:t>
      </w:r>
      <w:r>
        <w:t>текущая</w:t>
      </w:r>
      <w:r w:rsidRPr="00710F8A">
        <w:rPr>
          <w:lang w:val="en-US"/>
        </w:rPr>
        <w:t xml:space="preserve"> </w:t>
      </w:r>
      <w:r>
        <w:t>паллета</w:t>
      </w:r>
      <w:r w:rsidRPr="00710F8A">
        <w:rPr>
          <w:lang w:val="en-US"/>
        </w:rPr>
        <w:t>;</w:t>
      </w:r>
    </w:p>
    <w:p w14:paraId="63EF00E2" w14:textId="77777777" w:rsidR="00884337" w:rsidRPr="00710F8A" w:rsidRDefault="00884337" w:rsidP="00884337">
      <w:pPr>
        <w:pStyle w:val="a4"/>
        <w:ind w:left="1069" w:hanging="283"/>
        <w:rPr>
          <w:lang w:val="en-US"/>
        </w:rPr>
      </w:pPr>
      <w:proofErr w:type="spellStart"/>
      <w:r w:rsidRPr="00710F8A">
        <w:rPr>
          <w:lang w:val="en-US"/>
        </w:rPr>
        <w:t>WMS_InventDefragmentation.WMSPalletId_Dest</w:t>
      </w:r>
      <w:proofErr w:type="spellEnd"/>
      <w:r w:rsidRPr="00710F8A">
        <w:rPr>
          <w:lang w:val="en-US"/>
        </w:rPr>
        <w:t xml:space="preserve"> = </w:t>
      </w:r>
      <w:proofErr w:type="spellStart"/>
      <w:r w:rsidRPr="00710F8A">
        <w:rPr>
          <w:lang w:val="en-US"/>
        </w:rPr>
        <w:t>wMSPalletDest.wMSPalletId</w:t>
      </w:r>
      <w:proofErr w:type="spellEnd"/>
      <w:r w:rsidRPr="00710F8A">
        <w:rPr>
          <w:lang w:val="en-US"/>
        </w:rPr>
        <w:t xml:space="preserve"> - </w:t>
      </w:r>
      <w:r>
        <w:t>найденная</w:t>
      </w:r>
      <w:r w:rsidRPr="00710F8A">
        <w:rPr>
          <w:lang w:val="en-US"/>
        </w:rPr>
        <w:t xml:space="preserve"> </w:t>
      </w:r>
      <w:r>
        <w:t>паллета</w:t>
      </w:r>
      <w:r w:rsidRPr="00710F8A">
        <w:rPr>
          <w:lang w:val="en-US"/>
        </w:rPr>
        <w:t xml:space="preserve">, </w:t>
      </w:r>
      <w:r>
        <w:t>на</w:t>
      </w:r>
      <w:r w:rsidRPr="00710F8A">
        <w:rPr>
          <w:lang w:val="en-US"/>
        </w:rPr>
        <w:t xml:space="preserve"> </w:t>
      </w:r>
      <w:r>
        <w:t>которую</w:t>
      </w:r>
      <w:r w:rsidRPr="00710F8A">
        <w:rPr>
          <w:lang w:val="en-US"/>
        </w:rPr>
        <w:t xml:space="preserve"> </w:t>
      </w:r>
      <w:r>
        <w:t>мы</w:t>
      </w:r>
      <w:r w:rsidRPr="00710F8A">
        <w:rPr>
          <w:lang w:val="en-US"/>
        </w:rPr>
        <w:t xml:space="preserve"> </w:t>
      </w:r>
      <w:r>
        <w:t>будем</w:t>
      </w:r>
      <w:r w:rsidRPr="00710F8A">
        <w:rPr>
          <w:lang w:val="en-US"/>
        </w:rPr>
        <w:t xml:space="preserve"> </w:t>
      </w:r>
      <w:r>
        <w:t>перемещать</w:t>
      </w:r>
      <w:r w:rsidRPr="00710F8A">
        <w:rPr>
          <w:lang w:val="en-US"/>
        </w:rPr>
        <w:t xml:space="preserve"> </w:t>
      </w:r>
      <w:r>
        <w:t>товар</w:t>
      </w:r>
      <w:r w:rsidRPr="00710F8A">
        <w:rPr>
          <w:lang w:val="en-US"/>
        </w:rPr>
        <w:t xml:space="preserve"> </w:t>
      </w:r>
      <w:r>
        <w:t>с</w:t>
      </w:r>
      <w:r w:rsidRPr="00710F8A">
        <w:rPr>
          <w:lang w:val="en-US"/>
        </w:rPr>
        <w:t xml:space="preserve"> </w:t>
      </w:r>
      <w:r>
        <w:t>текущей</w:t>
      </w:r>
      <w:r w:rsidRPr="00710F8A">
        <w:rPr>
          <w:lang w:val="en-US"/>
        </w:rPr>
        <w:t xml:space="preserve"> </w:t>
      </w:r>
      <w:r>
        <w:t>паллеты</w:t>
      </w:r>
      <w:r w:rsidRPr="00710F8A">
        <w:rPr>
          <w:lang w:val="en-US"/>
        </w:rPr>
        <w:t>;</w:t>
      </w:r>
    </w:p>
    <w:p w14:paraId="6301BA56" w14:textId="77777777" w:rsidR="00884337" w:rsidRPr="00710F8A" w:rsidRDefault="00884337" w:rsidP="00884337">
      <w:pPr>
        <w:pStyle w:val="a4"/>
        <w:ind w:left="1069" w:hanging="283"/>
        <w:rPr>
          <w:lang w:val="en-US"/>
        </w:rPr>
      </w:pPr>
      <w:proofErr w:type="spellStart"/>
      <w:r w:rsidRPr="00710F8A">
        <w:rPr>
          <w:lang w:val="en-US"/>
        </w:rPr>
        <w:t>WMS_InventDefragmentation.Qty_Src</w:t>
      </w:r>
      <w:proofErr w:type="spellEnd"/>
      <w:r w:rsidRPr="00710F8A">
        <w:rPr>
          <w:lang w:val="en-US"/>
        </w:rPr>
        <w:t xml:space="preserve"> = </w:t>
      </w:r>
      <w:proofErr w:type="spellStart"/>
      <w:r w:rsidRPr="00710F8A">
        <w:rPr>
          <w:lang w:val="en-US"/>
        </w:rPr>
        <w:t>qtySrc</w:t>
      </w:r>
      <w:proofErr w:type="spellEnd"/>
      <w:r w:rsidRPr="00710F8A">
        <w:rPr>
          <w:lang w:val="en-US"/>
        </w:rPr>
        <w:t xml:space="preserve"> - </w:t>
      </w:r>
      <w:r>
        <w:t>кол</w:t>
      </w:r>
      <w:r w:rsidRPr="00710F8A">
        <w:rPr>
          <w:lang w:val="en-US"/>
        </w:rPr>
        <w:t>-</w:t>
      </w:r>
      <w:r>
        <w:t>во</w:t>
      </w:r>
      <w:r w:rsidRPr="00710F8A">
        <w:rPr>
          <w:lang w:val="en-US"/>
        </w:rPr>
        <w:t xml:space="preserve"> </w:t>
      </w:r>
      <w:r>
        <w:t>текущей</w:t>
      </w:r>
      <w:r w:rsidRPr="00710F8A">
        <w:rPr>
          <w:lang w:val="en-US"/>
        </w:rPr>
        <w:t xml:space="preserve"> </w:t>
      </w:r>
      <w:r>
        <w:t>номенклатуры</w:t>
      </w:r>
      <w:r w:rsidRPr="00710F8A">
        <w:rPr>
          <w:lang w:val="en-US"/>
        </w:rPr>
        <w:t xml:space="preserve"> </w:t>
      </w:r>
      <w:r>
        <w:t>на</w:t>
      </w:r>
      <w:r w:rsidRPr="00710F8A">
        <w:rPr>
          <w:lang w:val="en-US"/>
        </w:rPr>
        <w:t xml:space="preserve"> </w:t>
      </w:r>
      <w:r>
        <w:t>текущей</w:t>
      </w:r>
      <w:r w:rsidRPr="00710F8A">
        <w:rPr>
          <w:lang w:val="en-US"/>
        </w:rPr>
        <w:t xml:space="preserve"> </w:t>
      </w:r>
      <w:r>
        <w:t>паллете</w:t>
      </w:r>
      <w:r w:rsidRPr="00710F8A">
        <w:rPr>
          <w:lang w:val="en-US"/>
        </w:rPr>
        <w:t>;</w:t>
      </w:r>
    </w:p>
    <w:p w14:paraId="54566615" w14:textId="77777777" w:rsidR="00884337" w:rsidRDefault="00884337" w:rsidP="00884337">
      <w:pPr>
        <w:pStyle w:val="a4"/>
        <w:ind w:left="1069" w:hanging="283"/>
      </w:pPr>
      <w:proofErr w:type="spellStart"/>
      <w:r>
        <w:t>WMS_InventDefragmentation.Qty_Dest</w:t>
      </w:r>
      <w:proofErr w:type="spellEnd"/>
      <w:r>
        <w:t xml:space="preserve"> = </w:t>
      </w:r>
      <w:proofErr w:type="spellStart"/>
      <w:r>
        <w:t>qtyPalletDest</w:t>
      </w:r>
      <w:proofErr w:type="spellEnd"/>
      <w:r>
        <w:t xml:space="preserve"> - общее кол-во на паллете назначения по всем номенклатурам;</w:t>
      </w:r>
    </w:p>
    <w:p w14:paraId="1197229A" w14:textId="77777777" w:rsidR="00884337" w:rsidRDefault="00884337" w:rsidP="00884337">
      <w:pPr>
        <w:pStyle w:val="a4"/>
        <w:ind w:left="1069" w:hanging="283"/>
      </w:pPr>
      <w:proofErr w:type="spellStart"/>
      <w:r>
        <w:t>WMS_InventDefragmentation.FillingKoef_Src</w:t>
      </w:r>
      <w:proofErr w:type="spellEnd"/>
      <w:r>
        <w:t xml:space="preserve"> = </w:t>
      </w:r>
      <w:proofErr w:type="spellStart"/>
      <w:r>
        <w:t>fillKoef_Src</w:t>
      </w:r>
      <w:proofErr w:type="spellEnd"/>
      <w:r>
        <w:t xml:space="preserve"> - рассчитанный коэффициент заполнения текущей паллеты;</w:t>
      </w:r>
    </w:p>
    <w:p w14:paraId="6E1721CB" w14:textId="77777777" w:rsidR="00884337" w:rsidRDefault="00884337" w:rsidP="00884337">
      <w:pPr>
        <w:pStyle w:val="a4"/>
        <w:ind w:left="1069" w:hanging="283"/>
      </w:pPr>
      <w:proofErr w:type="spellStart"/>
      <w:r>
        <w:t>WMS_InventDefragmentation.FillingKoef_Dest</w:t>
      </w:r>
      <w:proofErr w:type="spellEnd"/>
      <w:r>
        <w:t xml:space="preserve"> = </w:t>
      </w:r>
      <w:proofErr w:type="spellStart"/>
      <w:r>
        <w:t>WMS_</w:t>
      </w:r>
      <w:proofErr w:type="gramStart"/>
      <w:r>
        <w:t>InventDefragmentation</w:t>
      </w:r>
      <w:proofErr w:type="spellEnd"/>
      <w:r>
        <w:t>::</w:t>
      </w:r>
      <w:proofErr w:type="spellStart"/>
      <w:proofErr w:type="gramEnd"/>
      <w:r>
        <w:t>calcFillingKoef</w:t>
      </w:r>
      <w:proofErr w:type="spellEnd"/>
      <w:r>
        <w:t>(</w:t>
      </w:r>
      <w:proofErr w:type="spellStart"/>
      <w:r>
        <w:t>inventSum.ItemId</w:t>
      </w:r>
      <w:proofErr w:type="spellEnd"/>
      <w:r>
        <w:t xml:space="preserve">, </w:t>
      </w:r>
      <w:proofErr w:type="spellStart"/>
      <w:r>
        <w:t>qtyPalletDest</w:t>
      </w:r>
      <w:proofErr w:type="spellEnd"/>
      <w:r>
        <w:t xml:space="preserve">, </w:t>
      </w:r>
      <w:proofErr w:type="spellStart"/>
      <w:r>
        <w:t>wMSLocationDest.height</w:t>
      </w:r>
      <w:proofErr w:type="spellEnd"/>
      <w:r>
        <w:t xml:space="preserve">, </w:t>
      </w:r>
      <w:proofErr w:type="spellStart"/>
      <w:r>
        <w:t>wMSPalletDest</w:t>
      </w:r>
      <w:proofErr w:type="spellEnd"/>
      <w:r>
        <w:t>) - рассчитанный коэффициент заполнения паллеты-назначения;</w:t>
      </w:r>
    </w:p>
    <w:p w14:paraId="08785D43" w14:textId="77777777" w:rsidR="00884337" w:rsidRPr="00884337" w:rsidRDefault="00884337" w:rsidP="00884337">
      <w:pPr>
        <w:pStyle w:val="a4"/>
        <w:ind w:left="1069" w:hanging="283"/>
        <w:rPr>
          <w:lang w:val="en-US"/>
        </w:rPr>
      </w:pPr>
      <w:proofErr w:type="spellStart"/>
      <w:r w:rsidRPr="00884337">
        <w:rPr>
          <w:lang w:val="en-US"/>
        </w:rPr>
        <w:t>WMS_InventDefragmentation.ItemId</w:t>
      </w:r>
      <w:proofErr w:type="spellEnd"/>
      <w:r w:rsidRPr="00884337">
        <w:rPr>
          <w:lang w:val="en-US"/>
        </w:rPr>
        <w:t xml:space="preserve"> = </w:t>
      </w:r>
      <w:proofErr w:type="spellStart"/>
      <w:r w:rsidRPr="00884337">
        <w:rPr>
          <w:lang w:val="en-US"/>
        </w:rPr>
        <w:t>inventSum.ItemId</w:t>
      </w:r>
      <w:proofErr w:type="spellEnd"/>
      <w:r w:rsidRPr="00884337">
        <w:rPr>
          <w:lang w:val="en-US"/>
        </w:rPr>
        <w:t xml:space="preserve"> - </w:t>
      </w:r>
      <w:r>
        <w:t>текущая</w:t>
      </w:r>
      <w:r w:rsidRPr="00884337">
        <w:rPr>
          <w:lang w:val="en-US"/>
        </w:rPr>
        <w:t xml:space="preserve"> </w:t>
      </w:r>
      <w:r>
        <w:t>номенклатура</w:t>
      </w:r>
      <w:r w:rsidRPr="00884337">
        <w:rPr>
          <w:lang w:val="en-US"/>
        </w:rPr>
        <w:t>;</w:t>
      </w:r>
    </w:p>
    <w:p w14:paraId="0C9E9834" w14:textId="77777777" w:rsidR="00884337" w:rsidRPr="00884337" w:rsidRDefault="00884337" w:rsidP="00884337">
      <w:pPr>
        <w:pStyle w:val="a4"/>
        <w:ind w:left="1069" w:hanging="283"/>
        <w:rPr>
          <w:lang w:val="en-US"/>
        </w:rPr>
      </w:pPr>
      <w:proofErr w:type="spellStart"/>
      <w:r w:rsidRPr="00884337">
        <w:rPr>
          <w:lang w:val="en-US"/>
        </w:rPr>
        <w:t>WMS_InventDefragmentation.ItemName</w:t>
      </w:r>
      <w:proofErr w:type="spellEnd"/>
      <w:r w:rsidRPr="00884337">
        <w:rPr>
          <w:lang w:val="en-US"/>
        </w:rPr>
        <w:t xml:space="preserve"> = </w:t>
      </w:r>
      <w:proofErr w:type="spellStart"/>
      <w:proofErr w:type="gramStart"/>
      <w:r w:rsidRPr="00884337">
        <w:rPr>
          <w:lang w:val="en-US"/>
        </w:rPr>
        <w:t>inventTable.itemName</w:t>
      </w:r>
      <w:proofErr w:type="spellEnd"/>
      <w:r w:rsidRPr="00884337">
        <w:rPr>
          <w:lang w:val="en-US"/>
        </w:rPr>
        <w:t>(</w:t>
      </w:r>
      <w:proofErr w:type="gramEnd"/>
      <w:r w:rsidRPr="00884337">
        <w:rPr>
          <w:lang w:val="en-US"/>
        </w:rPr>
        <w:t xml:space="preserve">) - </w:t>
      </w:r>
      <w:r>
        <w:t>наименование</w:t>
      </w:r>
      <w:r w:rsidRPr="00884337">
        <w:rPr>
          <w:lang w:val="en-US"/>
        </w:rPr>
        <w:t xml:space="preserve"> </w:t>
      </w:r>
      <w:r>
        <w:t>номенклатуры</w:t>
      </w:r>
      <w:r w:rsidRPr="00884337">
        <w:rPr>
          <w:lang w:val="en-US"/>
        </w:rPr>
        <w:t>;</w:t>
      </w:r>
    </w:p>
    <w:p w14:paraId="3B41B398" w14:textId="77777777" w:rsidR="00884337" w:rsidRPr="00884337" w:rsidRDefault="00884337" w:rsidP="00884337">
      <w:pPr>
        <w:pStyle w:val="a4"/>
        <w:ind w:left="1069" w:hanging="283"/>
        <w:rPr>
          <w:lang w:val="en-US"/>
        </w:rPr>
      </w:pPr>
      <w:r w:rsidRPr="00884337">
        <w:rPr>
          <w:lang w:val="en-US"/>
        </w:rPr>
        <w:t xml:space="preserve">WMS_InventDefragmentation.WMS3PLCustAccount = </w:t>
      </w:r>
      <w:proofErr w:type="spellStart"/>
      <w:r w:rsidRPr="00884337">
        <w:rPr>
          <w:lang w:val="en-US"/>
        </w:rPr>
        <w:t>inventDim.InventOwnerId_RU</w:t>
      </w:r>
      <w:proofErr w:type="spellEnd"/>
      <w:r w:rsidRPr="00884337">
        <w:rPr>
          <w:lang w:val="en-US"/>
        </w:rPr>
        <w:t xml:space="preserve"> - </w:t>
      </w:r>
      <w:r>
        <w:t>владелец</w:t>
      </w:r>
      <w:r w:rsidRPr="00884337">
        <w:rPr>
          <w:lang w:val="en-US"/>
        </w:rPr>
        <w:t xml:space="preserve"> </w:t>
      </w:r>
      <w:r>
        <w:t>товара</w:t>
      </w:r>
      <w:r w:rsidRPr="00884337">
        <w:rPr>
          <w:lang w:val="en-US"/>
        </w:rPr>
        <w:t>;</w:t>
      </w:r>
    </w:p>
    <w:p w14:paraId="6293AA9B" w14:textId="77777777" w:rsidR="00884337" w:rsidRPr="00884337" w:rsidRDefault="00884337" w:rsidP="00884337">
      <w:pPr>
        <w:pStyle w:val="a4"/>
        <w:ind w:left="1069" w:hanging="283"/>
        <w:rPr>
          <w:lang w:val="en-US"/>
        </w:rPr>
      </w:pPr>
      <w:proofErr w:type="spellStart"/>
      <w:r w:rsidRPr="00884337">
        <w:rPr>
          <w:lang w:val="en-US"/>
        </w:rPr>
        <w:t>WMS_InventDefragmentation.WMSLocationType_Dest</w:t>
      </w:r>
      <w:proofErr w:type="spellEnd"/>
      <w:r w:rsidRPr="00884337">
        <w:rPr>
          <w:lang w:val="en-US"/>
        </w:rPr>
        <w:t xml:space="preserve"> = </w:t>
      </w:r>
      <w:proofErr w:type="spellStart"/>
      <w:r w:rsidRPr="00884337">
        <w:rPr>
          <w:lang w:val="en-US"/>
        </w:rPr>
        <w:t>wMSLocationDest.locationType</w:t>
      </w:r>
      <w:proofErr w:type="spellEnd"/>
      <w:r w:rsidRPr="00884337">
        <w:rPr>
          <w:lang w:val="en-US"/>
        </w:rPr>
        <w:t xml:space="preserve"> - </w:t>
      </w:r>
      <w:r>
        <w:t>тип</w:t>
      </w:r>
      <w:r w:rsidRPr="00884337">
        <w:rPr>
          <w:lang w:val="en-US"/>
        </w:rPr>
        <w:t xml:space="preserve"> </w:t>
      </w:r>
      <w:r>
        <w:t>ячейки</w:t>
      </w:r>
      <w:r w:rsidRPr="00884337">
        <w:rPr>
          <w:lang w:val="en-US"/>
        </w:rPr>
        <w:t xml:space="preserve"> </w:t>
      </w:r>
      <w:r>
        <w:t>назначения</w:t>
      </w:r>
      <w:r w:rsidRPr="00884337">
        <w:rPr>
          <w:lang w:val="en-US"/>
        </w:rPr>
        <w:t>;</w:t>
      </w:r>
    </w:p>
    <w:p w14:paraId="28A284DD" w14:textId="6F431743" w:rsidR="00884337" w:rsidRPr="00710F8A" w:rsidRDefault="00884337" w:rsidP="00884337">
      <w:pPr>
        <w:pStyle w:val="a4"/>
        <w:ind w:left="1069" w:hanging="283"/>
        <w:rPr>
          <w:lang w:val="en-US"/>
        </w:rPr>
      </w:pPr>
      <w:proofErr w:type="spellStart"/>
      <w:r w:rsidRPr="00710F8A">
        <w:rPr>
          <w:lang w:val="en-US"/>
        </w:rPr>
        <w:t>WMS_InventDefragmentation.LFL_IsMultiArticleStorage</w:t>
      </w:r>
      <w:proofErr w:type="spellEnd"/>
      <w:r w:rsidRPr="00710F8A">
        <w:rPr>
          <w:lang w:val="en-US"/>
        </w:rPr>
        <w:t xml:space="preserve"> = </w:t>
      </w:r>
      <w:proofErr w:type="spellStart"/>
      <w:r w:rsidRPr="00710F8A">
        <w:rPr>
          <w:lang w:val="en-US"/>
        </w:rPr>
        <w:t>isMultiArticleStorage</w:t>
      </w:r>
      <w:proofErr w:type="spellEnd"/>
      <w:r w:rsidRPr="00710F8A">
        <w:rPr>
          <w:lang w:val="en-US"/>
        </w:rPr>
        <w:t xml:space="preserve"> - </w:t>
      </w:r>
      <w:r>
        <w:t>признак</w:t>
      </w:r>
      <w:r w:rsidRPr="00710F8A">
        <w:rPr>
          <w:lang w:val="en-US"/>
        </w:rPr>
        <w:t xml:space="preserve"> </w:t>
      </w:r>
      <w:proofErr w:type="spellStart"/>
      <w:r>
        <w:t>мультиартикульного</w:t>
      </w:r>
      <w:proofErr w:type="spellEnd"/>
      <w:r w:rsidRPr="00710F8A">
        <w:rPr>
          <w:lang w:val="en-US"/>
        </w:rPr>
        <w:t xml:space="preserve"> </w:t>
      </w:r>
      <w:r>
        <w:t>хранения</w:t>
      </w:r>
      <w:r w:rsidRPr="00710F8A">
        <w:rPr>
          <w:lang w:val="en-US"/>
        </w:rPr>
        <w:t>.</w:t>
      </w:r>
    </w:p>
    <w:p w14:paraId="7BE05C8C" w14:textId="274074E9" w:rsidR="00884337" w:rsidRPr="00F02D9A" w:rsidRDefault="00884337" w:rsidP="00F02D9A">
      <w:pPr>
        <w:pStyle w:val="a4"/>
        <w:ind w:firstLine="0"/>
        <w:rPr>
          <w:b/>
        </w:rPr>
      </w:pPr>
      <w:r w:rsidRPr="00F02D9A">
        <w:rPr>
          <w:b/>
        </w:rPr>
        <w:t>Шаг 4.</w:t>
      </w:r>
    </w:p>
    <w:p w14:paraId="67DF9BC5" w14:textId="77777777" w:rsidR="00884337" w:rsidRDefault="00884337" w:rsidP="00F02D9A">
      <w:pPr>
        <w:pStyle w:val="a4"/>
        <w:ind w:firstLine="0"/>
      </w:pPr>
      <w:r>
        <w:lastRenderedPageBreak/>
        <w:t xml:space="preserve">После того, как функция отработала, открывается форма </w:t>
      </w:r>
      <w:proofErr w:type="spellStart"/>
      <w:r>
        <w:t>WMS_InventDefragmentation</w:t>
      </w:r>
      <w:proofErr w:type="spellEnd"/>
      <w:r>
        <w:t xml:space="preserve">, на которой отображаются предложения по перемещению паллет в виде таблицы.      </w:t>
      </w:r>
    </w:p>
    <w:p w14:paraId="0867BB12" w14:textId="77777777" w:rsidR="00884337" w:rsidRDefault="00884337" w:rsidP="00884337">
      <w:pPr>
        <w:pStyle w:val="a4"/>
      </w:pPr>
      <w:r>
        <w:t>На форме пользователь может выбрать определенные предложения и запустить по ним формирование заданий на транспортировку.</w:t>
      </w:r>
    </w:p>
    <w:p w14:paraId="0E80679A" w14:textId="77777777" w:rsidR="00884337" w:rsidRDefault="00884337" w:rsidP="00884337">
      <w:pPr>
        <w:pStyle w:val="a4"/>
      </w:pPr>
      <w:r>
        <w:t xml:space="preserve">За создание заданий на транспортировку отвечает класс </w:t>
      </w:r>
      <w:proofErr w:type="spellStart"/>
      <w:r>
        <w:t>WMS_CreateTransferFromDefragment</w:t>
      </w:r>
      <w:proofErr w:type="spellEnd"/>
      <w:r>
        <w:t>:</w:t>
      </w:r>
    </w:p>
    <w:p w14:paraId="6F132C0D" w14:textId="716CBE40" w:rsidR="00884337" w:rsidRDefault="00884337" w:rsidP="00F02D9A">
      <w:pPr>
        <w:pStyle w:val="a4"/>
        <w:numPr>
          <w:ilvl w:val="0"/>
          <w:numId w:val="37"/>
        </w:numPr>
        <w:ind w:left="1134" w:hanging="567"/>
      </w:pPr>
      <w:r>
        <w:t xml:space="preserve">Создание транспортировок на основании выбранных записей таблицы </w:t>
      </w:r>
      <w:proofErr w:type="spellStart"/>
      <w:r>
        <w:t>WMS_InventDefragmentation</w:t>
      </w:r>
      <w:proofErr w:type="spellEnd"/>
      <w:r>
        <w:t>.</w:t>
      </w:r>
    </w:p>
    <w:p w14:paraId="4D8DD5E6" w14:textId="01259420" w:rsidR="00884337" w:rsidRDefault="00884337" w:rsidP="00F02D9A">
      <w:pPr>
        <w:pStyle w:val="a4"/>
        <w:numPr>
          <w:ilvl w:val="0"/>
          <w:numId w:val="37"/>
        </w:numPr>
        <w:ind w:left="1134" w:hanging="567"/>
      </w:pPr>
      <w:r>
        <w:t>Цикл по таблице рекомендованных перемещений (</w:t>
      </w:r>
      <w:proofErr w:type="spellStart"/>
      <w:r>
        <w:t>WMS_InventDefragmentation</w:t>
      </w:r>
      <w:proofErr w:type="spellEnd"/>
      <w:r>
        <w:t>):</w:t>
      </w:r>
    </w:p>
    <w:p w14:paraId="5553B70A" w14:textId="19B0371D" w:rsidR="00884337" w:rsidRDefault="00884337" w:rsidP="00F02D9A">
      <w:pPr>
        <w:pStyle w:val="a4"/>
        <w:numPr>
          <w:ilvl w:val="1"/>
          <w:numId w:val="37"/>
        </w:numPr>
        <w:ind w:left="1701" w:hanging="567"/>
      </w:pPr>
      <w:r>
        <w:t xml:space="preserve">Проверка на наличие свободного места в ячейке назначения (на основании </w:t>
      </w:r>
      <w:proofErr w:type="spellStart"/>
      <w:r>
        <w:t>wmsLocationSum.freePalletCount</w:t>
      </w:r>
      <w:proofErr w:type="spellEnd"/>
      <w:r>
        <w:t>);</w:t>
      </w:r>
    </w:p>
    <w:p w14:paraId="07A1D659" w14:textId="037FF6D1" w:rsidR="00884337" w:rsidRDefault="00884337" w:rsidP="00F02D9A">
      <w:pPr>
        <w:pStyle w:val="a4"/>
        <w:numPr>
          <w:ilvl w:val="1"/>
          <w:numId w:val="37"/>
        </w:numPr>
        <w:ind w:left="1701" w:hanging="567"/>
      </w:pPr>
      <w:r>
        <w:t>Проверка блокировки приемки ячейки назначения (</w:t>
      </w:r>
      <w:proofErr w:type="spellStart"/>
      <w:r>
        <w:t>WMSLocation.inputBlockingCauseId</w:t>
      </w:r>
      <w:proofErr w:type="spellEnd"/>
      <w:r>
        <w:t>);</w:t>
      </w:r>
    </w:p>
    <w:p w14:paraId="66A8D465" w14:textId="5F2C7010" w:rsidR="00884337" w:rsidRDefault="00884337" w:rsidP="00F02D9A">
      <w:pPr>
        <w:pStyle w:val="a4"/>
        <w:numPr>
          <w:ilvl w:val="1"/>
          <w:numId w:val="37"/>
        </w:numPr>
        <w:ind w:left="1701" w:hanging="567"/>
      </w:pPr>
      <w:r>
        <w:t>Проверяем, что высота паллеты не больше высоты ячейки назначения.</w:t>
      </w:r>
    </w:p>
    <w:p w14:paraId="75E90C24" w14:textId="46D4023C" w:rsidR="00884337" w:rsidRDefault="00884337" w:rsidP="00F02D9A">
      <w:pPr>
        <w:pStyle w:val="a4"/>
        <w:numPr>
          <w:ilvl w:val="0"/>
          <w:numId w:val="37"/>
        </w:numPr>
        <w:ind w:left="1134" w:hanging="567"/>
      </w:pPr>
      <w:r>
        <w:t>Проверка ячейки источника перед созданием транспортировок перемещения паллет:</w:t>
      </w:r>
    </w:p>
    <w:p w14:paraId="0883BF09" w14:textId="4E668B44" w:rsidR="00884337" w:rsidRDefault="00884337" w:rsidP="00F02D9A">
      <w:pPr>
        <w:pStyle w:val="a4"/>
        <w:numPr>
          <w:ilvl w:val="1"/>
          <w:numId w:val="37"/>
        </w:numPr>
        <w:ind w:left="1701" w:hanging="567"/>
      </w:pPr>
      <w:r>
        <w:t>Проверка на наличие паллеты в ячейке источнике;</w:t>
      </w:r>
    </w:p>
    <w:p w14:paraId="41447CC8" w14:textId="4EF996E1" w:rsidR="00884337" w:rsidRDefault="00884337" w:rsidP="00F02D9A">
      <w:pPr>
        <w:pStyle w:val="a4"/>
        <w:numPr>
          <w:ilvl w:val="1"/>
          <w:numId w:val="37"/>
        </w:numPr>
        <w:ind w:left="1701" w:hanging="567"/>
      </w:pPr>
      <w:r>
        <w:t>Проверка блокировки отгрузки ячейки источника;</w:t>
      </w:r>
    </w:p>
    <w:p w14:paraId="7B73ED8D" w14:textId="581E1426" w:rsidR="00884337" w:rsidRDefault="00884337" w:rsidP="00F02D9A">
      <w:pPr>
        <w:pStyle w:val="a4"/>
        <w:numPr>
          <w:ilvl w:val="1"/>
          <w:numId w:val="37"/>
        </w:numPr>
        <w:ind w:left="1701" w:hanging="567"/>
      </w:pPr>
      <w:r>
        <w:t xml:space="preserve">Проверка на наличие </w:t>
      </w:r>
      <w:proofErr w:type="gramStart"/>
      <w:r>
        <w:t>для паллеты</w:t>
      </w:r>
      <w:proofErr w:type="gramEnd"/>
      <w:r>
        <w:t xml:space="preserve"> проводок со статусом, отличным от "Отпущено", "Продано"</w:t>
      </w:r>
    </w:p>
    <w:p w14:paraId="296D45D1" w14:textId="14F7CA8D" w:rsidR="00884337" w:rsidRDefault="00884337" w:rsidP="00F02D9A">
      <w:pPr>
        <w:pStyle w:val="a4"/>
        <w:numPr>
          <w:ilvl w:val="0"/>
          <w:numId w:val="37"/>
        </w:numPr>
        <w:ind w:left="1134" w:hanging="567"/>
      </w:pPr>
      <w:r>
        <w:t>Если такие проводки есть, то возвращаем то проверка не пройдена, если нет, то пройдена.</w:t>
      </w:r>
    </w:p>
    <w:p w14:paraId="601C25AF" w14:textId="01224769" w:rsidR="00884337" w:rsidRDefault="00884337" w:rsidP="00F02D9A">
      <w:pPr>
        <w:pStyle w:val="a4"/>
        <w:numPr>
          <w:ilvl w:val="0"/>
          <w:numId w:val="37"/>
        </w:numPr>
        <w:ind w:left="1134" w:hanging="567"/>
      </w:pPr>
      <w:r>
        <w:t>Количество товара берется из физ. наличия по аналитикам склад, ячейка источник, паллета, номенклатура, клиент (владелец товара) и ячейка назначения.</w:t>
      </w:r>
    </w:p>
    <w:p w14:paraId="32DEA4B5" w14:textId="1B1A45DD" w:rsidR="00884337" w:rsidRDefault="00884337" w:rsidP="00F02D9A">
      <w:pPr>
        <w:pStyle w:val="a4"/>
        <w:numPr>
          <w:ilvl w:val="0"/>
          <w:numId w:val="37"/>
        </w:numPr>
        <w:ind w:left="1134" w:hanging="567"/>
      </w:pPr>
      <w:r>
        <w:t xml:space="preserve">Создается транспортировка с типом </w:t>
      </w:r>
      <w:proofErr w:type="spellStart"/>
      <w:r>
        <w:t>WMS_Transfer</w:t>
      </w:r>
      <w:proofErr w:type="spellEnd"/>
      <w:r>
        <w:t>. Создание выполняется по аналогии с обычным созданием транспортировок.</w:t>
      </w:r>
    </w:p>
    <w:p w14:paraId="6ED1D899" w14:textId="59F6E409" w:rsidR="00884337" w:rsidRDefault="00884337" w:rsidP="00F02D9A">
      <w:pPr>
        <w:pStyle w:val="a4"/>
        <w:numPr>
          <w:ilvl w:val="0"/>
          <w:numId w:val="37"/>
        </w:numPr>
        <w:ind w:left="1134" w:hanging="567"/>
      </w:pPr>
      <w:r>
        <w:t xml:space="preserve">Помечаем обработанную запись таблицы </w:t>
      </w:r>
      <w:proofErr w:type="spellStart"/>
      <w:r>
        <w:t>WMS_InventDefragmentation</w:t>
      </w:r>
      <w:proofErr w:type="spellEnd"/>
      <w:r>
        <w:t xml:space="preserve"> и переходим к следующей.</w:t>
      </w:r>
    </w:p>
    <w:p w14:paraId="0772ECCA" w14:textId="0A4FF6A6" w:rsidR="002762E4" w:rsidRDefault="002762E4" w:rsidP="00F02D9A">
      <w:pPr>
        <w:pStyle w:val="a4"/>
        <w:ind w:firstLine="0"/>
        <w:rPr>
          <w:b/>
        </w:rPr>
      </w:pPr>
    </w:p>
    <w:p w14:paraId="6439C286" w14:textId="00DF0942" w:rsidR="00F02D9A" w:rsidRPr="00F02D9A" w:rsidRDefault="00F02D9A" w:rsidP="00F02D9A">
      <w:pPr>
        <w:pStyle w:val="a4"/>
        <w:ind w:firstLine="0"/>
        <w:rPr>
          <w:b/>
        </w:rPr>
      </w:pPr>
      <w:r w:rsidRPr="00F02D9A">
        <w:rPr>
          <w:b/>
        </w:rPr>
        <w:t>Шаг 5.</w:t>
      </w:r>
    </w:p>
    <w:p w14:paraId="0D784E44" w14:textId="77777777" w:rsidR="00F02D9A" w:rsidRDefault="00F02D9A" w:rsidP="00F02D9A">
      <w:pPr>
        <w:pStyle w:val="a4"/>
        <w:ind w:firstLine="0"/>
      </w:pPr>
      <w:r>
        <w:t>Поиск паллеты назначения</w:t>
      </w:r>
    </w:p>
    <w:p w14:paraId="5B5F32AF" w14:textId="77777777" w:rsidR="00F02D9A" w:rsidRPr="00F02D9A" w:rsidRDefault="00F02D9A" w:rsidP="00F02D9A">
      <w:pPr>
        <w:pStyle w:val="a4"/>
        <w:ind w:firstLine="0"/>
        <w:rPr>
          <w:b/>
        </w:rPr>
      </w:pPr>
      <w:proofErr w:type="spellStart"/>
      <w:r w:rsidRPr="00F02D9A">
        <w:rPr>
          <w:b/>
        </w:rPr>
        <w:t>Мультиартикульная</w:t>
      </w:r>
      <w:proofErr w:type="spellEnd"/>
      <w:r w:rsidRPr="00F02D9A">
        <w:rPr>
          <w:b/>
        </w:rPr>
        <w:t xml:space="preserve"> ячейка местоположения</w:t>
      </w:r>
    </w:p>
    <w:p w14:paraId="6E285550" w14:textId="6D30A907" w:rsidR="00F02D9A" w:rsidRDefault="00F02D9A" w:rsidP="00F02D9A">
      <w:pPr>
        <w:pStyle w:val="a4"/>
        <w:numPr>
          <w:ilvl w:val="0"/>
          <w:numId w:val="39"/>
        </w:numPr>
      </w:pPr>
      <w:r>
        <w:t>В первую очередь система пытается разместить в ранее найденных паллетах (в этой сессии запуска дефрагментации) для данного уровня соседства (</w:t>
      </w:r>
      <w:proofErr w:type="spellStart"/>
      <w:r>
        <w:t>inventTable.LFL_ItemNeighborhoodLevelId</w:t>
      </w:r>
      <w:proofErr w:type="spellEnd"/>
      <w:r>
        <w:t>) и других категорий товара (</w:t>
      </w:r>
      <w:proofErr w:type="spellStart"/>
      <w:r>
        <w:t>inventTable.LFL_ItemCategoryId</w:t>
      </w:r>
      <w:proofErr w:type="spellEnd"/>
      <w:r>
        <w:t>)</w:t>
      </w:r>
    </w:p>
    <w:p w14:paraId="1C5DD3ED" w14:textId="06B7EA71" w:rsidR="00F02D9A" w:rsidRDefault="00F02D9A" w:rsidP="00F02D9A">
      <w:pPr>
        <w:pStyle w:val="a4"/>
        <w:numPr>
          <w:ilvl w:val="0"/>
          <w:numId w:val="39"/>
        </w:numPr>
      </w:pPr>
      <w:r>
        <w:t>Запускается проверки для каждой паллеты такого типа:</w:t>
      </w:r>
    </w:p>
    <w:p w14:paraId="5697FA4C" w14:textId="58A99311" w:rsidR="00F02D9A" w:rsidRDefault="00F02D9A" w:rsidP="00F02D9A">
      <w:pPr>
        <w:pStyle w:val="a4"/>
        <w:numPr>
          <w:ilvl w:val="1"/>
          <w:numId w:val="39"/>
        </w:numPr>
      </w:pPr>
      <w:r>
        <w:t xml:space="preserve">Проверка ячейки местоположения </w:t>
      </w:r>
      <w:proofErr w:type="gramStart"/>
      <w:r>
        <w:t>для паллеты</w:t>
      </w:r>
      <w:proofErr w:type="gramEnd"/>
      <w:r>
        <w:t xml:space="preserve"> назначения - в одну ячейку назначения нельзя складывать номенклатуры разных уровней соседства или одинаковой категории;</w:t>
      </w:r>
    </w:p>
    <w:p w14:paraId="1F6A0F3A" w14:textId="08D6EAFF" w:rsidR="00F02D9A" w:rsidRDefault="00F02D9A" w:rsidP="00F02D9A">
      <w:pPr>
        <w:pStyle w:val="a4"/>
        <w:numPr>
          <w:ilvl w:val="1"/>
          <w:numId w:val="39"/>
        </w:numPr>
      </w:pPr>
      <w:r>
        <w:t>Проверка объема и количества номенклатур в паллете назначения после добавления номенклатуры из исходной ячейки (с учетом уже рекомендованных к добавлению ранее номенклатур и незавершенных транспортировок):</w:t>
      </w:r>
    </w:p>
    <w:p w14:paraId="42D6E0D6" w14:textId="3801ECF0" w:rsidR="00F02D9A" w:rsidRDefault="00F02D9A" w:rsidP="00F02D9A">
      <w:pPr>
        <w:pStyle w:val="a4"/>
        <w:numPr>
          <w:ilvl w:val="2"/>
          <w:numId w:val="39"/>
        </w:numPr>
      </w:pPr>
      <w:r>
        <w:t xml:space="preserve">Не должен быть превышен максимальный объем паллеты и максимальное количество номенклатур для </w:t>
      </w:r>
      <w:proofErr w:type="spellStart"/>
      <w:r>
        <w:t>мультиартикульной</w:t>
      </w:r>
      <w:proofErr w:type="spellEnd"/>
      <w:r>
        <w:t xml:space="preserve"> ячейки (</w:t>
      </w:r>
      <w:proofErr w:type="spellStart"/>
      <w:r>
        <w:t>wmsLocation.wms_wmsStoreArea</w:t>
      </w:r>
      <w:proofErr w:type="spellEnd"/>
      <w:r>
        <w:t>(</w:t>
      </w:r>
      <w:proofErr w:type="gramStart"/>
      <w:r>
        <w:t>).</w:t>
      </w:r>
      <w:proofErr w:type="spellStart"/>
      <w:r>
        <w:t>LFL</w:t>
      </w:r>
      <w:proofErr w:type="gramEnd"/>
      <w:r>
        <w:t>_MultiArticleMaxItems</w:t>
      </w:r>
      <w:proofErr w:type="spellEnd"/>
      <w:r>
        <w:t>).</w:t>
      </w:r>
    </w:p>
    <w:p w14:paraId="487C577F" w14:textId="3CEB84C9" w:rsidR="00F02D9A" w:rsidRDefault="00F02D9A" w:rsidP="00F02D9A">
      <w:pPr>
        <w:pStyle w:val="a4"/>
        <w:numPr>
          <w:ilvl w:val="1"/>
          <w:numId w:val="39"/>
        </w:numPr>
      </w:pPr>
      <w:r>
        <w:t>Проверка наличия на паллете номенклатур разных клиентов после добавления (</w:t>
      </w:r>
      <w:proofErr w:type="spellStart"/>
      <w:r>
        <w:t>inventDim.InventOwnerId_RU</w:t>
      </w:r>
      <w:proofErr w:type="spellEnd"/>
      <w:r>
        <w:t>);</w:t>
      </w:r>
    </w:p>
    <w:p w14:paraId="6535703C" w14:textId="3251E571" w:rsidR="00F02D9A" w:rsidRDefault="00F02D9A" w:rsidP="00F02D9A">
      <w:pPr>
        <w:pStyle w:val="a4"/>
        <w:numPr>
          <w:ilvl w:val="1"/>
          <w:numId w:val="39"/>
        </w:numPr>
      </w:pPr>
      <w:r>
        <w:t>Проверка наличия в паллете назначения товара из заблокированной партии (</w:t>
      </w:r>
      <w:proofErr w:type="spellStart"/>
      <w:r>
        <w:t>inventBatch.WMS_Blocked</w:t>
      </w:r>
      <w:proofErr w:type="spellEnd"/>
      <w:r>
        <w:t>).</w:t>
      </w:r>
    </w:p>
    <w:p w14:paraId="4E1FAA7A" w14:textId="0ADBF267" w:rsidR="00F02D9A" w:rsidRDefault="00F02D9A" w:rsidP="00F02D9A">
      <w:pPr>
        <w:pStyle w:val="a4"/>
        <w:numPr>
          <w:ilvl w:val="0"/>
          <w:numId w:val="39"/>
        </w:numPr>
      </w:pPr>
      <w:r>
        <w:t xml:space="preserve">Если все проверки </w:t>
      </w:r>
      <w:proofErr w:type="gramStart"/>
      <w:r>
        <w:t>для паллеты</w:t>
      </w:r>
      <w:proofErr w:type="gramEnd"/>
      <w:r>
        <w:t xml:space="preserve"> назначения пройдены, то система считает ее валидной, запоминает ее и выходит из цикла поиска.             </w:t>
      </w:r>
    </w:p>
    <w:p w14:paraId="2FDBEDC0" w14:textId="32EEFE6F" w:rsidR="00F02D9A" w:rsidRDefault="00F02D9A" w:rsidP="00F02D9A">
      <w:pPr>
        <w:pStyle w:val="a4"/>
        <w:numPr>
          <w:ilvl w:val="0"/>
          <w:numId w:val="39"/>
        </w:numPr>
      </w:pPr>
      <w:r>
        <w:t xml:space="preserve">Если подходящих паллет в предыдущем цикле не найдено, то выполняется поиск ячейки с паллетами с тем же уровнем соседства и другими категориями товара, при этом рассматриваются </w:t>
      </w:r>
      <w:r>
        <w:lastRenderedPageBreak/>
        <w:t>только незаблокированные ячейки и с номенклатурами того же клиента (</w:t>
      </w:r>
      <w:proofErr w:type="spellStart"/>
      <w:r>
        <w:t>inventDim.InventOwnerId_RU</w:t>
      </w:r>
      <w:proofErr w:type="spellEnd"/>
      <w:r>
        <w:t>).</w:t>
      </w:r>
    </w:p>
    <w:p w14:paraId="233CBA04" w14:textId="15A3B7D3" w:rsidR="00F02D9A" w:rsidRDefault="00F02D9A" w:rsidP="00F02D9A">
      <w:pPr>
        <w:pStyle w:val="a4"/>
        <w:numPr>
          <w:ilvl w:val="0"/>
          <w:numId w:val="39"/>
        </w:numPr>
      </w:pPr>
      <w:r>
        <w:t xml:space="preserve">Проверка ячейки </w:t>
      </w:r>
      <w:proofErr w:type="spellStart"/>
      <w:r>
        <w:t>мемтоположения</w:t>
      </w:r>
      <w:proofErr w:type="spellEnd"/>
      <w:r>
        <w:t xml:space="preserve"> паллеты назначения - в одну ячейку нельзя складывать номенклатуры разных уровней соседства или одинаковой категории.</w:t>
      </w:r>
    </w:p>
    <w:p w14:paraId="79B55F74" w14:textId="0B516A70" w:rsidR="00F02D9A" w:rsidRDefault="00F02D9A" w:rsidP="00F02D9A">
      <w:pPr>
        <w:pStyle w:val="a4"/>
        <w:numPr>
          <w:ilvl w:val="0"/>
          <w:numId w:val="39"/>
        </w:numPr>
      </w:pPr>
      <w:r>
        <w:t xml:space="preserve">Если эта проверка </w:t>
      </w:r>
      <w:proofErr w:type="gramStart"/>
      <w:r>
        <w:t>для паллеты</w:t>
      </w:r>
      <w:proofErr w:type="gramEnd"/>
      <w:r>
        <w:t xml:space="preserve"> назначения пройдена, то система считает ее валидной, запоминает ее и выходит из цикла поиска</w:t>
      </w:r>
      <w:r w:rsidR="0068402A">
        <w:t>.</w:t>
      </w:r>
    </w:p>
    <w:p w14:paraId="353D6079" w14:textId="77777777" w:rsidR="0068402A" w:rsidRPr="0068402A" w:rsidRDefault="0068402A" w:rsidP="0068402A">
      <w:pPr>
        <w:pStyle w:val="a4"/>
        <w:ind w:firstLine="0"/>
        <w:rPr>
          <w:b/>
        </w:rPr>
      </w:pPr>
      <w:proofErr w:type="spellStart"/>
      <w:r w:rsidRPr="0068402A">
        <w:rPr>
          <w:b/>
        </w:rPr>
        <w:t>Одноартикульная</w:t>
      </w:r>
      <w:proofErr w:type="spellEnd"/>
      <w:r w:rsidRPr="0068402A">
        <w:rPr>
          <w:b/>
        </w:rPr>
        <w:t xml:space="preserve"> ячейка местоположения</w:t>
      </w:r>
    </w:p>
    <w:p w14:paraId="0EAAD009" w14:textId="643AB612" w:rsidR="0068402A" w:rsidRDefault="0068402A" w:rsidP="0068402A">
      <w:pPr>
        <w:pStyle w:val="a4"/>
        <w:numPr>
          <w:ilvl w:val="0"/>
          <w:numId w:val="41"/>
        </w:numPr>
      </w:pPr>
      <w:r>
        <w:t>В первую очередь система пытается разместить в ранее найденных паллетах для данной номенклатуры и клиента.</w:t>
      </w:r>
    </w:p>
    <w:p w14:paraId="49FBA716" w14:textId="50461442" w:rsidR="0068402A" w:rsidRDefault="0068402A" w:rsidP="0068402A">
      <w:pPr>
        <w:pStyle w:val="a4"/>
        <w:numPr>
          <w:ilvl w:val="1"/>
          <w:numId w:val="41"/>
        </w:numPr>
      </w:pPr>
      <w:r>
        <w:t>Проверка наличия на паллете назначения номенклатур разных клиентов после добавления (</w:t>
      </w:r>
      <w:proofErr w:type="spellStart"/>
      <w:r>
        <w:t>inventDim.InventOwnerId_RU</w:t>
      </w:r>
      <w:proofErr w:type="spellEnd"/>
      <w:r>
        <w:t>);</w:t>
      </w:r>
    </w:p>
    <w:p w14:paraId="5645CB36" w14:textId="422DFDA5" w:rsidR="0068402A" w:rsidRDefault="0068402A" w:rsidP="0068402A">
      <w:pPr>
        <w:pStyle w:val="a4"/>
        <w:numPr>
          <w:ilvl w:val="1"/>
          <w:numId w:val="41"/>
        </w:numPr>
      </w:pPr>
      <w:r>
        <w:t>Проверка наличия на паллете назначения товара из заблокированной партии (</w:t>
      </w:r>
      <w:proofErr w:type="spellStart"/>
      <w:r>
        <w:t>inventBatch.WMS_Blocked</w:t>
      </w:r>
      <w:proofErr w:type="spellEnd"/>
      <w:r>
        <w:t>);</w:t>
      </w:r>
    </w:p>
    <w:p w14:paraId="4E91B6C0" w14:textId="79688A44" w:rsidR="0068402A" w:rsidRDefault="0068402A" w:rsidP="0068402A">
      <w:pPr>
        <w:pStyle w:val="a4"/>
        <w:numPr>
          <w:ilvl w:val="1"/>
          <w:numId w:val="41"/>
        </w:numPr>
      </w:pPr>
      <w:r>
        <w:t>Проверка общей высоты занимаемой товаром из обеих паллет, с учетом рекомендованных переносов, по превышению высоты ячейки местоположения.</w:t>
      </w:r>
    </w:p>
    <w:p w14:paraId="471CBF50" w14:textId="3A8D560E" w:rsidR="0068402A" w:rsidRDefault="0068402A" w:rsidP="0068402A">
      <w:pPr>
        <w:pStyle w:val="a4"/>
        <w:numPr>
          <w:ilvl w:val="0"/>
          <w:numId w:val="41"/>
        </w:numPr>
      </w:pPr>
      <w:r>
        <w:t>Если проверки для найденной паллеты назначения пройдены, то система запоминает код паллеты и кол-во на ней с учетом рекомендованных переносов.</w:t>
      </w:r>
    </w:p>
    <w:p w14:paraId="34E4388E" w14:textId="5B2B1A98" w:rsidR="0068402A" w:rsidRDefault="0068402A" w:rsidP="0068402A">
      <w:pPr>
        <w:pStyle w:val="a4"/>
        <w:numPr>
          <w:ilvl w:val="0"/>
          <w:numId w:val="41"/>
        </w:numPr>
      </w:pPr>
      <w:r>
        <w:t>Система выбирает из всех подходящих паллет ту, на которой максимальное количество товара.</w:t>
      </w:r>
    </w:p>
    <w:p w14:paraId="325A66EB" w14:textId="1FA82C50" w:rsidR="0068402A" w:rsidRDefault="0068402A" w:rsidP="0068402A">
      <w:pPr>
        <w:pStyle w:val="a4"/>
        <w:ind w:left="1134" w:firstLine="261"/>
      </w:pPr>
    </w:p>
    <w:p w14:paraId="512B1C36" w14:textId="11B8AC8B" w:rsidR="0068402A" w:rsidRDefault="0068402A" w:rsidP="0068402A">
      <w:pPr>
        <w:pStyle w:val="a4"/>
        <w:numPr>
          <w:ilvl w:val="0"/>
          <w:numId w:val="41"/>
        </w:numPr>
      </w:pPr>
      <w:r>
        <w:t>Если в предыдущем цикле поиска нет подходящих паллет, то система ищет паллеты с той же номенклатурой.</w:t>
      </w:r>
    </w:p>
    <w:p w14:paraId="7DE63175" w14:textId="74BFFBCD" w:rsidR="0068402A" w:rsidRDefault="0068402A" w:rsidP="0068402A">
      <w:pPr>
        <w:pStyle w:val="a4"/>
        <w:numPr>
          <w:ilvl w:val="1"/>
          <w:numId w:val="41"/>
        </w:numPr>
      </w:pPr>
      <w:r>
        <w:t>Проверка наличия у ячейки назначения блокировки приемки (</w:t>
      </w:r>
      <w:proofErr w:type="spellStart"/>
      <w:r>
        <w:t>WMSLocation.inputBlockingCauseId</w:t>
      </w:r>
      <w:proofErr w:type="spellEnd"/>
      <w:r>
        <w:t>);</w:t>
      </w:r>
    </w:p>
    <w:p w14:paraId="030460A6" w14:textId="042BE73B" w:rsidR="0068402A" w:rsidRDefault="0068402A" w:rsidP="0068402A">
      <w:pPr>
        <w:pStyle w:val="a4"/>
        <w:numPr>
          <w:ilvl w:val="1"/>
          <w:numId w:val="41"/>
        </w:numPr>
      </w:pPr>
      <w:r>
        <w:t>Проверка блокировки паллеты назначения (</w:t>
      </w:r>
      <w:proofErr w:type="spellStart"/>
      <w:r>
        <w:t>WMSPallet.WMS_Blocked</w:t>
      </w:r>
      <w:proofErr w:type="spellEnd"/>
      <w:r>
        <w:t>);</w:t>
      </w:r>
    </w:p>
    <w:p w14:paraId="59FC7F9E" w14:textId="23526A5F" w:rsidR="0068402A" w:rsidRDefault="0068402A" w:rsidP="0068402A">
      <w:pPr>
        <w:pStyle w:val="a4"/>
        <w:numPr>
          <w:ilvl w:val="1"/>
          <w:numId w:val="41"/>
        </w:numPr>
      </w:pPr>
      <w:r>
        <w:t>Проверка использования паллеты назначения в качестве паллеты-источника для перемещения;</w:t>
      </w:r>
    </w:p>
    <w:p w14:paraId="46B8BCE6" w14:textId="2BC7913C" w:rsidR="0068402A" w:rsidRDefault="0068402A" w:rsidP="0068402A">
      <w:pPr>
        <w:pStyle w:val="a4"/>
        <w:numPr>
          <w:ilvl w:val="1"/>
          <w:numId w:val="41"/>
        </w:numPr>
      </w:pPr>
      <w:r>
        <w:t>Проверка наличия на паллете назначения номенклатур разных клиентов после добавления (</w:t>
      </w:r>
      <w:proofErr w:type="spellStart"/>
      <w:r>
        <w:t>inventDim.InventOwnerId_RU</w:t>
      </w:r>
      <w:proofErr w:type="spellEnd"/>
      <w:r>
        <w:t>);</w:t>
      </w:r>
    </w:p>
    <w:p w14:paraId="38338EA2" w14:textId="221B72A8" w:rsidR="0068402A" w:rsidRDefault="0068402A" w:rsidP="0068402A">
      <w:pPr>
        <w:pStyle w:val="a4"/>
        <w:numPr>
          <w:ilvl w:val="1"/>
          <w:numId w:val="41"/>
        </w:numPr>
      </w:pPr>
      <w:r>
        <w:t>Проверка, что все номенклатуры на паллете назначения одинаковые;</w:t>
      </w:r>
    </w:p>
    <w:p w14:paraId="2CF3B6D8" w14:textId="120A51EE" w:rsidR="0068402A" w:rsidRDefault="0068402A" w:rsidP="0068402A">
      <w:pPr>
        <w:pStyle w:val="a4"/>
        <w:numPr>
          <w:ilvl w:val="1"/>
          <w:numId w:val="41"/>
        </w:numPr>
      </w:pPr>
      <w:r>
        <w:t>Проверка на принадлежность паллеты назначения к резервной зоне хранения, если на диалоге запуска функции стоит соответствующий признак, то система пропускает такие паллеты;</w:t>
      </w:r>
    </w:p>
    <w:p w14:paraId="1CBA35B7" w14:textId="30F5C219" w:rsidR="0068402A" w:rsidRDefault="0068402A" w:rsidP="0068402A">
      <w:pPr>
        <w:pStyle w:val="a4"/>
        <w:numPr>
          <w:ilvl w:val="1"/>
          <w:numId w:val="41"/>
        </w:numPr>
      </w:pPr>
      <w:r>
        <w:t>Проверка общей высоты, которую занимает товар из обеих паллет, на превышение высоты ячейки местоположения;</w:t>
      </w:r>
    </w:p>
    <w:p w14:paraId="2EAB7EA1" w14:textId="5F23FA1E" w:rsidR="0068402A" w:rsidRDefault="0068402A" w:rsidP="0068402A">
      <w:pPr>
        <w:pStyle w:val="a4"/>
        <w:numPr>
          <w:ilvl w:val="1"/>
          <w:numId w:val="41"/>
        </w:numPr>
      </w:pPr>
      <w:r>
        <w:t>Проверка, наличия на паллете назначения товара из заблокированной партии;</w:t>
      </w:r>
    </w:p>
    <w:p w14:paraId="0425B577" w14:textId="023F4438" w:rsidR="0068402A" w:rsidRDefault="0068402A" w:rsidP="0068402A">
      <w:pPr>
        <w:pStyle w:val="a4"/>
        <w:numPr>
          <w:ilvl w:val="1"/>
          <w:numId w:val="41"/>
        </w:numPr>
      </w:pPr>
      <w:r>
        <w:t>Проверка на наличие на паллете назначения незакрытых операций:</w:t>
      </w:r>
    </w:p>
    <w:p w14:paraId="35AF5AF1" w14:textId="5028BA5C" w:rsidR="0068402A" w:rsidRDefault="0068402A" w:rsidP="0068402A">
      <w:pPr>
        <w:pStyle w:val="a4"/>
        <w:numPr>
          <w:ilvl w:val="2"/>
          <w:numId w:val="41"/>
        </w:numPr>
      </w:pPr>
      <w:r>
        <w:t>Проверка журналов прибытия-черновики (</w:t>
      </w:r>
      <w:proofErr w:type="spellStart"/>
      <w:r>
        <w:t>WMSJournal</w:t>
      </w:r>
      <w:proofErr w:type="spellEnd"/>
      <w:r>
        <w:t>);</w:t>
      </w:r>
    </w:p>
    <w:p w14:paraId="234098AF" w14:textId="45824719" w:rsidR="0068402A" w:rsidRDefault="0068402A" w:rsidP="0068402A">
      <w:pPr>
        <w:pStyle w:val="a4"/>
        <w:numPr>
          <w:ilvl w:val="2"/>
          <w:numId w:val="41"/>
        </w:numPr>
      </w:pPr>
      <w:r>
        <w:t xml:space="preserve">Проверка переносов </w:t>
      </w:r>
      <w:proofErr w:type="gramStart"/>
      <w:r>
        <w:t>из паллеты</w:t>
      </w:r>
      <w:proofErr w:type="gramEnd"/>
      <w:r>
        <w:t xml:space="preserve"> в паллету (</w:t>
      </w:r>
      <w:proofErr w:type="spellStart"/>
      <w:r>
        <w:t>InventJournal</w:t>
      </w:r>
      <w:proofErr w:type="spellEnd"/>
      <w:r>
        <w:t>);</w:t>
      </w:r>
    </w:p>
    <w:p w14:paraId="002E2FD8" w14:textId="31EE553C" w:rsidR="0068402A" w:rsidRDefault="0068402A" w:rsidP="0068402A">
      <w:pPr>
        <w:pStyle w:val="a4"/>
        <w:numPr>
          <w:ilvl w:val="2"/>
          <w:numId w:val="41"/>
        </w:numPr>
      </w:pPr>
      <w:r>
        <w:t>Проверка транспортировок паллеты (</w:t>
      </w:r>
      <w:proofErr w:type="spellStart"/>
      <w:r>
        <w:t>WMSTransport</w:t>
      </w:r>
      <w:proofErr w:type="spellEnd"/>
      <w:r>
        <w:t>).</w:t>
      </w:r>
    </w:p>
    <w:p w14:paraId="06EE22C6" w14:textId="1F48BFC2" w:rsidR="0068402A" w:rsidRDefault="0068402A" w:rsidP="0068402A">
      <w:pPr>
        <w:pStyle w:val="a4"/>
        <w:numPr>
          <w:ilvl w:val="1"/>
          <w:numId w:val="41"/>
        </w:numPr>
      </w:pPr>
      <w:r>
        <w:t xml:space="preserve">Проверка сроков годности. Система ищет Отклонение срока годности при </w:t>
      </w:r>
      <w:proofErr w:type="spellStart"/>
      <w:r>
        <w:t>довложении</w:t>
      </w:r>
      <w:proofErr w:type="spellEnd"/>
      <w:r>
        <w:t xml:space="preserve"> (</w:t>
      </w:r>
      <w:proofErr w:type="spellStart"/>
      <w:r>
        <w:t>inventTable.WMS_DiffDaysForApieceAllocation</w:t>
      </w:r>
      <w:proofErr w:type="spellEnd"/>
      <w:r>
        <w:t>), на основании максимальных и минимальных сроков годности на исходной паллете и паллете назначения.</w:t>
      </w:r>
    </w:p>
    <w:p w14:paraId="78B8CD56" w14:textId="44F12A9A" w:rsidR="0068402A" w:rsidRDefault="0068402A" w:rsidP="0068402A">
      <w:pPr>
        <w:pStyle w:val="a4"/>
        <w:numPr>
          <w:ilvl w:val="0"/>
          <w:numId w:val="41"/>
        </w:numPr>
      </w:pPr>
      <w:r>
        <w:t>Если проверки для найденной паллеты пройдены, то система запоминает ее код и количество товара и выходит из цикла поиска.</w:t>
      </w:r>
    </w:p>
    <w:p w14:paraId="69FF536F" w14:textId="76546629" w:rsidR="00F02D9A" w:rsidRDefault="0068402A" w:rsidP="0068402A">
      <w:pPr>
        <w:pStyle w:val="a4"/>
        <w:numPr>
          <w:ilvl w:val="0"/>
          <w:numId w:val="41"/>
        </w:numPr>
      </w:pPr>
      <w:r>
        <w:t>В итоге из всех подходящих паллет назначения система выбирает ту, у которой максимальное количество товара.</w:t>
      </w:r>
    </w:p>
    <w:p w14:paraId="2A9DAD62" w14:textId="4C1E13F6" w:rsidR="002762E4" w:rsidRDefault="002762E4" w:rsidP="002762E4">
      <w:pPr>
        <w:pStyle w:val="a4"/>
      </w:pPr>
    </w:p>
    <w:p w14:paraId="431F31C6" w14:textId="77777777" w:rsidR="002762E4" w:rsidRPr="00C32B8F" w:rsidRDefault="002762E4" w:rsidP="002762E4">
      <w:pPr>
        <w:pStyle w:val="a4"/>
        <w:numPr>
          <w:ilvl w:val="1"/>
          <w:numId w:val="23"/>
        </w:numPr>
        <w:rPr>
          <w:b/>
        </w:rPr>
      </w:pPr>
      <w:r w:rsidRPr="00C32B8F">
        <w:rPr>
          <w:b/>
        </w:rPr>
        <w:t>Как нужно изменить:</w:t>
      </w:r>
    </w:p>
    <w:p w14:paraId="3AF9E369" w14:textId="5194F74F" w:rsidR="002762E4" w:rsidRDefault="002762E4" w:rsidP="002762E4">
      <w:pPr>
        <w:pStyle w:val="a4"/>
        <w:numPr>
          <w:ilvl w:val="2"/>
          <w:numId w:val="23"/>
        </w:numPr>
      </w:pPr>
      <w:commentRangeStart w:id="9"/>
      <w:commentRangeStart w:id="10"/>
      <w:r>
        <w:lastRenderedPageBreak/>
        <w:t xml:space="preserve">Логика подбора ячеек местоположения, в которые можно переместить товар в рамках дефрагментации должна работать только для </w:t>
      </w:r>
      <w:proofErr w:type="spellStart"/>
      <w:r>
        <w:t>одноартикульного</w:t>
      </w:r>
      <w:proofErr w:type="spellEnd"/>
      <w:r>
        <w:t xml:space="preserve"> товара;</w:t>
      </w:r>
      <w:commentRangeEnd w:id="9"/>
      <w:r w:rsidR="00AC01D4">
        <w:rPr>
          <w:rStyle w:val="af8"/>
          <w:rFonts w:ascii="Arial" w:hAnsi="Arial"/>
        </w:rPr>
        <w:commentReference w:id="9"/>
      </w:r>
      <w:commentRangeEnd w:id="10"/>
      <w:r w:rsidR="00A2550B">
        <w:rPr>
          <w:rStyle w:val="af8"/>
          <w:rFonts w:ascii="Arial" w:hAnsi="Arial"/>
        </w:rPr>
        <w:commentReference w:id="10"/>
      </w:r>
    </w:p>
    <w:p w14:paraId="5AE0774D" w14:textId="53900C0B" w:rsidR="00B0317C" w:rsidRDefault="00B0317C" w:rsidP="002762E4">
      <w:pPr>
        <w:pStyle w:val="a4"/>
        <w:numPr>
          <w:ilvl w:val="2"/>
          <w:numId w:val="23"/>
        </w:numPr>
      </w:pPr>
      <w:r>
        <w:t xml:space="preserve">Система должна предлагать перемещения, где перемещается меньшее количество к большему. Если </w:t>
      </w:r>
      <w:r w:rsidR="00A2550B">
        <w:t>система найдет вариант, по которому в ячейке источнике большее количество, чем в ячейке назначения, то система должна будет предложить обратное перемещение от меньшего к большему;</w:t>
      </w:r>
    </w:p>
    <w:p w14:paraId="2115342F" w14:textId="33E3DF15" w:rsidR="002762E4" w:rsidRDefault="002762E4" w:rsidP="002762E4">
      <w:pPr>
        <w:pStyle w:val="a4"/>
        <w:numPr>
          <w:ilvl w:val="2"/>
          <w:numId w:val="23"/>
        </w:numPr>
      </w:pPr>
      <w:r>
        <w:t>Изменить логику поиска ячеек местоположения для размещения в них товара в рамках выполнения дефрагментации:</w:t>
      </w:r>
    </w:p>
    <w:p w14:paraId="74D5CB37" w14:textId="1C047D90" w:rsidR="00897E0F" w:rsidRDefault="00897E0F" w:rsidP="002762E4">
      <w:pPr>
        <w:pStyle w:val="a4"/>
        <w:numPr>
          <w:ilvl w:val="3"/>
          <w:numId w:val="23"/>
        </w:numPr>
      </w:pPr>
      <w:r>
        <w:t>Сначала система должна посмотреть физическое наличие товара на</w:t>
      </w:r>
      <w:r w:rsidR="00A2550B">
        <w:t xml:space="preserve"> </w:t>
      </w:r>
      <w:r>
        <w:t>палле</w:t>
      </w:r>
      <w:r w:rsidR="00A2550B">
        <w:t>те</w:t>
      </w:r>
      <w:r>
        <w:t>, которое не должно быть меньше нуля.</w:t>
      </w:r>
    </w:p>
    <w:p w14:paraId="38591C9A" w14:textId="4B14BA70" w:rsidR="00897E0F" w:rsidRDefault="00897E0F" w:rsidP="002762E4">
      <w:pPr>
        <w:pStyle w:val="a4"/>
        <w:numPr>
          <w:ilvl w:val="3"/>
          <w:numId w:val="23"/>
        </w:numPr>
      </w:pPr>
      <w:r>
        <w:t>Затем система должна отсечь все заблокированные ячейки местоположения.</w:t>
      </w:r>
    </w:p>
    <w:p w14:paraId="1E2EDF14" w14:textId="57A7384E" w:rsidR="004042A7" w:rsidRDefault="00897E0F" w:rsidP="002762E4">
      <w:pPr>
        <w:pStyle w:val="a4"/>
        <w:numPr>
          <w:ilvl w:val="3"/>
          <w:numId w:val="23"/>
        </w:numPr>
      </w:pPr>
      <w:r>
        <w:t>Затем</w:t>
      </w:r>
      <w:r w:rsidR="00336ADA">
        <w:t xml:space="preserve"> система должна определить </w:t>
      </w:r>
      <w:r w:rsidR="004042A7">
        <w:t>тип ячейки:</w:t>
      </w:r>
    </w:p>
    <w:p w14:paraId="5667124D" w14:textId="77777777" w:rsidR="004042A7" w:rsidRDefault="004042A7" w:rsidP="004042A7">
      <w:pPr>
        <w:pStyle w:val="a4"/>
        <w:numPr>
          <w:ilvl w:val="4"/>
          <w:numId w:val="23"/>
        </w:numPr>
      </w:pPr>
      <w:commentRangeStart w:id="11"/>
      <w:commentRangeStart w:id="12"/>
      <w:r>
        <w:t>Если это ячейка области комплектации</w:t>
      </w:r>
      <w:commentRangeEnd w:id="11"/>
      <w:r w:rsidR="00AC01D4">
        <w:rPr>
          <w:rStyle w:val="af8"/>
          <w:rFonts w:ascii="Arial" w:hAnsi="Arial"/>
        </w:rPr>
        <w:commentReference w:id="11"/>
      </w:r>
      <w:commentRangeEnd w:id="12"/>
      <w:r w:rsidR="00276992">
        <w:rPr>
          <w:rStyle w:val="af8"/>
          <w:rFonts w:ascii="Arial" w:hAnsi="Arial"/>
        </w:rPr>
        <w:commentReference w:id="12"/>
      </w:r>
      <w:r>
        <w:t>, то система должна выполнить проверку по количеству общего товара в области комплектации на предмет соответствия количеству этого же товара в строках открытых заказах на продажу:</w:t>
      </w:r>
    </w:p>
    <w:p w14:paraId="115C8A2C" w14:textId="3EDE279F" w:rsidR="004042A7" w:rsidRDefault="004042A7" w:rsidP="004042A7">
      <w:pPr>
        <w:pStyle w:val="a4"/>
        <w:numPr>
          <w:ilvl w:val="5"/>
          <w:numId w:val="23"/>
        </w:numPr>
      </w:pPr>
      <w:r>
        <w:t>Если количество в ячейках местоположения меньше или равно количеству перемещаемого товара в открытых заказах на продажу, то система должна перемещать такой товар только в рамках области комплектации из которой берется товар</w:t>
      </w:r>
      <w:r w:rsidR="00897E0F">
        <w:t>;</w:t>
      </w:r>
    </w:p>
    <w:p w14:paraId="0EEEF678" w14:textId="4FF4010E" w:rsidR="00336ADA" w:rsidRDefault="004042A7" w:rsidP="004042A7">
      <w:pPr>
        <w:pStyle w:val="a4"/>
        <w:numPr>
          <w:ilvl w:val="5"/>
          <w:numId w:val="23"/>
        </w:numPr>
      </w:pPr>
      <w:r>
        <w:t>Если количество в ячейках местоположения превышает количество перемещаемого товара в строках открытых заказах на продажу, то система должна разместить излишек товара вне зоны комплектации, а оставшийся товар попытаться разместить внутри зоны комплектации.</w:t>
      </w:r>
    </w:p>
    <w:p w14:paraId="5ED9528C" w14:textId="1EA5A195" w:rsidR="00276992" w:rsidRDefault="00276992" w:rsidP="00276992">
      <w:pPr>
        <w:pStyle w:val="a4"/>
        <w:numPr>
          <w:ilvl w:val="4"/>
          <w:numId w:val="23"/>
        </w:numPr>
      </w:pPr>
      <w:r>
        <w:t>Если это ячейка не области комплектации, то система не должна выполнять проверки, которые описаны в пункте 4.2.3.3.1.</w:t>
      </w:r>
    </w:p>
    <w:p w14:paraId="30058E31" w14:textId="1E31D69D" w:rsidR="00897E0F" w:rsidRDefault="00897E0F" w:rsidP="002762E4">
      <w:pPr>
        <w:pStyle w:val="a4"/>
        <w:numPr>
          <w:ilvl w:val="3"/>
          <w:numId w:val="23"/>
        </w:numPr>
      </w:pPr>
      <w:r>
        <w:t xml:space="preserve">Затем система должна выполнять проверку </w:t>
      </w:r>
      <w:commentRangeStart w:id="13"/>
      <w:commentRangeStart w:id="14"/>
      <w:r>
        <w:t xml:space="preserve">по запрету перемещения из </w:t>
      </w:r>
      <w:r w:rsidR="00276992">
        <w:t>ячеек</w:t>
      </w:r>
      <w:r>
        <w:t xml:space="preserve"> </w:t>
      </w:r>
      <w:commentRangeEnd w:id="13"/>
      <w:r w:rsidR="00710F8A">
        <w:rPr>
          <w:rStyle w:val="af8"/>
          <w:rFonts w:ascii="Arial" w:hAnsi="Arial"/>
        </w:rPr>
        <w:commentReference w:id="13"/>
      </w:r>
      <w:commentRangeEnd w:id="14"/>
      <w:r w:rsidR="00276992">
        <w:rPr>
          <w:rStyle w:val="af8"/>
          <w:rFonts w:ascii="Arial" w:hAnsi="Arial"/>
        </w:rPr>
        <w:commentReference w:id="14"/>
      </w:r>
      <w:r>
        <w:t>местоположения</w:t>
      </w:r>
      <w:r w:rsidR="00276992">
        <w:t xml:space="preserve"> не относящихся к области комплектации</w:t>
      </w:r>
      <w:r>
        <w:t xml:space="preserve"> в ячейки области комплектации.</w:t>
      </w:r>
    </w:p>
    <w:p w14:paraId="72AED450" w14:textId="6F81DFCE" w:rsidR="00897E0F" w:rsidRDefault="00897E0F" w:rsidP="002762E4">
      <w:pPr>
        <w:pStyle w:val="a4"/>
        <w:numPr>
          <w:ilvl w:val="3"/>
          <w:numId w:val="23"/>
        </w:numPr>
      </w:pPr>
      <w:r>
        <w:t>Затем система должна отсечь ячейки местоположения, которые не подходят по параметру срока годности на диалоговом окне мастера дефрагментации на форме</w:t>
      </w:r>
      <w:r w:rsidRPr="00897E0F">
        <w:rPr>
          <w:b/>
        </w:rPr>
        <w:t xml:space="preserve"> </w:t>
      </w:r>
      <w:r w:rsidRPr="001C6EB6">
        <w:rPr>
          <w:b/>
        </w:rPr>
        <w:t xml:space="preserve">Пересчет таблицы </w:t>
      </w:r>
      <w:proofErr w:type="spellStart"/>
      <w:r w:rsidRPr="001C6EB6">
        <w:rPr>
          <w:b/>
        </w:rPr>
        <w:t>малозаполненных</w:t>
      </w:r>
      <w:proofErr w:type="spellEnd"/>
      <w:r w:rsidRPr="001C6EB6">
        <w:rPr>
          <w:b/>
        </w:rPr>
        <w:t xml:space="preserve"> </w:t>
      </w:r>
      <w:proofErr w:type="spellStart"/>
      <w:r w:rsidRPr="001C6EB6">
        <w:rPr>
          <w:b/>
        </w:rPr>
        <w:t>палет</w:t>
      </w:r>
      <w:proofErr w:type="spellEnd"/>
      <w:r>
        <w:t>.</w:t>
      </w:r>
    </w:p>
    <w:p w14:paraId="4A5ECD3A" w14:textId="268AA5C0" w:rsidR="00C32B8F" w:rsidRDefault="004042A7" w:rsidP="002762E4">
      <w:pPr>
        <w:pStyle w:val="a4"/>
        <w:numPr>
          <w:ilvl w:val="3"/>
          <w:numId w:val="23"/>
        </w:numPr>
      </w:pPr>
      <w:r>
        <w:t>Затем</w:t>
      </w:r>
      <w:r w:rsidR="00C32B8F">
        <w:t xml:space="preserve"> система должна искать место в ячейках местоположения, которые уже были использованы в качестве ячеек назначения для выполненной сессии расчета, таким образом сократиться время </w:t>
      </w:r>
      <w:bookmarkStart w:id="15" w:name="_GoBack"/>
      <w:bookmarkEnd w:id="15"/>
      <w:r w:rsidR="00C32B8F">
        <w:t>выполнения поиска;</w:t>
      </w:r>
    </w:p>
    <w:p w14:paraId="36BDDD88" w14:textId="77777777" w:rsidR="00C32B8F" w:rsidRDefault="00C32B8F" w:rsidP="002762E4">
      <w:pPr>
        <w:pStyle w:val="a4"/>
        <w:numPr>
          <w:ilvl w:val="3"/>
          <w:numId w:val="23"/>
        </w:numPr>
      </w:pPr>
      <w:r>
        <w:t>Затем система должна искать место в ячейках из той же области хранения;</w:t>
      </w:r>
    </w:p>
    <w:p w14:paraId="65A45D3D" w14:textId="77777777" w:rsidR="00C32B8F" w:rsidRDefault="00C32B8F" w:rsidP="002762E4">
      <w:pPr>
        <w:pStyle w:val="a4"/>
        <w:numPr>
          <w:ilvl w:val="3"/>
          <w:numId w:val="23"/>
        </w:numPr>
      </w:pPr>
      <w:r>
        <w:t>Затем система должна искать место среди ячеек того же этажа;</w:t>
      </w:r>
    </w:p>
    <w:p w14:paraId="38B73C08" w14:textId="062C410C" w:rsidR="002762E4" w:rsidRPr="00350EF6" w:rsidRDefault="00C32B8F" w:rsidP="002762E4">
      <w:pPr>
        <w:pStyle w:val="a4"/>
        <w:numPr>
          <w:ilvl w:val="3"/>
          <w:numId w:val="23"/>
        </w:numPr>
      </w:pPr>
      <w:r>
        <w:t>Затем система должна искать место среди ячеек по всем этажам.</w:t>
      </w:r>
      <w:r w:rsidR="002762E4">
        <w:br/>
      </w:r>
    </w:p>
    <w:p w14:paraId="55F998A4" w14:textId="7A89651B" w:rsidR="00ED2A19" w:rsidRPr="00FF5124" w:rsidRDefault="00EF1F02" w:rsidP="002762E4">
      <w:pPr>
        <w:pStyle w:val="10"/>
        <w:numPr>
          <w:ilvl w:val="0"/>
          <w:numId w:val="42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2762E4">
      <w:pPr>
        <w:pStyle w:val="10"/>
        <w:numPr>
          <w:ilvl w:val="0"/>
          <w:numId w:val="42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6F5EA409" w:rsidR="00F42E19" w:rsidRPr="00FF5124" w:rsidRDefault="000C1931" w:rsidP="000C1931">
      <w:pPr>
        <w:pStyle w:val="a4"/>
      </w:pPr>
      <w:r>
        <w:t xml:space="preserve">Нет. </w:t>
      </w:r>
    </w:p>
    <w:p w14:paraId="56ECBCE7" w14:textId="73B6F5ED" w:rsidR="00EF1F02" w:rsidRPr="00FF5124" w:rsidRDefault="00EF1F02" w:rsidP="002762E4">
      <w:pPr>
        <w:pStyle w:val="10"/>
        <w:numPr>
          <w:ilvl w:val="0"/>
          <w:numId w:val="42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1CE73E2E" w:rsidR="00D1295D" w:rsidRPr="00FF5124" w:rsidRDefault="008457D5" w:rsidP="002762E4">
      <w:pPr>
        <w:pStyle w:val="10"/>
        <w:numPr>
          <w:ilvl w:val="0"/>
          <w:numId w:val="42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8"/>
    </w:p>
    <w:p w14:paraId="0E6DF6B6" w14:textId="77777777" w:rsidR="005E25DD" w:rsidRPr="00FF5124" w:rsidRDefault="00AF2AB4" w:rsidP="00235006">
      <w:pPr>
        <w:pStyle w:val="a4"/>
        <w:ind w:firstLine="709"/>
      </w:pPr>
      <w:bookmarkStart w:id="16" w:name="_Toc252557204"/>
      <w:bookmarkStart w:id="17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2762E4">
      <w:pPr>
        <w:pStyle w:val="10"/>
        <w:numPr>
          <w:ilvl w:val="0"/>
          <w:numId w:val="42"/>
        </w:numPr>
        <w:rPr>
          <w:rFonts w:cs="Times New Roman"/>
        </w:rPr>
      </w:pPr>
      <w:bookmarkStart w:id="18" w:name="_Приложения"/>
      <w:bookmarkStart w:id="19" w:name="_Ref168492266"/>
      <w:bookmarkStart w:id="20" w:name="_Toc309597748"/>
      <w:bookmarkEnd w:id="16"/>
      <w:bookmarkEnd w:id="17"/>
      <w:bookmarkEnd w:id="18"/>
      <w:r w:rsidRPr="00FF5124">
        <w:rPr>
          <w:rFonts w:cs="Times New Roman"/>
        </w:rPr>
        <w:t>Допущения и ограничения</w:t>
      </w:r>
      <w:bookmarkEnd w:id="19"/>
    </w:p>
    <w:p w14:paraId="75D49E8D" w14:textId="69B66B16" w:rsidR="00623471" w:rsidRPr="00623471" w:rsidRDefault="00623471" w:rsidP="00623471">
      <w:pPr>
        <w:pStyle w:val="a4"/>
      </w:pPr>
      <w:r>
        <w:lastRenderedPageBreak/>
        <w:t>Нет.</w:t>
      </w:r>
    </w:p>
    <w:p w14:paraId="0CCAA4C3" w14:textId="117C86C9" w:rsidR="00A304F4" w:rsidRDefault="008457D5" w:rsidP="002762E4">
      <w:pPr>
        <w:pStyle w:val="10"/>
        <w:numPr>
          <w:ilvl w:val="0"/>
          <w:numId w:val="42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20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5" w:author="Matveev Dmitriy" w:date="2024-12-25T18:30:00Z" w:initials="MD">
    <w:p w14:paraId="1A5A20E2" w14:textId="5D6C52F4" w:rsidR="00276992" w:rsidRDefault="00276992">
      <w:pPr>
        <w:pStyle w:val="af9"/>
      </w:pPr>
      <w:r>
        <w:rPr>
          <w:rStyle w:val="af8"/>
        </w:rPr>
        <w:annotationRef/>
      </w:r>
      <w:r>
        <w:t>Должна быть возможность указать несколько областей.</w:t>
      </w:r>
    </w:p>
  </w:comment>
  <w:comment w:id="6" w:author="Aleksey I Kuznetsov" w:date="2024-12-26T11:36:00Z" w:initials="AIK">
    <w:p w14:paraId="770C7888" w14:textId="4D056EFB" w:rsidR="00276992" w:rsidRDefault="00276992">
      <w:pPr>
        <w:pStyle w:val="af9"/>
      </w:pPr>
      <w:r>
        <w:rPr>
          <w:rStyle w:val="af8"/>
        </w:rPr>
        <w:annotationRef/>
      </w:r>
      <w:r>
        <w:t>Сделаем выбор через запятую. Добавил п. 3.1.1.</w:t>
      </w:r>
    </w:p>
  </w:comment>
  <w:comment w:id="9" w:author="Matveev Dmitriy" w:date="2024-12-25T18:32:00Z" w:initials="MD">
    <w:p w14:paraId="27F6AC08" w14:textId="570E0FCA" w:rsidR="00276992" w:rsidRDefault="00276992">
      <w:pPr>
        <w:pStyle w:val="af9"/>
      </w:pPr>
      <w:r>
        <w:rPr>
          <w:rStyle w:val="af8"/>
        </w:rPr>
        <w:annotationRef/>
      </w:r>
      <w:r>
        <w:t>Надо подумать, как исключить случаи, когда большее переносим в меньшее, т.е., например, ячейка источник содержит 200 штук, а подобрали ячейку, в которой 50 штук. В таком случае нужно поменять их местами, логично и проще 50 штук докинуть на паллет к 200, чем наоборот.</w:t>
      </w:r>
    </w:p>
  </w:comment>
  <w:comment w:id="10" w:author="Aleksey I Kuznetsov" w:date="2024-12-26T11:47:00Z" w:initials="AIK">
    <w:p w14:paraId="029538E5" w14:textId="294498AC" w:rsidR="00276992" w:rsidRDefault="00276992">
      <w:pPr>
        <w:pStyle w:val="af9"/>
      </w:pPr>
      <w:r>
        <w:rPr>
          <w:rStyle w:val="af8"/>
        </w:rPr>
        <w:annotationRef/>
      </w:r>
      <w:r>
        <w:t>Добавил описание в п. 4.2.2.</w:t>
      </w:r>
    </w:p>
  </w:comment>
  <w:comment w:id="11" w:author="Matveev Dmitriy" w:date="2024-12-25T18:29:00Z" w:initials="MD">
    <w:p w14:paraId="4E423A79" w14:textId="2838382F" w:rsidR="00276992" w:rsidRDefault="00276992">
      <w:pPr>
        <w:pStyle w:val="af9"/>
      </w:pPr>
      <w:r>
        <w:rPr>
          <w:rStyle w:val="af8"/>
        </w:rPr>
        <w:annotationRef/>
      </w:r>
      <w:r>
        <w:t>А если нет? Нет описания.</w:t>
      </w:r>
    </w:p>
  </w:comment>
  <w:comment w:id="12" w:author="Aleksey I Kuznetsov" w:date="2024-12-26T11:53:00Z" w:initials="AIK">
    <w:p w14:paraId="1B31CB3D" w14:textId="1F1D246E" w:rsidR="00276992" w:rsidRDefault="00276992">
      <w:pPr>
        <w:pStyle w:val="af9"/>
      </w:pPr>
      <w:r>
        <w:rPr>
          <w:rStyle w:val="af8"/>
        </w:rPr>
        <w:annotationRef/>
      </w:r>
      <w:r>
        <w:t>Добавил п. 4.2.3.3.2.</w:t>
      </w:r>
    </w:p>
  </w:comment>
  <w:comment w:id="13" w:author="Matveev Dmitriy" w:date="2024-12-25T18:25:00Z" w:initials="MD">
    <w:p w14:paraId="0415DC53" w14:textId="2BE0B412" w:rsidR="00276992" w:rsidRDefault="00276992">
      <w:pPr>
        <w:pStyle w:val="af9"/>
      </w:pPr>
      <w:r>
        <w:rPr>
          <w:rStyle w:val="af8"/>
        </w:rPr>
        <w:annotationRef/>
      </w:r>
      <w:r>
        <w:t>Что это за проверка? Что и где проверяет?</w:t>
      </w:r>
    </w:p>
  </w:comment>
  <w:comment w:id="14" w:author="Aleksey I Kuznetsov" w:date="2024-12-26T11:48:00Z" w:initials="AIK">
    <w:p w14:paraId="67BDD026" w14:textId="03D82B58" w:rsidR="00276992" w:rsidRDefault="00276992">
      <w:pPr>
        <w:pStyle w:val="af9"/>
      </w:pPr>
      <w:r>
        <w:rPr>
          <w:rStyle w:val="af8"/>
        </w:rPr>
        <w:annotationRef/>
      </w:r>
      <w:r>
        <w:t>По этой проверке</w:t>
      </w:r>
      <w:r w:rsidR="00610443">
        <w:t>, в рамках дефрагментации,</w:t>
      </w:r>
      <w:r>
        <w:t xml:space="preserve"> мы запрещаем</w:t>
      </w:r>
      <w:r w:rsidR="00610443">
        <w:t xml:space="preserve"> системе</w:t>
      </w:r>
      <w:r>
        <w:t xml:space="preserve"> предлагать перемещения из буферных ячеек в ячейки комплектации.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A5A20E2" w15:done="0"/>
  <w15:commentEx w15:paraId="770C7888" w15:paraIdParent="1A5A20E2" w15:done="0"/>
  <w15:commentEx w15:paraId="27F6AC08" w15:done="0"/>
  <w15:commentEx w15:paraId="029538E5" w15:paraIdParent="27F6AC08" w15:done="0"/>
  <w15:commentEx w15:paraId="4E423A79" w15:done="0"/>
  <w15:commentEx w15:paraId="1B31CB3D" w15:paraIdParent="4E423A79" w15:done="0"/>
  <w15:commentEx w15:paraId="0415DC53" w15:done="0"/>
  <w15:commentEx w15:paraId="67BDD026" w15:paraIdParent="0415DC53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5DFB36" w14:textId="77777777" w:rsidR="000259BE" w:rsidRDefault="000259BE">
      <w:r>
        <w:separator/>
      </w:r>
    </w:p>
  </w:endnote>
  <w:endnote w:type="continuationSeparator" w:id="0">
    <w:p w14:paraId="76CA5A81" w14:textId="77777777" w:rsidR="000259BE" w:rsidRDefault="00025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4E212C5E" w:rsidR="00276992" w:rsidRPr="00D9272E" w:rsidRDefault="00276992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sz w:val="18"/>
            <w:szCs w:val="18"/>
          </w:rPr>
          <w:t>DAX-9002 Оптимизация/автоматизация дефрагментации мест хранения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610443">
      <w:rPr>
        <w:noProof/>
        <w:sz w:val="18"/>
        <w:szCs w:val="18"/>
      </w:rPr>
      <w:t>8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610443">
      <w:rPr>
        <w:noProof/>
        <w:sz w:val="18"/>
        <w:szCs w:val="18"/>
      </w:rPr>
      <w:t>8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6E09F611" w:rsidR="00276992" w:rsidRPr="008638AB" w:rsidRDefault="00276992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/>
            <w:sz w:val="18"/>
            <w:szCs w:val="18"/>
          </w:rPr>
          <w:t>DAX-9002 Оптимизация/автоматизация дефрагментации мест хранения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610443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610443">
      <w:rPr>
        <w:rFonts w:ascii="Times New Roman" w:hAnsi="Times New Roman"/>
        <w:noProof/>
        <w:sz w:val="18"/>
        <w:szCs w:val="18"/>
      </w:rPr>
      <w:t>8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578C45" w14:textId="77777777" w:rsidR="000259BE" w:rsidRDefault="000259BE">
      <w:r>
        <w:separator/>
      </w:r>
    </w:p>
  </w:footnote>
  <w:footnote w:type="continuationSeparator" w:id="0">
    <w:p w14:paraId="5976EFC5" w14:textId="77777777" w:rsidR="000259BE" w:rsidRDefault="00025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276992" w:rsidRPr="00D95F5D" w:rsidRDefault="00276992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276992" w:rsidRPr="00EF1F02" w:rsidRDefault="00276992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06026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6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2A3708"/>
    <w:multiLevelType w:val="multilevel"/>
    <w:tmpl w:val="24F06A2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C853166"/>
    <w:multiLevelType w:val="multilevel"/>
    <w:tmpl w:val="810086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8" w15:restartNumberingAfterBreak="0">
    <w:nsid w:val="31135652"/>
    <w:multiLevelType w:val="multilevel"/>
    <w:tmpl w:val="E3408AD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0" w:hanging="9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10" w:hanging="98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98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19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944FA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6716A9"/>
    <w:multiLevelType w:val="multilevel"/>
    <w:tmpl w:val="5706060E"/>
    <w:lvl w:ilvl="0">
      <w:start w:val="1"/>
      <w:numFmt w:val="decimal"/>
      <w:lvlText w:val="%1."/>
      <w:lvlJc w:val="left"/>
      <w:pPr>
        <w:ind w:left="1131" w:hanging="56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0" w:hanging="57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8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97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903" w:hanging="1800"/>
      </w:pPr>
      <w:rPr>
        <w:rFonts w:hint="default"/>
      </w:rPr>
    </w:lvl>
  </w:abstractNum>
  <w:abstractNum w:abstractNumId="23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41C97EB3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7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8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6B80600"/>
    <w:multiLevelType w:val="multilevel"/>
    <w:tmpl w:val="307C924C"/>
    <w:lvl w:ilvl="0">
      <w:start w:val="1"/>
      <w:numFmt w:val="decimal"/>
      <w:lvlText w:val="%1."/>
      <w:lvlJc w:val="left"/>
      <w:pPr>
        <w:ind w:left="1416" w:hanging="696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6" w:hanging="6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2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4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5C631121"/>
    <w:multiLevelType w:val="multilevel"/>
    <w:tmpl w:val="810086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82347FD"/>
    <w:multiLevelType w:val="multilevel"/>
    <w:tmpl w:val="E3408AD2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0" w:hanging="9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10" w:hanging="98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10" w:hanging="98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39" w15:restartNumberingAfterBreak="0">
    <w:nsid w:val="73CA6404"/>
    <w:multiLevelType w:val="multilevel"/>
    <w:tmpl w:val="307C924C"/>
    <w:lvl w:ilvl="0">
      <w:start w:val="1"/>
      <w:numFmt w:val="decimal"/>
      <w:lvlText w:val="%1."/>
      <w:lvlJc w:val="left"/>
      <w:pPr>
        <w:ind w:left="1416" w:hanging="696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6" w:hanging="6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0" w15:restartNumberingAfterBreak="0">
    <w:nsid w:val="7D102A2D"/>
    <w:multiLevelType w:val="multilevel"/>
    <w:tmpl w:val="810086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1" w15:restartNumberingAfterBreak="0">
    <w:nsid w:val="7ED042EB"/>
    <w:multiLevelType w:val="multilevel"/>
    <w:tmpl w:val="F8F46E40"/>
    <w:lvl w:ilvl="0">
      <w:start w:val="1"/>
      <w:numFmt w:val="decimal"/>
      <w:lvlText w:val="%1."/>
      <w:lvlJc w:val="left"/>
      <w:pPr>
        <w:ind w:left="1131" w:hanging="56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0" w:hanging="57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2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8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97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903" w:hanging="1800"/>
      </w:pPr>
      <w:rPr>
        <w:rFonts w:hint="default"/>
      </w:rPr>
    </w:lvl>
  </w:abstractNum>
  <w:num w:numId="1">
    <w:abstractNumId w:val="33"/>
  </w:num>
  <w:num w:numId="2">
    <w:abstractNumId w:val="21"/>
  </w:num>
  <w:num w:numId="3">
    <w:abstractNumId w:val="26"/>
  </w:num>
  <w:num w:numId="4">
    <w:abstractNumId w:val="1"/>
  </w:num>
  <w:num w:numId="5">
    <w:abstractNumId w:val="0"/>
  </w:num>
  <w:num w:numId="6">
    <w:abstractNumId w:val="16"/>
  </w:num>
  <w:num w:numId="7">
    <w:abstractNumId w:val="29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4"/>
  </w:num>
  <w:num w:numId="10">
    <w:abstractNumId w:val="36"/>
  </w:num>
  <w:num w:numId="11">
    <w:abstractNumId w:val="11"/>
  </w:num>
  <w:num w:numId="12">
    <w:abstractNumId w:val="23"/>
  </w:num>
  <w:num w:numId="13">
    <w:abstractNumId w:val="28"/>
  </w:num>
  <w:num w:numId="14">
    <w:abstractNumId w:val="30"/>
  </w:num>
  <w:num w:numId="15">
    <w:abstractNumId w:val="12"/>
  </w:num>
  <w:num w:numId="16">
    <w:abstractNumId w:val="37"/>
  </w:num>
  <w:num w:numId="17">
    <w:abstractNumId w:val="32"/>
  </w:num>
  <w:num w:numId="18">
    <w:abstractNumId w:val="10"/>
  </w:num>
  <w:num w:numId="19">
    <w:abstractNumId w:val="14"/>
  </w:num>
  <w:num w:numId="20">
    <w:abstractNumId w:val="2"/>
  </w:num>
  <w:num w:numId="21">
    <w:abstractNumId w:val="19"/>
  </w:num>
  <w:num w:numId="22">
    <w:abstractNumId w:val="5"/>
  </w:num>
  <w:num w:numId="23">
    <w:abstractNumId w:val="34"/>
  </w:num>
  <w:num w:numId="24">
    <w:abstractNumId w:val="6"/>
  </w:num>
  <w:num w:numId="25">
    <w:abstractNumId w:val="17"/>
  </w:num>
  <w:num w:numId="26">
    <w:abstractNumId w:val="27"/>
  </w:num>
  <w:num w:numId="27">
    <w:abstractNumId w:val="24"/>
  </w:num>
  <w:num w:numId="28">
    <w:abstractNumId w:val="8"/>
  </w:num>
  <w:num w:numId="29">
    <w:abstractNumId w:val="9"/>
  </w:num>
  <w:num w:numId="30">
    <w:abstractNumId w:val="3"/>
  </w:num>
  <w:num w:numId="31">
    <w:abstractNumId w:val="20"/>
  </w:num>
  <w:num w:numId="32">
    <w:abstractNumId w:val="25"/>
  </w:num>
  <w:num w:numId="33">
    <w:abstractNumId w:val="15"/>
  </w:num>
  <w:num w:numId="34">
    <w:abstractNumId w:val="40"/>
  </w:num>
  <w:num w:numId="35">
    <w:abstractNumId w:val="18"/>
  </w:num>
  <w:num w:numId="36">
    <w:abstractNumId w:val="38"/>
  </w:num>
  <w:num w:numId="37">
    <w:abstractNumId w:val="39"/>
  </w:num>
  <w:num w:numId="38">
    <w:abstractNumId w:val="31"/>
  </w:num>
  <w:num w:numId="39">
    <w:abstractNumId w:val="41"/>
  </w:num>
  <w:num w:numId="40">
    <w:abstractNumId w:val="35"/>
  </w:num>
  <w:num w:numId="41">
    <w:abstractNumId w:val="22"/>
  </w:num>
  <w:num w:numId="42">
    <w:abstractNumId w:val="13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tveev Dmitriy">
    <w15:presenceInfo w15:providerId="AD" w15:userId="S-1-5-21-851973153-1017077793-347745105-9888"/>
  </w15:person>
  <w15:person w15:author="Aleksey I Kuznetsov">
    <w15:presenceInfo w15:providerId="AD" w15:userId="S-1-5-21-851973153-1017077793-347745105-513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B76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9BE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3D25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1931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743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3638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74B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5D1F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6EB6"/>
    <w:rsid w:val="001C76D8"/>
    <w:rsid w:val="001C7E2B"/>
    <w:rsid w:val="001C7E6E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2E4"/>
    <w:rsid w:val="00276992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876A6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13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1A97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C7D05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ADA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A85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485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1B5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3E19"/>
    <w:rsid w:val="004042A7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3A9F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2DF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999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0F1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038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43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1FB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6A6"/>
    <w:rsid w:val="00676A1D"/>
    <w:rsid w:val="00677C45"/>
    <w:rsid w:val="00680291"/>
    <w:rsid w:val="006802C2"/>
    <w:rsid w:val="006803E0"/>
    <w:rsid w:val="0068111B"/>
    <w:rsid w:val="00682638"/>
    <w:rsid w:val="00682F84"/>
    <w:rsid w:val="0068402A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0F8A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C14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1F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863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37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0F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B63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731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50B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0C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B7E66"/>
    <w:rsid w:val="00AC0053"/>
    <w:rsid w:val="00AC01D4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D83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17C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A8B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2B8F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822"/>
    <w:rsid w:val="00C379DB"/>
    <w:rsid w:val="00C40F00"/>
    <w:rsid w:val="00C41168"/>
    <w:rsid w:val="00C41C75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70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5ECA"/>
    <w:rsid w:val="00D3621E"/>
    <w:rsid w:val="00D362DC"/>
    <w:rsid w:val="00D36719"/>
    <w:rsid w:val="00D368BF"/>
    <w:rsid w:val="00D36CFC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07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4F7B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8B0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2D9A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2116"/>
    <w:rsid w:val="00034ADF"/>
    <w:rsid w:val="00071B14"/>
    <w:rsid w:val="000A1C52"/>
    <w:rsid w:val="000F0DC0"/>
    <w:rsid w:val="00154D25"/>
    <w:rsid w:val="0016304D"/>
    <w:rsid w:val="001832DC"/>
    <w:rsid w:val="001850F8"/>
    <w:rsid w:val="001A373B"/>
    <w:rsid w:val="001D0851"/>
    <w:rsid w:val="001D0F93"/>
    <w:rsid w:val="002633D9"/>
    <w:rsid w:val="002875A9"/>
    <w:rsid w:val="00295A29"/>
    <w:rsid w:val="002C37B7"/>
    <w:rsid w:val="002C6E44"/>
    <w:rsid w:val="00305020"/>
    <w:rsid w:val="00340C40"/>
    <w:rsid w:val="003513F2"/>
    <w:rsid w:val="00360CBB"/>
    <w:rsid w:val="003B27FD"/>
    <w:rsid w:val="003B6907"/>
    <w:rsid w:val="003C2208"/>
    <w:rsid w:val="003D3838"/>
    <w:rsid w:val="003F73D7"/>
    <w:rsid w:val="00400E12"/>
    <w:rsid w:val="00412654"/>
    <w:rsid w:val="00424477"/>
    <w:rsid w:val="00437B41"/>
    <w:rsid w:val="00471884"/>
    <w:rsid w:val="004B1D6D"/>
    <w:rsid w:val="004B5EBA"/>
    <w:rsid w:val="004E7AD5"/>
    <w:rsid w:val="004F3A32"/>
    <w:rsid w:val="00502683"/>
    <w:rsid w:val="0052256A"/>
    <w:rsid w:val="005512BA"/>
    <w:rsid w:val="005656E9"/>
    <w:rsid w:val="0059384D"/>
    <w:rsid w:val="006469BC"/>
    <w:rsid w:val="00667056"/>
    <w:rsid w:val="006A34BB"/>
    <w:rsid w:val="006D4EA5"/>
    <w:rsid w:val="006D4F86"/>
    <w:rsid w:val="00701E7F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E2D44"/>
    <w:rsid w:val="008F6FDE"/>
    <w:rsid w:val="00927196"/>
    <w:rsid w:val="00986182"/>
    <w:rsid w:val="00991270"/>
    <w:rsid w:val="00997EDD"/>
    <w:rsid w:val="009A5B67"/>
    <w:rsid w:val="009C71F6"/>
    <w:rsid w:val="00A34E41"/>
    <w:rsid w:val="00A44744"/>
    <w:rsid w:val="00A86EEB"/>
    <w:rsid w:val="00AD231A"/>
    <w:rsid w:val="00B64846"/>
    <w:rsid w:val="00B9052A"/>
    <w:rsid w:val="00BA76E6"/>
    <w:rsid w:val="00BB3075"/>
    <w:rsid w:val="00BC4987"/>
    <w:rsid w:val="00C40680"/>
    <w:rsid w:val="00CA030F"/>
    <w:rsid w:val="00D003C9"/>
    <w:rsid w:val="00D211A9"/>
    <w:rsid w:val="00D73304"/>
    <w:rsid w:val="00D87502"/>
    <w:rsid w:val="00D93DF4"/>
    <w:rsid w:val="00DA094D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A76FF59-596A-4719-9EFC-D28DD54B5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40</TotalTime>
  <Pages>8</Pages>
  <Words>2341</Words>
  <Characters>13344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DAX-9002 Оптимизация/автоматизация дефрагментации мест хранения</vt:lpstr>
    </vt:vector>
  </TitlesOfParts>
  <Company>HP Inc.</Company>
  <LinksUpToDate>false</LinksUpToDate>
  <CharactersWithSpaces>15654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DAX-9002 Оптимизация/автоматизация дефрагментации мест хранения</dc:title>
  <dc:creator>K.alyanykh</dc:creator>
  <cp:lastModifiedBy>Aleksey I Kuznetsov</cp:lastModifiedBy>
  <cp:revision>5</cp:revision>
  <cp:lastPrinted>2010-02-27T12:52:00Z</cp:lastPrinted>
  <dcterms:created xsi:type="dcterms:W3CDTF">2024-12-25T15:18:00Z</dcterms:created>
  <dcterms:modified xsi:type="dcterms:W3CDTF">2024-12-26T08:56:00Z</dcterms:modified>
</cp:coreProperties>
</file>