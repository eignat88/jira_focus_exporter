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02628218" w:rsidR="00A51049" w:rsidRPr="00FF5124" w:rsidRDefault="00AE202D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B82794" w:rsidRPr="00B82794">
            <w:rPr>
              <w:rFonts w:cs="Times New Roman"/>
              <w:spacing w:val="-2"/>
              <w:kern w:val="36"/>
              <w:sz w:val="41"/>
              <w:szCs w:val="41"/>
            </w:rPr>
            <w:t>DAX-8901 Учет расхождений по ВГХ в WMS и ПИМ</w:t>
          </w:r>
        </w:sdtContent>
      </w:sdt>
    </w:p>
    <w:bookmarkEnd w:id="0"/>
    <w:bookmarkEnd w:id="1"/>
    <w:p w14:paraId="4EDE04EB" w14:textId="3C856691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45BB1185" w:rsidR="00662477" w:rsidRPr="00FF5124" w:rsidRDefault="00B053AE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="000F163B">
              <w:rPr>
                <w:sz w:val="24"/>
                <w:szCs w:val="24"/>
              </w:rPr>
              <w:t>.10</w:t>
            </w:r>
            <w:r w:rsidR="00891BD6" w:rsidRPr="00FF5124">
              <w:rPr>
                <w:sz w:val="24"/>
                <w:szCs w:val="24"/>
              </w:rPr>
              <w:t>.202</w:t>
            </w:r>
            <w:r w:rsidR="00CF2313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75A2779E" w:rsidR="008F1D14" w:rsidRPr="00B053AE" w:rsidRDefault="00B053AE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657D8556" w:rsidR="008F1D14" w:rsidRPr="00FF5124" w:rsidRDefault="00B053AE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Внесение изменений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63E2B6B2" w:rsidR="008F1D14" w:rsidRPr="00FF5124" w:rsidRDefault="00B053AE" w:rsidP="008F1D1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23.10.2024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6A3D7187" w:rsidR="008F1D14" w:rsidRPr="00FF5124" w:rsidRDefault="00B053AE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78D21C7A" w:rsidR="00532450" w:rsidRPr="00FF5124" w:rsidRDefault="00B82794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 xml:space="preserve">Измерение </w:t>
      </w:r>
      <w:proofErr w:type="spellStart"/>
      <w:proofErr w:type="gramStart"/>
      <w:r w:rsidR="001C5182">
        <w:rPr>
          <w:sz w:val="24"/>
          <w:szCs w:val="24"/>
        </w:rPr>
        <w:t>В</w:t>
      </w:r>
      <w:r>
        <w:rPr>
          <w:sz w:val="24"/>
          <w:szCs w:val="24"/>
        </w:rPr>
        <w:t>есо</w:t>
      </w:r>
      <w:proofErr w:type="spellEnd"/>
      <w:r>
        <w:rPr>
          <w:sz w:val="24"/>
          <w:szCs w:val="24"/>
        </w:rPr>
        <w:t>-</w:t>
      </w:r>
      <w:r w:rsidR="001C5182">
        <w:rPr>
          <w:sz w:val="24"/>
          <w:szCs w:val="24"/>
        </w:rPr>
        <w:t>Г</w:t>
      </w:r>
      <w:r>
        <w:rPr>
          <w:sz w:val="24"/>
          <w:szCs w:val="24"/>
        </w:rPr>
        <w:t>абаритных</w:t>
      </w:r>
      <w:proofErr w:type="gramEnd"/>
      <w:r>
        <w:rPr>
          <w:sz w:val="24"/>
          <w:szCs w:val="24"/>
        </w:rPr>
        <w:t xml:space="preserve"> </w:t>
      </w:r>
      <w:r w:rsidR="001C5182">
        <w:rPr>
          <w:sz w:val="24"/>
          <w:szCs w:val="24"/>
        </w:rPr>
        <w:t>Х</w:t>
      </w:r>
      <w:r>
        <w:rPr>
          <w:sz w:val="24"/>
          <w:szCs w:val="24"/>
        </w:rPr>
        <w:t>арактеристик</w:t>
      </w:r>
      <w:r w:rsidR="00EA22F5">
        <w:rPr>
          <w:sz w:val="24"/>
          <w:szCs w:val="24"/>
        </w:rPr>
        <w:t xml:space="preserve"> товаров</w:t>
      </w:r>
      <w:r w:rsidR="00BE5852">
        <w:rPr>
          <w:sz w:val="24"/>
          <w:szCs w:val="24"/>
        </w:rPr>
        <w:t>.</w:t>
      </w:r>
    </w:p>
    <w:p w14:paraId="1075E5A3" w14:textId="4F5489DE" w:rsidR="004755D4" w:rsidRDefault="008457D5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116CCBC9" w14:textId="34106C84" w:rsidR="001C5182" w:rsidRPr="00EA22F5" w:rsidRDefault="001C5182" w:rsidP="001C5182">
      <w:pPr>
        <w:pStyle w:val="a4"/>
        <w:numPr>
          <w:ilvl w:val="1"/>
          <w:numId w:val="23"/>
        </w:numPr>
      </w:pPr>
      <w:r>
        <w:t xml:space="preserve">Добавить новое поле в таблицу </w:t>
      </w:r>
      <w:proofErr w:type="spellStart"/>
      <w:r w:rsidRPr="00D974C5">
        <w:rPr>
          <w:b/>
        </w:rPr>
        <w:t>WMS_WMSAdvancedParameters</w:t>
      </w:r>
      <w:proofErr w:type="spellEnd"/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1701"/>
        <w:gridCol w:w="2268"/>
        <w:gridCol w:w="1701"/>
        <w:gridCol w:w="2127"/>
      </w:tblGrid>
      <w:tr w:rsidR="001C5182" w:rsidRPr="00FF5124" w14:paraId="051D71A1" w14:textId="77777777" w:rsidTr="0049716F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15D28B0E" w14:textId="77777777" w:rsidR="001C5182" w:rsidRPr="00FF5124" w:rsidRDefault="001C5182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92D51EE" w14:textId="77777777" w:rsidR="001C5182" w:rsidRPr="00FF5124" w:rsidRDefault="001C5182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AACF9FD" w14:textId="77777777" w:rsidR="001C5182" w:rsidRPr="00FF5124" w:rsidRDefault="001C5182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8FF59A5" w14:textId="77777777" w:rsidR="001C5182" w:rsidRPr="00FF5124" w:rsidRDefault="001C5182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471ED6A6" w14:textId="77777777" w:rsidR="001C5182" w:rsidRPr="00FF5124" w:rsidRDefault="001C5182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1C5182" w:rsidRPr="002933F6" w14:paraId="1EC3F050" w14:textId="77777777" w:rsidTr="0049716F">
        <w:tc>
          <w:tcPr>
            <w:tcW w:w="2693" w:type="dxa"/>
          </w:tcPr>
          <w:p w14:paraId="559CE05D" w14:textId="4FC9A474" w:rsidR="001C5182" w:rsidRPr="001C5182" w:rsidRDefault="001C5182" w:rsidP="001C51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Допустимое расхождение ВГХ с ПИМ</w:t>
            </w:r>
            <w:r>
              <w:rPr>
                <w:rFonts w:ascii="Times New Roman" w:hAnsi="Times New Roman"/>
                <w:sz w:val="22"/>
              </w:rPr>
              <w:br/>
            </w:r>
            <w:r w:rsidRPr="001C5182">
              <w:rPr>
                <w:rFonts w:ascii="Times New Roman" w:hAnsi="Times New Roman"/>
                <w:sz w:val="22"/>
              </w:rPr>
              <w:t>(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1C5182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AcceptDiscrepancyEntreWMS</w:t>
            </w:r>
            <w:r w:rsidR="000C6CF3">
              <w:rPr>
                <w:rFonts w:ascii="Times New Roman" w:hAnsi="Times New Roman"/>
                <w:sz w:val="22"/>
                <w:lang w:val="en-US"/>
              </w:rPr>
              <w:t>and</w:t>
            </w:r>
            <w:r>
              <w:rPr>
                <w:rFonts w:ascii="Times New Roman" w:hAnsi="Times New Roman"/>
                <w:sz w:val="22"/>
                <w:lang w:val="en-US"/>
              </w:rPr>
              <w:t>PIM</w:t>
            </w:r>
            <w:proofErr w:type="spellEnd"/>
            <w:r w:rsidRPr="001C5182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7E58366F" w14:textId="65452FC9" w:rsidR="001C5182" w:rsidRPr="001C5182" w:rsidRDefault="001C5182" w:rsidP="001C51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Допустимый % отклонения между</w:t>
            </w:r>
            <w:r w:rsidR="00D974C5">
              <w:rPr>
                <w:rFonts w:ascii="Times New Roman" w:hAnsi="Times New Roman"/>
                <w:i/>
                <w:sz w:val="22"/>
              </w:rPr>
              <w:t xml:space="preserve"> объемом</w:t>
            </w:r>
            <w:r>
              <w:rPr>
                <w:rFonts w:ascii="Times New Roman" w:hAnsi="Times New Roman"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i/>
                <w:sz w:val="22"/>
                <w:lang w:val="en-US"/>
              </w:rPr>
              <w:t>WMS</w:t>
            </w:r>
            <w:r w:rsidRPr="001C5182">
              <w:rPr>
                <w:rFonts w:ascii="Times New Roman" w:hAnsi="Times New Roman"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i/>
                <w:sz w:val="22"/>
              </w:rPr>
              <w:t>и ПИМ</w:t>
            </w:r>
          </w:p>
        </w:tc>
        <w:tc>
          <w:tcPr>
            <w:tcW w:w="2268" w:type="dxa"/>
          </w:tcPr>
          <w:p w14:paraId="192D3AAF" w14:textId="4848E43F" w:rsidR="001C5182" w:rsidRPr="001C5182" w:rsidRDefault="001C5182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</w:rPr>
              <w:t>(3,2)</w:t>
            </w:r>
          </w:p>
        </w:tc>
        <w:tc>
          <w:tcPr>
            <w:tcW w:w="1701" w:type="dxa"/>
          </w:tcPr>
          <w:p w14:paraId="773116E0" w14:textId="77777777" w:rsidR="001C5182" w:rsidRPr="009C5ACA" w:rsidRDefault="001C5182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31477E45" w14:textId="77777777" w:rsidR="001C5182" w:rsidRPr="002933F6" w:rsidRDefault="001C5182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73B2ED58" w14:textId="27FAC429" w:rsidR="000525EE" w:rsidRPr="00EA22F5" w:rsidRDefault="000525EE" w:rsidP="001C5182">
      <w:pPr>
        <w:pStyle w:val="a4"/>
        <w:numPr>
          <w:ilvl w:val="1"/>
          <w:numId w:val="23"/>
        </w:numPr>
      </w:pPr>
      <w:r>
        <w:t xml:space="preserve">Создать новую таблицу </w:t>
      </w:r>
      <w:r w:rsidRPr="000525EE">
        <w:rPr>
          <w:b/>
          <w:lang w:val="en-US"/>
        </w:rPr>
        <w:t>WMS</w:t>
      </w:r>
      <w:r w:rsidRPr="000525EE">
        <w:rPr>
          <w:b/>
        </w:rPr>
        <w:t>_</w:t>
      </w:r>
      <w:proofErr w:type="spellStart"/>
      <w:r w:rsidRPr="000525EE">
        <w:rPr>
          <w:b/>
          <w:lang w:val="en-US"/>
        </w:rPr>
        <w:t>DiscrepancyEntreWMSandPIM</w:t>
      </w:r>
      <w:proofErr w:type="spellEnd"/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835"/>
        <w:gridCol w:w="1559"/>
        <w:gridCol w:w="2268"/>
        <w:gridCol w:w="1701"/>
        <w:gridCol w:w="2127"/>
      </w:tblGrid>
      <w:tr w:rsidR="000525EE" w:rsidRPr="00FF5124" w14:paraId="0B3142E5" w14:textId="77777777" w:rsidTr="00FD7737">
        <w:trPr>
          <w:trHeight w:val="999"/>
        </w:trPr>
        <w:tc>
          <w:tcPr>
            <w:tcW w:w="2835" w:type="dxa"/>
            <w:shd w:val="clear" w:color="auto" w:fill="D9D9D9" w:themeFill="background1" w:themeFillShade="D9"/>
          </w:tcPr>
          <w:p w14:paraId="324848CC" w14:textId="77777777" w:rsidR="000525EE" w:rsidRPr="00FF5124" w:rsidRDefault="000525EE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1A1D8F75" w14:textId="77777777" w:rsidR="000525EE" w:rsidRPr="00FF5124" w:rsidRDefault="000525EE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B152AB5" w14:textId="77777777" w:rsidR="000525EE" w:rsidRPr="00FF5124" w:rsidRDefault="000525EE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6144C39" w14:textId="77777777" w:rsidR="000525EE" w:rsidRPr="00FF5124" w:rsidRDefault="000525EE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03BD2B42" w14:textId="77777777" w:rsidR="000525EE" w:rsidRPr="00FF5124" w:rsidRDefault="000525EE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D3730C" w:rsidRPr="002933F6" w14:paraId="4F2575DE" w14:textId="77777777" w:rsidTr="00FD7737">
        <w:tc>
          <w:tcPr>
            <w:tcW w:w="2835" w:type="dxa"/>
          </w:tcPr>
          <w:p w14:paraId="0593E0E8" w14:textId="2378D26C" w:rsidR="00D3730C" w:rsidRPr="008D3BFE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Показывать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 w:rsidRPr="00D3730C">
              <w:rPr>
                <w:rFonts w:ascii="Times New Roman" w:hAnsi="Times New Roman"/>
                <w:sz w:val="22"/>
              </w:rPr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Filter</w:t>
            </w:r>
            <w:r w:rsidRPr="00D3730C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559" w:type="dxa"/>
          </w:tcPr>
          <w:p w14:paraId="1527D74F" w14:textId="207E27F3" w:rsidR="00D3730C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Выбрать фильтр</w:t>
            </w:r>
          </w:p>
        </w:tc>
        <w:tc>
          <w:tcPr>
            <w:tcW w:w="2268" w:type="dxa"/>
          </w:tcPr>
          <w:p w14:paraId="347BBFED" w14:textId="73715A71" w:rsidR="00D3730C" w:rsidRPr="003F46F2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lang w:val="en-US"/>
              </w:rPr>
              <w:t>Enum</w:t>
            </w:r>
            <w:proofErr w:type="spellEnd"/>
          </w:p>
        </w:tc>
        <w:tc>
          <w:tcPr>
            <w:tcW w:w="1701" w:type="dxa"/>
          </w:tcPr>
          <w:p w14:paraId="0A7EB2DB" w14:textId="0A09D8F2" w:rsidR="00D3730C" w:rsidRPr="00D3730C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39A0212C" w14:textId="36D47FBA" w:rsidR="00D3730C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D3730C" w:rsidRPr="002933F6" w14:paraId="4CEA4328" w14:textId="77777777" w:rsidTr="00FD7737">
        <w:tc>
          <w:tcPr>
            <w:tcW w:w="2835" w:type="dxa"/>
          </w:tcPr>
          <w:p w14:paraId="7BDFFC57" w14:textId="27F220A9" w:rsidR="00D3730C" w:rsidRPr="001C5182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8D3BFE">
              <w:rPr>
                <w:rFonts w:ascii="Times New Roman" w:hAnsi="Times New Roman"/>
                <w:b/>
                <w:i/>
                <w:sz w:val="22"/>
              </w:rPr>
              <w:t>Код номенклатуры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8D3BFE">
              <w:rPr>
                <w:rFonts w:ascii="Times New Roman" w:hAnsi="Times New Roman"/>
                <w:sz w:val="22"/>
              </w:rPr>
              <w:t>ItemId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559" w:type="dxa"/>
          </w:tcPr>
          <w:p w14:paraId="5AE09BCD" w14:textId="5701C25E" w:rsidR="00D3730C" w:rsidRPr="001C5182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 xml:space="preserve">Код </w:t>
            </w:r>
            <w:r w:rsidRPr="003F46F2">
              <w:rPr>
                <w:rFonts w:ascii="Times New Roman" w:hAnsi="Times New Roman"/>
                <w:i/>
                <w:sz w:val="22"/>
              </w:rPr>
              <w:t>номенклатуры</w:t>
            </w:r>
          </w:p>
        </w:tc>
        <w:tc>
          <w:tcPr>
            <w:tcW w:w="2268" w:type="dxa"/>
          </w:tcPr>
          <w:p w14:paraId="75C5ED99" w14:textId="20F406D1" w:rsidR="00D3730C" w:rsidRPr="003F46F2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3F46F2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(20)</w:t>
            </w:r>
          </w:p>
        </w:tc>
        <w:tc>
          <w:tcPr>
            <w:tcW w:w="1701" w:type="dxa"/>
          </w:tcPr>
          <w:p w14:paraId="4538F686" w14:textId="4FB6A5FB" w:rsidR="00D3730C" w:rsidRPr="009C5ACA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35565AE8" w14:textId="2D0A60D5" w:rsidR="00D3730C" w:rsidRPr="002933F6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D3730C" w:rsidRPr="002933F6" w14:paraId="607E0AB3" w14:textId="77777777" w:rsidTr="00FD7737">
        <w:tc>
          <w:tcPr>
            <w:tcW w:w="2835" w:type="dxa"/>
          </w:tcPr>
          <w:p w14:paraId="4AFC2606" w14:textId="61966A9B" w:rsidR="00D3730C" w:rsidRPr="008D3BFE" w:rsidRDefault="00B053AE" w:rsidP="00B053A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Объем штуки</w:t>
            </w:r>
            <w:r w:rsidR="00D3730C" w:rsidRPr="008D3BFE">
              <w:rPr>
                <w:rFonts w:ascii="Times New Roman" w:hAnsi="Times New Roman"/>
                <w:b/>
                <w:i/>
                <w:sz w:val="22"/>
              </w:rPr>
              <w:t xml:space="preserve"> (старое)</w:t>
            </w:r>
            <w:r w:rsidR="00D3730C">
              <w:rPr>
                <w:rFonts w:ascii="Times New Roman" w:hAnsi="Times New Roman"/>
                <w:sz w:val="22"/>
              </w:rPr>
              <w:br/>
            </w:r>
            <w:r w:rsidR="00D3730C"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VolumeP</w:t>
            </w:r>
            <w:r w:rsidRPr="00B053AE">
              <w:rPr>
                <w:rFonts w:ascii="Times New Roman" w:hAnsi="Times New Roman"/>
                <w:sz w:val="22"/>
                <w:lang w:val="en-US"/>
              </w:rPr>
              <w:t>iece</w:t>
            </w:r>
            <w:r w:rsidR="00D3730C">
              <w:rPr>
                <w:rFonts w:ascii="Times New Roman" w:hAnsi="Times New Roman"/>
                <w:sz w:val="22"/>
                <w:lang w:val="en-US"/>
              </w:rPr>
              <w:t>Old</w:t>
            </w:r>
            <w:proofErr w:type="spellEnd"/>
            <w:r w:rsidR="00D3730C"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559" w:type="dxa"/>
          </w:tcPr>
          <w:p w14:paraId="464B8A59" w14:textId="0DFD345A" w:rsidR="00D3730C" w:rsidRPr="001C5182" w:rsidRDefault="00AE202D" w:rsidP="00AE20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Объем штуки до обновления</w:t>
            </w:r>
          </w:p>
        </w:tc>
        <w:tc>
          <w:tcPr>
            <w:tcW w:w="2268" w:type="dxa"/>
          </w:tcPr>
          <w:p w14:paraId="5B074DD3" w14:textId="237D2398" w:rsidR="00D3730C" w:rsidRPr="003F46F2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 w:rsidRPr="003F46F2">
              <w:rPr>
                <w:rFonts w:ascii="Times New Roman" w:hAnsi="Times New Roman"/>
                <w:b/>
                <w:sz w:val="22"/>
              </w:rPr>
              <w:t>Real</w:t>
            </w:r>
            <w:proofErr w:type="spellEnd"/>
          </w:p>
        </w:tc>
        <w:tc>
          <w:tcPr>
            <w:tcW w:w="1701" w:type="dxa"/>
          </w:tcPr>
          <w:p w14:paraId="42417B28" w14:textId="72AEF088" w:rsidR="00D3730C" w:rsidRPr="009C5ACA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651E8FC3" w14:textId="3C4E9761" w:rsidR="00D3730C" w:rsidRPr="002933F6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D3730C" w:rsidRPr="002933F6" w14:paraId="2840454D" w14:textId="77777777" w:rsidTr="00FD7737">
        <w:tc>
          <w:tcPr>
            <w:tcW w:w="2835" w:type="dxa"/>
          </w:tcPr>
          <w:p w14:paraId="24A3BB4C" w14:textId="44CA41DE" w:rsidR="00D3730C" w:rsidRPr="008D3BFE" w:rsidRDefault="00B053AE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Объем короба</w:t>
            </w:r>
            <w:r w:rsidR="00D3730C" w:rsidRPr="008D3BFE">
              <w:rPr>
                <w:rFonts w:ascii="Times New Roman" w:hAnsi="Times New Roman"/>
                <w:b/>
                <w:i/>
                <w:sz w:val="22"/>
              </w:rPr>
              <w:t xml:space="preserve"> (старое)</w:t>
            </w:r>
            <w:r w:rsidR="00D3730C">
              <w:rPr>
                <w:rFonts w:ascii="Times New Roman" w:hAnsi="Times New Roman"/>
                <w:sz w:val="22"/>
              </w:rPr>
              <w:br/>
            </w:r>
            <w:r w:rsidR="00D3730C" w:rsidRPr="008D3BFE"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VolumeBox</w:t>
            </w:r>
            <w:r w:rsidR="00D3730C">
              <w:rPr>
                <w:rFonts w:ascii="Times New Roman" w:hAnsi="Times New Roman"/>
                <w:sz w:val="22"/>
                <w:lang w:val="en-US"/>
              </w:rPr>
              <w:t>Old</w:t>
            </w:r>
            <w:proofErr w:type="spellEnd"/>
            <w:r w:rsidR="00D3730C" w:rsidRPr="008D3BFE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559" w:type="dxa"/>
          </w:tcPr>
          <w:p w14:paraId="3855076F" w14:textId="46518851" w:rsidR="00D3730C" w:rsidRPr="001C5182" w:rsidRDefault="00AE202D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Объем короба до обновления</w:t>
            </w:r>
          </w:p>
        </w:tc>
        <w:tc>
          <w:tcPr>
            <w:tcW w:w="2268" w:type="dxa"/>
          </w:tcPr>
          <w:p w14:paraId="310B0956" w14:textId="28B8B3B8" w:rsidR="00D3730C" w:rsidRPr="003F46F2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 w:rsidRPr="003F46F2">
              <w:rPr>
                <w:rFonts w:ascii="Times New Roman" w:hAnsi="Times New Roman"/>
                <w:b/>
                <w:sz w:val="22"/>
              </w:rPr>
              <w:t>Real</w:t>
            </w:r>
            <w:proofErr w:type="spellEnd"/>
          </w:p>
        </w:tc>
        <w:tc>
          <w:tcPr>
            <w:tcW w:w="1701" w:type="dxa"/>
          </w:tcPr>
          <w:p w14:paraId="0F72042F" w14:textId="63AF42CC" w:rsidR="00D3730C" w:rsidRPr="009C5ACA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4172DAF" w14:textId="55A2778E" w:rsidR="00D3730C" w:rsidRPr="002933F6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D3730C" w:rsidRPr="002933F6" w14:paraId="4FAC4E07" w14:textId="77777777" w:rsidTr="00FD7737">
        <w:tc>
          <w:tcPr>
            <w:tcW w:w="2835" w:type="dxa"/>
          </w:tcPr>
          <w:p w14:paraId="3B87B038" w14:textId="638998DF" w:rsidR="00D3730C" w:rsidRPr="008D3BFE" w:rsidRDefault="00B053AE" w:rsidP="00B053A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Объем штуки</w:t>
            </w:r>
            <w:r w:rsidR="00D3730C" w:rsidRPr="008D3BFE">
              <w:rPr>
                <w:rFonts w:ascii="Times New Roman" w:hAnsi="Times New Roman"/>
                <w:b/>
                <w:i/>
                <w:sz w:val="22"/>
              </w:rPr>
              <w:t xml:space="preserve"> (</w:t>
            </w:r>
            <w:r>
              <w:rPr>
                <w:rFonts w:ascii="Times New Roman" w:hAnsi="Times New Roman"/>
                <w:b/>
                <w:i/>
                <w:sz w:val="22"/>
              </w:rPr>
              <w:t>новое</w:t>
            </w:r>
            <w:r w:rsidR="00D3730C" w:rsidRPr="008D3BFE">
              <w:rPr>
                <w:rFonts w:ascii="Times New Roman" w:hAnsi="Times New Roman"/>
                <w:b/>
                <w:i/>
                <w:sz w:val="22"/>
              </w:rPr>
              <w:t>)</w:t>
            </w:r>
            <w:r w:rsidR="00D3730C">
              <w:rPr>
                <w:rFonts w:ascii="Times New Roman" w:hAnsi="Times New Roman"/>
                <w:sz w:val="22"/>
              </w:rPr>
              <w:br/>
            </w:r>
            <w:r w:rsidR="00D3730C"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VolumeP</w:t>
            </w:r>
            <w:r w:rsidRPr="00B053AE">
              <w:rPr>
                <w:rFonts w:ascii="Times New Roman" w:hAnsi="Times New Roman"/>
                <w:sz w:val="22"/>
                <w:lang w:val="en-US"/>
              </w:rPr>
              <w:t>iece</w:t>
            </w:r>
            <w:r>
              <w:rPr>
                <w:rFonts w:ascii="Times New Roman" w:hAnsi="Times New Roman"/>
                <w:sz w:val="22"/>
                <w:lang w:val="en-US"/>
              </w:rPr>
              <w:t>New</w:t>
            </w:r>
            <w:proofErr w:type="spellEnd"/>
            <w:r w:rsidR="00D3730C"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559" w:type="dxa"/>
          </w:tcPr>
          <w:p w14:paraId="5F803680" w14:textId="381A3318" w:rsidR="00D3730C" w:rsidRPr="0049716F" w:rsidRDefault="00AE202D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Объем штуки после обновления</w:t>
            </w:r>
          </w:p>
        </w:tc>
        <w:tc>
          <w:tcPr>
            <w:tcW w:w="2268" w:type="dxa"/>
          </w:tcPr>
          <w:p w14:paraId="54B7A464" w14:textId="3B902537" w:rsidR="00D3730C" w:rsidRPr="003F46F2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 w:rsidRPr="003F46F2">
              <w:rPr>
                <w:rFonts w:ascii="Times New Roman" w:hAnsi="Times New Roman"/>
                <w:b/>
                <w:sz w:val="22"/>
              </w:rPr>
              <w:t>Real</w:t>
            </w:r>
            <w:proofErr w:type="spellEnd"/>
          </w:p>
        </w:tc>
        <w:tc>
          <w:tcPr>
            <w:tcW w:w="1701" w:type="dxa"/>
          </w:tcPr>
          <w:p w14:paraId="242A6CA4" w14:textId="1DF5BF70" w:rsidR="00D3730C" w:rsidRPr="009C5ACA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0A96A107" w14:textId="77BDF4D0" w:rsidR="00D3730C" w:rsidRPr="002933F6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D3730C" w:rsidRPr="002933F6" w14:paraId="4C0AE92B" w14:textId="77777777" w:rsidTr="00FD7737">
        <w:tc>
          <w:tcPr>
            <w:tcW w:w="2835" w:type="dxa"/>
          </w:tcPr>
          <w:p w14:paraId="63E14EDA" w14:textId="6462891C" w:rsidR="00D3730C" w:rsidRPr="008D3BFE" w:rsidRDefault="00B053AE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Объем короба</w:t>
            </w:r>
            <w:r w:rsidR="00D3730C" w:rsidRPr="008D3BFE">
              <w:rPr>
                <w:rFonts w:ascii="Times New Roman" w:hAnsi="Times New Roman"/>
                <w:b/>
                <w:i/>
                <w:sz w:val="22"/>
              </w:rPr>
              <w:t xml:space="preserve"> (новое)</w:t>
            </w:r>
            <w:r w:rsidR="00D3730C">
              <w:rPr>
                <w:rFonts w:ascii="Times New Roman" w:hAnsi="Times New Roman"/>
                <w:sz w:val="22"/>
              </w:rPr>
              <w:br/>
            </w:r>
            <w:r w:rsidR="00D3730C"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VolumeBox</w:t>
            </w:r>
            <w:r w:rsidR="00D3730C">
              <w:rPr>
                <w:rFonts w:ascii="Times New Roman" w:hAnsi="Times New Roman"/>
                <w:sz w:val="22"/>
                <w:lang w:val="en-US"/>
              </w:rPr>
              <w:t>New</w:t>
            </w:r>
            <w:proofErr w:type="spellEnd"/>
            <w:r w:rsidR="00D3730C"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559" w:type="dxa"/>
          </w:tcPr>
          <w:p w14:paraId="559AE466" w14:textId="5DD32EB6" w:rsidR="00D3730C" w:rsidRPr="001C5182" w:rsidRDefault="00AE202D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Объем короба после обновления</w:t>
            </w:r>
          </w:p>
        </w:tc>
        <w:tc>
          <w:tcPr>
            <w:tcW w:w="2268" w:type="dxa"/>
          </w:tcPr>
          <w:p w14:paraId="323909C7" w14:textId="624B9167" w:rsidR="00D3730C" w:rsidRPr="001C5182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3F46F2">
              <w:rPr>
                <w:rFonts w:ascii="Times New Roman" w:hAnsi="Times New Roman"/>
                <w:b/>
                <w:sz w:val="22"/>
              </w:rPr>
              <w:t>Real</w:t>
            </w:r>
            <w:proofErr w:type="spellEnd"/>
          </w:p>
        </w:tc>
        <w:tc>
          <w:tcPr>
            <w:tcW w:w="1701" w:type="dxa"/>
          </w:tcPr>
          <w:p w14:paraId="5138E046" w14:textId="6A7B83E8" w:rsidR="00D3730C" w:rsidRPr="009C5ACA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0E00B420" w14:textId="1F8043A9" w:rsidR="00D3730C" w:rsidRPr="002933F6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D3730C" w:rsidRPr="002933F6" w14:paraId="2E9B2643" w14:textId="77777777" w:rsidTr="00FD7737">
        <w:tc>
          <w:tcPr>
            <w:tcW w:w="2835" w:type="dxa"/>
          </w:tcPr>
          <w:p w14:paraId="0A66E88E" w14:textId="60DCAFDE" w:rsidR="00D3730C" w:rsidRPr="001C5182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3F46F2">
              <w:rPr>
                <w:rFonts w:ascii="Times New Roman" w:hAnsi="Times New Roman"/>
                <w:b/>
                <w:i/>
                <w:sz w:val="22"/>
              </w:rPr>
              <w:lastRenderedPageBreak/>
              <w:t>Процент расхождения</w:t>
            </w:r>
            <w:r w:rsidR="00E51554" w:rsidRPr="00E51554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 w:rsidR="00E51554">
              <w:rPr>
                <w:rFonts w:ascii="Times New Roman" w:hAnsi="Times New Roman"/>
                <w:b/>
                <w:i/>
                <w:sz w:val="22"/>
              </w:rPr>
              <w:t>по штукам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3F46F2">
              <w:rPr>
                <w:rFonts w:ascii="Times New Roman" w:hAnsi="Times New Roman"/>
                <w:sz w:val="22"/>
                <w:lang w:val="en-US"/>
              </w:rPr>
              <w:t>PercentDiscrepancy</w:t>
            </w:r>
            <w:r w:rsidR="00E51554">
              <w:rPr>
                <w:rFonts w:ascii="Times New Roman" w:hAnsi="Times New Roman"/>
                <w:sz w:val="22"/>
                <w:lang w:val="en-US"/>
              </w:rPr>
              <w:t>P</w:t>
            </w:r>
            <w:r w:rsidR="00E51554" w:rsidRPr="00B053AE">
              <w:rPr>
                <w:rFonts w:ascii="Times New Roman" w:hAnsi="Times New Roman"/>
                <w:sz w:val="22"/>
                <w:lang w:val="en-US"/>
              </w:rPr>
              <w:t>iece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559" w:type="dxa"/>
          </w:tcPr>
          <w:p w14:paraId="28F45439" w14:textId="0EA8DDD7" w:rsidR="00D3730C" w:rsidRPr="003F46F2" w:rsidRDefault="00D3730C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 xml:space="preserve">Процент расхождения </w:t>
            </w:r>
            <w:r w:rsidR="00E51554">
              <w:rPr>
                <w:rFonts w:ascii="Times New Roman" w:hAnsi="Times New Roman"/>
                <w:i/>
                <w:sz w:val="22"/>
              </w:rPr>
              <w:t>по штукам</w:t>
            </w:r>
          </w:p>
        </w:tc>
        <w:tc>
          <w:tcPr>
            <w:tcW w:w="2268" w:type="dxa"/>
          </w:tcPr>
          <w:p w14:paraId="404FD0DE" w14:textId="41E7FB98" w:rsidR="00D3730C" w:rsidRPr="003F46F2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3F46F2"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  <w:lang w:val="en-US"/>
              </w:rPr>
              <w:t>(3,2)</w:t>
            </w:r>
          </w:p>
        </w:tc>
        <w:tc>
          <w:tcPr>
            <w:tcW w:w="1701" w:type="dxa"/>
          </w:tcPr>
          <w:p w14:paraId="510CBD66" w14:textId="236B54BC" w:rsidR="00D3730C" w:rsidRPr="009C5ACA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70CAC958" w14:textId="679E7A40" w:rsidR="00D3730C" w:rsidRPr="002933F6" w:rsidRDefault="00D3730C" w:rsidP="00D3730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E51554" w:rsidRPr="002933F6" w14:paraId="0FB8D5FA" w14:textId="77777777" w:rsidTr="00FD7737">
        <w:tc>
          <w:tcPr>
            <w:tcW w:w="2835" w:type="dxa"/>
          </w:tcPr>
          <w:p w14:paraId="57C66D4B" w14:textId="6D5070B4" w:rsidR="00E51554" w:rsidRPr="003F46F2" w:rsidRDefault="00E51554" w:rsidP="00D974C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3F46F2">
              <w:rPr>
                <w:rFonts w:ascii="Times New Roman" w:hAnsi="Times New Roman"/>
                <w:b/>
                <w:i/>
                <w:sz w:val="22"/>
              </w:rPr>
              <w:t>Процент расхождения</w:t>
            </w:r>
            <w:r w:rsidRPr="00E51554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 xml:space="preserve">по </w:t>
            </w:r>
            <w:r w:rsidR="00D974C5">
              <w:rPr>
                <w:rFonts w:ascii="Times New Roman" w:hAnsi="Times New Roman"/>
                <w:b/>
                <w:i/>
                <w:sz w:val="22"/>
              </w:rPr>
              <w:t>коробам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3F46F2">
              <w:rPr>
                <w:rFonts w:ascii="Times New Roman" w:hAnsi="Times New Roman"/>
                <w:sz w:val="22"/>
                <w:lang w:val="en-US"/>
              </w:rPr>
              <w:t>PercentDiscrepancy</w:t>
            </w:r>
            <w:r>
              <w:rPr>
                <w:rFonts w:ascii="Times New Roman" w:hAnsi="Times New Roman"/>
                <w:sz w:val="22"/>
                <w:lang w:val="en-US"/>
              </w:rPr>
              <w:t>Box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559" w:type="dxa"/>
          </w:tcPr>
          <w:p w14:paraId="725BA90A" w14:textId="5410DAAE" w:rsidR="00E51554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Процент расхождения по коробам</w:t>
            </w:r>
          </w:p>
        </w:tc>
        <w:tc>
          <w:tcPr>
            <w:tcW w:w="2268" w:type="dxa"/>
          </w:tcPr>
          <w:p w14:paraId="4170D9D2" w14:textId="2C91ED2F" w:rsidR="00E51554" w:rsidRPr="003F46F2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 w:rsidRPr="003F46F2"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  <w:lang w:val="en-US"/>
              </w:rPr>
              <w:t>(3,2)</w:t>
            </w:r>
          </w:p>
        </w:tc>
        <w:tc>
          <w:tcPr>
            <w:tcW w:w="1701" w:type="dxa"/>
          </w:tcPr>
          <w:p w14:paraId="21612A6D" w14:textId="7544F777" w:rsidR="00E51554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7A568F9" w14:textId="71D696CD" w:rsidR="00E51554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E51554" w:rsidRPr="002933F6" w14:paraId="65D4E32F" w14:textId="77777777" w:rsidTr="00FD7737">
        <w:tc>
          <w:tcPr>
            <w:tcW w:w="2835" w:type="dxa"/>
          </w:tcPr>
          <w:p w14:paraId="2B0A9E70" w14:textId="221E0279" w:rsidR="00E51554" w:rsidRPr="001C5182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12915">
              <w:rPr>
                <w:rFonts w:ascii="Times New Roman" w:hAnsi="Times New Roman"/>
                <w:b/>
                <w:i/>
                <w:sz w:val="22"/>
              </w:rPr>
              <w:t>Обработано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P</w:t>
            </w:r>
            <w:proofErr w:type="spellStart"/>
            <w:r w:rsidRPr="00E12915">
              <w:rPr>
                <w:rFonts w:ascii="Times New Roman" w:hAnsi="Times New Roman"/>
                <w:sz w:val="22"/>
              </w:rPr>
              <w:t>rocessed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559" w:type="dxa"/>
          </w:tcPr>
          <w:p w14:paraId="516D09CD" w14:textId="6B480175" w:rsidR="00E51554" w:rsidRPr="001C5182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Обработано Да\Нет</w:t>
            </w:r>
          </w:p>
        </w:tc>
        <w:tc>
          <w:tcPr>
            <w:tcW w:w="2268" w:type="dxa"/>
          </w:tcPr>
          <w:p w14:paraId="5F1DD284" w14:textId="4AE3F1B4" w:rsidR="00E51554" w:rsidRPr="00E12915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proofErr w:type="spellStart"/>
            <w:r w:rsidRPr="00E12915">
              <w:rPr>
                <w:rFonts w:ascii="Times New Roman" w:hAnsi="Times New Roman"/>
                <w:b/>
                <w:sz w:val="22"/>
                <w:lang w:val="en-US"/>
              </w:rPr>
              <w:t>CheckBox</w:t>
            </w:r>
            <w:proofErr w:type="spellEnd"/>
          </w:p>
        </w:tc>
        <w:tc>
          <w:tcPr>
            <w:tcW w:w="1701" w:type="dxa"/>
          </w:tcPr>
          <w:p w14:paraId="1621F204" w14:textId="57CC9D76" w:rsidR="00E51554" w:rsidRPr="009C5ACA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F4E31AF" w14:textId="5FC19766" w:rsidR="00E51554" w:rsidRPr="002933F6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E51554" w:rsidRPr="002933F6" w14:paraId="7D72E43A" w14:textId="77777777" w:rsidTr="00FD7737">
        <w:tc>
          <w:tcPr>
            <w:tcW w:w="2835" w:type="dxa"/>
          </w:tcPr>
          <w:p w14:paraId="4A16E351" w14:textId="2C69A140" w:rsidR="00E51554" w:rsidRPr="001C5182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896A5B">
              <w:rPr>
                <w:rFonts w:ascii="Times New Roman" w:hAnsi="Times New Roman"/>
                <w:b/>
                <w:i/>
                <w:sz w:val="22"/>
              </w:rPr>
              <w:t>Кто выполнил измерение ВГХ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896A5B">
              <w:rPr>
                <w:rFonts w:ascii="Times New Roman" w:hAnsi="Times New Roman"/>
                <w:sz w:val="22"/>
              </w:rPr>
              <w:t>createdBy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559" w:type="dxa"/>
          </w:tcPr>
          <w:p w14:paraId="6B1B83B3" w14:textId="1538B5F7" w:rsidR="00E51554" w:rsidRPr="002F0541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Кто измерял товар</w:t>
            </w:r>
          </w:p>
        </w:tc>
        <w:tc>
          <w:tcPr>
            <w:tcW w:w="2268" w:type="dxa"/>
          </w:tcPr>
          <w:p w14:paraId="19984BBD" w14:textId="0B8E5FFA" w:rsidR="00E51554" w:rsidRPr="001C5182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560BE4">
              <w:rPr>
                <w:rFonts w:ascii="Times New Roman" w:hAnsi="Times New Roman"/>
                <w:b/>
                <w:sz w:val="22"/>
              </w:rPr>
              <w:t>String</w:t>
            </w:r>
            <w:proofErr w:type="spellEnd"/>
            <w:r>
              <w:rPr>
                <w:rFonts w:ascii="Times New Roman" w:hAnsi="Times New Roman"/>
                <w:sz w:val="22"/>
              </w:rPr>
              <w:t>(8)</w:t>
            </w:r>
          </w:p>
        </w:tc>
        <w:tc>
          <w:tcPr>
            <w:tcW w:w="1701" w:type="dxa"/>
          </w:tcPr>
          <w:p w14:paraId="029E3FBF" w14:textId="5B4F3420" w:rsidR="00E51554" w:rsidRPr="009C5ACA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0C002AB4" w14:textId="088F8A5E" w:rsidR="00E51554" w:rsidRPr="002933F6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E51554" w:rsidRPr="002933F6" w14:paraId="3F9F40AF" w14:textId="77777777" w:rsidTr="00FD7737">
        <w:tc>
          <w:tcPr>
            <w:tcW w:w="2835" w:type="dxa"/>
          </w:tcPr>
          <w:p w14:paraId="67A93B1B" w14:textId="22BC834A" w:rsidR="00E51554" w:rsidRPr="001C5182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896A5B">
              <w:rPr>
                <w:rFonts w:ascii="Times New Roman" w:hAnsi="Times New Roman"/>
                <w:b/>
                <w:i/>
                <w:sz w:val="22"/>
              </w:rPr>
              <w:t>Когда было выполнено измерение ВГХ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896A5B">
              <w:rPr>
                <w:rFonts w:ascii="Times New Roman" w:hAnsi="Times New Roman"/>
                <w:sz w:val="22"/>
              </w:rPr>
              <w:t>createdDateTime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559" w:type="dxa"/>
          </w:tcPr>
          <w:p w14:paraId="624D59D1" w14:textId="7B990F61" w:rsidR="00E51554" w:rsidRPr="001C5182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Когда измеряли товар</w:t>
            </w:r>
          </w:p>
        </w:tc>
        <w:tc>
          <w:tcPr>
            <w:tcW w:w="2268" w:type="dxa"/>
          </w:tcPr>
          <w:p w14:paraId="4C7B8D0D" w14:textId="7DA48B10" w:rsidR="00E51554" w:rsidRPr="00E12915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proofErr w:type="spellStart"/>
            <w:r w:rsidRPr="00E12915">
              <w:rPr>
                <w:rFonts w:ascii="Times New Roman" w:hAnsi="Times New Roman"/>
                <w:b/>
                <w:sz w:val="22"/>
                <w:lang w:val="en-US"/>
              </w:rPr>
              <w:t>DateTime</w:t>
            </w:r>
            <w:proofErr w:type="spellEnd"/>
          </w:p>
        </w:tc>
        <w:tc>
          <w:tcPr>
            <w:tcW w:w="1701" w:type="dxa"/>
          </w:tcPr>
          <w:p w14:paraId="3ADF1BAB" w14:textId="2BEFE0E9" w:rsidR="00E51554" w:rsidRPr="009C5ACA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1C3530D6" w14:textId="2C941D11" w:rsidR="00E51554" w:rsidRPr="002933F6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E51554" w:rsidRPr="002933F6" w14:paraId="55A12305" w14:textId="77777777" w:rsidTr="00FD7737">
        <w:tc>
          <w:tcPr>
            <w:tcW w:w="2835" w:type="dxa"/>
          </w:tcPr>
          <w:p w14:paraId="3FAF3C61" w14:textId="2C9C4A78" w:rsidR="00E51554" w:rsidRPr="001C5182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896A5B">
              <w:rPr>
                <w:rFonts w:ascii="Times New Roman" w:hAnsi="Times New Roman"/>
                <w:b/>
                <w:i/>
                <w:sz w:val="22"/>
              </w:rPr>
              <w:t>Кто обработал расхождения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896A5B">
              <w:rPr>
                <w:rFonts w:ascii="Times New Roman" w:hAnsi="Times New Roman"/>
                <w:sz w:val="22"/>
              </w:rPr>
              <w:t>modifiedBy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559" w:type="dxa"/>
          </w:tcPr>
          <w:p w14:paraId="40AC275C" w14:textId="274E45AD" w:rsidR="00E51554" w:rsidRPr="001C5182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Кто проверил расхождение</w:t>
            </w:r>
          </w:p>
        </w:tc>
        <w:tc>
          <w:tcPr>
            <w:tcW w:w="2268" w:type="dxa"/>
          </w:tcPr>
          <w:p w14:paraId="276ED143" w14:textId="2D2B6D7A" w:rsidR="00E51554" w:rsidRPr="001C5182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560BE4">
              <w:rPr>
                <w:rFonts w:ascii="Times New Roman" w:hAnsi="Times New Roman"/>
                <w:b/>
                <w:sz w:val="22"/>
              </w:rPr>
              <w:t>String</w:t>
            </w:r>
            <w:proofErr w:type="spellEnd"/>
            <w:r>
              <w:rPr>
                <w:rFonts w:ascii="Times New Roman" w:hAnsi="Times New Roman"/>
                <w:sz w:val="22"/>
              </w:rPr>
              <w:t>(8)</w:t>
            </w:r>
          </w:p>
        </w:tc>
        <w:tc>
          <w:tcPr>
            <w:tcW w:w="1701" w:type="dxa"/>
          </w:tcPr>
          <w:p w14:paraId="615EACD6" w14:textId="46796E83" w:rsidR="00E51554" w:rsidRPr="009C5ACA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0819821C" w14:textId="3B91607F" w:rsidR="00E51554" w:rsidRPr="002933F6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E51554" w:rsidRPr="002933F6" w14:paraId="17F4544D" w14:textId="77777777" w:rsidTr="00FD7737">
        <w:tc>
          <w:tcPr>
            <w:tcW w:w="2835" w:type="dxa"/>
          </w:tcPr>
          <w:p w14:paraId="282064BB" w14:textId="200486FC" w:rsidR="00E51554" w:rsidRPr="001C5182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896A5B">
              <w:rPr>
                <w:rFonts w:ascii="Times New Roman" w:hAnsi="Times New Roman"/>
                <w:b/>
                <w:i/>
                <w:sz w:val="22"/>
              </w:rPr>
              <w:t>Когда обработаны расхождения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896A5B">
              <w:rPr>
                <w:rFonts w:ascii="Times New Roman" w:hAnsi="Times New Roman"/>
                <w:sz w:val="22"/>
              </w:rPr>
              <w:t>modifiedDateTime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559" w:type="dxa"/>
          </w:tcPr>
          <w:p w14:paraId="7DC51858" w14:textId="6B2A48C9" w:rsidR="00E51554" w:rsidRPr="001C5182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Когда проверяли расхождения</w:t>
            </w:r>
          </w:p>
        </w:tc>
        <w:tc>
          <w:tcPr>
            <w:tcW w:w="2268" w:type="dxa"/>
          </w:tcPr>
          <w:p w14:paraId="0D43F3F0" w14:textId="28355FAF" w:rsidR="00E51554" w:rsidRPr="001C5182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E12915">
              <w:rPr>
                <w:rFonts w:ascii="Times New Roman" w:hAnsi="Times New Roman"/>
                <w:b/>
                <w:sz w:val="22"/>
                <w:lang w:val="en-US"/>
              </w:rPr>
              <w:t>DateTime</w:t>
            </w:r>
            <w:proofErr w:type="spellEnd"/>
          </w:p>
        </w:tc>
        <w:tc>
          <w:tcPr>
            <w:tcW w:w="1701" w:type="dxa"/>
          </w:tcPr>
          <w:p w14:paraId="02F1FD5B" w14:textId="6C5EB122" w:rsidR="00E51554" w:rsidRPr="009C5ACA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18914442" w14:textId="07BE456A" w:rsidR="00E51554" w:rsidRPr="002933F6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6A6FDDDF" w14:textId="3A6027C7" w:rsidR="007739EB" w:rsidRPr="00EA22F5" w:rsidRDefault="007739EB" w:rsidP="007739EB">
      <w:pPr>
        <w:pStyle w:val="a4"/>
        <w:numPr>
          <w:ilvl w:val="1"/>
          <w:numId w:val="23"/>
        </w:numPr>
      </w:pPr>
      <w:r>
        <w:t xml:space="preserve">Добавить новое поле в таблицу </w:t>
      </w:r>
      <w:proofErr w:type="spellStart"/>
      <w:r w:rsidRPr="007739EB">
        <w:rPr>
          <w:b/>
          <w:lang w:val="en-US"/>
        </w:rPr>
        <w:t>InventTable</w:t>
      </w:r>
      <w:proofErr w:type="spellEnd"/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1701"/>
        <w:gridCol w:w="2268"/>
        <w:gridCol w:w="1701"/>
        <w:gridCol w:w="2127"/>
      </w:tblGrid>
      <w:tr w:rsidR="007739EB" w:rsidRPr="00FF5124" w14:paraId="08BC0445" w14:textId="77777777" w:rsidTr="00DB7D2E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609FB4BD" w14:textId="77777777" w:rsidR="007739EB" w:rsidRPr="00FF5124" w:rsidRDefault="007739EB" w:rsidP="00DB7D2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9E592BF" w14:textId="77777777" w:rsidR="007739EB" w:rsidRPr="00FF5124" w:rsidRDefault="007739EB" w:rsidP="00DB7D2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73B8C4B" w14:textId="77777777" w:rsidR="007739EB" w:rsidRPr="00FF5124" w:rsidRDefault="007739EB" w:rsidP="00DB7D2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281EA18" w14:textId="77777777" w:rsidR="007739EB" w:rsidRPr="00FF5124" w:rsidRDefault="007739EB" w:rsidP="00DB7D2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3CFE742F" w14:textId="77777777" w:rsidR="007739EB" w:rsidRPr="00FF5124" w:rsidRDefault="007739EB" w:rsidP="00DB7D2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7739EB" w:rsidRPr="002933F6" w14:paraId="17FC5D65" w14:textId="77777777" w:rsidTr="00DB7D2E">
        <w:tc>
          <w:tcPr>
            <w:tcW w:w="2693" w:type="dxa"/>
          </w:tcPr>
          <w:p w14:paraId="2FFC92B3" w14:textId="076ACAAE" w:rsidR="007739EB" w:rsidRPr="00F01789" w:rsidRDefault="007739EB" w:rsidP="007739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465ED4">
              <w:rPr>
                <w:rFonts w:ascii="Times New Roman" w:hAnsi="Times New Roman"/>
                <w:b/>
                <w:i/>
                <w:sz w:val="22"/>
              </w:rPr>
              <w:t>Объем</w:t>
            </w:r>
            <w:r>
              <w:rPr>
                <w:rFonts w:ascii="Times New Roman" w:hAnsi="Times New Roman"/>
                <w:b/>
                <w:i/>
                <w:sz w:val="22"/>
              </w:rPr>
              <w:t xml:space="preserve"> упаковки</w:t>
            </w:r>
            <w:r>
              <w:rPr>
                <w:rFonts w:ascii="Times New Roman" w:hAnsi="Times New Roman"/>
                <w:sz w:val="22"/>
              </w:rPr>
              <w:br/>
              <w:t>(WMS_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GrossBox</w:t>
            </w:r>
            <w:r w:rsidRPr="00BB7707">
              <w:rPr>
                <w:rFonts w:ascii="Times New Roman" w:hAnsi="Times New Roman"/>
                <w:sz w:val="22"/>
              </w:rPr>
              <w:t>Volume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0794A962" w14:textId="023F7689" w:rsidR="007739EB" w:rsidRPr="00B41334" w:rsidRDefault="007739EB" w:rsidP="007739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Объем упаковки в кубических метрах</w:t>
            </w:r>
          </w:p>
        </w:tc>
        <w:tc>
          <w:tcPr>
            <w:tcW w:w="2268" w:type="dxa"/>
          </w:tcPr>
          <w:p w14:paraId="6D32CB99" w14:textId="0A35F616" w:rsidR="007739EB" w:rsidRPr="00B9235D" w:rsidRDefault="007739EB" w:rsidP="007739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 w:rsidRPr="00B9235D">
              <w:rPr>
                <w:rFonts w:ascii="Times New Roman" w:hAnsi="Times New Roman"/>
                <w:b/>
                <w:sz w:val="22"/>
                <w:lang w:val="en-US"/>
              </w:rPr>
              <w:t>Real</w:t>
            </w:r>
          </w:p>
        </w:tc>
        <w:tc>
          <w:tcPr>
            <w:tcW w:w="1701" w:type="dxa"/>
          </w:tcPr>
          <w:p w14:paraId="50B992DC" w14:textId="346B7A47" w:rsidR="007739EB" w:rsidRPr="009C5ACA" w:rsidRDefault="007739EB" w:rsidP="007739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7A43D983" w14:textId="72C518A8" w:rsidR="007739EB" w:rsidRPr="002933F6" w:rsidRDefault="007739EB" w:rsidP="007739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2E722053" w14:textId="5A28CDE6" w:rsidR="007739EB" w:rsidRPr="00EA22F5" w:rsidRDefault="007739EB" w:rsidP="007739EB">
      <w:pPr>
        <w:pStyle w:val="a4"/>
        <w:ind w:left="804" w:firstLine="0"/>
      </w:pPr>
    </w:p>
    <w:p w14:paraId="03A76995" w14:textId="6D586F4F" w:rsidR="006E7366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1"/>
      <w:r w:rsidRPr="00FF5124">
        <w:rPr>
          <w:rFonts w:cs="Times New Roman"/>
        </w:rPr>
        <w:t>Изменение интерфейса пользователей</w:t>
      </w:r>
      <w:bookmarkEnd w:id="4"/>
    </w:p>
    <w:p w14:paraId="1A6E468B" w14:textId="33E9CB29" w:rsidR="0032252A" w:rsidRPr="0032252A" w:rsidRDefault="0032252A" w:rsidP="0032252A">
      <w:pPr>
        <w:pStyle w:val="a4"/>
        <w:numPr>
          <w:ilvl w:val="1"/>
          <w:numId w:val="23"/>
        </w:numPr>
      </w:pPr>
      <w:r>
        <w:t xml:space="preserve">Добавить новое поле в </w:t>
      </w:r>
      <w:r w:rsidRPr="0032252A">
        <w:rPr>
          <w:b/>
        </w:rPr>
        <w:t>Параметры модуля управления складом</w:t>
      </w:r>
      <w:r>
        <w:t xml:space="preserve"> (</w:t>
      </w:r>
      <w:r w:rsidRPr="0032252A">
        <w:rPr>
          <w:b/>
        </w:rPr>
        <w:t>Управление запасами \ Настройка \ Управление складом \ Параметры управления складом \ закладка Характеристики размещения \ группа полей Коэффициенты отклонения</w:t>
      </w:r>
      <w:r>
        <w:t>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32252A" w:rsidRPr="00FF5124" w14:paraId="42A816A6" w14:textId="77777777" w:rsidTr="0049716F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139501E3" w14:textId="77777777" w:rsidR="0032252A" w:rsidRPr="00FF5124" w:rsidRDefault="0032252A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56762E91" w14:textId="77777777" w:rsidR="0032252A" w:rsidRPr="00FF5124" w:rsidRDefault="0032252A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EE546FF" w14:textId="77777777" w:rsidR="0032252A" w:rsidRPr="00FF5124" w:rsidRDefault="0032252A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CE161B5" w14:textId="77777777" w:rsidR="0032252A" w:rsidRPr="00FF5124" w:rsidRDefault="0032252A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3D6E11A7" w14:textId="77777777" w:rsidR="0032252A" w:rsidRPr="00FF5124" w:rsidRDefault="0032252A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32252A" w:rsidRPr="00835ABE" w14:paraId="7DA38CC8" w14:textId="77777777" w:rsidTr="0049716F">
        <w:tc>
          <w:tcPr>
            <w:tcW w:w="1843" w:type="dxa"/>
          </w:tcPr>
          <w:p w14:paraId="4579B61F" w14:textId="786EC995" w:rsidR="0032252A" w:rsidRPr="0032252A" w:rsidRDefault="0032252A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 xml:space="preserve">Допустимое расхождение </w:t>
            </w:r>
            <w:r w:rsidR="00F76B86">
              <w:rPr>
                <w:rFonts w:ascii="Times New Roman" w:hAnsi="Times New Roman"/>
                <w:b/>
                <w:i/>
                <w:sz w:val="22"/>
              </w:rPr>
              <w:t xml:space="preserve">% </w:t>
            </w:r>
            <w:r>
              <w:rPr>
                <w:rFonts w:ascii="Times New Roman" w:hAnsi="Times New Roman"/>
                <w:b/>
                <w:i/>
                <w:sz w:val="22"/>
              </w:rPr>
              <w:t>ВГХ с ПИМ</w:t>
            </w:r>
          </w:p>
        </w:tc>
        <w:tc>
          <w:tcPr>
            <w:tcW w:w="1842" w:type="dxa"/>
          </w:tcPr>
          <w:p w14:paraId="694C989A" w14:textId="407F163E" w:rsidR="0032252A" w:rsidRPr="009C2D92" w:rsidRDefault="0032252A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 xml:space="preserve">Допустимый % отклонения </w:t>
            </w:r>
            <w:r w:rsidR="00D974C5">
              <w:rPr>
                <w:rFonts w:ascii="Times New Roman" w:hAnsi="Times New Roman"/>
                <w:i/>
                <w:sz w:val="22"/>
              </w:rPr>
              <w:t xml:space="preserve">объема </w:t>
            </w:r>
            <w:r>
              <w:rPr>
                <w:rFonts w:ascii="Times New Roman" w:hAnsi="Times New Roman"/>
                <w:i/>
                <w:sz w:val="22"/>
              </w:rPr>
              <w:t xml:space="preserve">между </w:t>
            </w:r>
            <w:r>
              <w:rPr>
                <w:rFonts w:ascii="Times New Roman" w:hAnsi="Times New Roman"/>
                <w:i/>
                <w:sz w:val="22"/>
                <w:lang w:val="en-US"/>
              </w:rPr>
              <w:t>WMS</w:t>
            </w:r>
            <w:r w:rsidRPr="001C5182">
              <w:rPr>
                <w:rFonts w:ascii="Times New Roman" w:hAnsi="Times New Roman"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i/>
                <w:sz w:val="22"/>
              </w:rPr>
              <w:t>и ПИМ</w:t>
            </w:r>
          </w:p>
        </w:tc>
        <w:tc>
          <w:tcPr>
            <w:tcW w:w="1276" w:type="dxa"/>
          </w:tcPr>
          <w:p w14:paraId="3A8747E1" w14:textId="77777777" w:rsidR="0032252A" w:rsidRPr="002933F6" w:rsidRDefault="0032252A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72DD46D8" w14:textId="77777777" w:rsidR="0032252A" w:rsidRPr="002933F6" w:rsidRDefault="0032252A" w:rsidP="004971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2DF3D0F2" w14:textId="4DFD9E8B" w:rsidR="0032252A" w:rsidRPr="00835ABE" w:rsidRDefault="0032252A" w:rsidP="0049716F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32252A">
              <w:rPr>
                <w:rFonts w:ascii="Times New Roman" w:hAnsi="Times New Roman"/>
                <w:sz w:val="22"/>
                <w:lang w:val="en-US"/>
              </w:rPr>
              <w:t>WMS_WMSAdvancedParameters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1C5182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AcceptDiscrepancyEntreWMSandPIM</w:t>
            </w:r>
            <w:proofErr w:type="spellEnd"/>
          </w:p>
        </w:tc>
      </w:tr>
    </w:tbl>
    <w:p w14:paraId="74B31A3D" w14:textId="44EB0758" w:rsidR="00EA22F5" w:rsidRDefault="00560BE4" w:rsidP="0032252A">
      <w:pPr>
        <w:pStyle w:val="a4"/>
        <w:numPr>
          <w:ilvl w:val="1"/>
          <w:numId w:val="23"/>
        </w:numPr>
      </w:pPr>
      <w:r>
        <w:t xml:space="preserve">Создать новый пункт меню </w:t>
      </w:r>
      <w:r w:rsidRPr="00560BE4">
        <w:rPr>
          <w:b/>
        </w:rPr>
        <w:t>Расхождения при расчете ВГХ</w:t>
      </w:r>
      <w:r>
        <w:t xml:space="preserve">. Расположить данный пункт меню в: </w:t>
      </w:r>
      <w:r w:rsidRPr="00560BE4">
        <w:rPr>
          <w:b/>
        </w:rPr>
        <w:t>Управление запасами \ Запросы \ Управление складом</w:t>
      </w:r>
    </w:p>
    <w:p w14:paraId="69569F0E" w14:textId="25FF72B2" w:rsidR="00560BE4" w:rsidRDefault="00560BE4" w:rsidP="0032252A">
      <w:pPr>
        <w:pStyle w:val="a4"/>
        <w:numPr>
          <w:ilvl w:val="1"/>
          <w:numId w:val="23"/>
        </w:numPr>
      </w:pPr>
      <w:r>
        <w:t xml:space="preserve">При нажатии на пункт меню </w:t>
      </w:r>
      <w:r w:rsidRPr="00560BE4">
        <w:rPr>
          <w:b/>
        </w:rPr>
        <w:t>Расхождения при расчете ВГХ</w:t>
      </w:r>
      <w:r>
        <w:t xml:space="preserve"> (см. п. 3.2.) система должна выводить на экран одноименную форму </w:t>
      </w:r>
      <w:r w:rsidRPr="00560BE4">
        <w:rPr>
          <w:b/>
        </w:rPr>
        <w:t>Расхождения при расчете ВГХ</w:t>
      </w:r>
      <w:r>
        <w:t>:</w:t>
      </w:r>
      <w:r>
        <w:br/>
      </w:r>
      <w:r w:rsidRPr="00560BE4">
        <w:rPr>
          <w:b/>
          <w:i/>
        </w:rPr>
        <w:t>Примечание</w:t>
      </w:r>
      <w:r>
        <w:t xml:space="preserve">: </w:t>
      </w:r>
      <w:r w:rsidRPr="00560BE4">
        <w:rPr>
          <w:i/>
        </w:rPr>
        <w:t>Поля табличной части формы не должны быть доступны для редактирования</w:t>
      </w:r>
      <w:r>
        <w:t>.</w:t>
      </w:r>
    </w:p>
    <w:p w14:paraId="53DFD767" w14:textId="782DA6BE" w:rsidR="00B42B34" w:rsidRPr="0032252A" w:rsidRDefault="00B42B34" w:rsidP="00B42B34">
      <w:pPr>
        <w:pStyle w:val="a4"/>
        <w:numPr>
          <w:ilvl w:val="2"/>
          <w:numId w:val="23"/>
        </w:numPr>
      </w:pPr>
      <w:r>
        <w:lastRenderedPageBreak/>
        <w:t xml:space="preserve">Поля формы </w:t>
      </w:r>
      <w:r w:rsidRPr="00560BE4">
        <w:rPr>
          <w:b/>
        </w:rPr>
        <w:t>Расхождения при расчете ВГХ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1134"/>
        <w:gridCol w:w="1418"/>
        <w:gridCol w:w="3969"/>
      </w:tblGrid>
      <w:tr w:rsidR="00560BE4" w:rsidRPr="00FF5124" w14:paraId="60B3C1A4" w14:textId="77777777" w:rsidTr="00AE202D">
        <w:trPr>
          <w:trHeight w:val="999"/>
        </w:trPr>
        <w:tc>
          <w:tcPr>
            <w:tcW w:w="1984" w:type="dxa"/>
            <w:shd w:val="clear" w:color="auto" w:fill="D9D9D9" w:themeFill="background1" w:themeFillShade="D9"/>
          </w:tcPr>
          <w:p w14:paraId="3B20B9BF" w14:textId="77777777" w:rsidR="00560BE4" w:rsidRPr="00FF5124" w:rsidRDefault="00560BE4" w:rsidP="00560BE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182B02C" w14:textId="77777777" w:rsidR="00560BE4" w:rsidRPr="00FF5124" w:rsidRDefault="00560BE4" w:rsidP="00560BE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DAD7561" w14:textId="77777777" w:rsidR="00560BE4" w:rsidRPr="00FF5124" w:rsidRDefault="00560BE4" w:rsidP="00560BE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27CEB92" w14:textId="77777777" w:rsidR="00560BE4" w:rsidRPr="00FF5124" w:rsidRDefault="00560BE4" w:rsidP="00560BE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4D661801" w14:textId="77777777" w:rsidR="00560BE4" w:rsidRPr="00FF5124" w:rsidRDefault="00560BE4" w:rsidP="00560BE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0C2250" w:rsidRPr="000C2250" w14:paraId="61B2D369" w14:textId="77777777" w:rsidTr="00343DA7">
        <w:tc>
          <w:tcPr>
            <w:tcW w:w="10206" w:type="dxa"/>
            <w:gridSpan w:val="5"/>
          </w:tcPr>
          <w:p w14:paraId="71158597" w14:textId="637A96F3" w:rsidR="000C2250" w:rsidRDefault="000C2250" w:rsidP="00560BE4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Поля фильтра над табличной частью</w:t>
            </w:r>
            <w:r w:rsidR="00D3730C">
              <w:rPr>
                <w:rFonts w:ascii="Times New Roman" w:hAnsi="Times New Roman"/>
                <w:sz w:val="22"/>
              </w:rPr>
              <w:t xml:space="preserve"> формы </w:t>
            </w:r>
            <w:r w:rsidR="00D3730C" w:rsidRPr="00D3730C">
              <w:rPr>
                <w:rFonts w:ascii="Times New Roman" w:hAnsi="Times New Roman"/>
                <w:b/>
                <w:sz w:val="22"/>
              </w:rPr>
              <w:t>Расхождения при расчете ВГХ:</w:t>
            </w:r>
          </w:p>
        </w:tc>
      </w:tr>
      <w:tr w:rsidR="000C2250" w:rsidRPr="001114DA" w14:paraId="4AA23617" w14:textId="77777777" w:rsidTr="00AE202D">
        <w:tc>
          <w:tcPr>
            <w:tcW w:w="1984" w:type="dxa"/>
          </w:tcPr>
          <w:p w14:paraId="2DE425ED" w14:textId="5D840780" w:rsidR="000C2250" w:rsidRPr="008D3BFE" w:rsidRDefault="000C2250" w:rsidP="000C225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Показывать</w:t>
            </w:r>
          </w:p>
        </w:tc>
        <w:tc>
          <w:tcPr>
            <w:tcW w:w="1701" w:type="dxa"/>
          </w:tcPr>
          <w:p w14:paraId="248FCC64" w14:textId="78E3E7A0" w:rsidR="000C2250" w:rsidRDefault="000C2250" w:rsidP="000C225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Выбрать фильтр</w:t>
            </w:r>
          </w:p>
        </w:tc>
        <w:tc>
          <w:tcPr>
            <w:tcW w:w="1134" w:type="dxa"/>
          </w:tcPr>
          <w:p w14:paraId="3BA0E342" w14:textId="550EC1BC" w:rsidR="000C2250" w:rsidRDefault="000C2250" w:rsidP="000C225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418" w:type="dxa"/>
          </w:tcPr>
          <w:p w14:paraId="263B2708" w14:textId="4A4DB831" w:rsidR="000C2250" w:rsidRPr="001114DA" w:rsidRDefault="000C2250" w:rsidP="000C225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1114DA">
              <w:rPr>
                <w:rFonts w:ascii="Times New Roman" w:hAnsi="Times New Roman"/>
                <w:i/>
                <w:sz w:val="22"/>
              </w:rPr>
              <w:t>Не обработано</w:t>
            </w:r>
          </w:p>
        </w:tc>
        <w:tc>
          <w:tcPr>
            <w:tcW w:w="3969" w:type="dxa"/>
          </w:tcPr>
          <w:p w14:paraId="46551F65" w14:textId="23E848E9" w:rsidR="000C2250" w:rsidRPr="001114DA" w:rsidRDefault="00D3730C" w:rsidP="000C2250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1114DA">
              <w:rPr>
                <w:rFonts w:ascii="Times New Roman" w:hAnsi="Times New Roman"/>
                <w:sz w:val="22"/>
              </w:rPr>
              <w:t>(</w:t>
            </w:r>
            <w:r w:rsidRPr="001114DA"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1114DA">
              <w:rPr>
                <w:rFonts w:ascii="Times New Roman" w:hAnsi="Times New Roman"/>
                <w:sz w:val="22"/>
              </w:rPr>
              <w:t>_</w:t>
            </w:r>
            <w:proofErr w:type="spellStart"/>
            <w:r w:rsidRPr="001114DA">
              <w:rPr>
                <w:rFonts w:ascii="Times New Roman" w:hAnsi="Times New Roman"/>
                <w:sz w:val="22"/>
                <w:lang w:val="en-US"/>
              </w:rPr>
              <w:t>DiscrepancyEntreWMSandPIM</w:t>
            </w:r>
            <w:proofErr w:type="spellEnd"/>
            <w:r w:rsidRPr="001114DA">
              <w:rPr>
                <w:rFonts w:ascii="Times New Roman" w:hAnsi="Times New Roman"/>
                <w:sz w:val="22"/>
              </w:rPr>
              <w:t>).</w:t>
            </w:r>
            <w:r w:rsidR="001114DA">
              <w:rPr>
                <w:rFonts w:ascii="Times New Roman" w:hAnsi="Times New Roman"/>
                <w:sz w:val="22"/>
                <w:lang w:val="en-US"/>
              </w:rPr>
              <w:t>Filter</w:t>
            </w:r>
            <w:r w:rsidR="001114DA" w:rsidRPr="001114DA">
              <w:rPr>
                <w:rFonts w:ascii="Times New Roman" w:hAnsi="Times New Roman"/>
                <w:sz w:val="22"/>
              </w:rPr>
              <w:br/>
            </w:r>
            <w:r w:rsidR="001114DA">
              <w:rPr>
                <w:rFonts w:ascii="Times New Roman" w:hAnsi="Times New Roman"/>
                <w:sz w:val="22"/>
              </w:rPr>
              <w:t>Значения</w:t>
            </w:r>
            <w:r w:rsidR="001114DA" w:rsidRPr="001114DA">
              <w:rPr>
                <w:rFonts w:ascii="Times New Roman" w:hAnsi="Times New Roman"/>
                <w:sz w:val="22"/>
              </w:rPr>
              <w:t xml:space="preserve"> </w:t>
            </w:r>
            <w:r w:rsidR="001114DA">
              <w:rPr>
                <w:rFonts w:ascii="Times New Roman" w:hAnsi="Times New Roman"/>
                <w:sz w:val="22"/>
              </w:rPr>
              <w:t>для</w:t>
            </w:r>
            <w:r w:rsidR="001114DA" w:rsidRPr="001114DA">
              <w:rPr>
                <w:rFonts w:ascii="Times New Roman" w:hAnsi="Times New Roman"/>
                <w:sz w:val="22"/>
              </w:rPr>
              <w:t xml:space="preserve"> </w:t>
            </w:r>
            <w:r w:rsidR="001114DA">
              <w:rPr>
                <w:rFonts w:ascii="Times New Roman" w:hAnsi="Times New Roman"/>
                <w:sz w:val="22"/>
              </w:rPr>
              <w:t>выбора в поле:</w:t>
            </w:r>
            <w:r w:rsidR="001114DA">
              <w:rPr>
                <w:rFonts w:ascii="Times New Roman" w:hAnsi="Times New Roman"/>
                <w:sz w:val="22"/>
              </w:rPr>
              <w:br/>
            </w:r>
            <w:r w:rsidR="001114DA" w:rsidRPr="001114DA">
              <w:rPr>
                <w:rFonts w:ascii="Times New Roman" w:hAnsi="Times New Roman"/>
                <w:i/>
                <w:sz w:val="22"/>
              </w:rPr>
              <w:t>Все</w:t>
            </w:r>
            <w:r w:rsidR="001114DA" w:rsidRPr="001114DA">
              <w:rPr>
                <w:rFonts w:ascii="Times New Roman" w:hAnsi="Times New Roman"/>
                <w:i/>
                <w:sz w:val="22"/>
              </w:rPr>
              <w:br/>
              <w:t>Обработано</w:t>
            </w:r>
            <w:r w:rsidR="001114DA" w:rsidRPr="001114DA">
              <w:rPr>
                <w:rFonts w:ascii="Times New Roman" w:hAnsi="Times New Roman"/>
                <w:i/>
                <w:sz w:val="22"/>
              </w:rPr>
              <w:br/>
              <w:t>Не обработано</w:t>
            </w:r>
          </w:p>
        </w:tc>
      </w:tr>
      <w:tr w:rsidR="00D3730C" w:rsidRPr="000C2250" w14:paraId="207CEA28" w14:textId="77777777" w:rsidTr="00343DA7">
        <w:tc>
          <w:tcPr>
            <w:tcW w:w="10206" w:type="dxa"/>
            <w:gridSpan w:val="5"/>
          </w:tcPr>
          <w:p w14:paraId="34364189" w14:textId="4F6A9312" w:rsidR="00D3730C" w:rsidRDefault="00D3730C" w:rsidP="000C2250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Поля табличной части формы</w:t>
            </w:r>
            <w:r w:rsidRPr="00D3730C">
              <w:rPr>
                <w:rFonts w:ascii="Times New Roman" w:hAnsi="Times New Roman"/>
                <w:b/>
                <w:sz w:val="22"/>
              </w:rPr>
              <w:t xml:space="preserve"> Расхождения при расчете ВГХ:</w:t>
            </w:r>
          </w:p>
        </w:tc>
      </w:tr>
      <w:tr w:rsidR="000C2250" w:rsidRPr="002933F6" w14:paraId="5D9128FD" w14:textId="77777777" w:rsidTr="00AE202D">
        <w:tc>
          <w:tcPr>
            <w:tcW w:w="1984" w:type="dxa"/>
          </w:tcPr>
          <w:p w14:paraId="6B18A444" w14:textId="7FF70368" w:rsidR="000C2250" w:rsidRPr="002933F6" w:rsidRDefault="000C2250" w:rsidP="000C225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 w:rsidRPr="008D3BFE">
              <w:rPr>
                <w:rFonts w:ascii="Times New Roman" w:hAnsi="Times New Roman"/>
                <w:b/>
                <w:i/>
                <w:sz w:val="22"/>
              </w:rPr>
              <w:t>Код номенклатуры</w:t>
            </w:r>
          </w:p>
        </w:tc>
        <w:tc>
          <w:tcPr>
            <w:tcW w:w="1701" w:type="dxa"/>
          </w:tcPr>
          <w:p w14:paraId="2B62AFED" w14:textId="3CBC9A37" w:rsidR="000C2250" w:rsidRPr="009C2D92" w:rsidRDefault="000C2250" w:rsidP="000C225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 xml:space="preserve">Код </w:t>
            </w:r>
            <w:r w:rsidRPr="003F46F2">
              <w:rPr>
                <w:rFonts w:ascii="Times New Roman" w:hAnsi="Times New Roman"/>
                <w:i/>
                <w:sz w:val="22"/>
              </w:rPr>
              <w:t>номенклатуры</w:t>
            </w:r>
          </w:p>
        </w:tc>
        <w:tc>
          <w:tcPr>
            <w:tcW w:w="1134" w:type="dxa"/>
          </w:tcPr>
          <w:p w14:paraId="0403EE3E" w14:textId="77777777" w:rsidR="000C2250" w:rsidRPr="002933F6" w:rsidRDefault="000C2250" w:rsidP="000C225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418" w:type="dxa"/>
          </w:tcPr>
          <w:p w14:paraId="25D77D84" w14:textId="77777777" w:rsidR="000C2250" w:rsidRPr="002933F6" w:rsidRDefault="000C2250" w:rsidP="000C225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56F7053F" w14:textId="76251537" w:rsidR="000C2250" w:rsidRPr="00106CC4" w:rsidRDefault="000C2250" w:rsidP="000C2250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106CC4">
              <w:rPr>
                <w:rFonts w:ascii="Times New Roman" w:hAnsi="Times New Roman"/>
                <w:sz w:val="22"/>
              </w:rPr>
              <w:t>WMS_DiscrepancyEntreWMSandPIM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8D3BFE">
              <w:rPr>
                <w:rFonts w:ascii="Times New Roman" w:hAnsi="Times New Roman"/>
                <w:sz w:val="22"/>
              </w:rPr>
              <w:t>ItemId</w:t>
            </w:r>
            <w:proofErr w:type="spellEnd"/>
          </w:p>
        </w:tc>
      </w:tr>
      <w:tr w:rsidR="00AE202D" w:rsidRPr="002933F6" w14:paraId="5CC722A3" w14:textId="77777777" w:rsidTr="00AE202D">
        <w:tc>
          <w:tcPr>
            <w:tcW w:w="1984" w:type="dxa"/>
          </w:tcPr>
          <w:p w14:paraId="24DE495A" w14:textId="30A7024D" w:rsidR="00AE202D" w:rsidRPr="002933F6" w:rsidRDefault="00AE202D" w:rsidP="00AB624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Объем штуки</w:t>
            </w:r>
            <w:r w:rsidRPr="008D3BFE">
              <w:rPr>
                <w:rFonts w:ascii="Times New Roman" w:hAnsi="Times New Roman"/>
                <w:b/>
                <w:i/>
                <w:sz w:val="22"/>
              </w:rPr>
              <w:t xml:space="preserve"> (старое)</w:t>
            </w:r>
          </w:p>
        </w:tc>
        <w:tc>
          <w:tcPr>
            <w:tcW w:w="1701" w:type="dxa"/>
          </w:tcPr>
          <w:p w14:paraId="7EB0DA8F" w14:textId="2BC90031" w:rsidR="00AE202D" w:rsidRPr="009C2D92" w:rsidRDefault="00AE202D" w:rsidP="00AE20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Объем штуки до обновления</w:t>
            </w:r>
          </w:p>
        </w:tc>
        <w:tc>
          <w:tcPr>
            <w:tcW w:w="1134" w:type="dxa"/>
          </w:tcPr>
          <w:p w14:paraId="61BD8A1F" w14:textId="77777777" w:rsidR="00AE202D" w:rsidRPr="002933F6" w:rsidRDefault="00AE202D" w:rsidP="00AE20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418" w:type="dxa"/>
          </w:tcPr>
          <w:p w14:paraId="3F68AFF0" w14:textId="77777777" w:rsidR="00AE202D" w:rsidRPr="002933F6" w:rsidRDefault="00AE202D" w:rsidP="00AE20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2E325A83" w14:textId="42CBBA8F" w:rsidR="00AE202D" w:rsidRPr="002933F6" w:rsidRDefault="00AE202D" w:rsidP="00AE202D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106CC4">
              <w:rPr>
                <w:rFonts w:ascii="Times New Roman" w:hAnsi="Times New Roman"/>
                <w:sz w:val="22"/>
              </w:rPr>
              <w:t>WMS_DiscrepancyEntreWMSandPIM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VolumeP</w:t>
            </w:r>
            <w:r w:rsidRPr="00B053AE">
              <w:rPr>
                <w:rFonts w:ascii="Times New Roman" w:hAnsi="Times New Roman"/>
                <w:sz w:val="22"/>
                <w:lang w:val="en-US"/>
              </w:rPr>
              <w:t>iece</w:t>
            </w:r>
            <w:r>
              <w:rPr>
                <w:rFonts w:ascii="Times New Roman" w:hAnsi="Times New Roman"/>
                <w:sz w:val="22"/>
                <w:lang w:val="en-US"/>
              </w:rPr>
              <w:t>Old</w:t>
            </w:r>
            <w:proofErr w:type="spellEnd"/>
          </w:p>
        </w:tc>
      </w:tr>
      <w:tr w:rsidR="00AE202D" w:rsidRPr="002933F6" w14:paraId="16A9D023" w14:textId="77777777" w:rsidTr="00AE202D">
        <w:tc>
          <w:tcPr>
            <w:tcW w:w="1984" w:type="dxa"/>
          </w:tcPr>
          <w:p w14:paraId="5E88B941" w14:textId="11C9EFB0" w:rsidR="00AE202D" w:rsidRPr="002933F6" w:rsidRDefault="00AE202D" w:rsidP="00AB624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Объем короба</w:t>
            </w:r>
            <w:r w:rsidRPr="008D3BFE">
              <w:rPr>
                <w:rFonts w:ascii="Times New Roman" w:hAnsi="Times New Roman"/>
                <w:b/>
                <w:i/>
                <w:sz w:val="22"/>
              </w:rPr>
              <w:t xml:space="preserve"> (старое)</w:t>
            </w:r>
          </w:p>
        </w:tc>
        <w:tc>
          <w:tcPr>
            <w:tcW w:w="1701" w:type="dxa"/>
          </w:tcPr>
          <w:p w14:paraId="3E37DDFC" w14:textId="591918FD" w:rsidR="00AE202D" w:rsidRPr="009C2D92" w:rsidRDefault="00AE202D" w:rsidP="00AE20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Объем короба до обновления</w:t>
            </w:r>
          </w:p>
        </w:tc>
        <w:tc>
          <w:tcPr>
            <w:tcW w:w="1134" w:type="dxa"/>
          </w:tcPr>
          <w:p w14:paraId="004BF18E" w14:textId="77777777" w:rsidR="00AE202D" w:rsidRPr="002933F6" w:rsidRDefault="00AE202D" w:rsidP="00AE20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418" w:type="dxa"/>
          </w:tcPr>
          <w:p w14:paraId="7C7E825D" w14:textId="77777777" w:rsidR="00AE202D" w:rsidRPr="002933F6" w:rsidRDefault="00AE202D" w:rsidP="00AE20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1C5C2951" w14:textId="1CDCE3EE" w:rsidR="00AE202D" w:rsidRPr="002933F6" w:rsidRDefault="00AE202D" w:rsidP="00AE202D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106CC4">
              <w:rPr>
                <w:rFonts w:ascii="Times New Roman" w:hAnsi="Times New Roman"/>
                <w:sz w:val="22"/>
              </w:rPr>
              <w:t>WMS_DiscrepancyEntreWMSandPIM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VolumeBoxOld</w:t>
            </w:r>
            <w:proofErr w:type="spellEnd"/>
          </w:p>
        </w:tc>
      </w:tr>
      <w:tr w:rsidR="00AE202D" w:rsidRPr="002933F6" w14:paraId="2A848F4B" w14:textId="77777777" w:rsidTr="00AE202D">
        <w:tc>
          <w:tcPr>
            <w:tcW w:w="1984" w:type="dxa"/>
          </w:tcPr>
          <w:p w14:paraId="0BA27BAD" w14:textId="6479DFD6" w:rsidR="00AE202D" w:rsidRPr="00560BE4" w:rsidRDefault="00AE202D" w:rsidP="00AB624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Объем штуки</w:t>
            </w:r>
            <w:r w:rsidRPr="008D3BFE">
              <w:rPr>
                <w:rFonts w:ascii="Times New Roman" w:hAnsi="Times New Roman"/>
                <w:b/>
                <w:i/>
                <w:sz w:val="22"/>
              </w:rPr>
              <w:t xml:space="preserve"> (</w:t>
            </w:r>
            <w:r>
              <w:rPr>
                <w:rFonts w:ascii="Times New Roman" w:hAnsi="Times New Roman"/>
                <w:b/>
                <w:i/>
                <w:sz w:val="22"/>
              </w:rPr>
              <w:t>новое</w:t>
            </w:r>
            <w:r w:rsidRPr="008D3BFE">
              <w:rPr>
                <w:rFonts w:ascii="Times New Roman" w:hAnsi="Times New Roman"/>
                <w:b/>
                <w:i/>
                <w:sz w:val="22"/>
              </w:rPr>
              <w:t>)</w:t>
            </w:r>
          </w:p>
        </w:tc>
        <w:tc>
          <w:tcPr>
            <w:tcW w:w="1701" w:type="dxa"/>
          </w:tcPr>
          <w:p w14:paraId="736F4EB9" w14:textId="32E07CCD" w:rsidR="00AE202D" w:rsidRPr="009C2D92" w:rsidRDefault="00AE202D" w:rsidP="00AE20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Объем штуки после обновления</w:t>
            </w:r>
          </w:p>
        </w:tc>
        <w:tc>
          <w:tcPr>
            <w:tcW w:w="1134" w:type="dxa"/>
          </w:tcPr>
          <w:p w14:paraId="102BF5DD" w14:textId="77777777" w:rsidR="00AE202D" w:rsidRPr="002933F6" w:rsidRDefault="00AE202D" w:rsidP="00AE20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418" w:type="dxa"/>
          </w:tcPr>
          <w:p w14:paraId="0183CD12" w14:textId="77777777" w:rsidR="00AE202D" w:rsidRPr="00140CC0" w:rsidRDefault="00AE202D" w:rsidP="00AE20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385EDE57" w14:textId="1AED0D28" w:rsidR="00AE202D" w:rsidRPr="002933F6" w:rsidRDefault="00AE202D" w:rsidP="00AE202D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106CC4">
              <w:rPr>
                <w:rFonts w:ascii="Times New Roman" w:hAnsi="Times New Roman"/>
                <w:sz w:val="22"/>
              </w:rPr>
              <w:t>WMS_DiscrepancyEntreWMSandPIM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VolumeP</w:t>
            </w:r>
            <w:r w:rsidRPr="00B053AE">
              <w:rPr>
                <w:rFonts w:ascii="Times New Roman" w:hAnsi="Times New Roman"/>
                <w:sz w:val="22"/>
                <w:lang w:val="en-US"/>
              </w:rPr>
              <w:t>iece</w:t>
            </w:r>
            <w:r>
              <w:rPr>
                <w:rFonts w:ascii="Times New Roman" w:hAnsi="Times New Roman"/>
                <w:sz w:val="22"/>
                <w:lang w:val="en-US"/>
              </w:rPr>
              <w:t>New</w:t>
            </w:r>
            <w:proofErr w:type="spellEnd"/>
          </w:p>
        </w:tc>
      </w:tr>
      <w:tr w:rsidR="00AE202D" w14:paraId="76620700" w14:textId="77777777" w:rsidTr="00AE202D">
        <w:tc>
          <w:tcPr>
            <w:tcW w:w="1984" w:type="dxa"/>
          </w:tcPr>
          <w:p w14:paraId="3A79ED77" w14:textId="360B6146" w:rsidR="00AE202D" w:rsidRPr="00465ED4" w:rsidRDefault="00AE202D" w:rsidP="00AB624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Объем короба</w:t>
            </w:r>
            <w:r w:rsidRPr="008D3BFE">
              <w:rPr>
                <w:rFonts w:ascii="Times New Roman" w:hAnsi="Times New Roman"/>
                <w:b/>
                <w:i/>
                <w:sz w:val="22"/>
              </w:rPr>
              <w:t xml:space="preserve"> (новое)</w:t>
            </w:r>
          </w:p>
        </w:tc>
        <w:tc>
          <w:tcPr>
            <w:tcW w:w="1701" w:type="dxa"/>
          </w:tcPr>
          <w:p w14:paraId="7297B110" w14:textId="6920849C" w:rsidR="00AE202D" w:rsidRDefault="00AE202D" w:rsidP="00AE20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Объем короба после обновления</w:t>
            </w:r>
          </w:p>
        </w:tc>
        <w:tc>
          <w:tcPr>
            <w:tcW w:w="1134" w:type="dxa"/>
          </w:tcPr>
          <w:p w14:paraId="4070B3EA" w14:textId="77777777" w:rsidR="00AE202D" w:rsidRDefault="00AE202D" w:rsidP="00AE20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418" w:type="dxa"/>
          </w:tcPr>
          <w:p w14:paraId="3EB2F0A6" w14:textId="77777777" w:rsidR="00AE202D" w:rsidRDefault="00AE202D" w:rsidP="00AE20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71C6E592" w14:textId="39958C55" w:rsidR="00AE202D" w:rsidRDefault="00AE202D" w:rsidP="00AE202D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106CC4">
              <w:rPr>
                <w:rFonts w:ascii="Times New Roman" w:hAnsi="Times New Roman"/>
                <w:sz w:val="22"/>
              </w:rPr>
              <w:t>WMS_DiscrepancyEntreWMSandPIM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VolumeBoxNew</w:t>
            </w:r>
            <w:proofErr w:type="spellEnd"/>
          </w:p>
        </w:tc>
      </w:tr>
      <w:tr w:rsidR="00AE202D" w14:paraId="201C810C" w14:textId="77777777" w:rsidTr="00AE202D">
        <w:tc>
          <w:tcPr>
            <w:tcW w:w="1984" w:type="dxa"/>
          </w:tcPr>
          <w:p w14:paraId="4A2BDEF2" w14:textId="1AF3C427" w:rsidR="00AE202D" w:rsidRPr="00E51554" w:rsidRDefault="00E51554" w:rsidP="00AE20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Расхождение в % по штукам</w:t>
            </w:r>
          </w:p>
        </w:tc>
        <w:tc>
          <w:tcPr>
            <w:tcW w:w="1701" w:type="dxa"/>
          </w:tcPr>
          <w:p w14:paraId="1014BFA3" w14:textId="518B9636" w:rsidR="00AE202D" w:rsidRDefault="00AE202D" w:rsidP="00AE20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Процент расхождения</w:t>
            </w:r>
            <w:r w:rsidR="00E51554">
              <w:rPr>
                <w:rFonts w:ascii="Times New Roman" w:hAnsi="Times New Roman"/>
                <w:i/>
                <w:sz w:val="22"/>
              </w:rPr>
              <w:t xml:space="preserve"> по штукам</w:t>
            </w:r>
          </w:p>
        </w:tc>
        <w:tc>
          <w:tcPr>
            <w:tcW w:w="1134" w:type="dxa"/>
          </w:tcPr>
          <w:p w14:paraId="07087BE7" w14:textId="1B4F89BC" w:rsidR="00AE202D" w:rsidRDefault="00AE202D" w:rsidP="00AE20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418" w:type="dxa"/>
          </w:tcPr>
          <w:p w14:paraId="6B85FC6C" w14:textId="5563AF30" w:rsidR="00AE202D" w:rsidRDefault="00AE202D" w:rsidP="00AE202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0E319B39" w14:textId="16B3DBCC" w:rsidR="00AE202D" w:rsidRDefault="00AE202D" w:rsidP="00AE202D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106CC4">
              <w:rPr>
                <w:rFonts w:ascii="Times New Roman" w:hAnsi="Times New Roman"/>
                <w:sz w:val="22"/>
              </w:rPr>
              <w:t>WMS_DiscrepancyEntreWMSandPIM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="00E51554" w:rsidRPr="003F46F2">
              <w:rPr>
                <w:rFonts w:ascii="Times New Roman" w:hAnsi="Times New Roman"/>
                <w:sz w:val="22"/>
                <w:lang w:val="en-US"/>
              </w:rPr>
              <w:t>PercentDiscrepancy</w:t>
            </w:r>
            <w:r w:rsidR="00E51554">
              <w:rPr>
                <w:rFonts w:ascii="Times New Roman" w:hAnsi="Times New Roman"/>
                <w:sz w:val="22"/>
                <w:lang w:val="en-US"/>
              </w:rPr>
              <w:t>P</w:t>
            </w:r>
            <w:r w:rsidR="00E51554" w:rsidRPr="00B053AE">
              <w:rPr>
                <w:rFonts w:ascii="Times New Roman" w:hAnsi="Times New Roman"/>
                <w:sz w:val="22"/>
                <w:lang w:val="en-US"/>
              </w:rPr>
              <w:t>iece</w:t>
            </w:r>
            <w:proofErr w:type="spellEnd"/>
          </w:p>
        </w:tc>
      </w:tr>
      <w:tr w:rsidR="00E51554" w14:paraId="48BAB18B" w14:textId="77777777" w:rsidTr="00AE202D">
        <w:tc>
          <w:tcPr>
            <w:tcW w:w="1984" w:type="dxa"/>
          </w:tcPr>
          <w:p w14:paraId="723912A9" w14:textId="59452CA5" w:rsidR="00E51554" w:rsidRPr="003F46F2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Расхождение в % по коробам</w:t>
            </w:r>
          </w:p>
        </w:tc>
        <w:tc>
          <w:tcPr>
            <w:tcW w:w="1701" w:type="dxa"/>
          </w:tcPr>
          <w:p w14:paraId="128DE505" w14:textId="0C022D9C" w:rsidR="00E51554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Процент расхождения по коробам</w:t>
            </w:r>
          </w:p>
        </w:tc>
        <w:tc>
          <w:tcPr>
            <w:tcW w:w="1134" w:type="dxa"/>
          </w:tcPr>
          <w:p w14:paraId="68979B99" w14:textId="3BED3208" w:rsidR="00E51554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418" w:type="dxa"/>
          </w:tcPr>
          <w:p w14:paraId="1B3931EC" w14:textId="15A5340D" w:rsidR="00E51554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7C3CEF71" w14:textId="05747881" w:rsidR="00E51554" w:rsidRPr="00E51554" w:rsidRDefault="00E51554" w:rsidP="00E51554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106CC4">
              <w:rPr>
                <w:rFonts w:ascii="Times New Roman" w:hAnsi="Times New Roman"/>
                <w:sz w:val="22"/>
              </w:rPr>
              <w:t>WMS_DiscrepancyEntreWMSandPIM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3F46F2">
              <w:rPr>
                <w:rFonts w:ascii="Times New Roman" w:hAnsi="Times New Roman"/>
                <w:sz w:val="22"/>
                <w:lang w:val="en-US"/>
              </w:rPr>
              <w:t>PercentDiscrepancy</w:t>
            </w:r>
            <w:r>
              <w:rPr>
                <w:rFonts w:ascii="Times New Roman" w:hAnsi="Times New Roman"/>
                <w:sz w:val="22"/>
                <w:lang w:val="en-US"/>
              </w:rPr>
              <w:t>Box</w:t>
            </w:r>
            <w:proofErr w:type="spellEnd"/>
          </w:p>
        </w:tc>
      </w:tr>
      <w:tr w:rsidR="00E51554" w14:paraId="2AB21037" w14:textId="77777777" w:rsidTr="00AE202D">
        <w:tc>
          <w:tcPr>
            <w:tcW w:w="1984" w:type="dxa"/>
          </w:tcPr>
          <w:p w14:paraId="4DC416FA" w14:textId="552AF362" w:rsidR="00E51554" w:rsidRPr="003F46F2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E12915">
              <w:rPr>
                <w:rFonts w:ascii="Times New Roman" w:hAnsi="Times New Roman"/>
                <w:b/>
                <w:i/>
                <w:sz w:val="22"/>
              </w:rPr>
              <w:t>Обработано</w:t>
            </w:r>
          </w:p>
        </w:tc>
        <w:tc>
          <w:tcPr>
            <w:tcW w:w="1701" w:type="dxa"/>
          </w:tcPr>
          <w:p w14:paraId="76B2516E" w14:textId="7D93A3D4" w:rsidR="00E51554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Обработано Да\Нет</w:t>
            </w:r>
          </w:p>
        </w:tc>
        <w:tc>
          <w:tcPr>
            <w:tcW w:w="1134" w:type="dxa"/>
          </w:tcPr>
          <w:p w14:paraId="31EAD648" w14:textId="54912219" w:rsidR="00E51554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418" w:type="dxa"/>
          </w:tcPr>
          <w:p w14:paraId="192B6299" w14:textId="5ED5EC2D" w:rsidR="00E51554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30724446" w14:textId="3D657E70" w:rsidR="00E51554" w:rsidRDefault="00E51554" w:rsidP="00E51554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106CC4">
              <w:rPr>
                <w:rFonts w:ascii="Times New Roman" w:hAnsi="Times New Roman"/>
                <w:sz w:val="22"/>
              </w:rPr>
              <w:t>WMS_DiscrepancyEntreWMSandPIM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P</w:t>
            </w:r>
            <w:proofErr w:type="spellStart"/>
            <w:r w:rsidRPr="00E12915">
              <w:rPr>
                <w:rFonts w:ascii="Times New Roman" w:hAnsi="Times New Roman"/>
                <w:sz w:val="22"/>
              </w:rPr>
              <w:t>rocessed</w:t>
            </w:r>
            <w:proofErr w:type="spellEnd"/>
          </w:p>
        </w:tc>
      </w:tr>
      <w:tr w:rsidR="00E51554" w14:paraId="310059E5" w14:textId="77777777" w:rsidTr="00AE202D">
        <w:tc>
          <w:tcPr>
            <w:tcW w:w="1984" w:type="dxa"/>
          </w:tcPr>
          <w:p w14:paraId="1CBAE029" w14:textId="73C7256D" w:rsidR="00E51554" w:rsidRPr="00E12915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896A5B">
              <w:rPr>
                <w:rFonts w:ascii="Times New Roman" w:hAnsi="Times New Roman"/>
                <w:b/>
                <w:i/>
                <w:sz w:val="22"/>
              </w:rPr>
              <w:t>Кто выполнил измерение ВГХ</w:t>
            </w:r>
          </w:p>
        </w:tc>
        <w:tc>
          <w:tcPr>
            <w:tcW w:w="1701" w:type="dxa"/>
          </w:tcPr>
          <w:p w14:paraId="48365451" w14:textId="1982B323" w:rsidR="00E51554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Кто измерял товар</w:t>
            </w:r>
          </w:p>
        </w:tc>
        <w:tc>
          <w:tcPr>
            <w:tcW w:w="1134" w:type="dxa"/>
          </w:tcPr>
          <w:p w14:paraId="674D95F1" w14:textId="69E0ED41" w:rsidR="00E51554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418" w:type="dxa"/>
          </w:tcPr>
          <w:p w14:paraId="267E3BAF" w14:textId="74FAC56E" w:rsidR="00E51554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53C46916" w14:textId="28265FE4" w:rsidR="00E51554" w:rsidRDefault="00E51554" w:rsidP="00E51554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106CC4">
              <w:rPr>
                <w:rFonts w:ascii="Times New Roman" w:hAnsi="Times New Roman"/>
                <w:sz w:val="22"/>
              </w:rPr>
              <w:t>WMS_DiscrepancyEntreWMSandPIM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896A5B">
              <w:rPr>
                <w:rFonts w:ascii="Times New Roman" w:hAnsi="Times New Roman"/>
                <w:sz w:val="22"/>
              </w:rPr>
              <w:t>createdBy</w:t>
            </w:r>
            <w:proofErr w:type="spellEnd"/>
          </w:p>
        </w:tc>
      </w:tr>
      <w:tr w:rsidR="00E51554" w14:paraId="647EA380" w14:textId="77777777" w:rsidTr="00AE202D">
        <w:tc>
          <w:tcPr>
            <w:tcW w:w="1984" w:type="dxa"/>
          </w:tcPr>
          <w:p w14:paraId="7F277FA1" w14:textId="35FE6B08" w:rsidR="00E51554" w:rsidRPr="00896A5B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896A5B">
              <w:rPr>
                <w:rFonts w:ascii="Times New Roman" w:hAnsi="Times New Roman"/>
                <w:b/>
                <w:i/>
                <w:sz w:val="22"/>
              </w:rPr>
              <w:t>Когда было выполнено измерение ВГХ</w:t>
            </w:r>
          </w:p>
        </w:tc>
        <w:tc>
          <w:tcPr>
            <w:tcW w:w="1701" w:type="dxa"/>
          </w:tcPr>
          <w:p w14:paraId="2958427E" w14:textId="3A80B4F7" w:rsidR="00E51554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Когда измеряли товар</w:t>
            </w:r>
          </w:p>
        </w:tc>
        <w:tc>
          <w:tcPr>
            <w:tcW w:w="1134" w:type="dxa"/>
          </w:tcPr>
          <w:p w14:paraId="39FBB11E" w14:textId="2020D5CF" w:rsidR="00E51554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418" w:type="dxa"/>
          </w:tcPr>
          <w:p w14:paraId="07C6A178" w14:textId="26B71DCC" w:rsidR="00E51554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6A2D3CB4" w14:textId="11719A1C" w:rsidR="00E51554" w:rsidRDefault="00E51554" w:rsidP="00E51554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106CC4">
              <w:rPr>
                <w:rFonts w:ascii="Times New Roman" w:hAnsi="Times New Roman"/>
                <w:sz w:val="22"/>
              </w:rPr>
              <w:t>WMS_DiscrepancyEntreWMSandPIM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896A5B">
              <w:rPr>
                <w:rFonts w:ascii="Times New Roman" w:hAnsi="Times New Roman"/>
                <w:sz w:val="22"/>
              </w:rPr>
              <w:t>createdDateTime</w:t>
            </w:r>
            <w:proofErr w:type="spellEnd"/>
          </w:p>
        </w:tc>
      </w:tr>
      <w:tr w:rsidR="00E51554" w14:paraId="4665162B" w14:textId="77777777" w:rsidTr="00AE202D">
        <w:tc>
          <w:tcPr>
            <w:tcW w:w="1984" w:type="dxa"/>
          </w:tcPr>
          <w:p w14:paraId="6538DB02" w14:textId="76A9FB4A" w:rsidR="00E51554" w:rsidRPr="00896A5B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896A5B">
              <w:rPr>
                <w:rFonts w:ascii="Times New Roman" w:hAnsi="Times New Roman"/>
                <w:b/>
                <w:i/>
                <w:sz w:val="22"/>
              </w:rPr>
              <w:t>Кто обработал расхождения</w:t>
            </w:r>
          </w:p>
        </w:tc>
        <w:tc>
          <w:tcPr>
            <w:tcW w:w="1701" w:type="dxa"/>
          </w:tcPr>
          <w:p w14:paraId="5136BAA9" w14:textId="1F8B7DC8" w:rsidR="00E51554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Кто проверил расхождение</w:t>
            </w:r>
          </w:p>
        </w:tc>
        <w:tc>
          <w:tcPr>
            <w:tcW w:w="1134" w:type="dxa"/>
          </w:tcPr>
          <w:p w14:paraId="3BA3C48E" w14:textId="607F508A" w:rsidR="00E51554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418" w:type="dxa"/>
          </w:tcPr>
          <w:p w14:paraId="14B8494A" w14:textId="0F41BB44" w:rsidR="00E51554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7CE05D38" w14:textId="21EF840A" w:rsidR="00E51554" w:rsidRDefault="00E51554" w:rsidP="00E51554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106CC4">
              <w:rPr>
                <w:rFonts w:ascii="Times New Roman" w:hAnsi="Times New Roman"/>
                <w:sz w:val="22"/>
              </w:rPr>
              <w:t>WMS_DiscrepancyEntreWMSandPIM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896A5B">
              <w:rPr>
                <w:rFonts w:ascii="Times New Roman" w:hAnsi="Times New Roman"/>
                <w:sz w:val="22"/>
              </w:rPr>
              <w:t>modifiedBy</w:t>
            </w:r>
            <w:proofErr w:type="spellEnd"/>
          </w:p>
        </w:tc>
      </w:tr>
      <w:tr w:rsidR="00E51554" w14:paraId="356733B1" w14:textId="77777777" w:rsidTr="00AE202D">
        <w:tc>
          <w:tcPr>
            <w:tcW w:w="1984" w:type="dxa"/>
          </w:tcPr>
          <w:p w14:paraId="759E2578" w14:textId="6C708558" w:rsidR="00E51554" w:rsidRPr="00896A5B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896A5B">
              <w:rPr>
                <w:rFonts w:ascii="Times New Roman" w:hAnsi="Times New Roman"/>
                <w:b/>
                <w:i/>
                <w:sz w:val="22"/>
              </w:rPr>
              <w:t>Когда обработаны расхождения</w:t>
            </w:r>
          </w:p>
        </w:tc>
        <w:tc>
          <w:tcPr>
            <w:tcW w:w="1701" w:type="dxa"/>
          </w:tcPr>
          <w:p w14:paraId="4F106381" w14:textId="7D2897EB" w:rsidR="00E51554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Когда проверяли расхождения</w:t>
            </w:r>
          </w:p>
        </w:tc>
        <w:tc>
          <w:tcPr>
            <w:tcW w:w="1134" w:type="dxa"/>
          </w:tcPr>
          <w:p w14:paraId="42C62FE5" w14:textId="253EC0D0" w:rsidR="00E51554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418" w:type="dxa"/>
          </w:tcPr>
          <w:p w14:paraId="48282A79" w14:textId="7377AF72" w:rsidR="00E51554" w:rsidRDefault="00E51554" w:rsidP="00E515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969" w:type="dxa"/>
          </w:tcPr>
          <w:p w14:paraId="47F24C55" w14:textId="7D4C334E" w:rsidR="00E51554" w:rsidRDefault="00E51554" w:rsidP="00E51554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106CC4">
              <w:rPr>
                <w:rFonts w:ascii="Times New Roman" w:hAnsi="Times New Roman"/>
                <w:sz w:val="22"/>
              </w:rPr>
              <w:t>WMS_DiscrepancyEntreWMSandPIM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896A5B">
              <w:rPr>
                <w:rFonts w:ascii="Times New Roman" w:hAnsi="Times New Roman"/>
                <w:sz w:val="22"/>
              </w:rPr>
              <w:t>modifiedDateTime</w:t>
            </w:r>
            <w:proofErr w:type="spellEnd"/>
          </w:p>
        </w:tc>
      </w:tr>
    </w:tbl>
    <w:p w14:paraId="0985918F" w14:textId="77777777" w:rsidR="00D974C5" w:rsidRDefault="00D974C5" w:rsidP="00D974C5">
      <w:pPr>
        <w:pStyle w:val="a4"/>
        <w:ind w:left="1080" w:firstLine="0"/>
      </w:pPr>
    </w:p>
    <w:p w14:paraId="7CF36542" w14:textId="75A657DC" w:rsidR="00FD7737" w:rsidRDefault="00FD7737" w:rsidP="00FD7737">
      <w:pPr>
        <w:pStyle w:val="a4"/>
        <w:numPr>
          <w:ilvl w:val="3"/>
          <w:numId w:val="23"/>
        </w:numPr>
      </w:pPr>
      <w:r>
        <w:lastRenderedPageBreak/>
        <w:t xml:space="preserve">Логика работы фильтра </w:t>
      </w:r>
      <w:r>
        <w:rPr>
          <w:b/>
          <w:i/>
        </w:rPr>
        <w:t xml:space="preserve">Показывать </w:t>
      </w:r>
      <w:r w:rsidRPr="001114DA">
        <w:t>(</w:t>
      </w:r>
      <w:r w:rsidRPr="001114DA">
        <w:rPr>
          <w:lang w:val="en-US"/>
        </w:rPr>
        <w:t>WMS</w:t>
      </w:r>
      <w:r w:rsidRPr="001114DA">
        <w:t>_</w:t>
      </w:r>
      <w:proofErr w:type="spellStart"/>
      <w:r w:rsidRPr="001114DA">
        <w:rPr>
          <w:lang w:val="en-US"/>
        </w:rPr>
        <w:t>DiscrepancyEntreWMSandPIM</w:t>
      </w:r>
      <w:proofErr w:type="spellEnd"/>
      <w:proofErr w:type="gramStart"/>
      <w:r w:rsidRPr="001114DA">
        <w:t>).</w:t>
      </w:r>
      <w:r>
        <w:rPr>
          <w:lang w:val="en-US"/>
        </w:rPr>
        <w:t>Filter</w:t>
      </w:r>
      <w:proofErr w:type="gramEnd"/>
      <w:r>
        <w:t>:</w:t>
      </w:r>
    </w:p>
    <w:p w14:paraId="5736D0F9" w14:textId="79C3DB2D" w:rsidR="00FD7737" w:rsidRDefault="00FD7737" w:rsidP="00FD7737">
      <w:pPr>
        <w:pStyle w:val="a4"/>
        <w:numPr>
          <w:ilvl w:val="4"/>
          <w:numId w:val="23"/>
        </w:numPr>
      </w:pPr>
      <w:r>
        <w:t xml:space="preserve">При выборе значения </w:t>
      </w:r>
      <w:r w:rsidRPr="00FD7737">
        <w:rPr>
          <w:i/>
        </w:rPr>
        <w:t>Все</w:t>
      </w:r>
      <w:r>
        <w:t xml:space="preserve"> – на форме должны отобразиться все существующие на ней записи;</w:t>
      </w:r>
    </w:p>
    <w:p w14:paraId="69BC4BD3" w14:textId="233013E7" w:rsidR="00FD7737" w:rsidRDefault="00FD7737" w:rsidP="00FD7737">
      <w:pPr>
        <w:pStyle w:val="a4"/>
        <w:numPr>
          <w:ilvl w:val="4"/>
          <w:numId w:val="23"/>
        </w:numPr>
      </w:pPr>
      <w:r>
        <w:t xml:space="preserve">При выборе значения </w:t>
      </w:r>
      <w:r w:rsidRPr="001114DA">
        <w:rPr>
          <w:i/>
        </w:rPr>
        <w:t>Обработано</w:t>
      </w:r>
      <w:r>
        <w:t xml:space="preserve"> – на форме должны отобразиться только записи, у которых установлен признак в поле </w:t>
      </w:r>
      <w:r w:rsidRPr="00E12915">
        <w:rPr>
          <w:b/>
          <w:i/>
        </w:rPr>
        <w:t>Обработано</w:t>
      </w:r>
      <w:r>
        <w:t xml:space="preserve"> (</w:t>
      </w:r>
      <w:proofErr w:type="spellStart"/>
      <w:r w:rsidRPr="00106CC4">
        <w:t>WMS_DiscrepancyEntreWMSandPIM</w:t>
      </w:r>
      <w:proofErr w:type="spellEnd"/>
      <w:proofErr w:type="gramStart"/>
      <w:r>
        <w:t>).</w:t>
      </w:r>
      <w:r>
        <w:rPr>
          <w:lang w:val="en-US"/>
        </w:rPr>
        <w:t>P</w:t>
      </w:r>
      <w:proofErr w:type="spellStart"/>
      <w:r w:rsidRPr="00E12915">
        <w:t>rocessed</w:t>
      </w:r>
      <w:proofErr w:type="spellEnd"/>
      <w:proofErr w:type="gramEnd"/>
      <w:r>
        <w:t>;</w:t>
      </w:r>
    </w:p>
    <w:p w14:paraId="0678468F" w14:textId="3961FAD7" w:rsidR="00FD7737" w:rsidRDefault="00FD7737" w:rsidP="00FD7737">
      <w:pPr>
        <w:pStyle w:val="a4"/>
        <w:numPr>
          <w:ilvl w:val="4"/>
          <w:numId w:val="23"/>
        </w:numPr>
      </w:pPr>
      <w:r>
        <w:t xml:space="preserve">При выборе значения </w:t>
      </w:r>
      <w:r w:rsidRPr="00FD7737">
        <w:rPr>
          <w:i/>
        </w:rPr>
        <w:t>Не обработано</w:t>
      </w:r>
      <w:r>
        <w:t xml:space="preserve"> – на форме должны отобразиться записи, у которых не установлен признак в поле </w:t>
      </w:r>
      <w:r w:rsidRPr="00E12915">
        <w:rPr>
          <w:b/>
          <w:i/>
        </w:rPr>
        <w:t>Обработано</w:t>
      </w:r>
      <w:r>
        <w:t xml:space="preserve"> (</w:t>
      </w:r>
      <w:proofErr w:type="spellStart"/>
      <w:r w:rsidRPr="00106CC4">
        <w:t>WMS_DiscrepancyEntreWMSandPIM</w:t>
      </w:r>
      <w:proofErr w:type="spellEnd"/>
      <w:proofErr w:type="gramStart"/>
      <w:r>
        <w:t>).</w:t>
      </w:r>
      <w:r>
        <w:rPr>
          <w:lang w:val="en-US"/>
        </w:rPr>
        <w:t>P</w:t>
      </w:r>
      <w:proofErr w:type="spellStart"/>
      <w:r w:rsidRPr="00E12915">
        <w:t>rocessed</w:t>
      </w:r>
      <w:proofErr w:type="spellEnd"/>
      <w:proofErr w:type="gramEnd"/>
      <w:r>
        <w:t>.</w:t>
      </w:r>
    </w:p>
    <w:p w14:paraId="12B63E44" w14:textId="35614408" w:rsidR="00B42B34" w:rsidRPr="0032252A" w:rsidRDefault="00C465EF" w:rsidP="00B42B34">
      <w:pPr>
        <w:pStyle w:val="a4"/>
        <w:numPr>
          <w:ilvl w:val="2"/>
          <w:numId w:val="23"/>
        </w:numPr>
      </w:pPr>
      <w:r>
        <w:t>Кнопка</w:t>
      </w:r>
      <w:r w:rsidR="00B42B34">
        <w:t xml:space="preserve"> формы </w:t>
      </w:r>
      <w:r w:rsidR="00B42B34" w:rsidRPr="00560BE4">
        <w:rPr>
          <w:b/>
        </w:rPr>
        <w:t>Расхождения при расчете ВГХ</w:t>
      </w:r>
      <w:r w:rsidR="00B42B34"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1134"/>
        <w:gridCol w:w="5103"/>
      </w:tblGrid>
      <w:tr w:rsidR="00B42B34" w14:paraId="264A94E5" w14:textId="77777777" w:rsidTr="00C2669D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747F6BC0" w14:textId="77777777" w:rsidR="00B42B34" w:rsidRPr="00FF5124" w:rsidRDefault="00B42B34" w:rsidP="00C2669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 xml:space="preserve">Имя </w:t>
            </w:r>
            <w:r>
              <w:rPr>
                <w:rFonts w:ascii="Times New Roman" w:hAnsi="Times New Roman"/>
                <w:b/>
              </w:rPr>
              <w:t>кнопки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75595AA" w14:textId="77777777" w:rsidR="00B42B34" w:rsidRPr="00FF5124" w:rsidRDefault="00B42B34" w:rsidP="00C2669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95B90C6" w14:textId="77777777" w:rsidR="00B42B34" w:rsidRPr="00FF5124" w:rsidRDefault="00B42B34" w:rsidP="00C2669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18CDB2A1" w14:textId="77777777" w:rsidR="00B42B34" w:rsidRDefault="00B42B34" w:rsidP="00C2669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Действие</w:t>
            </w:r>
          </w:p>
        </w:tc>
      </w:tr>
      <w:tr w:rsidR="00B42B34" w:rsidRPr="002933F6" w14:paraId="5392B4A1" w14:textId="77777777" w:rsidTr="00C2669D">
        <w:tc>
          <w:tcPr>
            <w:tcW w:w="1843" w:type="dxa"/>
          </w:tcPr>
          <w:p w14:paraId="163ED6D5" w14:textId="3CFE27B2" w:rsidR="00B42B34" w:rsidRPr="002933F6" w:rsidRDefault="00B42B34" w:rsidP="00B42B3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Обработать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126" w:type="dxa"/>
          </w:tcPr>
          <w:p w14:paraId="03C4615B" w14:textId="77777777" w:rsidR="00B42B34" w:rsidRPr="002933F6" w:rsidRDefault="00B42B34" w:rsidP="00C2669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Подтвердить внесение измерения</w:t>
            </w:r>
          </w:p>
        </w:tc>
        <w:tc>
          <w:tcPr>
            <w:tcW w:w="1134" w:type="dxa"/>
          </w:tcPr>
          <w:p w14:paraId="1FD78779" w14:textId="77777777" w:rsidR="00B42B34" w:rsidRPr="002933F6" w:rsidRDefault="00B42B34" w:rsidP="00C2669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2933F6"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5103" w:type="dxa"/>
          </w:tcPr>
          <w:p w14:paraId="1C7B3E4E" w14:textId="77777777" w:rsidR="00C2669D" w:rsidRDefault="00B42B34" w:rsidP="00C2669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При нажатии на данную кнопку система должна</w:t>
            </w:r>
            <w:r w:rsidR="00C2669D">
              <w:rPr>
                <w:rFonts w:ascii="Times New Roman" w:hAnsi="Times New Roman"/>
                <w:sz w:val="22"/>
              </w:rPr>
              <w:t>:</w:t>
            </w:r>
          </w:p>
          <w:p w14:paraId="5F17F5EF" w14:textId="4312D997" w:rsidR="00B42B34" w:rsidRDefault="00C2669D" w:rsidP="00C2669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Установить признак в поле </w:t>
            </w:r>
            <w:r w:rsidRPr="00C2669D">
              <w:rPr>
                <w:rFonts w:ascii="Times New Roman" w:hAnsi="Times New Roman"/>
                <w:b/>
                <w:i/>
                <w:sz w:val="22"/>
              </w:rPr>
              <w:t>Обработано</w:t>
            </w:r>
            <w:r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Pr="00106CC4">
              <w:rPr>
                <w:rFonts w:ascii="Times New Roman" w:hAnsi="Times New Roman"/>
                <w:sz w:val="22"/>
              </w:rPr>
              <w:t>WMS_DiscrepancyEntreWMSandPIM</w:t>
            </w:r>
            <w:proofErr w:type="spellEnd"/>
            <w:proofErr w:type="gramStart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P</w:t>
            </w:r>
            <w:proofErr w:type="spellStart"/>
            <w:r w:rsidRPr="00E12915">
              <w:rPr>
                <w:rFonts w:ascii="Times New Roman" w:hAnsi="Times New Roman"/>
                <w:sz w:val="22"/>
              </w:rPr>
              <w:t>rocessed</w:t>
            </w:r>
            <w:proofErr w:type="spellEnd"/>
            <w:proofErr w:type="gramEnd"/>
            <w:r>
              <w:rPr>
                <w:rFonts w:ascii="Times New Roman" w:hAnsi="Times New Roman"/>
                <w:sz w:val="22"/>
              </w:rPr>
              <w:t>;</w:t>
            </w:r>
          </w:p>
          <w:p w14:paraId="2EB70375" w14:textId="06C91B76" w:rsidR="00C2669D" w:rsidRDefault="00C2669D" w:rsidP="00C2669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Заполнить поле </w:t>
            </w:r>
            <w:r w:rsidRPr="00896A5B">
              <w:rPr>
                <w:rFonts w:ascii="Times New Roman" w:hAnsi="Times New Roman"/>
                <w:b/>
                <w:i/>
                <w:sz w:val="22"/>
              </w:rPr>
              <w:t>Кто обработал расхождения</w:t>
            </w:r>
            <w:r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Pr="00106CC4">
              <w:rPr>
                <w:rFonts w:ascii="Times New Roman" w:hAnsi="Times New Roman"/>
                <w:sz w:val="22"/>
              </w:rPr>
              <w:t>WMS_DiscrepancyEntreWMSandPIM</w:t>
            </w:r>
            <w:proofErr w:type="spellEnd"/>
            <w:proofErr w:type="gramStart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896A5B">
              <w:rPr>
                <w:rFonts w:ascii="Times New Roman" w:hAnsi="Times New Roman"/>
                <w:sz w:val="22"/>
              </w:rPr>
              <w:t>modifiedBy</w:t>
            </w:r>
            <w:proofErr w:type="spellEnd"/>
            <w:proofErr w:type="gramEnd"/>
            <w:r>
              <w:rPr>
                <w:rFonts w:ascii="Times New Roman" w:hAnsi="Times New Roman"/>
                <w:sz w:val="22"/>
              </w:rPr>
              <w:t xml:space="preserve"> кодом пользователя, который нажал на кнопку;</w:t>
            </w:r>
          </w:p>
          <w:p w14:paraId="63F1F00B" w14:textId="6652ED27" w:rsidR="00C2669D" w:rsidRPr="00C2669D" w:rsidRDefault="00C2669D" w:rsidP="00C2669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Заполнить поле </w:t>
            </w:r>
            <w:r w:rsidRPr="00896A5B">
              <w:rPr>
                <w:rFonts w:ascii="Times New Roman" w:hAnsi="Times New Roman"/>
                <w:b/>
                <w:i/>
                <w:sz w:val="22"/>
              </w:rPr>
              <w:t>Когда обработаны расхождения</w:t>
            </w:r>
            <w:r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Pr="00106CC4">
              <w:rPr>
                <w:rFonts w:ascii="Times New Roman" w:hAnsi="Times New Roman"/>
                <w:sz w:val="22"/>
              </w:rPr>
              <w:t>WMS_DiscrepancyEntreWMSandPIM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896A5B">
              <w:rPr>
                <w:rFonts w:ascii="Times New Roman" w:hAnsi="Times New Roman"/>
                <w:sz w:val="22"/>
              </w:rPr>
              <w:t>modifiedBy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системными датой и временем на момент нажатия на кнопку.</w:t>
            </w:r>
          </w:p>
        </w:tc>
      </w:tr>
    </w:tbl>
    <w:p w14:paraId="6D21C89D" w14:textId="239E233C" w:rsidR="007739EB" w:rsidRPr="007739EB" w:rsidRDefault="007739EB" w:rsidP="007739EB">
      <w:pPr>
        <w:pStyle w:val="a4"/>
        <w:numPr>
          <w:ilvl w:val="1"/>
          <w:numId w:val="23"/>
        </w:numPr>
      </w:pPr>
      <w:r>
        <w:t xml:space="preserve">Добавить новое поле на форму </w:t>
      </w:r>
      <w:r w:rsidRPr="009C2D92">
        <w:rPr>
          <w:b/>
        </w:rPr>
        <w:t>Используемые продукты</w:t>
      </w:r>
      <w:r>
        <w:t xml:space="preserve"> (</w:t>
      </w:r>
      <w:r w:rsidRPr="009C2D92">
        <w:rPr>
          <w:b/>
        </w:rPr>
        <w:t>Управление запасами \ Обычный \ Используемые продукты</w:t>
      </w:r>
      <w:r>
        <w:rPr>
          <w:b/>
        </w:rPr>
        <w:t xml:space="preserve"> \ карточка товара \ закладка Управление складскими запасами \ группа полей Физические размеры упаковки</w:t>
      </w:r>
      <w:r>
        <w:t>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7739EB" w:rsidRPr="00FF5124" w14:paraId="5C62895C" w14:textId="77777777" w:rsidTr="00DB7D2E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441A12EA" w14:textId="77777777" w:rsidR="007739EB" w:rsidRPr="00FF5124" w:rsidRDefault="007739EB" w:rsidP="00DB7D2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375479CB" w14:textId="77777777" w:rsidR="007739EB" w:rsidRPr="00FF5124" w:rsidRDefault="007739EB" w:rsidP="00DB7D2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ED131F8" w14:textId="77777777" w:rsidR="007739EB" w:rsidRPr="00FF5124" w:rsidRDefault="007739EB" w:rsidP="00DB7D2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7A76CD09" w14:textId="77777777" w:rsidR="007739EB" w:rsidRPr="00FF5124" w:rsidRDefault="007739EB" w:rsidP="00DB7D2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3AA4B939" w14:textId="77777777" w:rsidR="007739EB" w:rsidRPr="00FF5124" w:rsidRDefault="007739EB" w:rsidP="00DB7D2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7739EB" w:rsidRPr="007739EB" w14:paraId="4A6FBC8F" w14:textId="77777777" w:rsidTr="00DB7D2E">
        <w:tc>
          <w:tcPr>
            <w:tcW w:w="1843" w:type="dxa"/>
          </w:tcPr>
          <w:p w14:paraId="4B3C7D77" w14:textId="2F779223" w:rsidR="007739EB" w:rsidRPr="002933F6" w:rsidRDefault="007739EB" w:rsidP="007739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 w:rsidRPr="00465ED4">
              <w:rPr>
                <w:rFonts w:ascii="Times New Roman" w:hAnsi="Times New Roman"/>
                <w:b/>
                <w:i/>
                <w:sz w:val="22"/>
              </w:rPr>
              <w:t>Объем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Pr="007739EB">
              <w:rPr>
                <w:rFonts w:ascii="Times New Roman" w:hAnsi="Times New Roman"/>
                <w:b/>
                <w:i/>
                <w:sz w:val="22"/>
              </w:rPr>
              <w:t>упаковки</w:t>
            </w:r>
          </w:p>
        </w:tc>
        <w:tc>
          <w:tcPr>
            <w:tcW w:w="1842" w:type="dxa"/>
          </w:tcPr>
          <w:p w14:paraId="6AA61F69" w14:textId="08562F2B" w:rsidR="007739EB" w:rsidRPr="009C2D92" w:rsidRDefault="007739EB" w:rsidP="007739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Объем упаковки в кубических метрах</w:t>
            </w:r>
          </w:p>
        </w:tc>
        <w:tc>
          <w:tcPr>
            <w:tcW w:w="1276" w:type="dxa"/>
          </w:tcPr>
          <w:p w14:paraId="020FEF8B" w14:textId="77777777" w:rsidR="007739EB" w:rsidRPr="002933F6" w:rsidRDefault="007739EB" w:rsidP="007739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865464B" w14:textId="77777777" w:rsidR="007739EB" w:rsidRPr="002933F6" w:rsidRDefault="007739EB" w:rsidP="007739E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204677D4" w14:textId="4C29847D" w:rsidR="007739EB" w:rsidRPr="007739EB" w:rsidRDefault="007739EB" w:rsidP="007739EB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 w:rsidRPr="007739EB"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InventTable</w:t>
            </w:r>
            <w:proofErr w:type="spellEnd"/>
            <w:r w:rsidRPr="007739EB">
              <w:rPr>
                <w:rFonts w:ascii="Times New Roman" w:hAnsi="Times New Roman"/>
                <w:sz w:val="22"/>
                <w:lang w:val="en-US"/>
              </w:rPr>
              <w:t>).</w:t>
            </w:r>
            <w:proofErr w:type="spellStart"/>
            <w:r w:rsidRPr="007739EB">
              <w:rPr>
                <w:rFonts w:ascii="Times New Roman" w:hAnsi="Times New Roman"/>
                <w:sz w:val="22"/>
                <w:lang w:val="en-US"/>
              </w:rPr>
              <w:t>WMS_</w:t>
            </w:r>
            <w:r>
              <w:rPr>
                <w:rFonts w:ascii="Times New Roman" w:hAnsi="Times New Roman"/>
                <w:sz w:val="22"/>
                <w:lang w:val="en-US"/>
              </w:rPr>
              <w:t>GrossBox</w:t>
            </w:r>
            <w:r w:rsidRPr="007739EB">
              <w:rPr>
                <w:rFonts w:ascii="Times New Roman" w:hAnsi="Times New Roman"/>
                <w:sz w:val="22"/>
                <w:lang w:val="en-US"/>
              </w:rPr>
              <w:t>Volume</w:t>
            </w:r>
            <w:proofErr w:type="spellEnd"/>
          </w:p>
        </w:tc>
      </w:tr>
    </w:tbl>
    <w:p w14:paraId="078583E1" w14:textId="3CF43381" w:rsidR="00560BE4" w:rsidRPr="00C91084" w:rsidRDefault="00C91084" w:rsidP="00C91084">
      <w:pPr>
        <w:pStyle w:val="a4"/>
        <w:numPr>
          <w:ilvl w:val="2"/>
          <w:numId w:val="23"/>
        </w:numPr>
        <w:rPr>
          <w:lang w:val="en-US"/>
        </w:rPr>
      </w:pPr>
      <w:r>
        <w:t>Поле</w:t>
      </w:r>
      <w:r w:rsidRPr="00C91084">
        <w:rPr>
          <w:lang w:val="en-US"/>
        </w:rPr>
        <w:t xml:space="preserve"> </w:t>
      </w:r>
      <w:r w:rsidRPr="00465ED4">
        <w:rPr>
          <w:b/>
          <w:i/>
        </w:rPr>
        <w:t>Объем</w:t>
      </w:r>
      <w:r w:rsidRPr="00C91084">
        <w:rPr>
          <w:lang w:val="en-US"/>
        </w:rPr>
        <w:t xml:space="preserve"> </w:t>
      </w:r>
      <w:r w:rsidRPr="007739EB">
        <w:rPr>
          <w:b/>
          <w:i/>
        </w:rPr>
        <w:t>упаковки</w:t>
      </w:r>
      <w:r w:rsidRPr="00C91084">
        <w:rPr>
          <w:lang w:val="en-US"/>
        </w:rPr>
        <w:t xml:space="preserve"> (</w:t>
      </w:r>
      <w:proofErr w:type="spellStart"/>
      <w:r>
        <w:rPr>
          <w:lang w:val="en-US"/>
        </w:rPr>
        <w:t>InventTable</w:t>
      </w:r>
      <w:proofErr w:type="spellEnd"/>
      <w:proofErr w:type="gramStart"/>
      <w:r w:rsidRPr="00C91084">
        <w:rPr>
          <w:lang w:val="en-US"/>
        </w:rPr>
        <w:t>).</w:t>
      </w:r>
      <w:proofErr w:type="spellStart"/>
      <w:r w:rsidRPr="007739EB">
        <w:rPr>
          <w:lang w:val="en-US"/>
        </w:rPr>
        <w:t>WMS</w:t>
      </w:r>
      <w:proofErr w:type="gramEnd"/>
      <w:r w:rsidRPr="00C91084">
        <w:rPr>
          <w:lang w:val="en-US"/>
        </w:rPr>
        <w:t>_</w:t>
      </w:r>
      <w:r>
        <w:rPr>
          <w:lang w:val="en-US"/>
        </w:rPr>
        <w:t>GrossBox</w:t>
      </w:r>
      <w:r w:rsidRPr="007739EB">
        <w:rPr>
          <w:lang w:val="en-US"/>
        </w:rPr>
        <w:t>Volume</w:t>
      </w:r>
      <w:proofErr w:type="spellEnd"/>
      <w:r w:rsidRPr="00C91084">
        <w:rPr>
          <w:lang w:val="en-US"/>
        </w:rPr>
        <w:t xml:space="preserve"> </w:t>
      </w:r>
      <w:r>
        <w:t>рассчитывается</w:t>
      </w:r>
      <w:r w:rsidRPr="00C91084">
        <w:rPr>
          <w:lang w:val="en-US"/>
        </w:rPr>
        <w:t xml:space="preserve"> </w:t>
      </w:r>
      <w:r>
        <w:t>по</w:t>
      </w:r>
      <w:r w:rsidRPr="00C91084">
        <w:rPr>
          <w:lang w:val="en-US"/>
        </w:rPr>
        <w:t xml:space="preserve"> </w:t>
      </w:r>
      <w:r>
        <w:t>формуле</w:t>
      </w:r>
      <w:r w:rsidRPr="00C91084">
        <w:rPr>
          <w:lang w:val="en-US"/>
        </w:rPr>
        <w:t xml:space="preserve">  = </w:t>
      </w:r>
      <w:r>
        <w:t>Значение</w:t>
      </w:r>
      <w:r w:rsidRPr="00C91084">
        <w:rPr>
          <w:lang w:val="en-US"/>
        </w:rPr>
        <w:t xml:space="preserve"> </w:t>
      </w:r>
      <w:r>
        <w:t>поля</w:t>
      </w:r>
      <w:r w:rsidRPr="00C91084">
        <w:rPr>
          <w:lang w:val="en-US"/>
        </w:rPr>
        <w:t xml:space="preserve"> </w:t>
      </w:r>
      <w:r w:rsidRPr="00C91084">
        <w:rPr>
          <w:b/>
          <w:i/>
        </w:rPr>
        <w:t>Брутто</w:t>
      </w:r>
      <w:r w:rsidRPr="00C91084">
        <w:rPr>
          <w:b/>
          <w:i/>
          <w:lang w:val="en-US"/>
        </w:rPr>
        <w:t>-</w:t>
      </w:r>
      <w:r w:rsidRPr="00C91084">
        <w:rPr>
          <w:b/>
          <w:i/>
        </w:rPr>
        <w:t>глубина</w:t>
      </w:r>
      <w:r w:rsidRPr="00C91084">
        <w:rPr>
          <w:b/>
          <w:i/>
          <w:lang w:val="en-US"/>
        </w:rPr>
        <w:t xml:space="preserve"> </w:t>
      </w:r>
      <w:r w:rsidRPr="00C91084">
        <w:rPr>
          <w:b/>
          <w:i/>
        </w:rPr>
        <w:t>упаковки</w:t>
      </w:r>
      <w:r w:rsidRPr="00C91084">
        <w:rPr>
          <w:lang w:val="en-US"/>
        </w:rPr>
        <w:t xml:space="preserve"> (</w:t>
      </w:r>
      <w:proofErr w:type="spellStart"/>
      <w:r w:rsidRPr="00C91084">
        <w:rPr>
          <w:lang w:val="en-US"/>
        </w:rPr>
        <w:t>InventTable</w:t>
      </w:r>
      <w:proofErr w:type="spellEnd"/>
      <w:r w:rsidRPr="00C91084">
        <w:rPr>
          <w:lang w:val="en-US"/>
        </w:rPr>
        <w:t>).</w:t>
      </w:r>
      <w:proofErr w:type="spellStart"/>
      <w:r w:rsidRPr="00C91084">
        <w:rPr>
          <w:lang w:val="en-US"/>
        </w:rPr>
        <w:t>WMS_GrossBoxDepth</w:t>
      </w:r>
      <w:proofErr w:type="spellEnd"/>
      <w:r w:rsidRPr="00C91084">
        <w:rPr>
          <w:lang w:val="en-US"/>
        </w:rPr>
        <w:t xml:space="preserve"> </w:t>
      </w:r>
      <w:r w:rsidRPr="00C91084">
        <w:rPr>
          <w:b/>
        </w:rPr>
        <w:t>умножить</w:t>
      </w:r>
      <w:r w:rsidRPr="00C91084">
        <w:rPr>
          <w:lang w:val="en-US"/>
        </w:rPr>
        <w:t xml:space="preserve"> </w:t>
      </w:r>
      <w:r>
        <w:t>на</w:t>
      </w:r>
      <w:r w:rsidRPr="00C91084">
        <w:rPr>
          <w:lang w:val="en-US"/>
        </w:rPr>
        <w:t xml:space="preserve"> </w:t>
      </w:r>
      <w:r>
        <w:t>значение</w:t>
      </w:r>
      <w:r w:rsidRPr="00C91084">
        <w:rPr>
          <w:lang w:val="en-US"/>
        </w:rPr>
        <w:t xml:space="preserve"> </w:t>
      </w:r>
      <w:r>
        <w:t>поля</w:t>
      </w:r>
      <w:r w:rsidRPr="00C91084">
        <w:rPr>
          <w:lang w:val="en-US"/>
        </w:rPr>
        <w:t xml:space="preserve"> </w:t>
      </w:r>
      <w:proofErr w:type="spellStart"/>
      <w:r w:rsidRPr="00C91084">
        <w:rPr>
          <w:b/>
          <w:i/>
          <w:lang w:val="en-US"/>
        </w:rPr>
        <w:t>Брутто-ширина</w:t>
      </w:r>
      <w:proofErr w:type="spellEnd"/>
      <w:r w:rsidRPr="00C91084">
        <w:rPr>
          <w:b/>
          <w:i/>
          <w:lang w:val="en-US"/>
        </w:rPr>
        <w:t xml:space="preserve"> </w:t>
      </w:r>
      <w:proofErr w:type="spellStart"/>
      <w:r w:rsidRPr="00C91084">
        <w:rPr>
          <w:b/>
          <w:i/>
          <w:lang w:val="en-US"/>
        </w:rPr>
        <w:t>упаковки</w:t>
      </w:r>
      <w:proofErr w:type="spellEnd"/>
      <w:r w:rsidRPr="00C91084">
        <w:rPr>
          <w:lang w:val="en-US"/>
        </w:rPr>
        <w:t xml:space="preserve"> (</w:t>
      </w:r>
      <w:proofErr w:type="spellStart"/>
      <w:r w:rsidRPr="00C91084">
        <w:rPr>
          <w:lang w:val="en-US"/>
        </w:rPr>
        <w:t>InventTable</w:t>
      </w:r>
      <w:proofErr w:type="spellEnd"/>
      <w:r w:rsidRPr="00C91084">
        <w:rPr>
          <w:lang w:val="en-US"/>
        </w:rPr>
        <w:t>).</w:t>
      </w:r>
      <w:proofErr w:type="spellStart"/>
      <w:r w:rsidRPr="00C91084">
        <w:rPr>
          <w:lang w:val="en-US"/>
        </w:rPr>
        <w:t>WMS_GrossBoxWidth</w:t>
      </w:r>
      <w:proofErr w:type="spellEnd"/>
      <w:r w:rsidRPr="00C91084">
        <w:rPr>
          <w:lang w:val="en-US"/>
        </w:rPr>
        <w:t xml:space="preserve">, </w:t>
      </w:r>
      <w:r>
        <w:t>а</w:t>
      </w:r>
      <w:r w:rsidRPr="00C91084">
        <w:rPr>
          <w:lang w:val="en-US"/>
        </w:rPr>
        <w:t xml:space="preserve"> </w:t>
      </w:r>
      <w:r>
        <w:t>затем</w:t>
      </w:r>
      <w:r w:rsidRPr="00C91084">
        <w:rPr>
          <w:lang w:val="en-US"/>
        </w:rPr>
        <w:t xml:space="preserve"> </w:t>
      </w:r>
      <w:r w:rsidRPr="00C91084">
        <w:rPr>
          <w:b/>
        </w:rPr>
        <w:t>умножить</w:t>
      </w:r>
      <w:r w:rsidRPr="00C91084">
        <w:rPr>
          <w:lang w:val="en-US"/>
        </w:rPr>
        <w:t xml:space="preserve"> </w:t>
      </w:r>
      <w:r>
        <w:t>на</w:t>
      </w:r>
      <w:r w:rsidRPr="00C91084">
        <w:rPr>
          <w:lang w:val="en-US"/>
        </w:rPr>
        <w:t xml:space="preserve"> </w:t>
      </w:r>
      <w:r>
        <w:t>значение</w:t>
      </w:r>
      <w:r w:rsidRPr="00C91084">
        <w:rPr>
          <w:lang w:val="en-US"/>
        </w:rPr>
        <w:t xml:space="preserve"> </w:t>
      </w:r>
      <w:r>
        <w:t>поля</w:t>
      </w:r>
      <w:r w:rsidRPr="00C91084">
        <w:rPr>
          <w:lang w:val="en-US"/>
        </w:rPr>
        <w:t xml:space="preserve"> </w:t>
      </w:r>
      <w:proofErr w:type="spellStart"/>
      <w:r w:rsidRPr="00C91084">
        <w:rPr>
          <w:b/>
          <w:i/>
          <w:lang w:val="en-US"/>
        </w:rPr>
        <w:t>Брутто-высота</w:t>
      </w:r>
      <w:proofErr w:type="spellEnd"/>
      <w:r w:rsidRPr="00C91084">
        <w:rPr>
          <w:b/>
          <w:i/>
          <w:lang w:val="en-US"/>
        </w:rPr>
        <w:t xml:space="preserve"> </w:t>
      </w:r>
      <w:proofErr w:type="spellStart"/>
      <w:r w:rsidRPr="00C91084">
        <w:rPr>
          <w:b/>
          <w:i/>
          <w:lang w:val="en-US"/>
        </w:rPr>
        <w:t>упаковки</w:t>
      </w:r>
      <w:proofErr w:type="spellEnd"/>
      <w:r w:rsidRPr="00C91084">
        <w:rPr>
          <w:lang w:val="en-US"/>
        </w:rPr>
        <w:t xml:space="preserve"> (</w:t>
      </w:r>
      <w:proofErr w:type="spellStart"/>
      <w:r w:rsidRPr="00C91084">
        <w:rPr>
          <w:lang w:val="en-US"/>
        </w:rPr>
        <w:t>InventTable</w:t>
      </w:r>
      <w:proofErr w:type="spellEnd"/>
      <w:r w:rsidRPr="00C91084">
        <w:rPr>
          <w:lang w:val="en-US"/>
        </w:rPr>
        <w:t>).</w:t>
      </w:r>
      <w:proofErr w:type="spellStart"/>
      <w:r w:rsidRPr="00C91084">
        <w:rPr>
          <w:lang w:val="en-US"/>
        </w:rPr>
        <w:t>WMS_GrossBoxHeight</w:t>
      </w:r>
      <w:proofErr w:type="spellEnd"/>
    </w:p>
    <w:p w14:paraId="3064B284" w14:textId="69E81AD6" w:rsidR="007739EB" w:rsidRPr="007739EB" w:rsidRDefault="008457D5" w:rsidP="007739EB">
      <w:pPr>
        <w:pStyle w:val="10"/>
        <w:numPr>
          <w:ilvl w:val="0"/>
          <w:numId w:val="23"/>
        </w:numPr>
        <w:rPr>
          <w:rFonts w:cs="Times New Roman"/>
        </w:rPr>
      </w:pPr>
      <w:bookmarkStart w:id="5" w:name="_Toc309597746"/>
      <w:r w:rsidRPr="00290D24">
        <w:rPr>
          <w:rFonts w:cs="Times New Roman"/>
        </w:rPr>
        <w:t>Алгоритмы</w:t>
      </w:r>
      <w:bookmarkStart w:id="6" w:name="_Toc309597747"/>
      <w:bookmarkEnd w:id="5"/>
    </w:p>
    <w:p w14:paraId="02B4C21A" w14:textId="32B22D3B" w:rsidR="007A0114" w:rsidRDefault="001114DA" w:rsidP="00F76B86">
      <w:pPr>
        <w:pStyle w:val="a4"/>
        <w:numPr>
          <w:ilvl w:val="1"/>
          <w:numId w:val="23"/>
        </w:numPr>
      </w:pPr>
      <w:r>
        <w:t xml:space="preserve">Добавить новую проверку при нажатии на кнопку </w:t>
      </w:r>
      <w:r w:rsidRPr="001114DA">
        <w:rPr>
          <w:b/>
        </w:rPr>
        <w:t>[</w:t>
      </w:r>
      <w:r>
        <w:rPr>
          <w:b/>
        </w:rPr>
        <w:t>Применить</w:t>
      </w:r>
      <w:r w:rsidRPr="001114DA">
        <w:rPr>
          <w:b/>
        </w:rPr>
        <w:t>]</w:t>
      </w:r>
      <w:r>
        <w:t>, которая находится на форм</w:t>
      </w:r>
      <w:r w:rsidR="00343DA7">
        <w:t>ах</w:t>
      </w:r>
      <w:r>
        <w:t xml:space="preserve"> </w:t>
      </w:r>
      <w:r w:rsidR="00D46437" w:rsidRPr="00B462BE">
        <w:rPr>
          <w:b/>
        </w:rPr>
        <w:t>Обновление характеристик по номенклатуре</w:t>
      </w:r>
      <w:r w:rsidR="00D46437">
        <w:t xml:space="preserve"> </w:t>
      </w:r>
      <w:r>
        <w:t>(</w:t>
      </w:r>
      <w:r w:rsidRPr="00B462BE">
        <w:rPr>
          <w:b/>
        </w:rPr>
        <w:t>Управление запасами \ Периодические операции \ Управление складом \ Обновление характеристик по номенклатуре</w:t>
      </w:r>
      <w:r>
        <w:t>)</w:t>
      </w:r>
      <w:r w:rsidR="00343DA7">
        <w:t xml:space="preserve"> и </w:t>
      </w:r>
      <w:r w:rsidR="00343DA7" w:rsidRPr="00B462BE">
        <w:rPr>
          <w:b/>
        </w:rPr>
        <w:t>Обновление характеристик по номенклатуре</w:t>
      </w:r>
      <w:r w:rsidR="00343DA7">
        <w:rPr>
          <w:b/>
        </w:rPr>
        <w:t xml:space="preserve"> </w:t>
      </w:r>
      <w:proofErr w:type="spellStart"/>
      <w:r w:rsidR="00343DA7">
        <w:rPr>
          <w:b/>
          <w:lang w:val="en-US"/>
        </w:rPr>
        <w:t>InfoScan</w:t>
      </w:r>
      <w:proofErr w:type="spellEnd"/>
      <w:r w:rsidR="00343DA7">
        <w:t xml:space="preserve"> (</w:t>
      </w:r>
      <w:r w:rsidR="00343DA7" w:rsidRPr="00B462BE">
        <w:rPr>
          <w:b/>
        </w:rPr>
        <w:t>Управление запасами \ Периодические операции \ Управление складом \ Обновление характеристик по номенклатуре</w:t>
      </w:r>
      <w:r w:rsidR="00343DA7" w:rsidRPr="00276A77">
        <w:rPr>
          <w:b/>
        </w:rPr>
        <w:t xml:space="preserve"> </w:t>
      </w:r>
      <w:proofErr w:type="spellStart"/>
      <w:r w:rsidR="00343DA7">
        <w:rPr>
          <w:b/>
          <w:lang w:val="en-US"/>
        </w:rPr>
        <w:t>InfoScan</w:t>
      </w:r>
      <w:proofErr w:type="spellEnd"/>
      <w:r w:rsidR="00F76B86">
        <w:t xml:space="preserve"> на предмет расхождения рассчитанных значений</w:t>
      </w:r>
      <w:r w:rsidR="00172AEF">
        <w:t xml:space="preserve"> в процентах</w:t>
      </w:r>
      <w:r w:rsidR="00F76B86">
        <w:t xml:space="preserve"> более чем указано в поле </w:t>
      </w:r>
      <w:r w:rsidR="00F76B86">
        <w:rPr>
          <w:b/>
          <w:i/>
        </w:rPr>
        <w:t>Допустимое расхождение % ВГХ с ПИМ</w:t>
      </w:r>
      <w:r w:rsidR="00F76B86">
        <w:t xml:space="preserve"> (</w:t>
      </w:r>
      <w:r w:rsidR="00F76B86" w:rsidRPr="0032252A">
        <w:rPr>
          <w:lang w:val="en-US"/>
        </w:rPr>
        <w:t>WMS</w:t>
      </w:r>
      <w:r w:rsidR="00F76B86" w:rsidRPr="00F76B86">
        <w:t>_</w:t>
      </w:r>
      <w:proofErr w:type="spellStart"/>
      <w:r w:rsidR="00F76B86" w:rsidRPr="0032252A">
        <w:rPr>
          <w:lang w:val="en-US"/>
        </w:rPr>
        <w:t>WMSAdvancedParameters</w:t>
      </w:r>
      <w:proofErr w:type="spellEnd"/>
      <w:r w:rsidR="00F76B86">
        <w:t>).</w:t>
      </w:r>
      <w:r w:rsidR="00F76B86" w:rsidRPr="00F01789">
        <w:rPr>
          <w:lang w:val="en-US"/>
        </w:rPr>
        <w:t>WMS</w:t>
      </w:r>
      <w:r w:rsidR="00F76B86" w:rsidRPr="001C5182">
        <w:t>_</w:t>
      </w:r>
      <w:proofErr w:type="spellStart"/>
      <w:r w:rsidR="00F76B86">
        <w:rPr>
          <w:lang w:val="en-US"/>
        </w:rPr>
        <w:t>AcceptDiscrepancyEntreWMSandPIM</w:t>
      </w:r>
      <w:proofErr w:type="spellEnd"/>
      <w:r w:rsidR="00C039DD">
        <w:t xml:space="preserve"> между полями:</w:t>
      </w:r>
    </w:p>
    <w:p w14:paraId="2D7EDA63" w14:textId="77777777" w:rsidR="007A0114" w:rsidRDefault="007A0114" w:rsidP="00172AEF">
      <w:pPr>
        <w:pStyle w:val="a4"/>
        <w:ind w:left="1080" w:firstLine="0"/>
      </w:pPr>
      <w:r>
        <w:t xml:space="preserve">Между полем </w:t>
      </w:r>
      <w:r w:rsidRPr="007A0114">
        <w:rPr>
          <w:b/>
          <w:i/>
        </w:rPr>
        <w:t>Объем</w:t>
      </w:r>
      <w:r>
        <w:t xml:space="preserve"> </w:t>
      </w:r>
      <w:r w:rsidRPr="007A0114">
        <w:t>(</w:t>
      </w:r>
      <w:proofErr w:type="spellStart"/>
      <w:r w:rsidRPr="007A0114">
        <w:t>InventTable</w:t>
      </w:r>
      <w:proofErr w:type="spellEnd"/>
      <w:r w:rsidRPr="007A0114">
        <w:t>).</w:t>
      </w:r>
      <w:proofErr w:type="spellStart"/>
      <w:r w:rsidRPr="007A0114">
        <w:t>UnitVolume</w:t>
      </w:r>
      <w:proofErr w:type="spellEnd"/>
      <w:r>
        <w:t xml:space="preserve"> и полем </w:t>
      </w:r>
      <w:r w:rsidRPr="00F01789">
        <w:rPr>
          <w:b/>
          <w:i/>
        </w:rPr>
        <w:t>Объем</w:t>
      </w:r>
      <w:r>
        <w:t xml:space="preserve"> (</w:t>
      </w:r>
      <w:proofErr w:type="spellStart"/>
      <w:r>
        <w:rPr>
          <w:lang w:val="en-US"/>
        </w:rPr>
        <w:t>InventTable</w:t>
      </w:r>
      <w:proofErr w:type="spellEnd"/>
      <w:r>
        <w:t>).</w:t>
      </w:r>
      <w:r w:rsidRPr="00F01789">
        <w:rPr>
          <w:lang w:val="en-US"/>
        </w:rPr>
        <w:t>WMS</w:t>
      </w:r>
      <w:r w:rsidRPr="007A0114">
        <w:t>_</w:t>
      </w:r>
      <w:proofErr w:type="spellStart"/>
      <w:r>
        <w:rPr>
          <w:lang w:val="en-US"/>
        </w:rPr>
        <w:t>PIM</w:t>
      </w:r>
      <w:r w:rsidRPr="00F01789">
        <w:rPr>
          <w:lang w:val="en-US"/>
        </w:rPr>
        <w:t>UnitVolume</w:t>
      </w:r>
      <w:proofErr w:type="spellEnd"/>
      <w:r>
        <w:t xml:space="preserve"> (см. задачу </w:t>
      </w:r>
      <w:hyperlink r:id="rId11" w:history="1">
        <w:r w:rsidRPr="007A0114">
          <w:rPr>
            <w:rStyle w:val="af5"/>
            <w:lang w:val="en-US"/>
          </w:rPr>
          <w:t>DAX</w:t>
        </w:r>
        <w:r w:rsidRPr="007A0114">
          <w:rPr>
            <w:rStyle w:val="af5"/>
          </w:rPr>
          <w:t>-8729</w:t>
        </w:r>
      </w:hyperlink>
      <w:r w:rsidRPr="007A0114">
        <w:t xml:space="preserve"> </w:t>
      </w:r>
      <w:r>
        <w:t>пункт 3.3.);</w:t>
      </w:r>
    </w:p>
    <w:p w14:paraId="3DF6A2CC" w14:textId="77777777" w:rsidR="00172AEF" w:rsidRDefault="007A0114" w:rsidP="00172AEF">
      <w:pPr>
        <w:pStyle w:val="a4"/>
        <w:ind w:left="1080" w:firstLine="0"/>
      </w:pPr>
      <w:r>
        <w:t xml:space="preserve">Между полем </w:t>
      </w:r>
      <w:r w:rsidR="007E18A5" w:rsidRPr="00465ED4">
        <w:rPr>
          <w:b/>
          <w:i/>
        </w:rPr>
        <w:t>Объем</w:t>
      </w:r>
      <w:r w:rsidR="007E18A5" w:rsidRPr="007E18A5">
        <w:t xml:space="preserve"> </w:t>
      </w:r>
      <w:r w:rsidR="007E18A5" w:rsidRPr="007739EB">
        <w:rPr>
          <w:b/>
          <w:i/>
        </w:rPr>
        <w:t>упаковки</w:t>
      </w:r>
      <w:r w:rsidR="007E18A5" w:rsidRPr="007E18A5">
        <w:t xml:space="preserve"> (</w:t>
      </w:r>
      <w:proofErr w:type="spellStart"/>
      <w:r w:rsidR="007E18A5">
        <w:rPr>
          <w:lang w:val="en-US"/>
        </w:rPr>
        <w:t>InventTable</w:t>
      </w:r>
      <w:proofErr w:type="spellEnd"/>
      <w:r w:rsidR="007E18A5" w:rsidRPr="007E18A5">
        <w:t>).</w:t>
      </w:r>
      <w:r w:rsidR="007E18A5" w:rsidRPr="007739EB">
        <w:rPr>
          <w:lang w:val="en-US"/>
        </w:rPr>
        <w:t>WMS</w:t>
      </w:r>
      <w:r w:rsidR="007E18A5" w:rsidRPr="007E18A5">
        <w:t>_</w:t>
      </w:r>
      <w:proofErr w:type="spellStart"/>
      <w:r w:rsidR="007E18A5">
        <w:rPr>
          <w:lang w:val="en-US"/>
        </w:rPr>
        <w:t>GrossBox</w:t>
      </w:r>
      <w:r w:rsidR="007E18A5" w:rsidRPr="007739EB">
        <w:rPr>
          <w:lang w:val="en-US"/>
        </w:rPr>
        <w:t>Volume</w:t>
      </w:r>
      <w:proofErr w:type="spellEnd"/>
      <w:r w:rsidR="007E18A5">
        <w:t xml:space="preserve"> (см. п. 3.4.) и поле </w:t>
      </w:r>
      <w:r w:rsidR="007E18A5">
        <w:rPr>
          <w:b/>
          <w:i/>
        </w:rPr>
        <w:t xml:space="preserve">Объем </w:t>
      </w:r>
      <w:r w:rsidR="007E18A5" w:rsidRPr="00BB7707">
        <w:t>(</w:t>
      </w:r>
      <w:proofErr w:type="spellStart"/>
      <w:r w:rsidR="007E18A5" w:rsidRPr="00BB7707">
        <w:t>InventTable</w:t>
      </w:r>
      <w:proofErr w:type="spellEnd"/>
      <w:r w:rsidR="007E18A5" w:rsidRPr="00BB7707">
        <w:t>).</w:t>
      </w:r>
      <w:proofErr w:type="spellStart"/>
      <w:r w:rsidR="007E18A5" w:rsidRPr="00BB7707">
        <w:t>WMS_PIMVolume</w:t>
      </w:r>
      <w:proofErr w:type="spellEnd"/>
      <w:r w:rsidR="007E18A5">
        <w:t xml:space="preserve"> (см. задачу </w:t>
      </w:r>
      <w:hyperlink r:id="rId12" w:history="1">
        <w:r w:rsidR="007E18A5" w:rsidRPr="007A0114">
          <w:rPr>
            <w:rStyle w:val="af5"/>
            <w:lang w:val="en-US"/>
          </w:rPr>
          <w:t>DAX</w:t>
        </w:r>
        <w:r w:rsidR="007E18A5" w:rsidRPr="007A0114">
          <w:rPr>
            <w:rStyle w:val="af5"/>
          </w:rPr>
          <w:t>-8729</w:t>
        </w:r>
      </w:hyperlink>
      <w:r w:rsidR="007E18A5" w:rsidRPr="007A0114">
        <w:t xml:space="preserve"> </w:t>
      </w:r>
      <w:r w:rsidR="007E18A5">
        <w:t>пункт 3.2.).</w:t>
      </w:r>
    </w:p>
    <w:p w14:paraId="3F59CDFE" w14:textId="715EC877" w:rsidR="00343DA7" w:rsidRPr="00B82794" w:rsidRDefault="00172AEF" w:rsidP="00172AEF">
      <w:pPr>
        <w:pStyle w:val="a4"/>
        <w:numPr>
          <w:ilvl w:val="2"/>
          <w:numId w:val="23"/>
        </w:numPr>
      </w:pPr>
      <w:r>
        <w:lastRenderedPageBreak/>
        <w:t xml:space="preserve">Если разница превышает значение в процентах, которое указано в поле </w:t>
      </w:r>
      <w:r>
        <w:rPr>
          <w:b/>
          <w:i/>
        </w:rPr>
        <w:t>Допустимое расхождение % ВГХ с ПИМ</w:t>
      </w:r>
      <w:r>
        <w:t xml:space="preserve"> (</w:t>
      </w:r>
      <w:r w:rsidRPr="0032252A">
        <w:rPr>
          <w:lang w:val="en-US"/>
        </w:rPr>
        <w:t>WMS</w:t>
      </w:r>
      <w:r w:rsidRPr="00F76B86">
        <w:t>_</w:t>
      </w:r>
      <w:proofErr w:type="spellStart"/>
      <w:r w:rsidRPr="0032252A">
        <w:rPr>
          <w:lang w:val="en-US"/>
        </w:rPr>
        <w:t>WMSAdvancedParameters</w:t>
      </w:r>
      <w:proofErr w:type="spellEnd"/>
      <w:proofErr w:type="gramStart"/>
      <w:r>
        <w:t>).</w:t>
      </w:r>
      <w:r w:rsidRPr="00F01789">
        <w:rPr>
          <w:lang w:val="en-US"/>
        </w:rPr>
        <w:t>WMS</w:t>
      </w:r>
      <w:proofErr w:type="gramEnd"/>
      <w:r w:rsidRPr="001C5182">
        <w:t>_</w:t>
      </w:r>
      <w:proofErr w:type="spellStart"/>
      <w:r>
        <w:rPr>
          <w:lang w:val="en-US"/>
        </w:rPr>
        <w:t>AcceptDiscrepancyEntreWMSandPIM</w:t>
      </w:r>
      <w:proofErr w:type="spellEnd"/>
      <w:r>
        <w:t xml:space="preserve">, то система должна </w:t>
      </w:r>
      <w:r w:rsidR="00343DA7">
        <w:t>вывести на экран диалоговое окно</w:t>
      </w:r>
      <w:r>
        <w:t xml:space="preserve"> с текстом</w:t>
      </w:r>
      <w:r w:rsidR="00343DA7">
        <w:t xml:space="preserve"> «Обратите внимание! Расхождение </w:t>
      </w:r>
      <w:r>
        <w:t>объема</w:t>
      </w:r>
      <w:r w:rsidR="00343DA7">
        <w:t xml:space="preserve"> с ПИМ более </w:t>
      </w:r>
      <w:r>
        <w:t xml:space="preserve">чем на </w:t>
      </w:r>
      <w:r w:rsidR="00343DA7">
        <w:t>%</w:t>
      </w:r>
      <w:r w:rsidR="00343DA7" w:rsidRPr="00343DA7">
        <w:t xml:space="preserve">Поле </w:t>
      </w:r>
      <w:r w:rsidR="00343DA7" w:rsidRPr="00172AEF">
        <w:rPr>
          <w:b/>
          <w:i/>
        </w:rPr>
        <w:t>Допустимое расхождение % ВГХ с ПИМ</w:t>
      </w:r>
      <w:r w:rsidR="00343DA7">
        <w:t xml:space="preserve"> (</w:t>
      </w:r>
      <w:r w:rsidR="00343DA7" w:rsidRPr="00172AEF">
        <w:rPr>
          <w:lang w:val="en-US"/>
        </w:rPr>
        <w:t>WMS</w:t>
      </w:r>
      <w:r w:rsidR="00343DA7" w:rsidRPr="00F76B86">
        <w:t>_</w:t>
      </w:r>
      <w:proofErr w:type="spellStart"/>
      <w:r w:rsidR="00343DA7" w:rsidRPr="00172AEF">
        <w:rPr>
          <w:lang w:val="en-US"/>
        </w:rPr>
        <w:t>WMSAdvancedParameters</w:t>
      </w:r>
      <w:proofErr w:type="spellEnd"/>
      <w:proofErr w:type="gramStart"/>
      <w:r w:rsidR="00343DA7">
        <w:t>).</w:t>
      </w:r>
      <w:r w:rsidR="00343DA7" w:rsidRPr="00172AEF">
        <w:rPr>
          <w:lang w:val="en-US"/>
        </w:rPr>
        <w:t>WMS</w:t>
      </w:r>
      <w:proofErr w:type="gramEnd"/>
      <w:r w:rsidR="00343DA7" w:rsidRPr="001C5182">
        <w:t>_</w:t>
      </w:r>
      <w:proofErr w:type="spellStart"/>
      <w:r w:rsidR="00343DA7" w:rsidRPr="00172AEF">
        <w:rPr>
          <w:lang w:val="en-US"/>
        </w:rPr>
        <w:t>AcceptDiscrepancyEntreWMSandPIM</w:t>
      </w:r>
      <w:proofErr w:type="spellEnd"/>
      <w:r w:rsidR="00343DA7">
        <w:t>% процентов. Записать измерение?»</w:t>
      </w:r>
      <w:r w:rsidR="00343DA7">
        <w:br/>
      </w:r>
      <w:r w:rsidR="00343DA7" w:rsidRPr="00172AEF">
        <w:rPr>
          <w:b/>
        </w:rPr>
        <w:t>Кнопки диалогового окна</w:t>
      </w:r>
      <w:r w:rsidR="00343DA7"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1134"/>
        <w:gridCol w:w="5103"/>
      </w:tblGrid>
      <w:tr w:rsidR="00343DA7" w14:paraId="509FA7C0" w14:textId="77777777" w:rsidTr="00343DA7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734064D5" w14:textId="77777777" w:rsidR="00343DA7" w:rsidRPr="00FF5124" w:rsidRDefault="00343DA7" w:rsidP="00343DA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 xml:space="preserve">Имя </w:t>
            </w:r>
            <w:r>
              <w:rPr>
                <w:rFonts w:ascii="Times New Roman" w:hAnsi="Times New Roman"/>
                <w:b/>
              </w:rPr>
              <w:t>кнопки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8693E3C" w14:textId="77777777" w:rsidR="00343DA7" w:rsidRPr="00FF5124" w:rsidRDefault="00343DA7" w:rsidP="00343DA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8854B34" w14:textId="77777777" w:rsidR="00343DA7" w:rsidRPr="00FF5124" w:rsidRDefault="00343DA7" w:rsidP="00343DA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3CA2E7B4" w14:textId="77777777" w:rsidR="00343DA7" w:rsidRDefault="00343DA7" w:rsidP="00343DA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Действие</w:t>
            </w:r>
          </w:p>
        </w:tc>
      </w:tr>
      <w:tr w:rsidR="00343DA7" w:rsidRPr="002933F6" w14:paraId="4035FDB2" w14:textId="77777777" w:rsidTr="00343DA7">
        <w:tc>
          <w:tcPr>
            <w:tcW w:w="1843" w:type="dxa"/>
          </w:tcPr>
          <w:p w14:paraId="17F355E8" w14:textId="77777777" w:rsidR="00343DA7" w:rsidRPr="002933F6" w:rsidRDefault="00343DA7" w:rsidP="00343DA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ОК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126" w:type="dxa"/>
          </w:tcPr>
          <w:p w14:paraId="6D3360FF" w14:textId="5102BA49" w:rsidR="00343DA7" w:rsidRPr="002933F6" w:rsidRDefault="00343DA7" w:rsidP="00343DA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Подтвердить внесение измерения</w:t>
            </w:r>
          </w:p>
        </w:tc>
        <w:tc>
          <w:tcPr>
            <w:tcW w:w="1134" w:type="dxa"/>
          </w:tcPr>
          <w:p w14:paraId="671D0DEC" w14:textId="77777777" w:rsidR="00343DA7" w:rsidRPr="002933F6" w:rsidRDefault="00343DA7" w:rsidP="00343DA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2933F6"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5103" w:type="dxa"/>
          </w:tcPr>
          <w:p w14:paraId="719EAB00" w14:textId="1187E7EF" w:rsidR="00343DA7" w:rsidRDefault="00343DA7" w:rsidP="00343DA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При нажатии на данную кнопку система должна создать записи</w:t>
            </w:r>
            <w:r w:rsidR="00B45300">
              <w:rPr>
                <w:rFonts w:ascii="Times New Roman" w:hAnsi="Times New Roman"/>
                <w:sz w:val="22"/>
              </w:rPr>
              <w:t>, по которым есть расхождения,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="00B45300">
              <w:rPr>
                <w:rFonts w:ascii="Times New Roman" w:hAnsi="Times New Roman"/>
                <w:sz w:val="22"/>
              </w:rPr>
              <w:t xml:space="preserve">на форме </w:t>
            </w:r>
            <w:r w:rsidR="00B45300" w:rsidRPr="00B45300">
              <w:rPr>
                <w:rFonts w:ascii="Times New Roman" w:hAnsi="Times New Roman"/>
                <w:b/>
                <w:sz w:val="22"/>
              </w:rPr>
              <w:t>Расхождения при расчете ВГХ</w:t>
            </w:r>
            <w:r w:rsidR="00B45300">
              <w:rPr>
                <w:rFonts w:ascii="Times New Roman" w:hAnsi="Times New Roman"/>
                <w:sz w:val="22"/>
              </w:rPr>
              <w:t xml:space="preserve"> (см. п. 3.3</w:t>
            </w:r>
            <w:r w:rsidR="00B45300" w:rsidRPr="00B45300">
              <w:rPr>
                <w:rFonts w:ascii="Times New Roman" w:hAnsi="Times New Roman"/>
                <w:sz w:val="22"/>
              </w:rPr>
              <w:t>.)</w:t>
            </w:r>
            <w:r w:rsidR="00B45300">
              <w:rPr>
                <w:rFonts w:ascii="Times New Roman" w:hAnsi="Times New Roman"/>
                <w:sz w:val="22"/>
              </w:rPr>
              <w:t xml:space="preserve"> см. п. 4.2. по сопоставлению полей. </w:t>
            </w:r>
          </w:p>
          <w:p w14:paraId="60ABF72A" w14:textId="1A14EAA7" w:rsidR="00B45300" w:rsidRPr="002933F6" w:rsidRDefault="00B45300" w:rsidP="00343DA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После создания записей система должна обновить старые значения</w:t>
            </w:r>
            <w:r w:rsidR="00D974C5">
              <w:rPr>
                <w:rFonts w:ascii="Times New Roman" w:hAnsi="Times New Roman"/>
                <w:sz w:val="22"/>
              </w:rPr>
              <w:t xml:space="preserve"> ВГХ на новые значения, при этом значения в новых полях </w:t>
            </w:r>
            <w:r>
              <w:rPr>
                <w:rFonts w:ascii="Times New Roman" w:hAnsi="Times New Roman"/>
                <w:sz w:val="22"/>
              </w:rPr>
              <w:t>.</w:t>
            </w:r>
          </w:p>
        </w:tc>
      </w:tr>
      <w:tr w:rsidR="00343DA7" w14:paraId="3F960432" w14:textId="77777777" w:rsidTr="00343DA7">
        <w:tc>
          <w:tcPr>
            <w:tcW w:w="1843" w:type="dxa"/>
          </w:tcPr>
          <w:p w14:paraId="72525DAB" w14:textId="77777777" w:rsidR="00343DA7" w:rsidRPr="002933F6" w:rsidRDefault="00343DA7" w:rsidP="00343DA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Отмена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126" w:type="dxa"/>
          </w:tcPr>
          <w:p w14:paraId="5CE05850" w14:textId="77777777" w:rsidR="00343DA7" w:rsidRPr="002933F6" w:rsidRDefault="00343DA7" w:rsidP="00343DA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Закрыть форму</w:t>
            </w:r>
          </w:p>
        </w:tc>
        <w:tc>
          <w:tcPr>
            <w:tcW w:w="1134" w:type="dxa"/>
          </w:tcPr>
          <w:p w14:paraId="25A8E42F" w14:textId="77777777" w:rsidR="00343DA7" w:rsidRPr="002933F6" w:rsidRDefault="00343DA7" w:rsidP="00343DA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5103" w:type="dxa"/>
          </w:tcPr>
          <w:p w14:paraId="5B46A0DC" w14:textId="667DA71C" w:rsidR="00343DA7" w:rsidRDefault="00343DA7" w:rsidP="00343DA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При нажатии на данную кнопку система должна закрыть диалоговое окно без внесения изменений.</w:t>
            </w:r>
          </w:p>
        </w:tc>
      </w:tr>
    </w:tbl>
    <w:p w14:paraId="0A1B9062" w14:textId="251B6812" w:rsidR="00F76B86" w:rsidRDefault="00343DA7" w:rsidP="00F76B86">
      <w:pPr>
        <w:pStyle w:val="a4"/>
        <w:numPr>
          <w:ilvl w:val="2"/>
          <w:numId w:val="23"/>
        </w:numPr>
      </w:pPr>
      <w:r>
        <w:t xml:space="preserve">Если разница не превышает </w:t>
      </w:r>
      <w:r w:rsidR="00172AEF">
        <w:t xml:space="preserve">значение в процентах, которое указано в поле </w:t>
      </w:r>
      <w:r w:rsidR="00172AEF">
        <w:rPr>
          <w:b/>
          <w:i/>
        </w:rPr>
        <w:t>Допустимое расхождение % ВГХ с ПИМ</w:t>
      </w:r>
      <w:r w:rsidR="00172AEF">
        <w:t xml:space="preserve"> (</w:t>
      </w:r>
      <w:r w:rsidR="00172AEF" w:rsidRPr="0032252A">
        <w:rPr>
          <w:lang w:val="en-US"/>
        </w:rPr>
        <w:t>WMS</w:t>
      </w:r>
      <w:r w:rsidR="00172AEF" w:rsidRPr="00F76B86">
        <w:t>_</w:t>
      </w:r>
      <w:proofErr w:type="spellStart"/>
      <w:r w:rsidR="00172AEF" w:rsidRPr="0032252A">
        <w:rPr>
          <w:lang w:val="en-US"/>
        </w:rPr>
        <w:t>WMSAdvancedParameters</w:t>
      </w:r>
      <w:proofErr w:type="spellEnd"/>
      <w:proofErr w:type="gramStart"/>
      <w:r w:rsidR="00172AEF">
        <w:t>).</w:t>
      </w:r>
      <w:r w:rsidR="00172AEF" w:rsidRPr="00F01789">
        <w:rPr>
          <w:lang w:val="en-US"/>
        </w:rPr>
        <w:t>WMS</w:t>
      </w:r>
      <w:proofErr w:type="gramEnd"/>
      <w:r w:rsidR="00172AEF" w:rsidRPr="001C5182">
        <w:t>_</w:t>
      </w:r>
      <w:proofErr w:type="spellStart"/>
      <w:r w:rsidR="00172AEF">
        <w:rPr>
          <w:lang w:val="en-US"/>
        </w:rPr>
        <w:t>AcceptDiscrepancyEntreWMSandPIM</w:t>
      </w:r>
      <w:proofErr w:type="spellEnd"/>
      <w:r>
        <w:t>, то система должна работать как реализовано сейчас;</w:t>
      </w:r>
    </w:p>
    <w:p w14:paraId="2AB8D9DC" w14:textId="69F78629" w:rsidR="00343DA7" w:rsidRDefault="00343DA7" w:rsidP="00F76B86">
      <w:pPr>
        <w:pStyle w:val="a4"/>
        <w:numPr>
          <w:ilvl w:val="2"/>
          <w:numId w:val="23"/>
        </w:numPr>
      </w:pPr>
      <w:r>
        <w:t>Если текущее</w:t>
      </w:r>
      <w:r w:rsidR="00B66A9E">
        <w:t>(старое)</w:t>
      </w:r>
      <w:r>
        <w:t xml:space="preserve"> значение</w:t>
      </w:r>
      <w:r w:rsidR="00172AEF">
        <w:t xml:space="preserve"> объема</w:t>
      </w:r>
      <w:r>
        <w:t xml:space="preserve"> равно нулю, то система должна</w:t>
      </w:r>
      <w:r w:rsidR="00B45300">
        <w:t xml:space="preserve"> просто</w:t>
      </w:r>
      <w:r>
        <w:t xml:space="preserve"> </w:t>
      </w:r>
      <w:r w:rsidR="00B45300">
        <w:t xml:space="preserve">обновить </w:t>
      </w:r>
      <w:r w:rsidR="00B66A9E">
        <w:t>это значение</w:t>
      </w:r>
      <w:r w:rsidR="00B45300">
        <w:t xml:space="preserve"> новым значением не проверяя процент расхождения между старым и новым значением</w:t>
      </w:r>
      <w:r>
        <w:t>.</w:t>
      </w:r>
    </w:p>
    <w:p w14:paraId="54A942F1" w14:textId="25689DD6" w:rsidR="00B45300" w:rsidRDefault="00C2669D" w:rsidP="00B45300">
      <w:pPr>
        <w:pStyle w:val="a4"/>
        <w:numPr>
          <w:ilvl w:val="1"/>
          <w:numId w:val="23"/>
        </w:numPr>
      </w:pPr>
      <w:r>
        <w:t>Наполнение полей формы</w:t>
      </w:r>
      <w:r w:rsidR="00D46437">
        <w:t xml:space="preserve"> </w:t>
      </w:r>
      <w:r w:rsidR="00D46437" w:rsidRPr="00560BE4">
        <w:rPr>
          <w:b/>
        </w:rPr>
        <w:t>Расхождения при расчете ВГХ</w:t>
      </w:r>
      <w:r w:rsidR="00D46437">
        <w:t>:</w:t>
      </w:r>
    </w:p>
    <w:p w14:paraId="4272CE0B" w14:textId="7FBDE69F" w:rsidR="00C2669D" w:rsidRDefault="00C2669D" w:rsidP="00C2669D">
      <w:pPr>
        <w:pStyle w:val="a4"/>
        <w:numPr>
          <w:ilvl w:val="2"/>
          <w:numId w:val="23"/>
        </w:numPr>
      </w:pPr>
      <w:r>
        <w:t xml:space="preserve">Поле </w:t>
      </w:r>
      <w:r w:rsidRPr="008D3BFE">
        <w:rPr>
          <w:b/>
          <w:i/>
        </w:rPr>
        <w:t>Код номенклатуры</w:t>
      </w:r>
      <w:r>
        <w:t xml:space="preserve"> (</w:t>
      </w:r>
      <w:proofErr w:type="spellStart"/>
      <w:r w:rsidRPr="00106CC4">
        <w:t>WMS_DiscrepancyEntreWMSandPIM</w:t>
      </w:r>
      <w:proofErr w:type="spellEnd"/>
      <w:proofErr w:type="gramStart"/>
      <w:r>
        <w:t>).</w:t>
      </w:r>
      <w:proofErr w:type="spellStart"/>
      <w:r w:rsidRPr="008D3BFE">
        <w:t>ItemId</w:t>
      </w:r>
      <w:proofErr w:type="spellEnd"/>
      <w:proofErr w:type="gramEnd"/>
      <w:r>
        <w:t xml:space="preserve"> – Заполнять значением поля </w:t>
      </w:r>
      <w:r w:rsidRPr="00C2669D">
        <w:rPr>
          <w:b/>
          <w:i/>
        </w:rPr>
        <w:t>Код номенклатуры</w:t>
      </w:r>
      <w:r>
        <w:t xml:space="preserve"> </w:t>
      </w:r>
      <w:r w:rsidRPr="00C2669D">
        <w:t>(</w:t>
      </w:r>
      <w:proofErr w:type="spellStart"/>
      <w:r w:rsidR="00601EAE">
        <w:rPr>
          <w:lang w:val="en-US"/>
        </w:rPr>
        <w:t>InventTable</w:t>
      </w:r>
      <w:proofErr w:type="spellEnd"/>
      <w:r w:rsidRPr="00C2669D">
        <w:t>).</w:t>
      </w:r>
      <w:proofErr w:type="spellStart"/>
      <w:r w:rsidRPr="00C2669D">
        <w:t>ItemId</w:t>
      </w:r>
      <w:proofErr w:type="spellEnd"/>
      <w:r>
        <w:t>;</w:t>
      </w:r>
    </w:p>
    <w:p w14:paraId="33456A48" w14:textId="5A7204C3" w:rsidR="00601EAE" w:rsidRDefault="007D787B" w:rsidP="00C2669D">
      <w:pPr>
        <w:pStyle w:val="a4"/>
        <w:numPr>
          <w:ilvl w:val="2"/>
          <w:numId w:val="23"/>
        </w:numPr>
      </w:pPr>
      <w:r>
        <w:t xml:space="preserve">Поле </w:t>
      </w:r>
      <w:r>
        <w:rPr>
          <w:b/>
          <w:i/>
        </w:rPr>
        <w:t>Объем штуки</w:t>
      </w:r>
      <w:r w:rsidRPr="008D3BFE">
        <w:rPr>
          <w:b/>
          <w:i/>
        </w:rPr>
        <w:t xml:space="preserve"> (старое)</w:t>
      </w:r>
      <w:r>
        <w:t xml:space="preserve"> </w:t>
      </w:r>
      <w:r w:rsidR="001E1880">
        <w:t>(</w:t>
      </w:r>
      <w:proofErr w:type="spellStart"/>
      <w:r w:rsidR="001E1880" w:rsidRPr="00106CC4">
        <w:t>WMS_DiscrepancyEntreWMSandPIM</w:t>
      </w:r>
      <w:proofErr w:type="spellEnd"/>
      <w:proofErr w:type="gramStart"/>
      <w:r w:rsidR="001E1880">
        <w:t>).</w:t>
      </w:r>
      <w:proofErr w:type="spellStart"/>
      <w:r w:rsidR="001E1880">
        <w:rPr>
          <w:lang w:val="en-US"/>
        </w:rPr>
        <w:t>VolumeP</w:t>
      </w:r>
      <w:r w:rsidR="001E1880" w:rsidRPr="00B053AE">
        <w:rPr>
          <w:lang w:val="en-US"/>
        </w:rPr>
        <w:t>iece</w:t>
      </w:r>
      <w:r w:rsidR="001E1880">
        <w:rPr>
          <w:lang w:val="en-US"/>
        </w:rPr>
        <w:t>Old</w:t>
      </w:r>
      <w:proofErr w:type="spellEnd"/>
      <w:proofErr w:type="gramEnd"/>
      <w:r w:rsidR="001E1880">
        <w:t xml:space="preserve"> – Заполнять значением поля </w:t>
      </w:r>
      <w:r w:rsidR="001E1880" w:rsidRPr="007A0114">
        <w:rPr>
          <w:b/>
          <w:i/>
        </w:rPr>
        <w:t>Объем</w:t>
      </w:r>
      <w:r w:rsidR="001E1880">
        <w:t xml:space="preserve"> </w:t>
      </w:r>
      <w:r w:rsidR="001E1880" w:rsidRPr="007A0114">
        <w:t>(</w:t>
      </w:r>
      <w:proofErr w:type="spellStart"/>
      <w:r w:rsidR="001E1880" w:rsidRPr="007A0114">
        <w:t>InventTable</w:t>
      </w:r>
      <w:proofErr w:type="spellEnd"/>
      <w:r w:rsidR="001E1880" w:rsidRPr="007A0114">
        <w:t>).</w:t>
      </w:r>
      <w:proofErr w:type="spellStart"/>
      <w:r w:rsidR="001E1880" w:rsidRPr="007A0114">
        <w:t>UnitVolume</w:t>
      </w:r>
      <w:proofErr w:type="spellEnd"/>
      <w:r w:rsidR="001E1880">
        <w:t>;</w:t>
      </w:r>
    </w:p>
    <w:p w14:paraId="44BBE5CD" w14:textId="1C2D3C12" w:rsidR="007D787B" w:rsidRDefault="007D787B" w:rsidP="00C2669D">
      <w:pPr>
        <w:pStyle w:val="a4"/>
        <w:numPr>
          <w:ilvl w:val="2"/>
          <w:numId w:val="23"/>
        </w:numPr>
      </w:pPr>
      <w:r>
        <w:t>Поле</w:t>
      </w:r>
      <w:r w:rsidR="001E1880">
        <w:t xml:space="preserve"> </w:t>
      </w:r>
      <w:r w:rsidR="001E1880">
        <w:rPr>
          <w:b/>
          <w:i/>
        </w:rPr>
        <w:t>Объем короба</w:t>
      </w:r>
      <w:r w:rsidR="001E1880" w:rsidRPr="008D3BFE">
        <w:rPr>
          <w:b/>
          <w:i/>
        </w:rPr>
        <w:t xml:space="preserve"> (старое)</w:t>
      </w:r>
      <w:r w:rsidR="001E1880">
        <w:t xml:space="preserve"> (</w:t>
      </w:r>
      <w:proofErr w:type="spellStart"/>
      <w:r w:rsidR="001E1880" w:rsidRPr="00106CC4">
        <w:t>WMS_DiscrepancyEntreWMSandPIM</w:t>
      </w:r>
      <w:proofErr w:type="spellEnd"/>
      <w:proofErr w:type="gramStart"/>
      <w:r w:rsidR="001E1880">
        <w:t>).</w:t>
      </w:r>
      <w:proofErr w:type="spellStart"/>
      <w:r w:rsidR="001E1880">
        <w:rPr>
          <w:lang w:val="en-US"/>
        </w:rPr>
        <w:t>VolumeBoxOld</w:t>
      </w:r>
      <w:proofErr w:type="spellEnd"/>
      <w:proofErr w:type="gramEnd"/>
      <w:r w:rsidR="001E1880">
        <w:t xml:space="preserve"> – Заполнять значением поля </w:t>
      </w:r>
      <w:r w:rsidR="001E1880" w:rsidRPr="00465ED4">
        <w:rPr>
          <w:b/>
          <w:i/>
        </w:rPr>
        <w:t>Объем</w:t>
      </w:r>
      <w:r w:rsidR="001E1880" w:rsidRPr="007E18A5">
        <w:t xml:space="preserve"> </w:t>
      </w:r>
      <w:r w:rsidR="001E1880" w:rsidRPr="007739EB">
        <w:rPr>
          <w:b/>
          <w:i/>
        </w:rPr>
        <w:t>упаковки</w:t>
      </w:r>
      <w:r w:rsidR="001E1880" w:rsidRPr="007E18A5">
        <w:t xml:space="preserve"> (</w:t>
      </w:r>
      <w:proofErr w:type="spellStart"/>
      <w:r w:rsidR="001E1880">
        <w:rPr>
          <w:lang w:val="en-US"/>
        </w:rPr>
        <w:t>InventTable</w:t>
      </w:r>
      <w:proofErr w:type="spellEnd"/>
      <w:r w:rsidR="001E1880" w:rsidRPr="007E18A5">
        <w:t>).</w:t>
      </w:r>
      <w:r w:rsidR="001E1880" w:rsidRPr="007739EB">
        <w:rPr>
          <w:lang w:val="en-US"/>
        </w:rPr>
        <w:t>WMS</w:t>
      </w:r>
      <w:r w:rsidR="001E1880" w:rsidRPr="007E18A5">
        <w:t>_</w:t>
      </w:r>
      <w:proofErr w:type="spellStart"/>
      <w:r w:rsidR="001E1880">
        <w:rPr>
          <w:lang w:val="en-US"/>
        </w:rPr>
        <w:t>GrossBox</w:t>
      </w:r>
      <w:r w:rsidR="001E1880" w:rsidRPr="007739EB">
        <w:rPr>
          <w:lang w:val="en-US"/>
        </w:rPr>
        <w:t>Volume</w:t>
      </w:r>
      <w:proofErr w:type="spellEnd"/>
      <w:r w:rsidR="001E1880">
        <w:t xml:space="preserve"> (см. п. 3.4.);</w:t>
      </w:r>
    </w:p>
    <w:p w14:paraId="0EC3160D" w14:textId="7978A64B" w:rsidR="007D787B" w:rsidRDefault="007D787B" w:rsidP="00C2669D">
      <w:pPr>
        <w:pStyle w:val="a4"/>
        <w:numPr>
          <w:ilvl w:val="2"/>
          <w:numId w:val="23"/>
        </w:numPr>
      </w:pPr>
      <w:r>
        <w:t>Поле</w:t>
      </w:r>
      <w:r w:rsidR="001E1880">
        <w:t xml:space="preserve"> </w:t>
      </w:r>
      <w:r w:rsidR="001E1880">
        <w:rPr>
          <w:b/>
          <w:i/>
        </w:rPr>
        <w:t>Объем штуки</w:t>
      </w:r>
      <w:r w:rsidR="001E1880" w:rsidRPr="008D3BFE">
        <w:rPr>
          <w:b/>
          <w:i/>
        </w:rPr>
        <w:t xml:space="preserve"> (</w:t>
      </w:r>
      <w:r w:rsidR="001E1880">
        <w:rPr>
          <w:b/>
          <w:i/>
        </w:rPr>
        <w:t>новое</w:t>
      </w:r>
      <w:r w:rsidR="001E1880" w:rsidRPr="008D3BFE">
        <w:rPr>
          <w:b/>
          <w:i/>
        </w:rPr>
        <w:t>)</w:t>
      </w:r>
      <w:r w:rsidR="001E1880">
        <w:t xml:space="preserve"> (</w:t>
      </w:r>
      <w:proofErr w:type="spellStart"/>
      <w:r w:rsidR="001E1880" w:rsidRPr="00106CC4">
        <w:t>WMS_DiscrepancyEntreWMSandPIM</w:t>
      </w:r>
      <w:proofErr w:type="spellEnd"/>
      <w:r w:rsidR="001E1880">
        <w:t>).</w:t>
      </w:r>
      <w:proofErr w:type="spellStart"/>
      <w:r w:rsidR="001E1880">
        <w:rPr>
          <w:lang w:val="en-US"/>
        </w:rPr>
        <w:t>VolumeP</w:t>
      </w:r>
      <w:r w:rsidR="001E1880" w:rsidRPr="00B053AE">
        <w:rPr>
          <w:lang w:val="en-US"/>
        </w:rPr>
        <w:t>iece</w:t>
      </w:r>
      <w:r w:rsidR="001E1880">
        <w:rPr>
          <w:lang w:val="en-US"/>
        </w:rPr>
        <w:t>New</w:t>
      </w:r>
      <w:proofErr w:type="spellEnd"/>
      <w:r w:rsidR="001E1880">
        <w:t xml:space="preserve"> – Заполнять значением поля </w:t>
      </w:r>
      <w:r w:rsidR="001E1880" w:rsidRPr="007A0114">
        <w:rPr>
          <w:b/>
          <w:i/>
        </w:rPr>
        <w:t>Объем</w:t>
      </w:r>
      <w:r w:rsidR="001E1880">
        <w:t xml:space="preserve"> </w:t>
      </w:r>
      <w:r w:rsidR="001E1880" w:rsidRPr="007A0114">
        <w:t>(</w:t>
      </w:r>
      <w:proofErr w:type="spellStart"/>
      <w:r w:rsidR="001E1880" w:rsidRPr="007A0114">
        <w:t>InventTable</w:t>
      </w:r>
      <w:proofErr w:type="spellEnd"/>
      <w:r w:rsidR="001E1880" w:rsidRPr="007A0114">
        <w:t>).</w:t>
      </w:r>
      <w:proofErr w:type="spellStart"/>
      <w:r w:rsidR="001E1880" w:rsidRPr="007A0114">
        <w:t>UnitVolume</w:t>
      </w:r>
      <w:proofErr w:type="spellEnd"/>
      <w:r w:rsidR="001E1880">
        <w:t xml:space="preserve"> и полем </w:t>
      </w:r>
      <w:r w:rsidR="001E1880" w:rsidRPr="00F01789">
        <w:rPr>
          <w:b/>
          <w:i/>
        </w:rPr>
        <w:t>Объем</w:t>
      </w:r>
      <w:r w:rsidR="001E1880">
        <w:t xml:space="preserve"> (</w:t>
      </w:r>
      <w:proofErr w:type="spellStart"/>
      <w:r w:rsidR="001E1880">
        <w:rPr>
          <w:lang w:val="en-US"/>
        </w:rPr>
        <w:t>InventTable</w:t>
      </w:r>
      <w:proofErr w:type="spellEnd"/>
      <w:r w:rsidR="001E1880">
        <w:t>).</w:t>
      </w:r>
      <w:r w:rsidR="001E1880" w:rsidRPr="00F01789">
        <w:rPr>
          <w:lang w:val="en-US"/>
        </w:rPr>
        <w:t>WMS</w:t>
      </w:r>
      <w:r w:rsidR="001E1880" w:rsidRPr="007A0114">
        <w:t>_</w:t>
      </w:r>
      <w:proofErr w:type="spellStart"/>
      <w:r w:rsidR="001E1880">
        <w:rPr>
          <w:lang w:val="en-US"/>
        </w:rPr>
        <w:t>PIM</w:t>
      </w:r>
      <w:r w:rsidR="001E1880" w:rsidRPr="00F01789">
        <w:rPr>
          <w:lang w:val="en-US"/>
        </w:rPr>
        <w:t>UnitVolume</w:t>
      </w:r>
      <w:proofErr w:type="spellEnd"/>
      <w:r w:rsidR="001E1880">
        <w:t xml:space="preserve"> (см. задачу </w:t>
      </w:r>
      <w:hyperlink r:id="rId13" w:history="1">
        <w:r w:rsidR="001E1880" w:rsidRPr="007A0114">
          <w:rPr>
            <w:rStyle w:val="af5"/>
            <w:lang w:val="en-US"/>
          </w:rPr>
          <w:t>DAX</w:t>
        </w:r>
        <w:r w:rsidR="001E1880" w:rsidRPr="007A0114">
          <w:rPr>
            <w:rStyle w:val="af5"/>
          </w:rPr>
          <w:t>-8729</w:t>
        </w:r>
      </w:hyperlink>
      <w:r w:rsidR="001E1880" w:rsidRPr="007A0114">
        <w:t xml:space="preserve"> </w:t>
      </w:r>
      <w:r w:rsidR="001E1880">
        <w:t>пункт 3.3.);</w:t>
      </w:r>
    </w:p>
    <w:p w14:paraId="1BAD486B" w14:textId="6898B33A" w:rsidR="007D787B" w:rsidRDefault="007D787B" w:rsidP="00C2669D">
      <w:pPr>
        <w:pStyle w:val="a4"/>
        <w:numPr>
          <w:ilvl w:val="2"/>
          <w:numId w:val="23"/>
        </w:numPr>
      </w:pPr>
      <w:r>
        <w:t>Поле</w:t>
      </w:r>
      <w:r w:rsidR="001E1880">
        <w:t xml:space="preserve"> </w:t>
      </w:r>
      <w:r w:rsidR="001E1880">
        <w:rPr>
          <w:b/>
          <w:i/>
        </w:rPr>
        <w:t>Объем короба</w:t>
      </w:r>
      <w:r w:rsidR="001E1880" w:rsidRPr="008D3BFE">
        <w:rPr>
          <w:b/>
          <w:i/>
        </w:rPr>
        <w:t xml:space="preserve"> (новое)</w:t>
      </w:r>
      <w:r w:rsidR="001E1880">
        <w:t xml:space="preserve"> (</w:t>
      </w:r>
      <w:proofErr w:type="spellStart"/>
      <w:r w:rsidR="001E1880" w:rsidRPr="00106CC4">
        <w:t>WMS_DiscrepancyEntreWMSandPIM</w:t>
      </w:r>
      <w:proofErr w:type="spellEnd"/>
      <w:r w:rsidR="001E1880">
        <w:t>).</w:t>
      </w:r>
      <w:proofErr w:type="spellStart"/>
      <w:r w:rsidR="001E1880">
        <w:rPr>
          <w:lang w:val="en-US"/>
        </w:rPr>
        <w:t>VolumeBoxNew</w:t>
      </w:r>
      <w:proofErr w:type="spellEnd"/>
      <w:r w:rsidR="001E1880">
        <w:t xml:space="preserve"> – Заполнять значением поля </w:t>
      </w:r>
      <w:r w:rsidR="001E1880">
        <w:rPr>
          <w:b/>
          <w:i/>
        </w:rPr>
        <w:t xml:space="preserve">Объем </w:t>
      </w:r>
      <w:r w:rsidR="001E1880" w:rsidRPr="00BB7707">
        <w:t>(</w:t>
      </w:r>
      <w:proofErr w:type="spellStart"/>
      <w:r w:rsidR="001E1880" w:rsidRPr="00BB7707">
        <w:t>InventTable</w:t>
      </w:r>
      <w:proofErr w:type="spellEnd"/>
      <w:r w:rsidR="001E1880" w:rsidRPr="00BB7707">
        <w:t>).</w:t>
      </w:r>
      <w:proofErr w:type="spellStart"/>
      <w:r w:rsidR="001E1880" w:rsidRPr="00BB7707">
        <w:t>WMS_PIMVolume</w:t>
      </w:r>
      <w:proofErr w:type="spellEnd"/>
      <w:r w:rsidR="001E1880">
        <w:t xml:space="preserve"> (см. задачу </w:t>
      </w:r>
      <w:hyperlink r:id="rId14" w:history="1">
        <w:r w:rsidR="001E1880" w:rsidRPr="007A0114">
          <w:rPr>
            <w:rStyle w:val="af5"/>
            <w:lang w:val="en-US"/>
          </w:rPr>
          <w:t>DAX</w:t>
        </w:r>
        <w:r w:rsidR="001E1880" w:rsidRPr="007A0114">
          <w:rPr>
            <w:rStyle w:val="af5"/>
          </w:rPr>
          <w:t>-8729</w:t>
        </w:r>
      </w:hyperlink>
      <w:r w:rsidR="001E1880" w:rsidRPr="007A0114">
        <w:t xml:space="preserve"> </w:t>
      </w:r>
      <w:r w:rsidR="001E1880">
        <w:t>пункт 3.2.);</w:t>
      </w:r>
    </w:p>
    <w:p w14:paraId="0BCCED7A" w14:textId="7E89AA1B" w:rsidR="007D787B" w:rsidRDefault="007D787B" w:rsidP="001E1880">
      <w:pPr>
        <w:pStyle w:val="a4"/>
        <w:ind w:left="1080" w:firstLine="0"/>
      </w:pPr>
      <w:r>
        <w:t>Поле</w:t>
      </w:r>
      <w:r w:rsidR="001E1880">
        <w:t xml:space="preserve"> </w:t>
      </w:r>
      <w:r w:rsidR="001E1880">
        <w:rPr>
          <w:b/>
          <w:i/>
        </w:rPr>
        <w:t>Расхождение в % по штукам</w:t>
      </w:r>
      <w:r w:rsidR="001E1880">
        <w:t xml:space="preserve"> (</w:t>
      </w:r>
      <w:proofErr w:type="spellStart"/>
      <w:r w:rsidR="001E1880" w:rsidRPr="00106CC4">
        <w:t>WMS_DiscrepancyEntreWMSandPIM</w:t>
      </w:r>
      <w:proofErr w:type="spellEnd"/>
      <w:r w:rsidR="001E1880">
        <w:t>).</w:t>
      </w:r>
      <w:proofErr w:type="spellStart"/>
      <w:r w:rsidR="001E1880" w:rsidRPr="003F46F2">
        <w:rPr>
          <w:lang w:val="en-US"/>
        </w:rPr>
        <w:t>PercentDiscrepancy</w:t>
      </w:r>
      <w:r w:rsidR="001E1880">
        <w:rPr>
          <w:lang w:val="en-US"/>
        </w:rPr>
        <w:t>P</w:t>
      </w:r>
      <w:r w:rsidR="001E1880" w:rsidRPr="00B053AE">
        <w:rPr>
          <w:lang w:val="en-US"/>
        </w:rPr>
        <w:t>iece</w:t>
      </w:r>
      <w:proofErr w:type="spellEnd"/>
      <w:r w:rsidR="001E1880">
        <w:t xml:space="preserve"> – Заполнять разницей в процентах между полем </w:t>
      </w:r>
      <w:r w:rsidR="001E1880" w:rsidRPr="007A0114">
        <w:rPr>
          <w:b/>
          <w:i/>
        </w:rPr>
        <w:t>Объем</w:t>
      </w:r>
      <w:r w:rsidR="001E1880">
        <w:t xml:space="preserve"> </w:t>
      </w:r>
      <w:r w:rsidR="001E1880" w:rsidRPr="007A0114">
        <w:t>(</w:t>
      </w:r>
      <w:proofErr w:type="spellStart"/>
      <w:r w:rsidR="001E1880" w:rsidRPr="007A0114">
        <w:t>InventTable</w:t>
      </w:r>
      <w:proofErr w:type="spellEnd"/>
      <w:r w:rsidR="001E1880" w:rsidRPr="007A0114">
        <w:t>).</w:t>
      </w:r>
      <w:proofErr w:type="spellStart"/>
      <w:r w:rsidR="001E1880" w:rsidRPr="007A0114">
        <w:t>UnitVolume</w:t>
      </w:r>
      <w:proofErr w:type="spellEnd"/>
      <w:r w:rsidR="001E1880">
        <w:t xml:space="preserve"> и полем </w:t>
      </w:r>
      <w:r w:rsidR="001E1880" w:rsidRPr="00F01789">
        <w:rPr>
          <w:b/>
          <w:i/>
        </w:rPr>
        <w:t>Объем</w:t>
      </w:r>
      <w:r w:rsidR="001E1880">
        <w:t xml:space="preserve"> (</w:t>
      </w:r>
      <w:proofErr w:type="spellStart"/>
      <w:r w:rsidR="001E1880">
        <w:rPr>
          <w:lang w:val="en-US"/>
        </w:rPr>
        <w:t>InventTable</w:t>
      </w:r>
      <w:proofErr w:type="spellEnd"/>
      <w:r w:rsidR="001E1880">
        <w:t>).</w:t>
      </w:r>
      <w:r w:rsidR="001E1880" w:rsidRPr="00F01789">
        <w:rPr>
          <w:lang w:val="en-US"/>
        </w:rPr>
        <w:t>WMS</w:t>
      </w:r>
      <w:r w:rsidR="001E1880" w:rsidRPr="007A0114">
        <w:t>_</w:t>
      </w:r>
      <w:proofErr w:type="spellStart"/>
      <w:r w:rsidR="001E1880">
        <w:rPr>
          <w:lang w:val="en-US"/>
        </w:rPr>
        <w:t>PIM</w:t>
      </w:r>
      <w:r w:rsidR="001E1880" w:rsidRPr="00F01789">
        <w:rPr>
          <w:lang w:val="en-US"/>
        </w:rPr>
        <w:t>UnitVolume</w:t>
      </w:r>
      <w:proofErr w:type="spellEnd"/>
      <w:r w:rsidR="001E1880">
        <w:t xml:space="preserve"> (см. задачу </w:t>
      </w:r>
      <w:hyperlink r:id="rId15" w:history="1">
        <w:r w:rsidR="001E1880" w:rsidRPr="007A0114">
          <w:rPr>
            <w:rStyle w:val="af5"/>
            <w:lang w:val="en-US"/>
          </w:rPr>
          <w:t>DAX</w:t>
        </w:r>
        <w:r w:rsidR="001E1880" w:rsidRPr="007A0114">
          <w:rPr>
            <w:rStyle w:val="af5"/>
          </w:rPr>
          <w:t>-8729</w:t>
        </w:r>
      </w:hyperlink>
      <w:r w:rsidR="001E1880" w:rsidRPr="007A0114">
        <w:t xml:space="preserve"> </w:t>
      </w:r>
      <w:r w:rsidR="001E1880">
        <w:t>пункт 3.3.);</w:t>
      </w:r>
    </w:p>
    <w:p w14:paraId="2F0BB4D5" w14:textId="37DA6677" w:rsidR="001E1880" w:rsidRDefault="001E1880" w:rsidP="00C2669D">
      <w:pPr>
        <w:pStyle w:val="a4"/>
        <w:numPr>
          <w:ilvl w:val="2"/>
          <w:numId w:val="23"/>
        </w:numPr>
      </w:pPr>
      <w:r>
        <w:t xml:space="preserve">Поле </w:t>
      </w:r>
      <w:r>
        <w:rPr>
          <w:b/>
          <w:i/>
        </w:rPr>
        <w:t>Расхождение в % по коробам</w:t>
      </w:r>
      <w:r>
        <w:t xml:space="preserve"> (</w:t>
      </w:r>
      <w:proofErr w:type="spellStart"/>
      <w:r w:rsidRPr="00106CC4">
        <w:t>WMS_DiscrepancyEntreWMSandPIM</w:t>
      </w:r>
      <w:proofErr w:type="spellEnd"/>
      <w:r>
        <w:t>).</w:t>
      </w:r>
      <w:proofErr w:type="spellStart"/>
      <w:r w:rsidRPr="003F46F2">
        <w:rPr>
          <w:lang w:val="en-US"/>
        </w:rPr>
        <w:t>PercentDiscrepancy</w:t>
      </w:r>
      <w:r>
        <w:rPr>
          <w:lang w:val="en-US"/>
        </w:rPr>
        <w:t>Box</w:t>
      </w:r>
      <w:proofErr w:type="spellEnd"/>
      <w:r>
        <w:t xml:space="preserve"> – Заполнять разницей в процентах между полем </w:t>
      </w:r>
      <w:r w:rsidRPr="00465ED4">
        <w:rPr>
          <w:b/>
          <w:i/>
        </w:rPr>
        <w:t>Объем</w:t>
      </w:r>
      <w:r w:rsidRPr="007E18A5">
        <w:t xml:space="preserve"> </w:t>
      </w:r>
      <w:r w:rsidRPr="007739EB">
        <w:rPr>
          <w:b/>
          <w:i/>
        </w:rPr>
        <w:t>упаковки</w:t>
      </w:r>
      <w:r w:rsidRPr="007E18A5">
        <w:t xml:space="preserve"> (</w:t>
      </w:r>
      <w:proofErr w:type="spellStart"/>
      <w:r>
        <w:rPr>
          <w:lang w:val="en-US"/>
        </w:rPr>
        <w:t>InventTable</w:t>
      </w:r>
      <w:proofErr w:type="spellEnd"/>
      <w:r w:rsidRPr="007E18A5">
        <w:t>).</w:t>
      </w:r>
      <w:r w:rsidRPr="007739EB">
        <w:rPr>
          <w:lang w:val="en-US"/>
        </w:rPr>
        <w:t>WMS</w:t>
      </w:r>
      <w:r w:rsidRPr="007E18A5">
        <w:t>_</w:t>
      </w:r>
      <w:proofErr w:type="spellStart"/>
      <w:r>
        <w:rPr>
          <w:lang w:val="en-US"/>
        </w:rPr>
        <w:t>GrossBox</w:t>
      </w:r>
      <w:r w:rsidRPr="007739EB">
        <w:rPr>
          <w:lang w:val="en-US"/>
        </w:rPr>
        <w:t>Volume</w:t>
      </w:r>
      <w:proofErr w:type="spellEnd"/>
      <w:r>
        <w:t xml:space="preserve"> (см. п. 3.4.) и полем </w:t>
      </w:r>
      <w:r>
        <w:rPr>
          <w:b/>
          <w:i/>
        </w:rPr>
        <w:t xml:space="preserve">Объем </w:t>
      </w:r>
      <w:r w:rsidRPr="00BB7707">
        <w:t>(</w:t>
      </w:r>
      <w:proofErr w:type="spellStart"/>
      <w:r w:rsidRPr="00BB7707">
        <w:t>InventTable</w:t>
      </w:r>
      <w:proofErr w:type="spellEnd"/>
      <w:r w:rsidRPr="00BB7707">
        <w:t>).</w:t>
      </w:r>
      <w:proofErr w:type="spellStart"/>
      <w:r w:rsidRPr="00BB7707">
        <w:t>WMS_PIMVolume</w:t>
      </w:r>
      <w:proofErr w:type="spellEnd"/>
      <w:r>
        <w:t xml:space="preserve"> (см. задачу </w:t>
      </w:r>
      <w:hyperlink r:id="rId16" w:history="1">
        <w:r w:rsidRPr="007A0114">
          <w:rPr>
            <w:rStyle w:val="af5"/>
            <w:lang w:val="en-US"/>
          </w:rPr>
          <w:t>DAX</w:t>
        </w:r>
        <w:r w:rsidRPr="007A0114">
          <w:rPr>
            <w:rStyle w:val="af5"/>
          </w:rPr>
          <w:t>-8729</w:t>
        </w:r>
      </w:hyperlink>
      <w:r w:rsidRPr="007A0114">
        <w:t xml:space="preserve"> </w:t>
      </w:r>
      <w:r>
        <w:t>пункт 3.2.)</w:t>
      </w:r>
      <w:r w:rsidR="00DB7D2E">
        <w:t>;</w:t>
      </w:r>
    </w:p>
    <w:p w14:paraId="5099AB16" w14:textId="1E934AC5" w:rsidR="00DB7D2E" w:rsidRPr="00DB7D2E" w:rsidRDefault="00DB7D2E" w:rsidP="00C2669D">
      <w:pPr>
        <w:pStyle w:val="a4"/>
        <w:numPr>
          <w:ilvl w:val="2"/>
          <w:numId w:val="23"/>
        </w:numPr>
      </w:pPr>
      <w:r>
        <w:t>Поле</w:t>
      </w:r>
      <w:r w:rsidRPr="00DB7D2E">
        <w:t xml:space="preserve"> </w:t>
      </w:r>
      <w:r w:rsidRPr="00E12915">
        <w:rPr>
          <w:b/>
          <w:i/>
        </w:rPr>
        <w:t>Обработано</w:t>
      </w:r>
      <w:r w:rsidRPr="00DB7D2E">
        <w:t xml:space="preserve"> (</w:t>
      </w:r>
      <w:r w:rsidRPr="00DB7D2E">
        <w:rPr>
          <w:lang w:val="en-US"/>
        </w:rPr>
        <w:t>WMS</w:t>
      </w:r>
      <w:r w:rsidRPr="00DB7D2E">
        <w:t>_</w:t>
      </w:r>
      <w:proofErr w:type="spellStart"/>
      <w:r w:rsidRPr="00DB7D2E">
        <w:rPr>
          <w:lang w:val="en-US"/>
        </w:rPr>
        <w:t>DiscrepancyEntreWMSandPIM</w:t>
      </w:r>
      <w:proofErr w:type="spellEnd"/>
      <w:proofErr w:type="gramStart"/>
      <w:r w:rsidRPr="00DB7D2E">
        <w:t>).</w:t>
      </w:r>
      <w:r>
        <w:rPr>
          <w:lang w:val="en-US"/>
        </w:rPr>
        <w:t>P</w:t>
      </w:r>
      <w:r w:rsidRPr="00DB7D2E">
        <w:rPr>
          <w:lang w:val="en-US"/>
        </w:rPr>
        <w:t>rocessed</w:t>
      </w:r>
      <w:proofErr w:type="gramEnd"/>
      <w:r w:rsidRPr="00DB7D2E">
        <w:t xml:space="preserve"> </w:t>
      </w:r>
      <w:r>
        <w:t>–</w:t>
      </w:r>
      <w:r w:rsidRPr="00DB7D2E">
        <w:t xml:space="preserve"> </w:t>
      </w:r>
      <w:r w:rsidR="00B66A9E">
        <w:t>Автоматически заполнять</w:t>
      </w:r>
      <w:r>
        <w:t xml:space="preserve"> </w:t>
      </w:r>
      <w:r w:rsidR="00B66A9E">
        <w:t xml:space="preserve">признаком </w:t>
      </w:r>
      <w:r>
        <w:t xml:space="preserve">при нажатии на кнопку </w:t>
      </w:r>
      <w:r w:rsidRPr="004A328A">
        <w:rPr>
          <w:b/>
        </w:rPr>
        <w:t>[ОК]</w:t>
      </w:r>
      <w:r>
        <w:t xml:space="preserve"> (см. п. 4.1.1.);</w:t>
      </w:r>
    </w:p>
    <w:p w14:paraId="1002C1F0" w14:textId="3E0F4613" w:rsidR="00DB7D2E" w:rsidRDefault="00DB7D2E" w:rsidP="00C2669D">
      <w:pPr>
        <w:pStyle w:val="a4"/>
        <w:numPr>
          <w:ilvl w:val="2"/>
          <w:numId w:val="23"/>
        </w:numPr>
      </w:pPr>
      <w:r>
        <w:t xml:space="preserve">Поле </w:t>
      </w:r>
      <w:r w:rsidR="004A328A" w:rsidRPr="00896A5B">
        <w:rPr>
          <w:b/>
          <w:i/>
        </w:rPr>
        <w:t>Кто выполнил измерение ВГХ</w:t>
      </w:r>
      <w:r w:rsidR="004A328A">
        <w:t xml:space="preserve"> </w:t>
      </w:r>
      <w:r w:rsidR="004A328A">
        <w:t>(</w:t>
      </w:r>
      <w:proofErr w:type="spellStart"/>
      <w:r w:rsidR="004A328A" w:rsidRPr="00106CC4">
        <w:t>WMS_DiscrepancyEntreWMSandPIM</w:t>
      </w:r>
      <w:proofErr w:type="spellEnd"/>
      <w:r w:rsidR="004A328A">
        <w:t>).</w:t>
      </w:r>
      <w:proofErr w:type="spellStart"/>
      <w:r w:rsidR="004A328A" w:rsidRPr="00896A5B">
        <w:t>createdBy</w:t>
      </w:r>
      <w:proofErr w:type="spellEnd"/>
      <w:r w:rsidR="004A328A">
        <w:t xml:space="preserve"> </w:t>
      </w:r>
      <w:r w:rsidR="000F7BF9">
        <w:t>– Автоматически заполня</w:t>
      </w:r>
      <w:r w:rsidR="00B66A9E">
        <w:t>ть</w:t>
      </w:r>
      <w:r w:rsidR="000F7BF9">
        <w:t xml:space="preserve"> из поля </w:t>
      </w:r>
      <w:r w:rsidR="000F7BF9">
        <w:rPr>
          <w:b/>
          <w:i/>
        </w:rPr>
        <w:t>ФИО сотрудника</w:t>
      </w:r>
      <w:r w:rsidR="000F7BF9">
        <w:t xml:space="preserve"> </w:t>
      </w:r>
      <w:r w:rsidR="000F7BF9">
        <w:t xml:space="preserve">(см. задачу </w:t>
      </w:r>
      <w:hyperlink r:id="rId17" w:history="1">
        <w:r w:rsidR="000F7BF9" w:rsidRPr="007A0114">
          <w:rPr>
            <w:rStyle w:val="af5"/>
            <w:lang w:val="en-US"/>
          </w:rPr>
          <w:t>DAX</w:t>
        </w:r>
        <w:r w:rsidR="000F7BF9" w:rsidRPr="007A0114">
          <w:rPr>
            <w:rStyle w:val="af5"/>
          </w:rPr>
          <w:t>-8729</w:t>
        </w:r>
      </w:hyperlink>
      <w:r w:rsidR="000F7BF9" w:rsidRPr="007A0114">
        <w:t xml:space="preserve"> </w:t>
      </w:r>
      <w:r w:rsidR="000F7BF9">
        <w:t>пункт 4.5.3</w:t>
      </w:r>
      <w:r w:rsidR="000F7BF9">
        <w:t>.);</w:t>
      </w:r>
    </w:p>
    <w:p w14:paraId="202EE10C" w14:textId="65EFDF2A" w:rsidR="00DB7D2E" w:rsidRDefault="00DB7D2E" w:rsidP="000F7BF9">
      <w:pPr>
        <w:pStyle w:val="a4"/>
        <w:numPr>
          <w:ilvl w:val="2"/>
          <w:numId w:val="23"/>
        </w:numPr>
      </w:pPr>
      <w:r>
        <w:t xml:space="preserve">Поле </w:t>
      </w:r>
      <w:r w:rsidR="004A328A" w:rsidRPr="00896A5B">
        <w:rPr>
          <w:b/>
          <w:i/>
        </w:rPr>
        <w:t>Когда было выполнено измерение ВГХ</w:t>
      </w:r>
      <w:r w:rsidR="004A328A">
        <w:t xml:space="preserve"> </w:t>
      </w:r>
      <w:r w:rsidR="004A328A">
        <w:t>(</w:t>
      </w:r>
      <w:proofErr w:type="spellStart"/>
      <w:r w:rsidR="004A328A" w:rsidRPr="00106CC4">
        <w:t>WMS_DiscrepancyEntreWMSandPIM</w:t>
      </w:r>
      <w:proofErr w:type="spellEnd"/>
      <w:r w:rsidR="004A328A">
        <w:t>).</w:t>
      </w:r>
      <w:proofErr w:type="spellStart"/>
      <w:r w:rsidR="004A328A" w:rsidRPr="00896A5B">
        <w:t>createdDateTime</w:t>
      </w:r>
      <w:proofErr w:type="spellEnd"/>
      <w:r w:rsidR="000F7BF9">
        <w:t xml:space="preserve"> – Автоматически заполня</w:t>
      </w:r>
      <w:r w:rsidR="00B66A9E">
        <w:t>ть</w:t>
      </w:r>
      <w:r w:rsidR="000F7BF9">
        <w:t xml:space="preserve"> из поля </w:t>
      </w:r>
      <w:r w:rsidR="000F7BF9" w:rsidRPr="006B34BB">
        <w:rPr>
          <w:b/>
          <w:i/>
        </w:rPr>
        <w:t xml:space="preserve">Дата и </w:t>
      </w:r>
      <w:r w:rsidR="000F7BF9" w:rsidRPr="006B34BB">
        <w:rPr>
          <w:b/>
          <w:i/>
        </w:rPr>
        <w:lastRenderedPageBreak/>
        <w:t>время верификации</w:t>
      </w:r>
      <w:r w:rsidR="000F7BF9">
        <w:t xml:space="preserve"> </w:t>
      </w:r>
      <w:r w:rsidR="000F7BF9" w:rsidRPr="008B65DD">
        <w:t>(</w:t>
      </w:r>
      <w:r w:rsidR="000F7BF9" w:rsidRPr="00576CB5">
        <w:rPr>
          <w:lang w:val="en-US"/>
        </w:rPr>
        <w:t>WMS</w:t>
      </w:r>
      <w:r w:rsidR="000F7BF9" w:rsidRPr="008B65DD">
        <w:t>_</w:t>
      </w:r>
      <w:proofErr w:type="spellStart"/>
      <w:r w:rsidR="000F7BF9" w:rsidRPr="00576CB5">
        <w:rPr>
          <w:lang w:val="en-US"/>
        </w:rPr>
        <w:t>ItemSetupForAllocation</w:t>
      </w:r>
      <w:proofErr w:type="spellEnd"/>
      <w:r w:rsidR="000F7BF9" w:rsidRPr="008B65DD">
        <w:t>)</w:t>
      </w:r>
      <w:r w:rsidR="000F7BF9">
        <w:t>.</w:t>
      </w:r>
      <w:r w:rsidR="000F7BF9">
        <w:rPr>
          <w:lang w:val="en-US"/>
        </w:rPr>
        <w:t>WMS</w:t>
      </w:r>
      <w:r w:rsidR="000F7BF9" w:rsidRPr="00576CB5">
        <w:t>_</w:t>
      </w:r>
      <w:proofErr w:type="spellStart"/>
      <w:r w:rsidR="000F7BF9">
        <w:rPr>
          <w:lang w:val="en-US"/>
        </w:rPr>
        <w:t>VerifiedDateTime</w:t>
      </w:r>
      <w:proofErr w:type="spellEnd"/>
      <w:r w:rsidR="000F7BF9">
        <w:t xml:space="preserve"> </w:t>
      </w:r>
      <w:r w:rsidR="000F7BF9">
        <w:t xml:space="preserve">(см. задачу </w:t>
      </w:r>
      <w:hyperlink r:id="rId18" w:history="1">
        <w:r w:rsidR="000F7BF9" w:rsidRPr="007A0114">
          <w:rPr>
            <w:rStyle w:val="af5"/>
            <w:lang w:val="en-US"/>
          </w:rPr>
          <w:t>DAX</w:t>
        </w:r>
        <w:r w:rsidR="000F7BF9" w:rsidRPr="007A0114">
          <w:rPr>
            <w:rStyle w:val="af5"/>
          </w:rPr>
          <w:t>-8729</w:t>
        </w:r>
      </w:hyperlink>
      <w:r w:rsidR="000F7BF9" w:rsidRPr="007A0114">
        <w:t xml:space="preserve"> </w:t>
      </w:r>
      <w:r w:rsidR="000F7BF9">
        <w:t>пункт 4.5.</w:t>
      </w:r>
      <w:r w:rsidR="000F7BF9">
        <w:t>4</w:t>
      </w:r>
      <w:r w:rsidR="000F7BF9">
        <w:t>.);</w:t>
      </w:r>
    </w:p>
    <w:p w14:paraId="1BE52CE9" w14:textId="24C845F8" w:rsidR="00DB7D2E" w:rsidRDefault="00DB7D2E" w:rsidP="000F7BF9">
      <w:pPr>
        <w:pStyle w:val="a4"/>
        <w:numPr>
          <w:ilvl w:val="2"/>
          <w:numId w:val="23"/>
        </w:numPr>
      </w:pPr>
      <w:r>
        <w:t xml:space="preserve">Поле </w:t>
      </w:r>
      <w:r w:rsidR="004A328A" w:rsidRPr="00896A5B">
        <w:rPr>
          <w:b/>
          <w:i/>
        </w:rPr>
        <w:t>Кто обработал расхождения</w:t>
      </w:r>
      <w:r w:rsidR="004A328A">
        <w:t xml:space="preserve"> </w:t>
      </w:r>
      <w:r w:rsidR="004A328A">
        <w:t>(</w:t>
      </w:r>
      <w:proofErr w:type="spellStart"/>
      <w:r w:rsidR="004A328A" w:rsidRPr="00106CC4">
        <w:t>WMS_DiscrepancyEntreWMSandPIM</w:t>
      </w:r>
      <w:proofErr w:type="spellEnd"/>
      <w:r w:rsidR="004A328A">
        <w:t>).</w:t>
      </w:r>
      <w:proofErr w:type="spellStart"/>
      <w:r w:rsidR="004A328A" w:rsidRPr="00896A5B">
        <w:t>modifiedBy</w:t>
      </w:r>
      <w:proofErr w:type="spellEnd"/>
      <w:r w:rsidR="004A328A">
        <w:t xml:space="preserve"> </w:t>
      </w:r>
      <w:r w:rsidR="000F7BF9">
        <w:t xml:space="preserve">– Автоматически заполнять значение поля </w:t>
      </w:r>
      <w:r w:rsidR="000F7BF9" w:rsidRPr="000F7BF9">
        <w:rPr>
          <w:b/>
          <w:i/>
        </w:rPr>
        <w:t>Имя пользователя</w:t>
      </w:r>
      <w:r w:rsidR="000F7BF9">
        <w:t xml:space="preserve"> </w:t>
      </w:r>
      <w:r w:rsidR="000F7BF9" w:rsidRPr="000F7BF9">
        <w:t>(</w:t>
      </w:r>
      <w:proofErr w:type="spellStart"/>
      <w:r w:rsidR="000F7BF9" w:rsidRPr="000F7BF9">
        <w:t>UserInfo</w:t>
      </w:r>
      <w:proofErr w:type="spellEnd"/>
      <w:r w:rsidR="000F7BF9" w:rsidRPr="000F7BF9">
        <w:t>).</w:t>
      </w:r>
      <w:proofErr w:type="spellStart"/>
      <w:r w:rsidR="000F7BF9" w:rsidRPr="000F7BF9">
        <w:t>name</w:t>
      </w:r>
      <w:proofErr w:type="spellEnd"/>
      <w:r w:rsidR="000F7BF9">
        <w:t xml:space="preserve">, где связь через код пользователя системы, который нажал на кнопку </w:t>
      </w:r>
      <w:r w:rsidR="000F7BF9" w:rsidRPr="002933F6">
        <w:rPr>
          <w:b/>
        </w:rPr>
        <w:t>[</w:t>
      </w:r>
      <w:r w:rsidR="000F7BF9">
        <w:rPr>
          <w:b/>
        </w:rPr>
        <w:t>Обработать</w:t>
      </w:r>
      <w:r w:rsidR="000F7BF9" w:rsidRPr="002933F6">
        <w:rPr>
          <w:b/>
        </w:rPr>
        <w:t>]</w:t>
      </w:r>
      <w:r w:rsidR="00B66A9E">
        <w:rPr>
          <w:b/>
        </w:rPr>
        <w:t xml:space="preserve"> </w:t>
      </w:r>
      <w:bookmarkStart w:id="7" w:name="_GoBack"/>
      <w:bookmarkEnd w:id="7"/>
      <w:r w:rsidR="000F7BF9">
        <w:t>(см. п. 3.3.2.);</w:t>
      </w:r>
    </w:p>
    <w:p w14:paraId="44CBBCE1" w14:textId="75A9B286" w:rsidR="004A328A" w:rsidRDefault="004A328A" w:rsidP="00C2669D">
      <w:pPr>
        <w:pStyle w:val="a4"/>
        <w:numPr>
          <w:ilvl w:val="2"/>
          <w:numId w:val="23"/>
        </w:numPr>
      </w:pPr>
      <w:r>
        <w:t xml:space="preserve">Поле </w:t>
      </w:r>
      <w:r w:rsidRPr="00896A5B">
        <w:rPr>
          <w:b/>
          <w:i/>
        </w:rPr>
        <w:t>Когда обработаны расхождения</w:t>
      </w:r>
      <w:r>
        <w:t xml:space="preserve"> </w:t>
      </w:r>
      <w:r>
        <w:t>(</w:t>
      </w:r>
      <w:proofErr w:type="spellStart"/>
      <w:r w:rsidRPr="00106CC4">
        <w:t>WMS_DiscrepancyEntreWMSandPIM</w:t>
      </w:r>
      <w:proofErr w:type="spellEnd"/>
      <w:proofErr w:type="gramStart"/>
      <w:r>
        <w:t>).</w:t>
      </w:r>
      <w:proofErr w:type="spellStart"/>
      <w:r w:rsidRPr="00896A5B">
        <w:t>modifiedDateTime</w:t>
      </w:r>
      <w:proofErr w:type="spellEnd"/>
      <w:proofErr w:type="gramEnd"/>
      <w:r>
        <w:t xml:space="preserve"> </w:t>
      </w:r>
      <w:r w:rsidR="000F7BF9">
        <w:t xml:space="preserve">– Автоматически заполнять текущими системными датой и временим при нажатии на кнопку </w:t>
      </w:r>
      <w:r w:rsidR="000F7BF9" w:rsidRPr="002933F6">
        <w:rPr>
          <w:b/>
        </w:rPr>
        <w:t>[</w:t>
      </w:r>
      <w:r w:rsidR="000F7BF9">
        <w:rPr>
          <w:b/>
        </w:rPr>
        <w:t>Обработать</w:t>
      </w:r>
      <w:r w:rsidR="000F7BF9" w:rsidRPr="002933F6">
        <w:rPr>
          <w:b/>
        </w:rPr>
        <w:t>]</w:t>
      </w:r>
      <w:r w:rsidR="00B66A9E">
        <w:rPr>
          <w:b/>
        </w:rPr>
        <w:t xml:space="preserve"> </w:t>
      </w:r>
      <w:r w:rsidR="000F7BF9">
        <w:t>(см. п. 3.3.2.)</w:t>
      </w:r>
      <w:r w:rsidR="000F7BF9">
        <w:t>.</w:t>
      </w:r>
    </w:p>
    <w:p w14:paraId="3CEAD2DC" w14:textId="01715200" w:rsidR="00B42B34" w:rsidRPr="00B82794" w:rsidRDefault="00B42B34" w:rsidP="00EF52A0">
      <w:pPr>
        <w:pStyle w:val="a4"/>
        <w:ind w:firstLine="0"/>
      </w:pPr>
    </w:p>
    <w:p w14:paraId="55F998A4" w14:textId="55EE65D7" w:rsidR="00ED2A19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77777777" w:rsidR="00DE5218" w:rsidRPr="00FF5124" w:rsidRDefault="00DE5218" w:rsidP="00235006">
      <w:pPr>
        <w:pStyle w:val="a4"/>
        <w:ind w:firstLine="709"/>
      </w:pPr>
      <w:r w:rsidRPr="00FF5124">
        <w:t>Нет.</w:t>
      </w:r>
    </w:p>
    <w:p w14:paraId="35C01846" w14:textId="7B1C8550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3B6F5ED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5317C208" w14:textId="77777777" w:rsidR="00E53066" w:rsidRPr="00FF5124" w:rsidRDefault="009136AC" w:rsidP="00235006">
      <w:pPr>
        <w:pStyle w:val="a4"/>
        <w:ind w:firstLine="709"/>
        <w:rPr>
          <w:sz w:val="24"/>
          <w:szCs w:val="24"/>
        </w:rPr>
      </w:pPr>
      <w:r w:rsidRPr="00FF5124">
        <w:t>Нет.</w:t>
      </w:r>
    </w:p>
    <w:p w14:paraId="517B9E1F" w14:textId="41F57384" w:rsidR="00D1295D" w:rsidRPr="00FF51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6"/>
    </w:p>
    <w:p w14:paraId="0E6DF6B6" w14:textId="77777777" w:rsidR="005E25DD" w:rsidRPr="00FF5124" w:rsidRDefault="00AF2AB4" w:rsidP="00235006">
      <w:pPr>
        <w:pStyle w:val="a4"/>
        <w:ind w:firstLine="709"/>
      </w:pPr>
      <w:bookmarkStart w:id="8" w:name="_Toc252557204"/>
      <w:bookmarkStart w:id="9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10" w:name="_Приложения"/>
      <w:bookmarkStart w:id="11" w:name="_Ref168492266"/>
      <w:bookmarkStart w:id="12" w:name="_Toc309597748"/>
      <w:bookmarkEnd w:id="8"/>
      <w:bookmarkEnd w:id="9"/>
      <w:bookmarkEnd w:id="10"/>
      <w:r w:rsidRPr="00FF5124">
        <w:rPr>
          <w:rFonts w:cs="Times New Roman"/>
        </w:rPr>
        <w:t>Допущения и ограничения</w:t>
      </w:r>
      <w:bookmarkEnd w:id="11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1EF2E066" w:rsidR="00A304F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2"/>
    </w:p>
    <w:p w14:paraId="4EBE8F69" w14:textId="0E5A0853" w:rsidR="000573C0" w:rsidRPr="00936AD2" w:rsidRDefault="00284457" w:rsidP="000573C0">
      <w:pPr>
        <w:pStyle w:val="a4"/>
        <w:ind w:left="804" w:firstLine="0"/>
      </w:pPr>
      <w:r>
        <w:t>Нет.</w:t>
      </w:r>
    </w:p>
    <w:sectPr w:rsidR="000573C0" w:rsidRPr="00936AD2" w:rsidSect="00464AB7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DE5866" w14:textId="77777777" w:rsidR="004C65DF" w:rsidRDefault="004C65DF">
      <w:r>
        <w:separator/>
      </w:r>
    </w:p>
  </w:endnote>
  <w:endnote w:type="continuationSeparator" w:id="0">
    <w:p w14:paraId="5C01F743" w14:textId="77777777" w:rsidR="004C65DF" w:rsidRDefault="004C6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13C95DC9" w:rsidR="00DB7D2E" w:rsidRPr="00D9272E" w:rsidRDefault="00DB7D2E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sz w:val="18"/>
            <w:szCs w:val="18"/>
          </w:rPr>
          <w:t>DAX-8901 Учет расхождений по ВГХ в WMS и ПИМ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B66A9E">
      <w:rPr>
        <w:noProof/>
        <w:sz w:val="18"/>
        <w:szCs w:val="18"/>
      </w:rPr>
      <w:t>6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B66A9E">
      <w:rPr>
        <w:noProof/>
        <w:sz w:val="18"/>
        <w:szCs w:val="18"/>
      </w:rPr>
      <w:t>6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776401C7" w:rsidR="00DB7D2E" w:rsidRPr="008638AB" w:rsidRDefault="00DB7D2E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="Times New Roman" w:hAnsi="Times New Roman"/>
            <w:sz w:val="18"/>
            <w:szCs w:val="18"/>
          </w:rPr>
          <w:t>DAX-8901 Учет расхождений по ВГХ в WMS и ПИМ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B66A9E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B66A9E">
      <w:rPr>
        <w:rFonts w:ascii="Times New Roman" w:hAnsi="Times New Roman"/>
        <w:noProof/>
        <w:sz w:val="18"/>
        <w:szCs w:val="18"/>
      </w:rPr>
      <w:t>6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ED77EA" w14:textId="77777777" w:rsidR="004C65DF" w:rsidRDefault="004C65DF">
      <w:r>
        <w:separator/>
      </w:r>
    </w:p>
  </w:footnote>
  <w:footnote w:type="continuationSeparator" w:id="0">
    <w:p w14:paraId="61B26411" w14:textId="77777777" w:rsidR="004C65DF" w:rsidRDefault="004C65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DB7D2E" w:rsidRPr="00D95F5D" w:rsidRDefault="00DB7D2E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DB7D2E" w:rsidRPr="00EF1F02" w:rsidRDefault="00DB7D2E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5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0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1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6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5"/>
  </w:num>
  <w:num w:numId="2">
    <w:abstractNumId w:val="16"/>
  </w:num>
  <w:num w:numId="3">
    <w:abstractNumId w:val="19"/>
  </w:num>
  <w:num w:numId="4">
    <w:abstractNumId w:val="1"/>
  </w:num>
  <w:num w:numId="5">
    <w:abstractNumId w:val="0"/>
  </w:num>
  <w:num w:numId="6">
    <w:abstractNumId w:val="13"/>
  </w:num>
  <w:num w:numId="7">
    <w:abstractNumId w:val="22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3"/>
  </w:num>
  <w:num w:numId="10">
    <w:abstractNumId w:val="27"/>
  </w:num>
  <w:num w:numId="11">
    <w:abstractNumId w:val="10"/>
  </w:num>
  <w:num w:numId="12">
    <w:abstractNumId w:val="17"/>
  </w:num>
  <w:num w:numId="13">
    <w:abstractNumId w:val="21"/>
  </w:num>
  <w:num w:numId="14">
    <w:abstractNumId w:val="23"/>
  </w:num>
  <w:num w:numId="15">
    <w:abstractNumId w:val="11"/>
  </w:num>
  <w:num w:numId="16">
    <w:abstractNumId w:val="28"/>
  </w:num>
  <w:num w:numId="17">
    <w:abstractNumId w:val="24"/>
  </w:num>
  <w:num w:numId="18">
    <w:abstractNumId w:val="9"/>
  </w:num>
  <w:num w:numId="19">
    <w:abstractNumId w:val="12"/>
  </w:num>
  <w:num w:numId="20">
    <w:abstractNumId w:val="2"/>
  </w:num>
  <w:num w:numId="21">
    <w:abstractNumId w:val="15"/>
  </w:num>
  <w:num w:numId="22">
    <w:abstractNumId w:val="4"/>
  </w:num>
  <w:num w:numId="23">
    <w:abstractNumId w:val="26"/>
  </w:num>
  <w:num w:numId="24">
    <w:abstractNumId w:val="5"/>
  </w:num>
  <w:num w:numId="25">
    <w:abstractNumId w:val="14"/>
  </w:num>
  <w:num w:numId="26">
    <w:abstractNumId w:val="20"/>
  </w:num>
  <w:num w:numId="27">
    <w:abstractNumId w:val="18"/>
  </w:num>
  <w:num w:numId="28">
    <w:abstractNumId w:val="7"/>
  </w:num>
  <w:num w:numId="29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5E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698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250"/>
    <w:rsid w:val="000C2E12"/>
    <w:rsid w:val="000C3145"/>
    <w:rsid w:val="000C32E1"/>
    <w:rsid w:val="000C45CE"/>
    <w:rsid w:val="000C4E33"/>
    <w:rsid w:val="000C5810"/>
    <w:rsid w:val="000C6CF3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63B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BF9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CC4"/>
    <w:rsid w:val="00106D61"/>
    <w:rsid w:val="00107748"/>
    <w:rsid w:val="001078CB"/>
    <w:rsid w:val="00110D64"/>
    <w:rsid w:val="00111070"/>
    <w:rsid w:val="00111211"/>
    <w:rsid w:val="001114DA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CC0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2AEF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182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880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6E70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1CB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41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CEE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252A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DA7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6F2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70D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16F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28A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5DF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6B5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CCF"/>
    <w:rsid w:val="00536DB9"/>
    <w:rsid w:val="005375F5"/>
    <w:rsid w:val="005408C6"/>
    <w:rsid w:val="00540CCB"/>
    <w:rsid w:val="0054170E"/>
    <w:rsid w:val="00541D07"/>
    <w:rsid w:val="005420DE"/>
    <w:rsid w:val="00542125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0BE4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14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1EAE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4F3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9EB"/>
    <w:rsid w:val="00773B3E"/>
    <w:rsid w:val="00775169"/>
    <w:rsid w:val="007751AF"/>
    <w:rsid w:val="007759B5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A0114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87B"/>
    <w:rsid w:val="007D7995"/>
    <w:rsid w:val="007D7BF1"/>
    <w:rsid w:val="007E057A"/>
    <w:rsid w:val="007E0AAD"/>
    <w:rsid w:val="007E0CF5"/>
    <w:rsid w:val="007E12F9"/>
    <w:rsid w:val="007E1393"/>
    <w:rsid w:val="007E18A5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6A5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0B6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BC6"/>
    <w:rsid w:val="008C4DB2"/>
    <w:rsid w:val="008C560F"/>
    <w:rsid w:val="008C5A18"/>
    <w:rsid w:val="008C5D16"/>
    <w:rsid w:val="008C5F7A"/>
    <w:rsid w:val="008C5F92"/>
    <w:rsid w:val="008C6DE6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BFE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5F6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0A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55F"/>
    <w:rsid w:val="00AB57ED"/>
    <w:rsid w:val="00AB5A42"/>
    <w:rsid w:val="00AB624D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2D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3AE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217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B34"/>
    <w:rsid w:val="00B42EC6"/>
    <w:rsid w:val="00B437C6"/>
    <w:rsid w:val="00B45300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6A9E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77ED4"/>
    <w:rsid w:val="00B77FEE"/>
    <w:rsid w:val="00B801C4"/>
    <w:rsid w:val="00B80C72"/>
    <w:rsid w:val="00B81A1F"/>
    <w:rsid w:val="00B81BE0"/>
    <w:rsid w:val="00B81FEF"/>
    <w:rsid w:val="00B8210E"/>
    <w:rsid w:val="00B82487"/>
    <w:rsid w:val="00B82794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F2"/>
    <w:rsid w:val="00C017FF"/>
    <w:rsid w:val="00C01B43"/>
    <w:rsid w:val="00C01CC6"/>
    <w:rsid w:val="00C01D62"/>
    <w:rsid w:val="00C022D9"/>
    <w:rsid w:val="00C03470"/>
    <w:rsid w:val="00C039DD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69D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5EF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084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30C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43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4C5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B7D2E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915"/>
    <w:rsid w:val="00E12C28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554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2F5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2A0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28D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B86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737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jira.letoile.tech/browse/DAX-8729" TargetMode="External"/><Relationship Id="rId18" Type="http://schemas.openxmlformats.org/officeDocument/2006/relationships/hyperlink" Target="https://jira.letoile.tech/browse/DAX-8729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hyperlink" Target="https://jira.letoile.tech/browse/DAX-8729" TargetMode="External"/><Relationship Id="rId17" Type="http://schemas.openxmlformats.org/officeDocument/2006/relationships/hyperlink" Target="https://jira.letoile.tech/browse/DAX-8729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jira.letoile.tech/browse/DAX-8729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jira.letoile.tech/browse/DAX-8729" TargetMode="External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hyperlink" Target="https://jira.letoile.tech/browse/DAX-8729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jira.letoile.tech/browse/DAX-8729" TargetMode="External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31FDE"/>
    <w:rsid w:val="00032116"/>
    <w:rsid w:val="00034ADF"/>
    <w:rsid w:val="00071B14"/>
    <w:rsid w:val="000A1C52"/>
    <w:rsid w:val="000F0DC0"/>
    <w:rsid w:val="00154D25"/>
    <w:rsid w:val="0016304D"/>
    <w:rsid w:val="001811B1"/>
    <w:rsid w:val="001832DC"/>
    <w:rsid w:val="001850F8"/>
    <w:rsid w:val="001A373B"/>
    <w:rsid w:val="001D0851"/>
    <w:rsid w:val="001D0F93"/>
    <w:rsid w:val="002633D9"/>
    <w:rsid w:val="002875A9"/>
    <w:rsid w:val="002977C1"/>
    <w:rsid w:val="002C37B7"/>
    <w:rsid w:val="002C6E44"/>
    <w:rsid w:val="00305020"/>
    <w:rsid w:val="00340C40"/>
    <w:rsid w:val="003513F2"/>
    <w:rsid w:val="00360CBB"/>
    <w:rsid w:val="003B27FD"/>
    <w:rsid w:val="003B6907"/>
    <w:rsid w:val="003D3838"/>
    <w:rsid w:val="003F73D7"/>
    <w:rsid w:val="00400E12"/>
    <w:rsid w:val="00412654"/>
    <w:rsid w:val="00424477"/>
    <w:rsid w:val="00437B41"/>
    <w:rsid w:val="00471884"/>
    <w:rsid w:val="004B5EBA"/>
    <w:rsid w:val="004E7AD5"/>
    <w:rsid w:val="004F3A32"/>
    <w:rsid w:val="00502683"/>
    <w:rsid w:val="0052256A"/>
    <w:rsid w:val="005512BA"/>
    <w:rsid w:val="005656E9"/>
    <w:rsid w:val="0059384D"/>
    <w:rsid w:val="00667056"/>
    <w:rsid w:val="006A34BB"/>
    <w:rsid w:val="006D4EA5"/>
    <w:rsid w:val="00712CC9"/>
    <w:rsid w:val="00721330"/>
    <w:rsid w:val="00727F94"/>
    <w:rsid w:val="00741FB7"/>
    <w:rsid w:val="00766B02"/>
    <w:rsid w:val="00783153"/>
    <w:rsid w:val="007C3451"/>
    <w:rsid w:val="007C4BE5"/>
    <w:rsid w:val="00815B6F"/>
    <w:rsid w:val="00836CB6"/>
    <w:rsid w:val="00876354"/>
    <w:rsid w:val="008A48AC"/>
    <w:rsid w:val="008B1AA6"/>
    <w:rsid w:val="008D4800"/>
    <w:rsid w:val="008E2D44"/>
    <w:rsid w:val="008E696C"/>
    <w:rsid w:val="008F6FDE"/>
    <w:rsid w:val="00927196"/>
    <w:rsid w:val="00986182"/>
    <w:rsid w:val="00991270"/>
    <w:rsid w:val="00997EDD"/>
    <w:rsid w:val="009A4FB1"/>
    <w:rsid w:val="009A5B67"/>
    <w:rsid w:val="009C71F6"/>
    <w:rsid w:val="00A34E41"/>
    <w:rsid w:val="00A44744"/>
    <w:rsid w:val="00A86EEB"/>
    <w:rsid w:val="00AD231A"/>
    <w:rsid w:val="00B64846"/>
    <w:rsid w:val="00BB3075"/>
    <w:rsid w:val="00BC4987"/>
    <w:rsid w:val="00C40680"/>
    <w:rsid w:val="00CA030F"/>
    <w:rsid w:val="00CA34B6"/>
    <w:rsid w:val="00D003C9"/>
    <w:rsid w:val="00D211A9"/>
    <w:rsid w:val="00D73304"/>
    <w:rsid w:val="00D87502"/>
    <w:rsid w:val="00D93DF4"/>
    <w:rsid w:val="00DA094D"/>
    <w:rsid w:val="00DA6633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7DE11D2-2877-442F-9727-F526CC0D4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1062</TotalTime>
  <Pages>6</Pages>
  <Words>1688</Words>
  <Characters>9626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DAX-8901 Учет расхождений по ВГХ в WMS и ПИМ</vt:lpstr>
    </vt:vector>
  </TitlesOfParts>
  <Company>HP Inc.</Company>
  <LinksUpToDate>false</LinksUpToDate>
  <CharactersWithSpaces>11292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DAX-8901 Учет расхождений по ВГХ в WMS и ПИМ</dc:title>
  <dc:creator>K.alyanykh</dc:creator>
  <cp:lastModifiedBy>Aleksey I Kuznetsov</cp:lastModifiedBy>
  <cp:revision>52</cp:revision>
  <cp:lastPrinted>2010-02-27T12:52:00Z</cp:lastPrinted>
  <dcterms:created xsi:type="dcterms:W3CDTF">2024-09-05T15:32:00Z</dcterms:created>
  <dcterms:modified xsi:type="dcterms:W3CDTF">2024-10-23T10:42:00Z</dcterms:modified>
</cp:coreProperties>
</file>