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248554056"/>
    <w:bookmarkStart w:id="1" w:name="_Toc248554921"/>
    <w:p w14:paraId="76484DCF" w14:textId="473E6B5E" w:rsidR="00A51049" w:rsidRPr="00FF5124" w:rsidRDefault="00C563D0" w:rsidP="00837729">
      <w:pPr>
        <w:pStyle w:val="14"/>
        <w:rPr>
          <w:rFonts w:cs="Times New Roman"/>
        </w:rPr>
      </w:pPr>
      <w:sdt>
        <w:sdtPr>
          <w:rPr>
            <w:rFonts w:cs="Times New Roman"/>
            <w:spacing w:val="-2"/>
            <w:kern w:val="36"/>
            <w:sz w:val="41"/>
            <w:szCs w:val="41"/>
          </w:rPr>
          <w:alias w:val="Название"/>
          <w:id w:val="435232416"/>
          <w:placeholder>
            <w:docPart w:val="E6B5D4F382214D4999F052D6830124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7E57DA" w:rsidRPr="007E57DA">
            <w:rPr>
              <w:rFonts w:cs="Times New Roman"/>
              <w:spacing w:val="-2"/>
              <w:kern w:val="36"/>
              <w:sz w:val="41"/>
              <w:szCs w:val="41"/>
            </w:rPr>
            <w:t>DAX-10595 Обработка товара с некорректными КМ</w:t>
          </w:r>
        </w:sdtContent>
      </w:sdt>
    </w:p>
    <w:bookmarkEnd w:id="0"/>
    <w:bookmarkEnd w:id="1"/>
    <w:p w14:paraId="4EDE04EB" w14:textId="04C5157C" w:rsidR="00687800" w:rsidRPr="00FF5124" w:rsidRDefault="00687800" w:rsidP="00D41FC6">
      <w:pPr>
        <w:pStyle w:val="a4"/>
        <w:ind w:firstLine="0"/>
        <w:rPr>
          <w:b/>
          <w:sz w:val="24"/>
          <w:szCs w:val="24"/>
        </w:rPr>
      </w:pPr>
      <w:r w:rsidRPr="00FF5124">
        <w:rPr>
          <w:b/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51"/>
        <w:gridCol w:w="5320"/>
        <w:gridCol w:w="1440"/>
        <w:gridCol w:w="2835"/>
      </w:tblGrid>
      <w:tr w:rsidR="00662477" w:rsidRPr="00FF5124" w14:paraId="20BB69D5" w14:textId="77777777" w:rsidTr="004965B9">
        <w:tc>
          <w:tcPr>
            <w:tcW w:w="851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6F9BFD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C012F9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Описание</w:t>
            </w:r>
          </w:p>
        </w:tc>
        <w:tc>
          <w:tcPr>
            <w:tcW w:w="1440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A4C109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Дата</w:t>
            </w:r>
          </w:p>
        </w:tc>
        <w:tc>
          <w:tcPr>
            <w:tcW w:w="2835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8E435F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Автор</w:t>
            </w:r>
          </w:p>
        </w:tc>
      </w:tr>
      <w:tr w:rsidR="00662477" w:rsidRPr="00FF5124" w14:paraId="319417BA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D7CD72" w14:textId="77777777" w:rsidR="00662477" w:rsidRPr="00FF5124" w:rsidRDefault="00662477" w:rsidP="00153EA9">
            <w:pPr>
              <w:pStyle w:val="aff8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0.1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F169AE" w14:textId="77777777" w:rsidR="00662477" w:rsidRPr="00FF5124" w:rsidRDefault="00662477" w:rsidP="00153EA9">
            <w:pPr>
              <w:pStyle w:val="aff8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6FF4D4" w14:textId="5A0B8B5E" w:rsidR="00662477" w:rsidRPr="00FF5124" w:rsidRDefault="002856B7" w:rsidP="0023465E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2</w:t>
            </w:r>
            <w:r>
              <w:rPr>
                <w:sz w:val="24"/>
                <w:szCs w:val="24"/>
              </w:rPr>
              <w:t>6</w:t>
            </w:r>
            <w:r w:rsidR="007E57DA">
              <w:rPr>
                <w:sz w:val="24"/>
                <w:szCs w:val="24"/>
              </w:rPr>
              <w:t>.09</w:t>
            </w:r>
            <w:r w:rsidR="00891BD6" w:rsidRPr="00FF5124">
              <w:rPr>
                <w:sz w:val="24"/>
                <w:szCs w:val="24"/>
              </w:rPr>
              <w:t>.202</w:t>
            </w:r>
            <w:r w:rsidR="00C346B5">
              <w:rPr>
                <w:sz w:val="24"/>
                <w:szCs w:val="24"/>
              </w:rPr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1040D5" w14:textId="5CE4F6A5" w:rsidR="00662477" w:rsidRPr="00FF5124" w:rsidRDefault="00793CBF" w:rsidP="00633D52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Кузнецов Алексей</w:t>
            </w:r>
            <w:r w:rsidR="00A1452C" w:rsidRPr="00FF5124">
              <w:rPr>
                <w:sz w:val="24"/>
                <w:szCs w:val="24"/>
              </w:rPr>
              <w:fldChar w:fldCharType="begin"/>
            </w:r>
            <w:r w:rsidR="00A1452C" w:rsidRPr="00FF5124">
              <w:rPr>
                <w:sz w:val="24"/>
                <w:szCs w:val="24"/>
              </w:rPr>
              <w:instrText xml:space="preserve"> USERNAME   \* MERGEFORMAT </w:instrText>
            </w:r>
            <w:r w:rsidR="00A1452C" w:rsidRPr="00FF5124">
              <w:rPr>
                <w:sz w:val="24"/>
                <w:szCs w:val="24"/>
              </w:rPr>
              <w:fldChar w:fldCharType="end"/>
            </w:r>
          </w:p>
        </w:tc>
      </w:tr>
      <w:tr w:rsidR="008F1D14" w:rsidRPr="00FF5124" w14:paraId="1922507E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69DF18" w14:textId="7287CD2E" w:rsidR="008F1D14" w:rsidRPr="00C7365A" w:rsidRDefault="00C7365A" w:rsidP="008F1D14">
            <w:pPr>
              <w:pStyle w:val="aff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A08417" w14:textId="1D365BCD" w:rsidR="008F1D14" w:rsidRPr="00C7365A" w:rsidRDefault="00C7365A" w:rsidP="008F1D14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Внесение правок после анализа кода при тестировании</w:t>
            </w:r>
            <w:bookmarkStart w:id="2" w:name="_GoBack"/>
            <w:bookmarkEnd w:id="2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F8679C" w14:textId="146D388E" w:rsidR="008F1D14" w:rsidRPr="00FF5124" w:rsidRDefault="00C7365A" w:rsidP="008F1D14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05.11.2025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AB8BE2" w14:textId="13562FBF" w:rsidR="008F1D14" w:rsidRPr="00FF5124" w:rsidRDefault="00C7365A" w:rsidP="008F1D14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Кузнецов Алексей</w:t>
            </w:r>
          </w:p>
        </w:tc>
      </w:tr>
    </w:tbl>
    <w:p w14:paraId="195F0713" w14:textId="56E64A70" w:rsidR="00633D52" w:rsidRPr="00FF5124" w:rsidRDefault="00DE0C93" w:rsidP="00B81BE0">
      <w:pPr>
        <w:pStyle w:val="10"/>
        <w:numPr>
          <w:ilvl w:val="0"/>
          <w:numId w:val="23"/>
        </w:numPr>
        <w:rPr>
          <w:rFonts w:cs="Times New Roman"/>
        </w:rPr>
      </w:pPr>
      <w:bookmarkStart w:id="3" w:name="_Toc309597739"/>
      <w:r w:rsidRPr="00FF5124">
        <w:rPr>
          <w:rFonts w:cs="Times New Roman"/>
        </w:rPr>
        <w:t>Бизнес-процессы</w:t>
      </w:r>
    </w:p>
    <w:p w14:paraId="0DEE77C8" w14:textId="7BCB83D6" w:rsidR="00532450" w:rsidRPr="00FF5124" w:rsidRDefault="005A1991" w:rsidP="00127EDC">
      <w:pPr>
        <w:pStyle w:val="a4"/>
        <w:ind w:left="709" w:firstLine="0"/>
        <w:rPr>
          <w:sz w:val="24"/>
          <w:szCs w:val="24"/>
        </w:rPr>
      </w:pPr>
      <w:r>
        <w:rPr>
          <w:sz w:val="24"/>
          <w:szCs w:val="24"/>
        </w:rPr>
        <w:t>Отбор проблемных кодов маркировки</w:t>
      </w:r>
      <w:r w:rsidR="00BE5852">
        <w:rPr>
          <w:sz w:val="24"/>
          <w:szCs w:val="24"/>
        </w:rPr>
        <w:t>.</w:t>
      </w:r>
    </w:p>
    <w:p w14:paraId="1075E5A3" w14:textId="4F5489DE" w:rsidR="004755D4" w:rsidRDefault="008457D5" w:rsidP="00B81BE0">
      <w:pPr>
        <w:pStyle w:val="10"/>
        <w:numPr>
          <w:ilvl w:val="0"/>
          <w:numId w:val="23"/>
        </w:numPr>
        <w:rPr>
          <w:rFonts w:cs="Times New Roman"/>
        </w:rPr>
      </w:pPr>
      <w:bookmarkStart w:id="4" w:name="_Toc309597740"/>
      <w:bookmarkEnd w:id="3"/>
      <w:r w:rsidRPr="00FF5124">
        <w:rPr>
          <w:rFonts w:cs="Times New Roman"/>
        </w:rPr>
        <w:t>Изменение модели данных</w:t>
      </w:r>
      <w:bookmarkEnd w:id="4"/>
    </w:p>
    <w:p w14:paraId="50847C73" w14:textId="2FE1CF0B" w:rsidR="007B174F" w:rsidRPr="00EA22F5" w:rsidRDefault="00DF4AE5" w:rsidP="00DF4AE5">
      <w:pPr>
        <w:pStyle w:val="a4"/>
        <w:numPr>
          <w:ilvl w:val="1"/>
          <w:numId w:val="23"/>
        </w:numPr>
      </w:pPr>
      <w:r>
        <w:t>Добавить новые поля в</w:t>
      </w:r>
      <w:r w:rsidR="007B174F">
        <w:t xml:space="preserve"> таблицу </w:t>
      </w:r>
      <w:proofErr w:type="spellStart"/>
      <w:r w:rsidRPr="00DF4AE5">
        <w:rPr>
          <w:b/>
        </w:rPr>
        <w:t>WMS_PickDiffActLine</w:t>
      </w:r>
      <w:proofErr w:type="spellEnd"/>
      <w:r w:rsidR="007B174F">
        <w:t>:</w:t>
      </w:r>
    </w:p>
    <w:tbl>
      <w:tblPr>
        <w:tblStyle w:val="afe"/>
        <w:tblW w:w="10490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693"/>
        <w:gridCol w:w="2268"/>
        <w:gridCol w:w="1701"/>
        <w:gridCol w:w="1701"/>
        <w:gridCol w:w="2127"/>
      </w:tblGrid>
      <w:tr w:rsidR="007B174F" w:rsidRPr="00FF5124" w14:paraId="36841CD7" w14:textId="77777777" w:rsidTr="00AD65EC">
        <w:trPr>
          <w:trHeight w:val="999"/>
        </w:trPr>
        <w:tc>
          <w:tcPr>
            <w:tcW w:w="2693" w:type="dxa"/>
            <w:shd w:val="clear" w:color="auto" w:fill="D9D9D9" w:themeFill="background1" w:themeFillShade="D9"/>
          </w:tcPr>
          <w:p w14:paraId="05A732B4" w14:textId="77777777" w:rsidR="007B174F" w:rsidRPr="00FF5124" w:rsidRDefault="007B174F" w:rsidP="00AD65E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7A50DE95" w14:textId="77777777" w:rsidR="007B174F" w:rsidRPr="00FF5124" w:rsidRDefault="007B174F" w:rsidP="00AD65E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0B77E701" w14:textId="77777777" w:rsidR="007B174F" w:rsidRPr="00FF5124" w:rsidRDefault="007B174F" w:rsidP="00AD65E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Тип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11E5C1FF" w14:textId="77777777" w:rsidR="007B174F" w:rsidRPr="00FF5124" w:rsidRDefault="007B174F" w:rsidP="00AD65E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Обязательно для заполнения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365002B1" w14:textId="77777777" w:rsidR="007B174F" w:rsidRPr="00FF5124" w:rsidRDefault="007B174F" w:rsidP="00AD65E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Уникальное</w:t>
            </w:r>
          </w:p>
        </w:tc>
      </w:tr>
      <w:tr w:rsidR="00DF4AE5" w:rsidRPr="002933F6" w14:paraId="30653209" w14:textId="77777777" w:rsidTr="00AD65EC">
        <w:tc>
          <w:tcPr>
            <w:tcW w:w="2693" w:type="dxa"/>
          </w:tcPr>
          <w:p w14:paraId="24866AC8" w14:textId="28DE89E4" w:rsidR="00DF4AE5" w:rsidRPr="0091231E" w:rsidRDefault="00DF4AE5" w:rsidP="00DF4AE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trike/>
                <w:sz w:val="22"/>
              </w:rPr>
            </w:pPr>
            <w:commentRangeStart w:id="5"/>
            <w:r w:rsidRPr="0091231E">
              <w:rPr>
                <w:rFonts w:ascii="Times New Roman" w:hAnsi="Times New Roman"/>
                <w:b/>
                <w:i/>
                <w:strike/>
                <w:sz w:val="22"/>
              </w:rPr>
              <w:t>Количество проблемных КМ</w:t>
            </w:r>
            <w:r w:rsidRPr="0091231E">
              <w:rPr>
                <w:rFonts w:ascii="Times New Roman" w:hAnsi="Times New Roman"/>
                <w:b/>
                <w:i/>
                <w:strike/>
                <w:sz w:val="22"/>
              </w:rPr>
              <w:br/>
            </w:r>
            <w:r w:rsidRPr="0091231E">
              <w:rPr>
                <w:rFonts w:ascii="Times New Roman" w:hAnsi="Times New Roman"/>
                <w:strike/>
                <w:sz w:val="22"/>
              </w:rPr>
              <w:t>(</w:t>
            </w:r>
            <w:proofErr w:type="spellStart"/>
            <w:r w:rsidRPr="0091231E">
              <w:rPr>
                <w:rFonts w:ascii="Times New Roman" w:hAnsi="Times New Roman"/>
                <w:strike/>
                <w:sz w:val="22"/>
                <w:lang w:val="en-US"/>
              </w:rPr>
              <w:t>QtyKMProblem</w:t>
            </w:r>
            <w:proofErr w:type="spellEnd"/>
            <w:r w:rsidRPr="0091231E">
              <w:rPr>
                <w:rFonts w:ascii="Times New Roman" w:hAnsi="Times New Roman"/>
                <w:strike/>
                <w:sz w:val="22"/>
              </w:rPr>
              <w:t>)</w:t>
            </w:r>
          </w:p>
        </w:tc>
        <w:tc>
          <w:tcPr>
            <w:tcW w:w="2268" w:type="dxa"/>
          </w:tcPr>
          <w:p w14:paraId="53BB4941" w14:textId="57CE6A26" w:rsidR="00DF4AE5" w:rsidRPr="0091231E" w:rsidRDefault="00DF4AE5" w:rsidP="00DF4AE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trike/>
                <w:sz w:val="22"/>
              </w:rPr>
            </w:pPr>
            <w:r w:rsidRPr="0091231E">
              <w:rPr>
                <w:rFonts w:ascii="Times New Roman" w:hAnsi="Times New Roman"/>
                <w:i/>
                <w:strike/>
                <w:sz w:val="22"/>
              </w:rPr>
              <w:t>Количество проблемных кодов маркировки</w:t>
            </w:r>
          </w:p>
        </w:tc>
        <w:tc>
          <w:tcPr>
            <w:tcW w:w="1701" w:type="dxa"/>
          </w:tcPr>
          <w:p w14:paraId="52F63135" w14:textId="3116622C" w:rsidR="00DF4AE5" w:rsidRPr="0091231E" w:rsidRDefault="00DF4AE5" w:rsidP="00DF4AE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trike/>
                <w:sz w:val="22"/>
                <w:lang w:val="en-US"/>
              </w:rPr>
            </w:pPr>
            <w:r w:rsidRPr="0091231E">
              <w:rPr>
                <w:rFonts w:ascii="Times New Roman" w:hAnsi="Times New Roman"/>
                <w:b/>
                <w:strike/>
                <w:sz w:val="22"/>
                <w:lang w:val="en-US"/>
              </w:rPr>
              <w:t>Numeric</w:t>
            </w:r>
            <w:r w:rsidRPr="0091231E">
              <w:rPr>
                <w:rFonts w:ascii="Times New Roman" w:hAnsi="Times New Roman"/>
                <w:strike/>
                <w:sz w:val="22"/>
                <w:lang w:val="en-US"/>
              </w:rPr>
              <w:t>(</w:t>
            </w:r>
            <w:r w:rsidRPr="0091231E">
              <w:rPr>
                <w:rFonts w:ascii="Times New Roman" w:hAnsi="Times New Roman"/>
                <w:strike/>
                <w:sz w:val="22"/>
              </w:rPr>
              <w:t>1</w:t>
            </w:r>
            <w:r w:rsidRPr="0091231E">
              <w:rPr>
                <w:rFonts w:ascii="Times New Roman" w:hAnsi="Times New Roman"/>
                <w:strike/>
                <w:sz w:val="22"/>
                <w:lang w:val="en-US"/>
              </w:rPr>
              <w:t>)</w:t>
            </w:r>
          </w:p>
        </w:tc>
        <w:tc>
          <w:tcPr>
            <w:tcW w:w="1701" w:type="dxa"/>
          </w:tcPr>
          <w:p w14:paraId="49CA9BFD" w14:textId="08117AFE" w:rsidR="00DF4AE5" w:rsidRPr="0091231E" w:rsidRDefault="00DF4AE5" w:rsidP="00DF4AE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trike/>
                <w:sz w:val="22"/>
              </w:rPr>
            </w:pPr>
            <w:r w:rsidRPr="0091231E">
              <w:rPr>
                <w:rFonts w:ascii="Times New Roman" w:hAnsi="Times New Roman"/>
                <w:strike/>
                <w:sz w:val="22"/>
              </w:rPr>
              <w:t>Нет</w:t>
            </w:r>
          </w:p>
        </w:tc>
        <w:tc>
          <w:tcPr>
            <w:tcW w:w="2127" w:type="dxa"/>
          </w:tcPr>
          <w:p w14:paraId="7CCF1BAA" w14:textId="0A7F319A" w:rsidR="00DF4AE5" w:rsidRPr="0091231E" w:rsidRDefault="00DF4AE5" w:rsidP="00DF4AE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trike/>
                <w:sz w:val="22"/>
              </w:rPr>
            </w:pPr>
            <w:r w:rsidRPr="0091231E">
              <w:rPr>
                <w:rFonts w:ascii="Times New Roman" w:hAnsi="Times New Roman"/>
                <w:strike/>
                <w:sz w:val="22"/>
              </w:rPr>
              <w:t>Нет</w:t>
            </w:r>
            <w:commentRangeEnd w:id="5"/>
            <w:r w:rsidR="0091231E">
              <w:rPr>
                <w:rStyle w:val="af8"/>
              </w:rPr>
              <w:commentReference w:id="5"/>
            </w:r>
          </w:p>
        </w:tc>
      </w:tr>
      <w:tr w:rsidR="00DF4AE5" w:rsidRPr="002933F6" w14:paraId="23BD1398" w14:textId="77777777" w:rsidTr="00AD65EC">
        <w:tc>
          <w:tcPr>
            <w:tcW w:w="2693" w:type="dxa"/>
          </w:tcPr>
          <w:p w14:paraId="27B36FEC" w14:textId="1EC6940F" w:rsidR="00DF4AE5" w:rsidRPr="007B174F" w:rsidRDefault="00DF4AE5" w:rsidP="00DF4AE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lang w:val="en-US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Код маркировки</w:t>
            </w:r>
            <w:r>
              <w:rPr>
                <w:rFonts w:ascii="Times New Roman" w:hAnsi="Times New Roman"/>
                <w:b/>
                <w:i/>
                <w:sz w:val="22"/>
              </w:rPr>
              <w:br/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itemKM</w:t>
            </w:r>
            <w:proofErr w:type="spellEnd"/>
            <w:r>
              <w:rPr>
                <w:rFonts w:ascii="Times New Roman" w:hAnsi="Times New Roman"/>
                <w:sz w:val="22"/>
                <w:lang w:val="en-US"/>
              </w:rPr>
              <w:t>()</w:t>
            </w:r>
          </w:p>
        </w:tc>
        <w:tc>
          <w:tcPr>
            <w:tcW w:w="2268" w:type="dxa"/>
          </w:tcPr>
          <w:p w14:paraId="29D988ED" w14:textId="2265E4D0" w:rsidR="00DF4AE5" w:rsidRDefault="00DF4AE5" w:rsidP="00DF4AE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Код маркировки товара</w:t>
            </w:r>
          </w:p>
        </w:tc>
        <w:tc>
          <w:tcPr>
            <w:tcW w:w="1701" w:type="dxa"/>
          </w:tcPr>
          <w:p w14:paraId="1966BDEC" w14:textId="17B3D6FC" w:rsidR="00DF4AE5" w:rsidRDefault="00DF4AE5" w:rsidP="00DF4AE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  <w:lang w:val="en-US"/>
              </w:rPr>
            </w:pPr>
            <w:r>
              <w:rPr>
                <w:rFonts w:ascii="Times New Roman" w:hAnsi="Times New Roman"/>
                <w:b/>
                <w:sz w:val="22"/>
                <w:lang w:val="en-US"/>
              </w:rPr>
              <w:t>String</w:t>
            </w:r>
            <w:r>
              <w:rPr>
                <w:rFonts w:ascii="Times New Roman" w:hAnsi="Times New Roman"/>
                <w:sz w:val="22"/>
              </w:rPr>
              <w:t>(</w:t>
            </w:r>
            <w:r>
              <w:rPr>
                <w:rFonts w:ascii="Times New Roman" w:hAnsi="Times New Roman"/>
                <w:sz w:val="22"/>
                <w:lang w:val="en-US"/>
              </w:rPr>
              <w:t>150</w:t>
            </w:r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1701" w:type="dxa"/>
          </w:tcPr>
          <w:p w14:paraId="1590C7B3" w14:textId="243FF136" w:rsidR="00DF4AE5" w:rsidRDefault="00DF4AE5" w:rsidP="00DF4AE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6E49E402" w14:textId="49CB6D87" w:rsidR="00DF4AE5" w:rsidRDefault="00DF4AE5" w:rsidP="00DF4AE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</w:tr>
    </w:tbl>
    <w:p w14:paraId="3F52BFA9" w14:textId="345729C2" w:rsidR="00DF4AE5" w:rsidRDefault="00DF4AE5" w:rsidP="00DF4AE5">
      <w:pPr>
        <w:pStyle w:val="a4"/>
        <w:numPr>
          <w:ilvl w:val="2"/>
          <w:numId w:val="23"/>
        </w:numPr>
      </w:pPr>
      <w:r>
        <w:t xml:space="preserve">Добавить новое значение для поля </w:t>
      </w:r>
      <w:r w:rsidRPr="00DF4AE5">
        <w:t>(</w:t>
      </w:r>
      <w:proofErr w:type="spellStart"/>
      <w:r w:rsidRPr="00DF4AE5">
        <w:t>WMS_PickDiffActLine</w:t>
      </w:r>
      <w:proofErr w:type="spellEnd"/>
      <w:proofErr w:type="gramStart"/>
      <w:r w:rsidRPr="00DF4AE5">
        <w:t>).</w:t>
      </w:r>
      <w:proofErr w:type="spellStart"/>
      <w:r w:rsidRPr="00DF4AE5">
        <w:t>ActType</w:t>
      </w:r>
      <w:proofErr w:type="spellEnd"/>
      <w:proofErr w:type="gramEnd"/>
      <w:r>
        <w:t>:</w:t>
      </w:r>
    </w:p>
    <w:p w14:paraId="0EE9CF85" w14:textId="72F59EA4" w:rsidR="00DF4AE5" w:rsidRDefault="00DF4AE5" w:rsidP="00DF4AE5">
      <w:pPr>
        <w:pStyle w:val="a4"/>
        <w:numPr>
          <w:ilvl w:val="3"/>
          <w:numId w:val="23"/>
        </w:numPr>
      </w:pPr>
      <w:r>
        <w:t xml:space="preserve">Значение </w:t>
      </w:r>
      <w:r w:rsidRPr="00DF4AE5">
        <w:rPr>
          <w:i/>
        </w:rPr>
        <w:t>Проблемные КМ</w:t>
      </w:r>
    </w:p>
    <w:p w14:paraId="48711C73" w14:textId="5C2FCF6D" w:rsidR="002F63A2" w:rsidRPr="00EB193C" w:rsidRDefault="002F63A2" w:rsidP="00C8310B">
      <w:pPr>
        <w:pStyle w:val="a4"/>
        <w:ind w:left="804" w:firstLine="0"/>
        <w:rPr>
          <w:strike/>
        </w:rPr>
      </w:pPr>
      <w:r w:rsidRPr="00EB193C">
        <w:rPr>
          <w:strike/>
        </w:rPr>
        <w:t xml:space="preserve">Добавить новое поле в таблицу </w:t>
      </w:r>
      <w:proofErr w:type="spellStart"/>
      <w:r w:rsidRPr="00EB193C">
        <w:rPr>
          <w:b/>
          <w:strike/>
        </w:rPr>
        <w:t>WMS_WMSAdvancedParameters</w:t>
      </w:r>
      <w:proofErr w:type="spellEnd"/>
      <w:r w:rsidRPr="00EB193C">
        <w:rPr>
          <w:strike/>
        </w:rPr>
        <w:t>:</w:t>
      </w:r>
    </w:p>
    <w:tbl>
      <w:tblPr>
        <w:tblStyle w:val="afe"/>
        <w:tblW w:w="10490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693"/>
        <w:gridCol w:w="2268"/>
        <w:gridCol w:w="1701"/>
        <w:gridCol w:w="1701"/>
        <w:gridCol w:w="2127"/>
      </w:tblGrid>
      <w:tr w:rsidR="002F63A2" w:rsidRPr="00EB193C" w14:paraId="0DFED8FF" w14:textId="77777777" w:rsidTr="002F63A2">
        <w:trPr>
          <w:trHeight w:val="999"/>
        </w:trPr>
        <w:tc>
          <w:tcPr>
            <w:tcW w:w="2693" w:type="dxa"/>
            <w:shd w:val="clear" w:color="auto" w:fill="D9D9D9" w:themeFill="background1" w:themeFillShade="D9"/>
          </w:tcPr>
          <w:p w14:paraId="365D4C42" w14:textId="77777777" w:rsidR="002F63A2" w:rsidRPr="00EB193C" w:rsidRDefault="002F63A2" w:rsidP="002F63A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trike/>
              </w:rPr>
            </w:pPr>
            <w:r w:rsidRPr="00EB193C">
              <w:rPr>
                <w:rFonts w:ascii="Times New Roman" w:hAnsi="Times New Roman"/>
                <w:b/>
                <w:strike/>
              </w:rPr>
              <w:t>Имя поля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344349B5" w14:textId="77777777" w:rsidR="002F63A2" w:rsidRPr="00EB193C" w:rsidRDefault="002F63A2" w:rsidP="002F63A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trike/>
              </w:rPr>
            </w:pPr>
            <w:r w:rsidRPr="00EB193C">
              <w:rPr>
                <w:rFonts w:ascii="Times New Roman" w:hAnsi="Times New Roman"/>
                <w:b/>
                <w:strike/>
              </w:rPr>
              <w:t>Подсказка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146F7468" w14:textId="77777777" w:rsidR="002F63A2" w:rsidRPr="00EB193C" w:rsidRDefault="002F63A2" w:rsidP="002F63A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trike/>
              </w:rPr>
            </w:pPr>
            <w:r w:rsidRPr="00EB193C">
              <w:rPr>
                <w:rFonts w:ascii="Times New Roman" w:hAnsi="Times New Roman"/>
                <w:b/>
                <w:strike/>
              </w:rPr>
              <w:t>Тип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12D1707B" w14:textId="77777777" w:rsidR="002F63A2" w:rsidRPr="00EB193C" w:rsidRDefault="002F63A2" w:rsidP="002F63A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trike/>
              </w:rPr>
            </w:pPr>
            <w:r w:rsidRPr="00EB193C">
              <w:rPr>
                <w:rFonts w:ascii="Times New Roman" w:hAnsi="Times New Roman"/>
                <w:b/>
                <w:strike/>
              </w:rPr>
              <w:t>Обязательно для заполнения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07D4E917" w14:textId="77777777" w:rsidR="002F63A2" w:rsidRPr="00EB193C" w:rsidRDefault="002F63A2" w:rsidP="002F63A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trike/>
              </w:rPr>
            </w:pPr>
            <w:r w:rsidRPr="00EB193C">
              <w:rPr>
                <w:rFonts w:ascii="Times New Roman" w:hAnsi="Times New Roman"/>
                <w:b/>
                <w:strike/>
              </w:rPr>
              <w:t>Уникальное</w:t>
            </w:r>
          </w:p>
        </w:tc>
      </w:tr>
      <w:tr w:rsidR="002F63A2" w:rsidRPr="00EB193C" w14:paraId="464C83E7" w14:textId="77777777" w:rsidTr="002F63A2">
        <w:tc>
          <w:tcPr>
            <w:tcW w:w="2693" w:type="dxa"/>
          </w:tcPr>
          <w:p w14:paraId="12813659" w14:textId="7671482B" w:rsidR="002F63A2" w:rsidRPr="00EB193C" w:rsidRDefault="002F63A2" w:rsidP="00D17AB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trike/>
                <w:sz w:val="22"/>
                <w:lang w:val="en-US"/>
              </w:rPr>
            </w:pPr>
            <w:commentRangeStart w:id="6"/>
            <w:r w:rsidRPr="00EB193C">
              <w:rPr>
                <w:rFonts w:ascii="Times New Roman" w:hAnsi="Times New Roman"/>
                <w:b/>
                <w:i/>
                <w:strike/>
                <w:sz w:val="22"/>
              </w:rPr>
              <w:t xml:space="preserve">Ячейка для </w:t>
            </w:r>
            <w:proofErr w:type="spellStart"/>
            <w:r w:rsidRPr="00EB193C">
              <w:rPr>
                <w:rFonts w:ascii="Times New Roman" w:hAnsi="Times New Roman"/>
                <w:b/>
                <w:i/>
                <w:strike/>
                <w:sz w:val="22"/>
              </w:rPr>
              <w:t>перемаркировки</w:t>
            </w:r>
            <w:proofErr w:type="spellEnd"/>
            <w:r w:rsidRPr="00EB193C">
              <w:rPr>
                <w:rFonts w:ascii="Times New Roman" w:hAnsi="Times New Roman"/>
                <w:b/>
                <w:i/>
                <w:strike/>
                <w:sz w:val="22"/>
              </w:rPr>
              <w:br/>
            </w:r>
            <w:r w:rsidRPr="00EB193C">
              <w:rPr>
                <w:rFonts w:ascii="Times New Roman" w:hAnsi="Times New Roman"/>
                <w:strike/>
                <w:sz w:val="22"/>
                <w:lang w:val="en-US"/>
              </w:rPr>
              <w:t>(</w:t>
            </w:r>
            <w:proofErr w:type="spellStart"/>
            <w:r w:rsidR="00D17AB2" w:rsidRPr="00EB193C">
              <w:rPr>
                <w:rFonts w:ascii="Times New Roman" w:hAnsi="Times New Roman"/>
                <w:strike/>
                <w:sz w:val="22"/>
                <w:lang w:val="en-US"/>
              </w:rPr>
              <w:t>ReMarckingLocationId</w:t>
            </w:r>
            <w:proofErr w:type="spellEnd"/>
            <w:r w:rsidRPr="00EB193C">
              <w:rPr>
                <w:rFonts w:ascii="Times New Roman" w:hAnsi="Times New Roman"/>
                <w:strike/>
                <w:sz w:val="22"/>
                <w:lang w:val="en-US"/>
              </w:rPr>
              <w:t>)</w:t>
            </w:r>
          </w:p>
        </w:tc>
        <w:tc>
          <w:tcPr>
            <w:tcW w:w="2268" w:type="dxa"/>
          </w:tcPr>
          <w:p w14:paraId="020EB42D" w14:textId="76DE5EEA" w:rsidR="002F63A2" w:rsidRPr="00EB193C" w:rsidRDefault="00D17AB2" w:rsidP="002F63A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trike/>
                <w:sz w:val="22"/>
              </w:rPr>
            </w:pPr>
            <w:r w:rsidRPr="00EB193C">
              <w:rPr>
                <w:rFonts w:ascii="Times New Roman" w:hAnsi="Times New Roman"/>
                <w:i/>
                <w:strike/>
                <w:sz w:val="22"/>
              </w:rPr>
              <w:t xml:space="preserve">Ячейка для </w:t>
            </w:r>
            <w:proofErr w:type="spellStart"/>
            <w:r w:rsidRPr="00EB193C">
              <w:rPr>
                <w:rFonts w:ascii="Times New Roman" w:hAnsi="Times New Roman"/>
                <w:i/>
                <w:strike/>
                <w:sz w:val="22"/>
              </w:rPr>
              <w:t>перемаркировки</w:t>
            </w:r>
            <w:proofErr w:type="spellEnd"/>
          </w:p>
        </w:tc>
        <w:tc>
          <w:tcPr>
            <w:tcW w:w="1701" w:type="dxa"/>
          </w:tcPr>
          <w:p w14:paraId="0922CC89" w14:textId="7E0D603D" w:rsidR="002F63A2" w:rsidRPr="00EB193C" w:rsidRDefault="002F63A2" w:rsidP="002F63A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trike/>
                <w:sz w:val="22"/>
                <w:lang w:val="en-US"/>
              </w:rPr>
            </w:pPr>
            <w:r w:rsidRPr="00EB193C">
              <w:rPr>
                <w:rFonts w:ascii="Times New Roman" w:hAnsi="Times New Roman"/>
                <w:b/>
                <w:strike/>
                <w:sz w:val="22"/>
                <w:lang w:val="en-US"/>
              </w:rPr>
              <w:t>String</w:t>
            </w:r>
            <w:r w:rsidRPr="00EB193C">
              <w:rPr>
                <w:rFonts w:ascii="Times New Roman" w:hAnsi="Times New Roman"/>
                <w:strike/>
                <w:sz w:val="22"/>
              </w:rPr>
              <w:t>(</w:t>
            </w:r>
            <w:r w:rsidR="00D17AB2" w:rsidRPr="00EB193C">
              <w:rPr>
                <w:rFonts w:ascii="Times New Roman" w:hAnsi="Times New Roman"/>
                <w:strike/>
                <w:sz w:val="22"/>
                <w:lang w:val="en-US"/>
              </w:rPr>
              <w:t>1</w:t>
            </w:r>
            <w:r w:rsidRPr="00EB193C">
              <w:rPr>
                <w:rFonts w:ascii="Times New Roman" w:hAnsi="Times New Roman"/>
                <w:strike/>
                <w:sz w:val="22"/>
                <w:lang w:val="en-US"/>
              </w:rPr>
              <w:t>0</w:t>
            </w:r>
            <w:r w:rsidRPr="00EB193C">
              <w:rPr>
                <w:rFonts w:ascii="Times New Roman" w:hAnsi="Times New Roman"/>
                <w:strike/>
                <w:sz w:val="22"/>
              </w:rPr>
              <w:t>)</w:t>
            </w:r>
          </w:p>
        </w:tc>
        <w:tc>
          <w:tcPr>
            <w:tcW w:w="1701" w:type="dxa"/>
          </w:tcPr>
          <w:p w14:paraId="170D615E" w14:textId="77777777" w:rsidR="002F63A2" w:rsidRPr="00EB193C" w:rsidRDefault="002F63A2" w:rsidP="002F63A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trike/>
                <w:sz w:val="22"/>
              </w:rPr>
            </w:pPr>
            <w:r w:rsidRPr="00EB193C">
              <w:rPr>
                <w:rFonts w:ascii="Times New Roman" w:hAnsi="Times New Roman"/>
                <w:strike/>
                <w:sz w:val="22"/>
              </w:rPr>
              <w:t>Нет</w:t>
            </w:r>
          </w:p>
        </w:tc>
        <w:tc>
          <w:tcPr>
            <w:tcW w:w="2127" w:type="dxa"/>
          </w:tcPr>
          <w:p w14:paraId="775D0317" w14:textId="42BB89B6" w:rsidR="002F63A2" w:rsidRPr="00EB193C" w:rsidRDefault="00D17AB2" w:rsidP="002F63A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trike/>
                <w:sz w:val="22"/>
              </w:rPr>
            </w:pPr>
            <w:r w:rsidRPr="00EB193C">
              <w:rPr>
                <w:rFonts w:ascii="Times New Roman" w:hAnsi="Times New Roman"/>
                <w:strike/>
                <w:sz w:val="22"/>
              </w:rPr>
              <w:t>Нет</w:t>
            </w:r>
            <w:commentRangeEnd w:id="6"/>
            <w:r w:rsidR="00EB193C">
              <w:rPr>
                <w:rStyle w:val="af8"/>
              </w:rPr>
              <w:commentReference w:id="6"/>
            </w:r>
          </w:p>
        </w:tc>
      </w:tr>
    </w:tbl>
    <w:p w14:paraId="26E92234" w14:textId="352FFC90" w:rsidR="00EB193C" w:rsidRPr="00EA22F5" w:rsidRDefault="00EB193C" w:rsidP="00EB193C">
      <w:pPr>
        <w:pStyle w:val="a4"/>
        <w:numPr>
          <w:ilvl w:val="1"/>
          <w:numId w:val="23"/>
        </w:numPr>
      </w:pPr>
      <w:r>
        <w:t xml:space="preserve">Добавить новое поле в таблицу </w:t>
      </w:r>
      <w:proofErr w:type="spellStart"/>
      <w:r w:rsidRPr="00EB193C">
        <w:rPr>
          <w:b/>
        </w:rPr>
        <w:t>InventLocation</w:t>
      </w:r>
      <w:proofErr w:type="spellEnd"/>
      <w:r>
        <w:t>:</w:t>
      </w:r>
    </w:p>
    <w:tbl>
      <w:tblPr>
        <w:tblStyle w:val="afe"/>
        <w:tblW w:w="10490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693"/>
        <w:gridCol w:w="2268"/>
        <w:gridCol w:w="1701"/>
        <w:gridCol w:w="1701"/>
        <w:gridCol w:w="2127"/>
      </w:tblGrid>
      <w:tr w:rsidR="00EB193C" w:rsidRPr="00EB193C" w14:paraId="610FFFA5" w14:textId="77777777" w:rsidTr="009058FC">
        <w:trPr>
          <w:trHeight w:val="999"/>
        </w:trPr>
        <w:tc>
          <w:tcPr>
            <w:tcW w:w="2693" w:type="dxa"/>
            <w:shd w:val="clear" w:color="auto" w:fill="D9D9D9" w:themeFill="background1" w:themeFillShade="D9"/>
          </w:tcPr>
          <w:p w14:paraId="58D1ED7F" w14:textId="77777777" w:rsidR="00EB193C" w:rsidRPr="00EB193C" w:rsidRDefault="00EB193C" w:rsidP="009058F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EB193C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0890FB5B" w14:textId="77777777" w:rsidR="00EB193C" w:rsidRPr="00EB193C" w:rsidRDefault="00EB193C" w:rsidP="009058F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EB193C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3D0779D9" w14:textId="77777777" w:rsidR="00EB193C" w:rsidRPr="00EB193C" w:rsidRDefault="00EB193C" w:rsidP="009058F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EB193C">
              <w:rPr>
                <w:rFonts w:ascii="Times New Roman" w:hAnsi="Times New Roman"/>
                <w:b/>
              </w:rPr>
              <w:t>Тип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62DA3E9D" w14:textId="77777777" w:rsidR="00EB193C" w:rsidRPr="00EB193C" w:rsidRDefault="00EB193C" w:rsidP="009058F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EB193C">
              <w:rPr>
                <w:rFonts w:ascii="Times New Roman" w:hAnsi="Times New Roman"/>
                <w:b/>
              </w:rPr>
              <w:t>Обязательно для заполнения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69A1037F" w14:textId="77777777" w:rsidR="00EB193C" w:rsidRPr="00EB193C" w:rsidRDefault="00EB193C" w:rsidP="009058F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EB193C">
              <w:rPr>
                <w:rFonts w:ascii="Times New Roman" w:hAnsi="Times New Roman"/>
                <w:b/>
              </w:rPr>
              <w:t>Уникальное</w:t>
            </w:r>
          </w:p>
        </w:tc>
      </w:tr>
      <w:tr w:rsidR="00EB193C" w:rsidRPr="00EB193C" w14:paraId="7CC64667" w14:textId="77777777" w:rsidTr="009058FC">
        <w:tc>
          <w:tcPr>
            <w:tcW w:w="2693" w:type="dxa"/>
          </w:tcPr>
          <w:p w14:paraId="3DCF34FC" w14:textId="77777777" w:rsidR="00EB193C" w:rsidRPr="00EB193C" w:rsidRDefault="00EB193C" w:rsidP="009058F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lang w:val="en-US"/>
              </w:rPr>
            </w:pPr>
            <w:r w:rsidRPr="00EB193C">
              <w:rPr>
                <w:rFonts w:ascii="Times New Roman" w:hAnsi="Times New Roman"/>
                <w:b/>
                <w:i/>
                <w:sz w:val="22"/>
              </w:rPr>
              <w:t xml:space="preserve">Ячейка для </w:t>
            </w:r>
            <w:proofErr w:type="spellStart"/>
            <w:r w:rsidRPr="00EB193C">
              <w:rPr>
                <w:rFonts w:ascii="Times New Roman" w:hAnsi="Times New Roman"/>
                <w:b/>
                <w:i/>
                <w:sz w:val="22"/>
              </w:rPr>
              <w:t>перемаркировки</w:t>
            </w:r>
            <w:proofErr w:type="spellEnd"/>
            <w:r w:rsidRPr="00EB193C">
              <w:rPr>
                <w:rFonts w:ascii="Times New Roman" w:hAnsi="Times New Roman"/>
                <w:b/>
                <w:i/>
                <w:sz w:val="22"/>
              </w:rPr>
              <w:br/>
            </w:r>
            <w:r w:rsidRPr="00EB193C">
              <w:rPr>
                <w:rFonts w:ascii="Times New Roman" w:hAnsi="Times New Roman"/>
                <w:sz w:val="22"/>
                <w:lang w:val="en-US"/>
              </w:rPr>
              <w:t>(</w:t>
            </w:r>
            <w:proofErr w:type="spellStart"/>
            <w:r w:rsidRPr="00EB193C">
              <w:rPr>
                <w:rFonts w:ascii="Times New Roman" w:hAnsi="Times New Roman"/>
                <w:sz w:val="22"/>
                <w:lang w:val="en-US"/>
              </w:rPr>
              <w:t>ReMarckingLocationId</w:t>
            </w:r>
            <w:proofErr w:type="spellEnd"/>
            <w:r w:rsidRPr="00EB193C"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  <w:tc>
          <w:tcPr>
            <w:tcW w:w="2268" w:type="dxa"/>
          </w:tcPr>
          <w:p w14:paraId="51306B6E" w14:textId="77777777" w:rsidR="00EB193C" w:rsidRPr="00EB193C" w:rsidRDefault="00EB193C" w:rsidP="009058F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EB193C">
              <w:rPr>
                <w:rFonts w:ascii="Times New Roman" w:hAnsi="Times New Roman"/>
                <w:i/>
                <w:sz w:val="22"/>
              </w:rPr>
              <w:t xml:space="preserve">Ячейка для </w:t>
            </w:r>
            <w:proofErr w:type="spellStart"/>
            <w:r w:rsidRPr="00EB193C">
              <w:rPr>
                <w:rFonts w:ascii="Times New Roman" w:hAnsi="Times New Roman"/>
                <w:i/>
                <w:sz w:val="22"/>
              </w:rPr>
              <w:t>перемаркировки</w:t>
            </w:r>
            <w:proofErr w:type="spellEnd"/>
          </w:p>
        </w:tc>
        <w:tc>
          <w:tcPr>
            <w:tcW w:w="1701" w:type="dxa"/>
          </w:tcPr>
          <w:p w14:paraId="49964A87" w14:textId="77777777" w:rsidR="00EB193C" w:rsidRPr="00EB193C" w:rsidRDefault="00EB193C" w:rsidP="009058F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  <w:lang w:val="en-US"/>
              </w:rPr>
            </w:pPr>
            <w:r w:rsidRPr="00EB193C">
              <w:rPr>
                <w:rFonts w:ascii="Times New Roman" w:hAnsi="Times New Roman"/>
                <w:b/>
                <w:sz w:val="22"/>
                <w:lang w:val="en-US"/>
              </w:rPr>
              <w:t>String</w:t>
            </w:r>
            <w:r w:rsidRPr="00EB193C">
              <w:rPr>
                <w:rFonts w:ascii="Times New Roman" w:hAnsi="Times New Roman"/>
                <w:sz w:val="22"/>
              </w:rPr>
              <w:t>(</w:t>
            </w:r>
            <w:r w:rsidRPr="00EB193C">
              <w:rPr>
                <w:rFonts w:ascii="Times New Roman" w:hAnsi="Times New Roman"/>
                <w:sz w:val="22"/>
                <w:lang w:val="en-US"/>
              </w:rPr>
              <w:t>10</w:t>
            </w:r>
            <w:r w:rsidRPr="00EB193C"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1701" w:type="dxa"/>
          </w:tcPr>
          <w:p w14:paraId="25B608A4" w14:textId="77777777" w:rsidR="00EB193C" w:rsidRPr="00EB193C" w:rsidRDefault="00EB193C" w:rsidP="009058F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EB193C"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53764F1F" w14:textId="77777777" w:rsidR="00EB193C" w:rsidRPr="00EB193C" w:rsidRDefault="00EB193C" w:rsidP="009058F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EB193C">
              <w:rPr>
                <w:rFonts w:ascii="Times New Roman" w:hAnsi="Times New Roman"/>
                <w:sz w:val="22"/>
              </w:rPr>
              <w:t>Нет</w:t>
            </w:r>
          </w:p>
        </w:tc>
      </w:tr>
    </w:tbl>
    <w:p w14:paraId="7939EDF9" w14:textId="0AD94E10" w:rsidR="00EA22F5" w:rsidRPr="00EA22F5" w:rsidRDefault="00C7365A" w:rsidP="00EB193C">
      <w:pPr>
        <w:pStyle w:val="a4"/>
        <w:ind w:left="804" w:firstLine="0"/>
      </w:pPr>
      <w:r>
        <w:br/>
      </w:r>
      <w:r>
        <w:br/>
      </w:r>
    </w:p>
    <w:p w14:paraId="03A76995" w14:textId="6D586F4F" w:rsidR="006E7366" w:rsidRDefault="008457D5" w:rsidP="00FB070F">
      <w:pPr>
        <w:pStyle w:val="10"/>
        <w:numPr>
          <w:ilvl w:val="0"/>
          <w:numId w:val="23"/>
        </w:numPr>
        <w:rPr>
          <w:rFonts w:cs="Times New Roman"/>
        </w:rPr>
      </w:pPr>
      <w:bookmarkStart w:id="7" w:name="_Toc309597741"/>
      <w:r w:rsidRPr="00FF5124">
        <w:rPr>
          <w:rFonts w:cs="Times New Roman"/>
        </w:rPr>
        <w:lastRenderedPageBreak/>
        <w:t>Изменение интерфейса пользователей</w:t>
      </w:r>
      <w:bookmarkEnd w:id="7"/>
    </w:p>
    <w:p w14:paraId="0E1E4987" w14:textId="039B3A2C" w:rsidR="0043559D" w:rsidRDefault="007A3255" w:rsidP="007A3255">
      <w:pPr>
        <w:pStyle w:val="a4"/>
        <w:numPr>
          <w:ilvl w:val="1"/>
          <w:numId w:val="23"/>
        </w:numPr>
      </w:pPr>
      <w:r>
        <w:t>Создать новую закладку</w:t>
      </w:r>
      <w:r w:rsidR="00137C12">
        <w:t xml:space="preserve"> </w:t>
      </w:r>
      <w:r w:rsidR="00137C12" w:rsidRPr="00137C12">
        <w:rPr>
          <w:b/>
        </w:rPr>
        <w:t>Проблемы КМ</w:t>
      </w:r>
      <w:r>
        <w:t xml:space="preserve"> на форме </w:t>
      </w:r>
      <w:r w:rsidRPr="00137C12">
        <w:rPr>
          <w:b/>
        </w:rPr>
        <w:t>Завершение маршрута комплектации</w:t>
      </w:r>
      <w:r w:rsidR="00137C12">
        <w:t xml:space="preserve"> (см. п. 7.2.):</w:t>
      </w:r>
    </w:p>
    <w:p w14:paraId="6F2D5FC1" w14:textId="20B9E657" w:rsidR="00137C12" w:rsidRPr="00F70B70" w:rsidRDefault="00137C12" w:rsidP="00137C12">
      <w:pPr>
        <w:pStyle w:val="a4"/>
        <w:numPr>
          <w:ilvl w:val="2"/>
          <w:numId w:val="23"/>
        </w:numPr>
      </w:pPr>
      <w:r>
        <w:t xml:space="preserve">Расположить новую закладку следом за закладкой </w:t>
      </w:r>
      <w:r w:rsidRPr="00AD65EC">
        <w:rPr>
          <w:b/>
        </w:rPr>
        <w:t>Излишки</w:t>
      </w:r>
      <w:r>
        <w:t>:</w:t>
      </w:r>
      <w:r w:rsidR="002856B7">
        <w:br/>
      </w:r>
      <w:r w:rsidR="002856B7" w:rsidRPr="002856B7">
        <w:rPr>
          <w:b/>
        </w:rPr>
        <w:t>Примечание</w:t>
      </w:r>
      <w:r w:rsidR="002856B7">
        <w:t xml:space="preserve">: </w:t>
      </w:r>
      <w:r w:rsidR="002856B7" w:rsidRPr="002856B7">
        <w:rPr>
          <w:i/>
        </w:rPr>
        <w:t xml:space="preserve">Все поля, кроме поля </w:t>
      </w:r>
      <w:r w:rsidR="002856B7" w:rsidRPr="002856B7">
        <w:rPr>
          <w:b/>
          <w:i/>
        </w:rPr>
        <w:t>Наименование продукта</w:t>
      </w:r>
      <w:r w:rsidR="002856B7" w:rsidRPr="002856B7">
        <w:rPr>
          <w:i/>
        </w:rPr>
        <w:t xml:space="preserve"> на новой закладке должны быть редактируемыми</w:t>
      </w:r>
      <w:r w:rsidR="002856B7">
        <w:t>.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843"/>
        <w:gridCol w:w="2126"/>
        <w:gridCol w:w="1417"/>
        <w:gridCol w:w="1701"/>
        <w:gridCol w:w="3119"/>
      </w:tblGrid>
      <w:tr w:rsidR="00137C12" w:rsidRPr="00FF5124" w14:paraId="0C1793DE" w14:textId="77777777" w:rsidTr="00AD65EC">
        <w:trPr>
          <w:trHeight w:val="999"/>
        </w:trPr>
        <w:tc>
          <w:tcPr>
            <w:tcW w:w="1843" w:type="dxa"/>
            <w:shd w:val="clear" w:color="auto" w:fill="D9D9D9" w:themeFill="background1" w:themeFillShade="D9"/>
          </w:tcPr>
          <w:p w14:paraId="3ABF6101" w14:textId="77777777" w:rsidR="00137C12" w:rsidRPr="00FF5124" w:rsidRDefault="00137C12" w:rsidP="00AD65E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5AF940CC" w14:textId="77777777" w:rsidR="00137C12" w:rsidRPr="00FF5124" w:rsidRDefault="00137C12" w:rsidP="00AD65E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2737BF5B" w14:textId="77777777" w:rsidR="00137C12" w:rsidRPr="00FF5124" w:rsidRDefault="00137C12" w:rsidP="00AD65E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20B4D975" w14:textId="77777777" w:rsidR="00137C12" w:rsidRPr="00FF5124" w:rsidRDefault="00137C12" w:rsidP="00AD65E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Значение по умолчанию</w:t>
            </w:r>
          </w:p>
        </w:tc>
        <w:tc>
          <w:tcPr>
            <w:tcW w:w="3119" w:type="dxa"/>
            <w:shd w:val="clear" w:color="auto" w:fill="D9D9D9" w:themeFill="background1" w:themeFillShade="D9"/>
          </w:tcPr>
          <w:p w14:paraId="55071759" w14:textId="77777777" w:rsidR="00137C12" w:rsidRPr="00FF5124" w:rsidRDefault="00137C12" w:rsidP="00AD65E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Источник наполнения</w:t>
            </w:r>
          </w:p>
        </w:tc>
      </w:tr>
      <w:tr w:rsidR="00AD65EC" w:rsidRPr="00F70B70" w14:paraId="21C2C1AA" w14:textId="77777777" w:rsidTr="00AD65EC">
        <w:tc>
          <w:tcPr>
            <w:tcW w:w="1843" w:type="dxa"/>
          </w:tcPr>
          <w:p w14:paraId="7F9059A7" w14:textId="46163BE7" w:rsidR="00AD65EC" w:rsidRPr="0082638A" w:rsidRDefault="00AD65EC" w:rsidP="00AD65E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Код номенклатуры</w:t>
            </w:r>
            <w:r w:rsidRPr="00F70B70">
              <w:rPr>
                <w:rFonts w:ascii="Times New Roman" w:hAnsi="Times New Roman"/>
                <w:sz w:val="22"/>
              </w:rPr>
              <w:br/>
              <w:t>(</w:t>
            </w:r>
            <w:proofErr w:type="spellStart"/>
            <w:r w:rsidRPr="007B174F">
              <w:rPr>
                <w:rFonts w:ascii="Times New Roman" w:hAnsi="Times New Roman"/>
                <w:sz w:val="22"/>
                <w:lang w:val="en-US"/>
              </w:rPr>
              <w:t>ItemId</w:t>
            </w:r>
            <w:proofErr w:type="spellEnd"/>
            <w:r w:rsidRPr="00F70B70"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126" w:type="dxa"/>
          </w:tcPr>
          <w:p w14:paraId="5FCC49BC" w14:textId="5E04D466" w:rsidR="00AD65EC" w:rsidRPr="009C2D92" w:rsidRDefault="00AD65EC" w:rsidP="00AD65E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7B174F">
              <w:rPr>
                <w:rFonts w:ascii="Times New Roman" w:hAnsi="Times New Roman"/>
                <w:i/>
                <w:sz w:val="22"/>
              </w:rPr>
              <w:t>Код номенклатуры</w:t>
            </w:r>
          </w:p>
        </w:tc>
        <w:tc>
          <w:tcPr>
            <w:tcW w:w="1417" w:type="dxa"/>
          </w:tcPr>
          <w:p w14:paraId="3B35AB0E" w14:textId="31BF21DF" w:rsidR="00AD65EC" w:rsidRPr="002933F6" w:rsidRDefault="00AD65EC" w:rsidP="00AD65E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701" w:type="dxa"/>
          </w:tcPr>
          <w:p w14:paraId="14F0184C" w14:textId="60CB5745" w:rsidR="00AD65EC" w:rsidRPr="00AD65EC" w:rsidRDefault="00AD65EC" w:rsidP="00AD65E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AD65EC"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119" w:type="dxa"/>
          </w:tcPr>
          <w:p w14:paraId="59E0D7C7" w14:textId="65703056" w:rsidR="00AD65EC" w:rsidRPr="00F70B70" w:rsidRDefault="00AD65EC" w:rsidP="00AD65EC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Поле </w:t>
            </w:r>
            <w:r w:rsidRPr="00AD65EC">
              <w:rPr>
                <w:rFonts w:ascii="Times New Roman" w:hAnsi="Times New Roman"/>
                <w:b/>
                <w:i/>
                <w:sz w:val="22"/>
              </w:rPr>
              <w:t>Код номенклатуры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 w:rsidRPr="00AD65EC"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AD65EC">
              <w:rPr>
                <w:rFonts w:ascii="Times New Roman" w:hAnsi="Times New Roman"/>
                <w:sz w:val="22"/>
              </w:rPr>
              <w:t>WMSOrderTrans</w:t>
            </w:r>
            <w:proofErr w:type="spellEnd"/>
            <w:r w:rsidRPr="00AD65EC"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AD65EC">
              <w:rPr>
                <w:rFonts w:ascii="Times New Roman" w:hAnsi="Times New Roman"/>
                <w:sz w:val="22"/>
              </w:rPr>
              <w:t>itemId</w:t>
            </w:r>
            <w:proofErr w:type="spellEnd"/>
          </w:p>
        </w:tc>
      </w:tr>
      <w:tr w:rsidR="00AD65EC" w:rsidRPr="00F70B70" w14:paraId="4C22A391" w14:textId="77777777" w:rsidTr="00AD65EC">
        <w:tc>
          <w:tcPr>
            <w:tcW w:w="1843" w:type="dxa"/>
          </w:tcPr>
          <w:p w14:paraId="05B94B6D" w14:textId="67E9C1EC" w:rsidR="00AD65EC" w:rsidRDefault="00AD65EC" w:rsidP="00AD65E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Наименование продукта</w:t>
            </w:r>
            <w:r>
              <w:rPr>
                <w:rFonts w:ascii="Times New Roman" w:hAnsi="Times New Roman"/>
                <w:b/>
                <w:i/>
                <w:sz w:val="22"/>
              </w:rPr>
              <w:br/>
            </w:r>
            <w:proofErr w:type="spellStart"/>
            <w:r w:rsidRPr="007B174F">
              <w:rPr>
                <w:rFonts w:ascii="Times New Roman" w:hAnsi="Times New Roman"/>
                <w:sz w:val="22"/>
              </w:rPr>
              <w:t>itemName</w:t>
            </w:r>
            <w:proofErr w:type="spellEnd"/>
            <w:r w:rsidRPr="007B174F">
              <w:rPr>
                <w:rFonts w:ascii="Times New Roman" w:hAnsi="Times New Roman"/>
                <w:sz w:val="22"/>
              </w:rPr>
              <w:t>()</w:t>
            </w:r>
          </w:p>
        </w:tc>
        <w:tc>
          <w:tcPr>
            <w:tcW w:w="2126" w:type="dxa"/>
          </w:tcPr>
          <w:p w14:paraId="308F5B08" w14:textId="0DC1692F" w:rsidR="00AD65EC" w:rsidRPr="007B174F" w:rsidRDefault="00AD65EC" w:rsidP="00AD65E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7B174F">
              <w:rPr>
                <w:rFonts w:ascii="Times New Roman" w:hAnsi="Times New Roman"/>
                <w:i/>
                <w:sz w:val="22"/>
              </w:rPr>
              <w:t>Наименование продукта</w:t>
            </w:r>
          </w:p>
        </w:tc>
        <w:tc>
          <w:tcPr>
            <w:tcW w:w="1417" w:type="dxa"/>
          </w:tcPr>
          <w:p w14:paraId="06A411DC" w14:textId="4E5957D4" w:rsidR="00AD65EC" w:rsidRPr="002933F6" w:rsidRDefault="00AD65EC" w:rsidP="00AD65E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701" w:type="dxa"/>
          </w:tcPr>
          <w:p w14:paraId="5F4DD121" w14:textId="21E9C67E" w:rsidR="00AD65EC" w:rsidRPr="00C4713C" w:rsidRDefault="00AD65EC" w:rsidP="00AD65E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AD65EC"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119" w:type="dxa"/>
          </w:tcPr>
          <w:p w14:paraId="475CBF45" w14:textId="68D75A4B" w:rsidR="00AD65EC" w:rsidRPr="00F70B70" w:rsidRDefault="00AD65EC" w:rsidP="00AD65EC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Автоматически заполнять связанным значением с кодом товара из поля </w:t>
            </w:r>
            <w:r w:rsidRPr="00AD65EC">
              <w:rPr>
                <w:rFonts w:ascii="Times New Roman" w:hAnsi="Times New Roman"/>
                <w:b/>
                <w:i/>
                <w:sz w:val="22"/>
              </w:rPr>
              <w:t>Наименование продукта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 w:rsidRPr="00AD65EC"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AD65EC">
              <w:rPr>
                <w:rFonts w:ascii="Times New Roman" w:hAnsi="Times New Roman"/>
                <w:sz w:val="22"/>
              </w:rPr>
              <w:t>EcoResProductTranslation</w:t>
            </w:r>
            <w:proofErr w:type="spellEnd"/>
            <w:r w:rsidRPr="00AD65EC"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AD65EC">
              <w:rPr>
                <w:rFonts w:ascii="Times New Roman" w:hAnsi="Times New Roman"/>
                <w:sz w:val="22"/>
              </w:rPr>
              <w:t>Name</w:t>
            </w:r>
            <w:proofErr w:type="spellEnd"/>
          </w:p>
        </w:tc>
      </w:tr>
      <w:tr w:rsidR="00AD65EC" w:rsidRPr="00F70B70" w14:paraId="62A2DFD8" w14:textId="77777777" w:rsidTr="00AD65EC">
        <w:tc>
          <w:tcPr>
            <w:tcW w:w="1843" w:type="dxa"/>
          </w:tcPr>
          <w:p w14:paraId="64152513" w14:textId="1D725BAE" w:rsidR="00AD65EC" w:rsidRDefault="00AD65EC" w:rsidP="00AD65E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Код маркировки</w:t>
            </w:r>
            <w:r>
              <w:rPr>
                <w:rFonts w:ascii="Times New Roman" w:hAnsi="Times New Roman"/>
                <w:b/>
                <w:i/>
                <w:sz w:val="22"/>
              </w:rPr>
              <w:br/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itemKM</w:t>
            </w:r>
            <w:proofErr w:type="spellEnd"/>
            <w:r>
              <w:rPr>
                <w:rFonts w:ascii="Times New Roman" w:hAnsi="Times New Roman"/>
                <w:sz w:val="22"/>
                <w:lang w:val="en-US"/>
              </w:rPr>
              <w:t>()</w:t>
            </w:r>
          </w:p>
        </w:tc>
        <w:tc>
          <w:tcPr>
            <w:tcW w:w="2126" w:type="dxa"/>
          </w:tcPr>
          <w:p w14:paraId="1A3C3C52" w14:textId="4733DF81" w:rsidR="00AD65EC" w:rsidRPr="007B174F" w:rsidRDefault="00AD65EC" w:rsidP="00AD65E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Код маркировки товара</w:t>
            </w:r>
          </w:p>
        </w:tc>
        <w:tc>
          <w:tcPr>
            <w:tcW w:w="1417" w:type="dxa"/>
          </w:tcPr>
          <w:p w14:paraId="13E2D748" w14:textId="31ACCD85" w:rsidR="00AD65EC" w:rsidRPr="002933F6" w:rsidRDefault="00AD65EC" w:rsidP="00AD65E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701" w:type="dxa"/>
          </w:tcPr>
          <w:p w14:paraId="00698F32" w14:textId="2852C6F8" w:rsidR="00AD65EC" w:rsidRPr="00C4713C" w:rsidRDefault="00AD65EC" w:rsidP="00AD65E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AD65EC"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119" w:type="dxa"/>
          </w:tcPr>
          <w:p w14:paraId="6CA720D1" w14:textId="0DCE7B41" w:rsidR="00AD65EC" w:rsidRPr="00F70B70" w:rsidRDefault="00AD65EC" w:rsidP="00AD65EC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Считывать значение из поля </w:t>
            </w:r>
            <w:proofErr w:type="spellStart"/>
            <w:r w:rsidRPr="00AD65EC">
              <w:rPr>
                <w:rFonts w:ascii="Times New Roman" w:hAnsi="Times New Roman"/>
                <w:b/>
                <w:i/>
                <w:sz w:val="22"/>
              </w:rPr>
              <w:t>Штрихкод</w:t>
            </w:r>
            <w:proofErr w:type="spellEnd"/>
            <w:r w:rsidRPr="00AD65EC">
              <w:rPr>
                <w:rFonts w:ascii="Times New Roman" w:hAnsi="Times New Roman"/>
                <w:b/>
                <w:i/>
                <w:sz w:val="22"/>
              </w:rPr>
              <w:t>/Код маркировки/SSCC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 w:rsidRPr="00AD65EC">
              <w:rPr>
                <w:rFonts w:ascii="Times New Roman" w:hAnsi="Times New Roman"/>
                <w:sz w:val="22"/>
              </w:rPr>
              <w:t>wms_editItemBarCode</w:t>
            </w:r>
            <w:proofErr w:type="spellEnd"/>
            <w:r w:rsidRPr="00AD65EC">
              <w:rPr>
                <w:rFonts w:ascii="Times New Roman" w:hAnsi="Times New Roman"/>
                <w:sz w:val="22"/>
              </w:rPr>
              <w:t>()</w:t>
            </w:r>
          </w:p>
        </w:tc>
      </w:tr>
      <w:tr w:rsidR="00AD65EC" w:rsidRPr="00F70B70" w14:paraId="2287728E" w14:textId="77777777" w:rsidTr="00AD65EC">
        <w:tc>
          <w:tcPr>
            <w:tcW w:w="1843" w:type="dxa"/>
          </w:tcPr>
          <w:p w14:paraId="7D903AAA" w14:textId="41427BD7" w:rsidR="00AD65EC" w:rsidRPr="002F4A88" w:rsidRDefault="00AD65EC" w:rsidP="00AD65E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trike/>
                <w:sz w:val="22"/>
              </w:rPr>
            </w:pPr>
            <w:commentRangeStart w:id="8"/>
            <w:r w:rsidRPr="002F4A88">
              <w:rPr>
                <w:rFonts w:ascii="Times New Roman" w:hAnsi="Times New Roman"/>
                <w:b/>
                <w:i/>
                <w:strike/>
                <w:sz w:val="22"/>
              </w:rPr>
              <w:t>Количество</w:t>
            </w:r>
            <w:r w:rsidRPr="002F4A88">
              <w:rPr>
                <w:rFonts w:ascii="Times New Roman" w:hAnsi="Times New Roman"/>
                <w:b/>
                <w:i/>
                <w:strike/>
                <w:sz w:val="22"/>
              </w:rPr>
              <w:br/>
            </w:r>
            <w:r w:rsidRPr="002F4A88">
              <w:rPr>
                <w:rFonts w:ascii="Times New Roman" w:hAnsi="Times New Roman"/>
                <w:strike/>
                <w:sz w:val="22"/>
              </w:rPr>
              <w:t>(</w:t>
            </w:r>
            <w:proofErr w:type="spellStart"/>
            <w:r w:rsidRPr="002F4A88">
              <w:rPr>
                <w:rFonts w:ascii="Times New Roman" w:hAnsi="Times New Roman"/>
                <w:strike/>
                <w:sz w:val="22"/>
                <w:lang w:val="en-US"/>
              </w:rPr>
              <w:t>Qty</w:t>
            </w:r>
            <w:proofErr w:type="spellEnd"/>
            <w:r w:rsidRPr="002F4A88">
              <w:rPr>
                <w:rFonts w:ascii="Times New Roman" w:hAnsi="Times New Roman"/>
                <w:strike/>
                <w:sz w:val="22"/>
              </w:rPr>
              <w:t>)</w:t>
            </w:r>
          </w:p>
        </w:tc>
        <w:tc>
          <w:tcPr>
            <w:tcW w:w="2126" w:type="dxa"/>
          </w:tcPr>
          <w:p w14:paraId="212781C6" w14:textId="2E95C12C" w:rsidR="00AD65EC" w:rsidRPr="002F4A88" w:rsidRDefault="00AD65EC" w:rsidP="00AD65E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trike/>
                <w:sz w:val="22"/>
              </w:rPr>
            </w:pPr>
            <w:r w:rsidRPr="002F4A88">
              <w:rPr>
                <w:rFonts w:ascii="Times New Roman" w:hAnsi="Times New Roman"/>
                <w:i/>
                <w:strike/>
                <w:sz w:val="22"/>
              </w:rPr>
              <w:t>Количество товара</w:t>
            </w:r>
          </w:p>
        </w:tc>
        <w:tc>
          <w:tcPr>
            <w:tcW w:w="1417" w:type="dxa"/>
          </w:tcPr>
          <w:p w14:paraId="03AA3FB5" w14:textId="48B6A1F7" w:rsidR="00AD65EC" w:rsidRPr="002F4A88" w:rsidRDefault="00AD65EC" w:rsidP="00AD65E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trike/>
                <w:sz w:val="22"/>
              </w:rPr>
            </w:pPr>
            <w:r w:rsidRPr="002F4A88">
              <w:rPr>
                <w:rFonts w:ascii="Times New Roman" w:hAnsi="Times New Roman"/>
                <w:strike/>
                <w:sz w:val="22"/>
              </w:rPr>
              <w:t>Да</w:t>
            </w:r>
          </w:p>
        </w:tc>
        <w:tc>
          <w:tcPr>
            <w:tcW w:w="1701" w:type="dxa"/>
          </w:tcPr>
          <w:p w14:paraId="355AADC4" w14:textId="53272542" w:rsidR="00AD65EC" w:rsidRPr="002F4A88" w:rsidRDefault="00AD65EC" w:rsidP="00AD65E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trike/>
                <w:sz w:val="22"/>
              </w:rPr>
            </w:pPr>
            <w:r w:rsidRPr="002F4A88">
              <w:rPr>
                <w:rFonts w:ascii="Times New Roman" w:hAnsi="Times New Roman"/>
                <w:strike/>
                <w:sz w:val="22"/>
              </w:rPr>
              <w:t>1</w:t>
            </w:r>
          </w:p>
        </w:tc>
        <w:tc>
          <w:tcPr>
            <w:tcW w:w="3119" w:type="dxa"/>
          </w:tcPr>
          <w:p w14:paraId="72C8F5B7" w14:textId="3FF3F7FE" w:rsidR="00AD65EC" w:rsidRPr="002F4A88" w:rsidRDefault="00AD65EC" w:rsidP="00AD65EC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trike/>
                <w:sz w:val="22"/>
              </w:rPr>
            </w:pPr>
            <w:r w:rsidRPr="002F4A88">
              <w:rPr>
                <w:rFonts w:ascii="Times New Roman" w:hAnsi="Times New Roman"/>
                <w:strike/>
                <w:sz w:val="22"/>
              </w:rPr>
              <w:t>Автоматически заполнять единицей.</w:t>
            </w:r>
            <w:commentRangeEnd w:id="8"/>
            <w:r w:rsidR="002F4A88">
              <w:rPr>
                <w:rStyle w:val="af8"/>
              </w:rPr>
              <w:commentReference w:id="8"/>
            </w:r>
          </w:p>
        </w:tc>
      </w:tr>
      <w:tr w:rsidR="003E3EBF" w:rsidRPr="00F70B70" w14:paraId="56C91F70" w14:textId="77777777" w:rsidTr="00AD65EC">
        <w:tc>
          <w:tcPr>
            <w:tcW w:w="1843" w:type="dxa"/>
          </w:tcPr>
          <w:p w14:paraId="28CAA4F8" w14:textId="0A030FBC" w:rsidR="003E3EBF" w:rsidRDefault="003E3EBF" w:rsidP="003E3EB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764AF4">
              <w:rPr>
                <w:rFonts w:ascii="Times New Roman" w:hAnsi="Times New Roman"/>
                <w:b/>
                <w:i/>
                <w:sz w:val="22"/>
              </w:rPr>
              <w:t>Сообщение об ошибке</w:t>
            </w:r>
            <w:r>
              <w:rPr>
                <w:rFonts w:ascii="Times New Roman" w:hAnsi="Times New Roman"/>
                <w:sz w:val="22"/>
              </w:rPr>
              <w:br/>
              <w:t>(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ErrorMsg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126" w:type="dxa"/>
          </w:tcPr>
          <w:p w14:paraId="012773AC" w14:textId="327F5D90" w:rsidR="003E3EBF" w:rsidRDefault="003E3EBF" w:rsidP="003E3EB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Текст ошибки при сканировании КМ</w:t>
            </w:r>
          </w:p>
        </w:tc>
        <w:tc>
          <w:tcPr>
            <w:tcW w:w="1417" w:type="dxa"/>
          </w:tcPr>
          <w:p w14:paraId="618D3C17" w14:textId="0437E289" w:rsidR="003E3EBF" w:rsidRDefault="003E3EBF" w:rsidP="003E3EB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701" w:type="dxa"/>
          </w:tcPr>
          <w:p w14:paraId="02471773" w14:textId="70484C84" w:rsidR="003E3EBF" w:rsidRDefault="003E3EBF" w:rsidP="003E3EB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119" w:type="dxa"/>
          </w:tcPr>
          <w:p w14:paraId="7C5B5497" w14:textId="209C2BD2" w:rsidR="003E3EBF" w:rsidRDefault="003E3EBF" w:rsidP="003E3EBF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Заполнять из поля </w:t>
            </w:r>
            <w:r w:rsidRPr="003E3EBF">
              <w:rPr>
                <w:rFonts w:ascii="Times New Roman" w:hAnsi="Times New Roman"/>
                <w:b/>
                <w:i/>
                <w:sz w:val="22"/>
              </w:rPr>
              <w:t xml:space="preserve">Сообщение об ошибке </w:t>
            </w:r>
            <w:r w:rsidRPr="003E3EBF"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3E3EBF">
              <w:rPr>
                <w:rFonts w:ascii="Times New Roman" w:hAnsi="Times New Roman"/>
                <w:sz w:val="22"/>
              </w:rPr>
              <w:t>LFL_MarkingScanHistoryTable</w:t>
            </w:r>
            <w:proofErr w:type="spellEnd"/>
            <w:r w:rsidRPr="003E3EBF"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3E3EBF">
              <w:rPr>
                <w:rFonts w:ascii="Times New Roman" w:hAnsi="Times New Roman"/>
                <w:sz w:val="22"/>
              </w:rPr>
              <w:t>ErrorMsg</w:t>
            </w:r>
            <w:proofErr w:type="spellEnd"/>
          </w:p>
        </w:tc>
      </w:tr>
    </w:tbl>
    <w:p w14:paraId="75135FA1" w14:textId="152C7819" w:rsidR="00137C12" w:rsidRDefault="00AD65EC" w:rsidP="00137C12">
      <w:pPr>
        <w:pStyle w:val="a4"/>
        <w:numPr>
          <w:ilvl w:val="2"/>
          <w:numId w:val="23"/>
        </w:numPr>
      </w:pPr>
      <w:r>
        <w:t xml:space="preserve">Создать кнопки над </w:t>
      </w:r>
      <w:proofErr w:type="spellStart"/>
      <w:r>
        <w:t>гридом</w:t>
      </w:r>
      <w:proofErr w:type="spellEnd"/>
      <w:r>
        <w:t xml:space="preserve"> новой закладки </w:t>
      </w:r>
      <w:r w:rsidR="002856B7" w:rsidRPr="00137C12">
        <w:rPr>
          <w:b/>
        </w:rPr>
        <w:t>Проблемы КМ</w:t>
      </w:r>
      <w:r w:rsidR="002856B7">
        <w:rPr>
          <w:b/>
        </w:rPr>
        <w:t xml:space="preserve"> </w:t>
      </w:r>
      <w:r w:rsidR="002856B7">
        <w:t>(см. п. 3.1.):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843"/>
        <w:gridCol w:w="2126"/>
        <w:gridCol w:w="3118"/>
        <w:gridCol w:w="3119"/>
      </w:tblGrid>
      <w:tr w:rsidR="00572909" w14:paraId="3E07392F" w14:textId="77777777" w:rsidTr="002F63A2">
        <w:trPr>
          <w:trHeight w:val="999"/>
        </w:trPr>
        <w:tc>
          <w:tcPr>
            <w:tcW w:w="1843" w:type="dxa"/>
            <w:shd w:val="clear" w:color="auto" w:fill="D9D9D9" w:themeFill="background1" w:themeFillShade="D9"/>
          </w:tcPr>
          <w:p w14:paraId="37C9EB1C" w14:textId="77777777" w:rsidR="00572909" w:rsidRPr="00FF5124" w:rsidRDefault="00572909" w:rsidP="002F63A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 xml:space="preserve">Имя </w:t>
            </w:r>
            <w:r>
              <w:rPr>
                <w:rFonts w:ascii="Times New Roman" w:hAnsi="Times New Roman"/>
                <w:b/>
              </w:rPr>
              <w:t>кнопки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584D58BA" w14:textId="77777777" w:rsidR="00572909" w:rsidRPr="00FF5124" w:rsidRDefault="00572909" w:rsidP="002F63A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3118" w:type="dxa"/>
            <w:shd w:val="clear" w:color="auto" w:fill="D9D9D9" w:themeFill="background1" w:themeFillShade="D9"/>
          </w:tcPr>
          <w:p w14:paraId="2A51C352" w14:textId="77777777" w:rsidR="00572909" w:rsidRPr="00FF5124" w:rsidRDefault="00572909" w:rsidP="002F63A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3119" w:type="dxa"/>
            <w:shd w:val="clear" w:color="auto" w:fill="D9D9D9" w:themeFill="background1" w:themeFillShade="D9"/>
          </w:tcPr>
          <w:p w14:paraId="1DBEDBE9" w14:textId="77777777" w:rsidR="00572909" w:rsidRDefault="00572909" w:rsidP="002F63A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Действие</w:t>
            </w:r>
          </w:p>
        </w:tc>
      </w:tr>
      <w:tr w:rsidR="00572909" w:rsidRPr="00381107" w14:paraId="21887283" w14:textId="77777777" w:rsidTr="002F63A2">
        <w:tc>
          <w:tcPr>
            <w:tcW w:w="1843" w:type="dxa"/>
          </w:tcPr>
          <w:p w14:paraId="36299B1D" w14:textId="732D1F15" w:rsidR="00572909" w:rsidRPr="007D7BE9" w:rsidRDefault="00572909" w:rsidP="00066E6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  <w:lang w:val="en-US"/>
              </w:rPr>
            </w:pPr>
            <w:r>
              <w:rPr>
                <w:rFonts w:ascii="Times New Roman" w:hAnsi="Times New Roman"/>
                <w:b/>
                <w:sz w:val="22"/>
                <w:lang w:val="en-US"/>
              </w:rPr>
              <w:t>[</w:t>
            </w:r>
            <w:r w:rsidR="00066E6F">
              <w:rPr>
                <w:rFonts w:ascii="Times New Roman" w:hAnsi="Times New Roman"/>
                <w:b/>
                <w:sz w:val="22"/>
              </w:rPr>
              <w:t>Создать</w:t>
            </w:r>
            <w:r>
              <w:rPr>
                <w:rFonts w:ascii="Times New Roman" w:hAnsi="Times New Roman"/>
                <w:b/>
                <w:sz w:val="22"/>
                <w:lang w:val="en-US"/>
              </w:rPr>
              <w:t>]</w:t>
            </w:r>
          </w:p>
        </w:tc>
        <w:tc>
          <w:tcPr>
            <w:tcW w:w="2126" w:type="dxa"/>
          </w:tcPr>
          <w:p w14:paraId="7530759C" w14:textId="0879AFAF" w:rsidR="00572909" w:rsidRPr="00153CDA" w:rsidRDefault="00E33178" w:rsidP="002F63A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Создать новую запись</w:t>
            </w:r>
          </w:p>
        </w:tc>
        <w:tc>
          <w:tcPr>
            <w:tcW w:w="3118" w:type="dxa"/>
          </w:tcPr>
          <w:p w14:paraId="5F1CC5D9" w14:textId="4FD6CAD4" w:rsidR="00572909" w:rsidRPr="00E33178" w:rsidRDefault="00E33178" w:rsidP="00E3317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E33178"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3119" w:type="dxa"/>
          </w:tcPr>
          <w:p w14:paraId="6DDF107D" w14:textId="6E7F2FB2" w:rsidR="00572909" w:rsidRPr="00381107" w:rsidRDefault="002856B7" w:rsidP="002856B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При нажатии на данную кнопку, система должна создать новую запись на гриде закладки </w:t>
            </w:r>
            <w:r w:rsidRPr="002856B7">
              <w:rPr>
                <w:rFonts w:ascii="Times New Roman" w:hAnsi="Times New Roman"/>
                <w:b/>
                <w:sz w:val="22"/>
              </w:rPr>
              <w:t>Проблемы КМ</w:t>
            </w:r>
            <w:r w:rsidRPr="002856B7">
              <w:rPr>
                <w:rFonts w:ascii="Times New Roman" w:hAnsi="Times New Roman"/>
                <w:sz w:val="22"/>
              </w:rPr>
              <w:t xml:space="preserve"> (см. п. 3.1.)</w:t>
            </w:r>
            <w:r>
              <w:rPr>
                <w:rFonts w:ascii="Times New Roman" w:hAnsi="Times New Roman"/>
                <w:sz w:val="22"/>
              </w:rPr>
              <w:t>.</w:t>
            </w:r>
          </w:p>
        </w:tc>
      </w:tr>
      <w:tr w:rsidR="00572909" w:rsidRPr="00381107" w14:paraId="34063D27" w14:textId="77777777" w:rsidTr="002F63A2">
        <w:tc>
          <w:tcPr>
            <w:tcW w:w="1843" w:type="dxa"/>
          </w:tcPr>
          <w:p w14:paraId="79DFF938" w14:textId="1F759999" w:rsidR="00572909" w:rsidRDefault="00066E6F" w:rsidP="00066E6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  <w:lang w:val="en-US"/>
              </w:rPr>
            </w:pPr>
            <w:r>
              <w:rPr>
                <w:rFonts w:ascii="Times New Roman" w:hAnsi="Times New Roman"/>
                <w:b/>
                <w:sz w:val="22"/>
                <w:lang w:val="en-US"/>
              </w:rPr>
              <w:t>[</w:t>
            </w:r>
            <w:r>
              <w:rPr>
                <w:rFonts w:ascii="Times New Roman" w:hAnsi="Times New Roman"/>
                <w:b/>
                <w:sz w:val="22"/>
              </w:rPr>
              <w:t>Удалить</w:t>
            </w:r>
            <w:r>
              <w:rPr>
                <w:rFonts w:ascii="Times New Roman" w:hAnsi="Times New Roman"/>
                <w:b/>
                <w:sz w:val="22"/>
                <w:lang w:val="en-US"/>
              </w:rPr>
              <w:t>]</w:t>
            </w:r>
          </w:p>
        </w:tc>
        <w:tc>
          <w:tcPr>
            <w:tcW w:w="2126" w:type="dxa"/>
          </w:tcPr>
          <w:p w14:paraId="2068E264" w14:textId="06151C8A" w:rsidR="00572909" w:rsidRPr="00153CDA" w:rsidRDefault="00E33178" w:rsidP="002F63A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Удалить запись</w:t>
            </w:r>
          </w:p>
        </w:tc>
        <w:tc>
          <w:tcPr>
            <w:tcW w:w="3118" w:type="dxa"/>
          </w:tcPr>
          <w:p w14:paraId="72C1D258" w14:textId="5965D50A" w:rsidR="00572909" w:rsidRPr="00E33178" w:rsidRDefault="00E33178" w:rsidP="00E3317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E33178"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3119" w:type="dxa"/>
          </w:tcPr>
          <w:p w14:paraId="10AF66C5" w14:textId="286AC70C" w:rsidR="00572909" w:rsidRPr="00381107" w:rsidRDefault="002856B7" w:rsidP="002F63A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При нажатии на данную кнопку система должна удалить запись на которой установлен курсор мыши с </w:t>
            </w:r>
            <w:proofErr w:type="spellStart"/>
            <w:r>
              <w:rPr>
                <w:rFonts w:ascii="Times New Roman" w:hAnsi="Times New Roman"/>
                <w:sz w:val="22"/>
              </w:rPr>
              <w:t>грида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закладки </w:t>
            </w:r>
            <w:r w:rsidRPr="002856B7">
              <w:rPr>
                <w:rFonts w:ascii="Times New Roman" w:hAnsi="Times New Roman"/>
                <w:b/>
                <w:sz w:val="22"/>
              </w:rPr>
              <w:t>Проблемы КМ</w:t>
            </w:r>
            <w:r w:rsidRPr="002856B7">
              <w:rPr>
                <w:rFonts w:ascii="Times New Roman" w:hAnsi="Times New Roman"/>
                <w:sz w:val="22"/>
              </w:rPr>
              <w:t xml:space="preserve"> (см. п. 3.1.):</w:t>
            </w:r>
          </w:p>
        </w:tc>
      </w:tr>
    </w:tbl>
    <w:p w14:paraId="73152C62" w14:textId="7139971B" w:rsidR="00572909" w:rsidRPr="00475D76" w:rsidRDefault="00D17AB2" w:rsidP="00C8310B">
      <w:pPr>
        <w:pStyle w:val="a4"/>
        <w:ind w:left="804" w:firstLine="0"/>
        <w:rPr>
          <w:strike/>
        </w:rPr>
      </w:pPr>
      <w:commentRangeStart w:id="9"/>
      <w:r w:rsidRPr="00475D76">
        <w:rPr>
          <w:strike/>
        </w:rPr>
        <w:t xml:space="preserve">Добавить новое поле в </w:t>
      </w:r>
      <w:r w:rsidRPr="00475D76">
        <w:rPr>
          <w:b/>
          <w:strike/>
        </w:rPr>
        <w:t>Параметры модуля управления складом</w:t>
      </w:r>
      <w:r w:rsidRPr="00475D76">
        <w:rPr>
          <w:strike/>
        </w:rPr>
        <w:t xml:space="preserve"> (см. 7.4.):</w:t>
      </w:r>
    </w:p>
    <w:p w14:paraId="7A66D8D8" w14:textId="2AFEE77C" w:rsidR="00D17AB2" w:rsidRPr="00475D76" w:rsidRDefault="00D17AB2" w:rsidP="00C8310B">
      <w:pPr>
        <w:pStyle w:val="a4"/>
        <w:ind w:left="1080" w:firstLine="0"/>
        <w:rPr>
          <w:strike/>
        </w:rPr>
      </w:pPr>
      <w:r w:rsidRPr="00475D76">
        <w:rPr>
          <w:strike/>
        </w:rPr>
        <w:t>Разместить новое поле в: Управление запасами \ Настройка \ Управление складом \ Параметры управления складом \ закладка Управление складом \ группа полей Обработка на контроле:</w:t>
      </w:r>
      <w:r w:rsidRPr="00475D76">
        <w:rPr>
          <w:strike/>
        </w:rPr>
        <w:br/>
      </w:r>
      <w:r w:rsidRPr="00475D76">
        <w:rPr>
          <w:strike/>
          <w:noProof/>
        </w:rPr>
        <w:lastRenderedPageBreak/>
        <w:drawing>
          <wp:inline distT="0" distB="0" distL="0" distR="0" wp14:anchorId="5C3E78D3" wp14:editId="31FF30B6">
            <wp:extent cx="5571490" cy="1953895"/>
            <wp:effectExtent l="0" t="0" r="0" b="8255"/>
            <wp:docPr id="2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149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5D76">
        <w:rPr>
          <w:strike/>
        </w:rPr>
        <w:br/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843"/>
        <w:gridCol w:w="2126"/>
        <w:gridCol w:w="1417"/>
        <w:gridCol w:w="1560"/>
        <w:gridCol w:w="3260"/>
      </w:tblGrid>
      <w:tr w:rsidR="00D17AB2" w:rsidRPr="00475D76" w14:paraId="6E40718E" w14:textId="77777777" w:rsidTr="00183AD4">
        <w:trPr>
          <w:trHeight w:val="999"/>
        </w:trPr>
        <w:tc>
          <w:tcPr>
            <w:tcW w:w="1843" w:type="dxa"/>
            <w:shd w:val="clear" w:color="auto" w:fill="D9D9D9" w:themeFill="background1" w:themeFillShade="D9"/>
          </w:tcPr>
          <w:p w14:paraId="094E487D" w14:textId="77777777" w:rsidR="00D17AB2" w:rsidRPr="00475D76" w:rsidRDefault="00D17AB2" w:rsidP="0002340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trike/>
              </w:rPr>
            </w:pPr>
            <w:r w:rsidRPr="00475D76">
              <w:rPr>
                <w:rFonts w:ascii="Times New Roman" w:hAnsi="Times New Roman"/>
                <w:b/>
                <w:strike/>
              </w:rPr>
              <w:t>Имя поля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1B3F9803" w14:textId="77777777" w:rsidR="00D17AB2" w:rsidRPr="00475D76" w:rsidRDefault="00D17AB2" w:rsidP="0002340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trike/>
              </w:rPr>
            </w:pPr>
            <w:r w:rsidRPr="00475D76">
              <w:rPr>
                <w:rFonts w:ascii="Times New Roman" w:hAnsi="Times New Roman"/>
                <w:b/>
                <w:strike/>
              </w:rPr>
              <w:t>Подсказка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71B77232" w14:textId="77777777" w:rsidR="00D17AB2" w:rsidRPr="00475D76" w:rsidRDefault="00D17AB2" w:rsidP="0002340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trike/>
              </w:rPr>
            </w:pPr>
            <w:r w:rsidRPr="00475D76">
              <w:rPr>
                <w:rFonts w:ascii="Times New Roman" w:hAnsi="Times New Roman"/>
                <w:b/>
                <w:strike/>
              </w:rPr>
              <w:t>Доступность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25A4D077" w14:textId="77777777" w:rsidR="00D17AB2" w:rsidRPr="00475D76" w:rsidRDefault="00D17AB2" w:rsidP="0002340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trike/>
              </w:rPr>
            </w:pPr>
            <w:r w:rsidRPr="00475D76">
              <w:rPr>
                <w:rFonts w:ascii="Times New Roman" w:hAnsi="Times New Roman"/>
                <w:b/>
                <w:strike/>
              </w:rPr>
              <w:t>Значение по умолчанию</w:t>
            </w:r>
          </w:p>
        </w:tc>
        <w:tc>
          <w:tcPr>
            <w:tcW w:w="3260" w:type="dxa"/>
            <w:shd w:val="clear" w:color="auto" w:fill="D9D9D9" w:themeFill="background1" w:themeFillShade="D9"/>
          </w:tcPr>
          <w:p w14:paraId="3EDE3913" w14:textId="77777777" w:rsidR="00D17AB2" w:rsidRPr="00475D76" w:rsidRDefault="00D17AB2" w:rsidP="0002340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trike/>
              </w:rPr>
            </w:pPr>
            <w:r w:rsidRPr="00475D76">
              <w:rPr>
                <w:rFonts w:ascii="Times New Roman" w:hAnsi="Times New Roman"/>
                <w:b/>
                <w:strike/>
              </w:rPr>
              <w:t>Источник наполнения</w:t>
            </w:r>
          </w:p>
        </w:tc>
      </w:tr>
      <w:tr w:rsidR="00D17AB2" w:rsidRPr="00475D76" w14:paraId="145CB568" w14:textId="77777777" w:rsidTr="00183AD4">
        <w:tc>
          <w:tcPr>
            <w:tcW w:w="1843" w:type="dxa"/>
          </w:tcPr>
          <w:p w14:paraId="395144C1" w14:textId="2F7074DE" w:rsidR="00D17AB2" w:rsidRPr="00475D76" w:rsidRDefault="00D17AB2" w:rsidP="0002340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trike/>
                <w:sz w:val="22"/>
              </w:rPr>
            </w:pPr>
            <w:r w:rsidRPr="00475D76">
              <w:rPr>
                <w:rFonts w:ascii="Times New Roman" w:hAnsi="Times New Roman"/>
                <w:b/>
                <w:i/>
                <w:strike/>
                <w:sz w:val="22"/>
              </w:rPr>
              <w:t xml:space="preserve">Ячейка для </w:t>
            </w:r>
            <w:proofErr w:type="spellStart"/>
            <w:r w:rsidRPr="00475D76">
              <w:rPr>
                <w:rFonts w:ascii="Times New Roman" w:hAnsi="Times New Roman"/>
                <w:b/>
                <w:i/>
                <w:strike/>
                <w:sz w:val="22"/>
              </w:rPr>
              <w:t>перемаркировки</w:t>
            </w:r>
            <w:proofErr w:type="spellEnd"/>
          </w:p>
        </w:tc>
        <w:tc>
          <w:tcPr>
            <w:tcW w:w="2126" w:type="dxa"/>
          </w:tcPr>
          <w:p w14:paraId="7DC776CD" w14:textId="04205DBA" w:rsidR="00D17AB2" w:rsidRPr="00475D76" w:rsidRDefault="00D17AB2" w:rsidP="0002340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trike/>
                <w:sz w:val="22"/>
              </w:rPr>
            </w:pPr>
            <w:r w:rsidRPr="00475D76">
              <w:rPr>
                <w:rFonts w:ascii="Times New Roman" w:hAnsi="Times New Roman"/>
                <w:i/>
                <w:strike/>
                <w:sz w:val="22"/>
              </w:rPr>
              <w:t xml:space="preserve">Ячейка для </w:t>
            </w:r>
            <w:proofErr w:type="spellStart"/>
            <w:r w:rsidRPr="00475D76">
              <w:rPr>
                <w:rFonts w:ascii="Times New Roman" w:hAnsi="Times New Roman"/>
                <w:i/>
                <w:strike/>
                <w:sz w:val="22"/>
              </w:rPr>
              <w:t>перемаркировки</w:t>
            </w:r>
            <w:proofErr w:type="spellEnd"/>
          </w:p>
        </w:tc>
        <w:tc>
          <w:tcPr>
            <w:tcW w:w="1417" w:type="dxa"/>
          </w:tcPr>
          <w:p w14:paraId="68259CBE" w14:textId="77777777" w:rsidR="00D17AB2" w:rsidRPr="00475D76" w:rsidRDefault="00D17AB2" w:rsidP="0002340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trike/>
                <w:sz w:val="22"/>
              </w:rPr>
            </w:pPr>
            <w:r w:rsidRPr="00475D76">
              <w:rPr>
                <w:rFonts w:ascii="Times New Roman" w:hAnsi="Times New Roman"/>
                <w:strike/>
                <w:sz w:val="22"/>
              </w:rPr>
              <w:t>Да</w:t>
            </w:r>
          </w:p>
        </w:tc>
        <w:tc>
          <w:tcPr>
            <w:tcW w:w="1560" w:type="dxa"/>
          </w:tcPr>
          <w:p w14:paraId="05FB120C" w14:textId="77777777" w:rsidR="00D17AB2" w:rsidRPr="00475D76" w:rsidRDefault="00D17AB2" w:rsidP="0002340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trike/>
                <w:sz w:val="22"/>
              </w:rPr>
            </w:pPr>
            <w:r w:rsidRPr="00475D76">
              <w:rPr>
                <w:rFonts w:ascii="Times New Roman" w:hAnsi="Times New Roman"/>
                <w:strike/>
                <w:sz w:val="22"/>
              </w:rPr>
              <w:t>Нет</w:t>
            </w:r>
          </w:p>
        </w:tc>
        <w:tc>
          <w:tcPr>
            <w:tcW w:w="3260" w:type="dxa"/>
          </w:tcPr>
          <w:p w14:paraId="0BF014DA" w14:textId="6424D585" w:rsidR="00D17AB2" w:rsidRPr="00475D76" w:rsidRDefault="000213BB" w:rsidP="002856B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trike/>
                <w:sz w:val="22"/>
              </w:rPr>
            </w:pPr>
            <w:r w:rsidRPr="00475D76">
              <w:rPr>
                <w:rFonts w:ascii="Times New Roman" w:hAnsi="Times New Roman"/>
                <w:strike/>
                <w:sz w:val="22"/>
              </w:rPr>
              <w:t xml:space="preserve">Поле </w:t>
            </w:r>
            <w:r w:rsidRPr="00475D76">
              <w:rPr>
                <w:rFonts w:ascii="Times New Roman" w:hAnsi="Times New Roman"/>
                <w:b/>
                <w:i/>
                <w:strike/>
                <w:sz w:val="22"/>
              </w:rPr>
              <w:t>Ячейка</w:t>
            </w:r>
            <w:r w:rsidRPr="00475D76">
              <w:rPr>
                <w:rFonts w:ascii="Times New Roman" w:hAnsi="Times New Roman"/>
                <w:strike/>
                <w:sz w:val="22"/>
              </w:rPr>
              <w:t xml:space="preserve"> (</w:t>
            </w:r>
            <w:proofErr w:type="spellStart"/>
            <w:r w:rsidRPr="00475D76">
              <w:rPr>
                <w:rFonts w:ascii="Times New Roman" w:hAnsi="Times New Roman"/>
                <w:strike/>
                <w:sz w:val="22"/>
                <w:lang w:val="en-US"/>
              </w:rPr>
              <w:t>WMSLocation</w:t>
            </w:r>
            <w:proofErr w:type="spellEnd"/>
            <w:r w:rsidRPr="00475D76">
              <w:rPr>
                <w:rFonts w:ascii="Times New Roman" w:hAnsi="Times New Roman"/>
                <w:strike/>
                <w:sz w:val="22"/>
              </w:rPr>
              <w:t>).</w:t>
            </w:r>
            <w:proofErr w:type="spellStart"/>
            <w:r w:rsidRPr="00475D76">
              <w:rPr>
                <w:rFonts w:ascii="Times New Roman" w:hAnsi="Times New Roman"/>
                <w:strike/>
                <w:sz w:val="22"/>
                <w:lang w:val="en-US"/>
              </w:rPr>
              <w:t>wMSLocationId</w:t>
            </w:r>
            <w:proofErr w:type="spellEnd"/>
            <w:r w:rsidRPr="00475D76">
              <w:rPr>
                <w:rFonts w:ascii="Times New Roman" w:hAnsi="Times New Roman"/>
                <w:strike/>
                <w:sz w:val="22"/>
              </w:rPr>
              <w:t xml:space="preserve">, которое находится на форме </w:t>
            </w:r>
            <w:r w:rsidRPr="00475D76">
              <w:rPr>
                <w:rFonts w:ascii="Times New Roman" w:hAnsi="Times New Roman"/>
                <w:b/>
                <w:strike/>
                <w:sz w:val="22"/>
              </w:rPr>
              <w:t>Места хранения</w:t>
            </w:r>
            <w:r w:rsidRPr="00475D76">
              <w:rPr>
                <w:rFonts w:ascii="Times New Roman" w:hAnsi="Times New Roman"/>
                <w:strike/>
                <w:sz w:val="22"/>
              </w:rPr>
              <w:t xml:space="preserve"> (см. п. 7.5.)</w:t>
            </w:r>
          </w:p>
        </w:tc>
      </w:tr>
    </w:tbl>
    <w:commentRangeEnd w:id="9"/>
    <w:p w14:paraId="4C4C0ACB" w14:textId="11A11E51" w:rsidR="00475D76" w:rsidRDefault="00475D76" w:rsidP="00C409CF">
      <w:pPr>
        <w:pStyle w:val="a4"/>
        <w:numPr>
          <w:ilvl w:val="1"/>
          <w:numId w:val="23"/>
        </w:numPr>
      </w:pPr>
      <w:r>
        <w:rPr>
          <w:rStyle w:val="af8"/>
          <w:rFonts w:ascii="Arial" w:hAnsi="Arial"/>
        </w:rPr>
        <w:commentReference w:id="9"/>
      </w:r>
      <w:r>
        <w:t xml:space="preserve">Добавить новое поле на горизонтальную закладку </w:t>
      </w:r>
      <w:r w:rsidRPr="00676275">
        <w:rPr>
          <w:b/>
        </w:rPr>
        <w:t>Управление запасами и складами</w:t>
      </w:r>
      <w:r>
        <w:t xml:space="preserve"> формы </w:t>
      </w:r>
      <w:r w:rsidRPr="00676275">
        <w:rPr>
          <w:b/>
        </w:rPr>
        <w:t>Склады</w:t>
      </w:r>
      <w:r w:rsidR="00676275">
        <w:t xml:space="preserve"> (см. п. 7.8.)</w:t>
      </w:r>
      <w:r>
        <w:t>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843"/>
        <w:gridCol w:w="2126"/>
        <w:gridCol w:w="1417"/>
        <w:gridCol w:w="1560"/>
        <w:gridCol w:w="3260"/>
      </w:tblGrid>
      <w:tr w:rsidR="00475D76" w:rsidRPr="00475D76" w14:paraId="707CFC1C" w14:textId="77777777" w:rsidTr="009058FC">
        <w:trPr>
          <w:trHeight w:val="999"/>
        </w:trPr>
        <w:tc>
          <w:tcPr>
            <w:tcW w:w="1843" w:type="dxa"/>
            <w:shd w:val="clear" w:color="auto" w:fill="D9D9D9" w:themeFill="background1" w:themeFillShade="D9"/>
          </w:tcPr>
          <w:p w14:paraId="1C46FA9F" w14:textId="77777777" w:rsidR="00475D76" w:rsidRPr="00475D76" w:rsidRDefault="00475D76" w:rsidP="009058F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475D76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6A095650" w14:textId="77777777" w:rsidR="00475D76" w:rsidRPr="00475D76" w:rsidRDefault="00475D76" w:rsidP="009058F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475D76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03412FE1" w14:textId="77777777" w:rsidR="00475D76" w:rsidRPr="00475D76" w:rsidRDefault="00475D76" w:rsidP="009058F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475D76"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76D68508" w14:textId="77777777" w:rsidR="00475D76" w:rsidRPr="00475D76" w:rsidRDefault="00475D76" w:rsidP="009058F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475D76">
              <w:rPr>
                <w:rFonts w:ascii="Times New Roman" w:hAnsi="Times New Roman"/>
                <w:b/>
              </w:rPr>
              <w:t>Значение по умолчанию</w:t>
            </w:r>
          </w:p>
        </w:tc>
        <w:tc>
          <w:tcPr>
            <w:tcW w:w="3260" w:type="dxa"/>
            <w:shd w:val="clear" w:color="auto" w:fill="D9D9D9" w:themeFill="background1" w:themeFillShade="D9"/>
          </w:tcPr>
          <w:p w14:paraId="1EBA69E3" w14:textId="77777777" w:rsidR="00475D76" w:rsidRPr="00475D76" w:rsidRDefault="00475D76" w:rsidP="009058F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475D76">
              <w:rPr>
                <w:rFonts w:ascii="Times New Roman" w:hAnsi="Times New Roman"/>
                <w:b/>
              </w:rPr>
              <w:t>Источник наполнения</w:t>
            </w:r>
          </w:p>
        </w:tc>
      </w:tr>
      <w:tr w:rsidR="00475D76" w:rsidRPr="00475D76" w14:paraId="7FB75AC5" w14:textId="77777777" w:rsidTr="009058FC">
        <w:tc>
          <w:tcPr>
            <w:tcW w:w="1843" w:type="dxa"/>
          </w:tcPr>
          <w:p w14:paraId="05E0A56D" w14:textId="77777777" w:rsidR="00475D76" w:rsidRPr="00475D76" w:rsidRDefault="00475D76" w:rsidP="009058F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475D76">
              <w:rPr>
                <w:rFonts w:ascii="Times New Roman" w:hAnsi="Times New Roman"/>
                <w:b/>
                <w:i/>
                <w:sz w:val="22"/>
              </w:rPr>
              <w:t xml:space="preserve">Ячейка для </w:t>
            </w:r>
            <w:proofErr w:type="spellStart"/>
            <w:r w:rsidRPr="00475D76">
              <w:rPr>
                <w:rFonts w:ascii="Times New Roman" w:hAnsi="Times New Roman"/>
                <w:b/>
                <w:i/>
                <w:sz w:val="22"/>
              </w:rPr>
              <w:t>перемаркировки</w:t>
            </w:r>
            <w:proofErr w:type="spellEnd"/>
          </w:p>
        </w:tc>
        <w:tc>
          <w:tcPr>
            <w:tcW w:w="2126" w:type="dxa"/>
          </w:tcPr>
          <w:p w14:paraId="163705C4" w14:textId="77777777" w:rsidR="00475D76" w:rsidRPr="00475D76" w:rsidRDefault="00475D76" w:rsidP="009058F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475D76">
              <w:rPr>
                <w:rFonts w:ascii="Times New Roman" w:hAnsi="Times New Roman"/>
                <w:i/>
                <w:sz w:val="22"/>
              </w:rPr>
              <w:t xml:space="preserve">Ячейка для </w:t>
            </w:r>
            <w:proofErr w:type="spellStart"/>
            <w:r w:rsidRPr="00475D76">
              <w:rPr>
                <w:rFonts w:ascii="Times New Roman" w:hAnsi="Times New Roman"/>
                <w:i/>
                <w:sz w:val="22"/>
              </w:rPr>
              <w:t>перемаркировки</w:t>
            </w:r>
            <w:proofErr w:type="spellEnd"/>
          </w:p>
        </w:tc>
        <w:tc>
          <w:tcPr>
            <w:tcW w:w="1417" w:type="dxa"/>
          </w:tcPr>
          <w:p w14:paraId="57E4E866" w14:textId="77777777" w:rsidR="00475D76" w:rsidRPr="00475D76" w:rsidRDefault="00475D76" w:rsidP="009058F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475D76"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560" w:type="dxa"/>
          </w:tcPr>
          <w:p w14:paraId="03B473BD" w14:textId="77777777" w:rsidR="00475D76" w:rsidRPr="00475D76" w:rsidRDefault="00475D76" w:rsidP="009058F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475D76"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260" w:type="dxa"/>
          </w:tcPr>
          <w:p w14:paraId="3CC8D59A" w14:textId="77777777" w:rsidR="00475D76" w:rsidRPr="00475D76" w:rsidRDefault="00475D76" w:rsidP="009058FC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475D76">
              <w:rPr>
                <w:rFonts w:ascii="Times New Roman" w:hAnsi="Times New Roman"/>
                <w:sz w:val="22"/>
              </w:rPr>
              <w:t xml:space="preserve">Поле </w:t>
            </w:r>
            <w:r w:rsidRPr="00475D76">
              <w:rPr>
                <w:rFonts w:ascii="Times New Roman" w:hAnsi="Times New Roman"/>
                <w:b/>
                <w:i/>
                <w:sz w:val="22"/>
              </w:rPr>
              <w:t>Ячейка</w:t>
            </w:r>
            <w:r w:rsidRPr="00475D76">
              <w:rPr>
                <w:rFonts w:ascii="Times New Roman" w:hAnsi="Times New Roman"/>
                <w:sz w:val="22"/>
              </w:rPr>
              <w:t xml:space="preserve"> (</w:t>
            </w:r>
            <w:proofErr w:type="spellStart"/>
            <w:r w:rsidRPr="00475D76">
              <w:rPr>
                <w:rFonts w:ascii="Times New Roman" w:hAnsi="Times New Roman"/>
                <w:sz w:val="22"/>
                <w:lang w:val="en-US"/>
              </w:rPr>
              <w:t>WMSLocation</w:t>
            </w:r>
            <w:proofErr w:type="spellEnd"/>
            <w:r w:rsidRPr="00475D76"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475D76">
              <w:rPr>
                <w:rFonts w:ascii="Times New Roman" w:hAnsi="Times New Roman"/>
                <w:sz w:val="22"/>
                <w:lang w:val="en-US"/>
              </w:rPr>
              <w:t>wMSLocationId</w:t>
            </w:r>
            <w:proofErr w:type="spellEnd"/>
            <w:r w:rsidRPr="00475D76">
              <w:rPr>
                <w:rFonts w:ascii="Times New Roman" w:hAnsi="Times New Roman"/>
                <w:sz w:val="22"/>
              </w:rPr>
              <w:t xml:space="preserve">, которое находится на форме </w:t>
            </w:r>
            <w:r w:rsidRPr="00475D76">
              <w:rPr>
                <w:rFonts w:ascii="Times New Roman" w:hAnsi="Times New Roman"/>
                <w:b/>
                <w:sz w:val="22"/>
              </w:rPr>
              <w:t>Места хранения</w:t>
            </w:r>
            <w:r w:rsidRPr="00475D76">
              <w:rPr>
                <w:rFonts w:ascii="Times New Roman" w:hAnsi="Times New Roman"/>
                <w:sz w:val="22"/>
              </w:rPr>
              <w:t xml:space="preserve"> (см. п. 7.5.)</w:t>
            </w:r>
          </w:p>
        </w:tc>
      </w:tr>
    </w:tbl>
    <w:p w14:paraId="4CAE9030" w14:textId="27D63989" w:rsidR="00676275" w:rsidRDefault="00676275" w:rsidP="00676275">
      <w:pPr>
        <w:pStyle w:val="a4"/>
        <w:numPr>
          <w:ilvl w:val="2"/>
          <w:numId w:val="23"/>
        </w:numPr>
      </w:pPr>
      <w:r>
        <w:t xml:space="preserve">Расположить новое поле </w:t>
      </w:r>
      <w:r w:rsidRPr="00475D76">
        <w:rPr>
          <w:b/>
          <w:i/>
        </w:rPr>
        <w:t xml:space="preserve">Ячейка для </w:t>
      </w:r>
      <w:proofErr w:type="spellStart"/>
      <w:r w:rsidRPr="00475D76">
        <w:rPr>
          <w:b/>
          <w:i/>
        </w:rPr>
        <w:t>перемаркировки</w:t>
      </w:r>
      <w:proofErr w:type="spellEnd"/>
      <w:r>
        <w:t xml:space="preserve"> под полем </w:t>
      </w:r>
      <w:r w:rsidRPr="00676275">
        <w:rPr>
          <w:b/>
          <w:i/>
        </w:rPr>
        <w:t xml:space="preserve">Ячейка для </w:t>
      </w:r>
      <w:proofErr w:type="spellStart"/>
      <w:r w:rsidRPr="00676275">
        <w:rPr>
          <w:b/>
          <w:i/>
        </w:rPr>
        <w:t>перепоставок</w:t>
      </w:r>
      <w:proofErr w:type="spellEnd"/>
      <w:r w:rsidRPr="00676275">
        <w:rPr>
          <w:b/>
          <w:i/>
        </w:rPr>
        <w:t xml:space="preserve"> КМ</w:t>
      </w:r>
      <w:r>
        <w:t xml:space="preserve"> </w:t>
      </w:r>
      <w:r w:rsidRPr="00676275">
        <w:t>(</w:t>
      </w:r>
      <w:proofErr w:type="spellStart"/>
      <w:r w:rsidRPr="00676275">
        <w:t>InventLocation</w:t>
      </w:r>
      <w:proofErr w:type="spellEnd"/>
      <w:proofErr w:type="gramStart"/>
      <w:r w:rsidRPr="00676275">
        <w:t>).</w:t>
      </w:r>
      <w:proofErr w:type="spellStart"/>
      <w:r w:rsidRPr="00676275">
        <w:t>LFL</w:t>
      </w:r>
      <w:proofErr w:type="gramEnd"/>
      <w:r w:rsidRPr="00676275">
        <w:t>_WMSLocationIdMarkingOverDelivery</w:t>
      </w:r>
      <w:proofErr w:type="spellEnd"/>
    </w:p>
    <w:p w14:paraId="2F539884" w14:textId="07DD37B3" w:rsidR="00C409CF" w:rsidRDefault="00C409CF" w:rsidP="00C409CF">
      <w:pPr>
        <w:pStyle w:val="a4"/>
        <w:numPr>
          <w:ilvl w:val="1"/>
          <w:numId w:val="23"/>
        </w:numPr>
      </w:pPr>
      <w:r>
        <w:t xml:space="preserve">Создать новую закладку </w:t>
      </w:r>
      <w:r w:rsidRPr="00137C12">
        <w:rPr>
          <w:b/>
        </w:rPr>
        <w:t>Проблемы КМ</w:t>
      </w:r>
      <w:r>
        <w:t xml:space="preserve"> на форме </w:t>
      </w:r>
      <w:r w:rsidRPr="005279A8">
        <w:rPr>
          <w:b/>
        </w:rPr>
        <w:t>Выдача заданий на упаковку</w:t>
      </w:r>
      <w:r>
        <w:t xml:space="preserve"> (см. п. 7.6.):</w:t>
      </w:r>
    </w:p>
    <w:p w14:paraId="4F440327" w14:textId="5690EC90" w:rsidR="00C409CF" w:rsidRDefault="00C409CF" w:rsidP="00C409CF">
      <w:pPr>
        <w:pStyle w:val="a4"/>
        <w:numPr>
          <w:ilvl w:val="2"/>
          <w:numId w:val="23"/>
        </w:numPr>
      </w:pPr>
      <w:r>
        <w:t xml:space="preserve">Расположить новую закладку </w:t>
      </w:r>
      <w:r w:rsidRPr="00137C12">
        <w:rPr>
          <w:b/>
        </w:rPr>
        <w:t>Проблемы КМ</w:t>
      </w:r>
      <w:r>
        <w:t xml:space="preserve"> между закладками </w:t>
      </w:r>
      <w:r w:rsidRPr="00AD65EC">
        <w:rPr>
          <w:b/>
        </w:rPr>
        <w:t>Излишки</w:t>
      </w:r>
      <w:r>
        <w:t xml:space="preserve"> и </w:t>
      </w:r>
      <w:r w:rsidRPr="00C409CF">
        <w:rPr>
          <w:b/>
        </w:rPr>
        <w:t>Лотки к упаковке</w:t>
      </w:r>
      <w:r>
        <w:t>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843"/>
        <w:gridCol w:w="2126"/>
        <w:gridCol w:w="1417"/>
        <w:gridCol w:w="1701"/>
        <w:gridCol w:w="3119"/>
      </w:tblGrid>
      <w:tr w:rsidR="00C409CF" w:rsidRPr="00FF5124" w14:paraId="5902A99B" w14:textId="77777777" w:rsidTr="001C0871">
        <w:trPr>
          <w:trHeight w:val="999"/>
        </w:trPr>
        <w:tc>
          <w:tcPr>
            <w:tcW w:w="1843" w:type="dxa"/>
            <w:shd w:val="clear" w:color="auto" w:fill="D9D9D9" w:themeFill="background1" w:themeFillShade="D9"/>
          </w:tcPr>
          <w:p w14:paraId="1037603E" w14:textId="77777777" w:rsidR="00C409CF" w:rsidRPr="00FF5124" w:rsidRDefault="00C409CF" w:rsidP="001C087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3773E6EB" w14:textId="77777777" w:rsidR="00C409CF" w:rsidRPr="00FF5124" w:rsidRDefault="00C409CF" w:rsidP="001C087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746E8847" w14:textId="77777777" w:rsidR="00C409CF" w:rsidRPr="00FF5124" w:rsidRDefault="00C409CF" w:rsidP="001C087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4F6F13DD" w14:textId="77777777" w:rsidR="00C409CF" w:rsidRPr="00FF5124" w:rsidRDefault="00C409CF" w:rsidP="001C087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Значение по умолчанию</w:t>
            </w:r>
          </w:p>
        </w:tc>
        <w:tc>
          <w:tcPr>
            <w:tcW w:w="3119" w:type="dxa"/>
            <w:shd w:val="clear" w:color="auto" w:fill="D9D9D9" w:themeFill="background1" w:themeFillShade="D9"/>
          </w:tcPr>
          <w:p w14:paraId="7359D9BA" w14:textId="77777777" w:rsidR="00C409CF" w:rsidRPr="00FF5124" w:rsidRDefault="00C409CF" w:rsidP="001C087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Источник наполнения</w:t>
            </w:r>
          </w:p>
        </w:tc>
      </w:tr>
      <w:tr w:rsidR="00C409CF" w:rsidRPr="00F70B70" w14:paraId="308E3E62" w14:textId="77777777" w:rsidTr="001C0871">
        <w:tc>
          <w:tcPr>
            <w:tcW w:w="1843" w:type="dxa"/>
          </w:tcPr>
          <w:p w14:paraId="56319505" w14:textId="77777777" w:rsidR="00C409CF" w:rsidRPr="0082638A" w:rsidRDefault="00C409CF" w:rsidP="001C087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Код номенклатуры</w:t>
            </w:r>
            <w:r w:rsidRPr="00F70B70">
              <w:rPr>
                <w:rFonts w:ascii="Times New Roman" w:hAnsi="Times New Roman"/>
                <w:sz w:val="22"/>
              </w:rPr>
              <w:br/>
              <w:t>(</w:t>
            </w:r>
            <w:proofErr w:type="spellStart"/>
            <w:r w:rsidRPr="007B174F">
              <w:rPr>
                <w:rFonts w:ascii="Times New Roman" w:hAnsi="Times New Roman"/>
                <w:sz w:val="22"/>
                <w:lang w:val="en-US"/>
              </w:rPr>
              <w:t>ItemId</w:t>
            </w:r>
            <w:proofErr w:type="spellEnd"/>
            <w:r w:rsidRPr="00F70B70"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126" w:type="dxa"/>
          </w:tcPr>
          <w:p w14:paraId="472EC85E" w14:textId="77777777" w:rsidR="00C409CF" w:rsidRPr="009C2D92" w:rsidRDefault="00C409CF" w:rsidP="001C087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7B174F">
              <w:rPr>
                <w:rFonts w:ascii="Times New Roman" w:hAnsi="Times New Roman"/>
                <w:i/>
                <w:sz w:val="22"/>
              </w:rPr>
              <w:t>Код номенклатуры</w:t>
            </w:r>
          </w:p>
        </w:tc>
        <w:tc>
          <w:tcPr>
            <w:tcW w:w="1417" w:type="dxa"/>
          </w:tcPr>
          <w:p w14:paraId="68C99909" w14:textId="77777777" w:rsidR="00C409CF" w:rsidRPr="002933F6" w:rsidRDefault="00C409CF" w:rsidP="001C087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701" w:type="dxa"/>
          </w:tcPr>
          <w:p w14:paraId="1900D4C6" w14:textId="77777777" w:rsidR="00C409CF" w:rsidRPr="00AD65EC" w:rsidRDefault="00C409CF" w:rsidP="001C087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AD65EC"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119" w:type="dxa"/>
          </w:tcPr>
          <w:p w14:paraId="4FEF75FD" w14:textId="77777777" w:rsidR="00C409CF" w:rsidRPr="00F70B70" w:rsidRDefault="00C409CF" w:rsidP="001C0871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Поле </w:t>
            </w:r>
            <w:r w:rsidRPr="00AD65EC">
              <w:rPr>
                <w:rFonts w:ascii="Times New Roman" w:hAnsi="Times New Roman"/>
                <w:b/>
                <w:i/>
                <w:sz w:val="22"/>
              </w:rPr>
              <w:t>Код номенклатуры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 w:rsidRPr="00AD65EC"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AD65EC">
              <w:rPr>
                <w:rFonts w:ascii="Times New Roman" w:hAnsi="Times New Roman"/>
                <w:sz w:val="22"/>
              </w:rPr>
              <w:t>WMSOrderTrans</w:t>
            </w:r>
            <w:proofErr w:type="spellEnd"/>
            <w:r w:rsidRPr="00AD65EC"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AD65EC">
              <w:rPr>
                <w:rFonts w:ascii="Times New Roman" w:hAnsi="Times New Roman"/>
                <w:sz w:val="22"/>
              </w:rPr>
              <w:t>itemId</w:t>
            </w:r>
            <w:proofErr w:type="spellEnd"/>
          </w:p>
        </w:tc>
      </w:tr>
      <w:tr w:rsidR="00C409CF" w:rsidRPr="00F70B70" w14:paraId="49B66739" w14:textId="77777777" w:rsidTr="001C0871">
        <w:tc>
          <w:tcPr>
            <w:tcW w:w="1843" w:type="dxa"/>
          </w:tcPr>
          <w:p w14:paraId="5BFBF66A" w14:textId="77777777" w:rsidR="00C409CF" w:rsidRDefault="00C409CF" w:rsidP="001C087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Наименование продукта</w:t>
            </w:r>
            <w:r>
              <w:rPr>
                <w:rFonts w:ascii="Times New Roman" w:hAnsi="Times New Roman"/>
                <w:b/>
                <w:i/>
                <w:sz w:val="22"/>
              </w:rPr>
              <w:br/>
            </w:r>
            <w:proofErr w:type="spellStart"/>
            <w:r w:rsidRPr="007B174F">
              <w:rPr>
                <w:rFonts w:ascii="Times New Roman" w:hAnsi="Times New Roman"/>
                <w:sz w:val="22"/>
              </w:rPr>
              <w:t>itemName</w:t>
            </w:r>
            <w:proofErr w:type="spellEnd"/>
            <w:r w:rsidRPr="007B174F">
              <w:rPr>
                <w:rFonts w:ascii="Times New Roman" w:hAnsi="Times New Roman"/>
                <w:sz w:val="22"/>
              </w:rPr>
              <w:t>()</w:t>
            </w:r>
          </w:p>
        </w:tc>
        <w:tc>
          <w:tcPr>
            <w:tcW w:w="2126" w:type="dxa"/>
          </w:tcPr>
          <w:p w14:paraId="6C291EEA" w14:textId="77777777" w:rsidR="00C409CF" w:rsidRPr="007B174F" w:rsidRDefault="00C409CF" w:rsidP="001C087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7B174F">
              <w:rPr>
                <w:rFonts w:ascii="Times New Roman" w:hAnsi="Times New Roman"/>
                <w:i/>
                <w:sz w:val="22"/>
              </w:rPr>
              <w:t>Наименование продукта</w:t>
            </w:r>
          </w:p>
        </w:tc>
        <w:tc>
          <w:tcPr>
            <w:tcW w:w="1417" w:type="dxa"/>
          </w:tcPr>
          <w:p w14:paraId="0093F21F" w14:textId="77777777" w:rsidR="00C409CF" w:rsidRPr="002933F6" w:rsidRDefault="00C409CF" w:rsidP="001C087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701" w:type="dxa"/>
          </w:tcPr>
          <w:p w14:paraId="46BC2D28" w14:textId="77777777" w:rsidR="00C409CF" w:rsidRPr="00C4713C" w:rsidRDefault="00C409CF" w:rsidP="001C087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AD65EC"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119" w:type="dxa"/>
          </w:tcPr>
          <w:p w14:paraId="3C1D4394" w14:textId="77777777" w:rsidR="00C409CF" w:rsidRPr="00F70B70" w:rsidRDefault="00C409CF" w:rsidP="001C0871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Автоматически заполнять связанным значением с кодом товара из поля </w:t>
            </w:r>
            <w:r w:rsidRPr="00AD65EC">
              <w:rPr>
                <w:rFonts w:ascii="Times New Roman" w:hAnsi="Times New Roman"/>
                <w:b/>
                <w:i/>
                <w:sz w:val="22"/>
              </w:rPr>
              <w:t>Наименование продукта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 w:rsidRPr="00AD65EC"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AD65EC">
              <w:rPr>
                <w:rFonts w:ascii="Times New Roman" w:hAnsi="Times New Roman"/>
                <w:sz w:val="22"/>
              </w:rPr>
              <w:t>EcoResProductTranslation</w:t>
            </w:r>
            <w:proofErr w:type="spellEnd"/>
            <w:r w:rsidRPr="00AD65EC"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AD65EC">
              <w:rPr>
                <w:rFonts w:ascii="Times New Roman" w:hAnsi="Times New Roman"/>
                <w:sz w:val="22"/>
              </w:rPr>
              <w:t>Name</w:t>
            </w:r>
            <w:proofErr w:type="spellEnd"/>
          </w:p>
        </w:tc>
      </w:tr>
      <w:tr w:rsidR="00C409CF" w:rsidRPr="00F70B70" w14:paraId="02816E51" w14:textId="77777777" w:rsidTr="001C0871">
        <w:tc>
          <w:tcPr>
            <w:tcW w:w="1843" w:type="dxa"/>
          </w:tcPr>
          <w:p w14:paraId="75A2C31B" w14:textId="77777777" w:rsidR="00C409CF" w:rsidRDefault="00C409CF" w:rsidP="001C087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Код маркировки</w:t>
            </w:r>
            <w:r>
              <w:rPr>
                <w:rFonts w:ascii="Times New Roman" w:hAnsi="Times New Roman"/>
                <w:b/>
                <w:i/>
                <w:sz w:val="22"/>
              </w:rPr>
              <w:br/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itemKM</w:t>
            </w:r>
            <w:proofErr w:type="spellEnd"/>
            <w:r>
              <w:rPr>
                <w:rFonts w:ascii="Times New Roman" w:hAnsi="Times New Roman"/>
                <w:sz w:val="22"/>
                <w:lang w:val="en-US"/>
              </w:rPr>
              <w:t>()</w:t>
            </w:r>
          </w:p>
        </w:tc>
        <w:tc>
          <w:tcPr>
            <w:tcW w:w="2126" w:type="dxa"/>
          </w:tcPr>
          <w:p w14:paraId="0023D501" w14:textId="77777777" w:rsidR="00C409CF" w:rsidRPr="007B174F" w:rsidRDefault="00C409CF" w:rsidP="001C087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Код маркировки товара</w:t>
            </w:r>
          </w:p>
        </w:tc>
        <w:tc>
          <w:tcPr>
            <w:tcW w:w="1417" w:type="dxa"/>
          </w:tcPr>
          <w:p w14:paraId="79AF33F1" w14:textId="77777777" w:rsidR="00C409CF" w:rsidRPr="002933F6" w:rsidRDefault="00C409CF" w:rsidP="001C087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701" w:type="dxa"/>
          </w:tcPr>
          <w:p w14:paraId="5168A7AD" w14:textId="77777777" w:rsidR="00C409CF" w:rsidRPr="00C4713C" w:rsidRDefault="00C409CF" w:rsidP="001C087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AD65EC"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119" w:type="dxa"/>
          </w:tcPr>
          <w:p w14:paraId="36F57B21" w14:textId="640F06DA" w:rsidR="00C409CF" w:rsidRPr="00F70B70" w:rsidRDefault="00C409CF" w:rsidP="00C409CF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Считывать значение из поля </w:t>
            </w:r>
            <w:proofErr w:type="spellStart"/>
            <w:r w:rsidRPr="00AD65EC">
              <w:rPr>
                <w:rFonts w:ascii="Times New Roman" w:hAnsi="Times New Roman"/>
                <w:b/>
                <w:i/>
                <w:sz w:val="22"/>
              </w:rPr>
              <w:t>Штрихкод</w:t>
            </w:r>
            <w:proofErr w:type="spellEnd"/>
            <w:r>
              <w:rPr>
                <w:rFonts w:ascii="Times New Roman" w:hAnsi="Times New Roman"/>
                <w:b/>
                <w:i/>
                <w:sz w:val="22"/>
              </w:rPr>
              <w:t xml:space="preserve"> </w:t>
            </w:r>
            <w:proofErr w:type="spellStart"/>
            <w:r w:rsidRPr="00C409CF">
              <w:rPr>
                <w:rFonts w:ascii="Times New Roman" w:hAnsi="Times New Roman"/>
                <w:sz w:val="22"/>
              </w:rPr>
              <w:t>editItemBarCode</w:t>
            </w:r>
            <w:proofErr w:type="spellEnd"/>
            <w:r w:rsidRPr="00C409CF">
              <w:rPr>
                <w:rFonts w:ascii="Times New Roman" w:hAnsi="Times New Roman"/>
                <w:sz w:val="22"/>
              </w:rPr>
              <w:t>()</w:t>
            </w:r>
          </w:p>
        </w:tc>
      </w:tr>
      <w:tr w:rsidR="00C409CF" w:rsidRPr="00F70B70" w14:paraId="08631B68" w14:textId="77777777" w:rsidTr="001C0871">
        <w:tc>
          <w:tcPr>
            <w:tcW w:w="1843" w:type="dxa"/>
          </w:tcPr>
          <w:p w14:paraId="3A71DE49" w14:textId="77777777" w:rsidR="00C409CF" w:rsidRPr="00475D76" w:rsidRDefault="00C409CF" w:rsidP="001C087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trike/>
                <w:sz w:val="22"/>
              </w:rPr>
            </w:pPr>
            <w:commentRangeStart w:id="10"/>
            <w:r w:rsidRPr="00475D76">
              <w:rPr>
                <w:rFonts w:ascii="Times New Roman" w:hAnsi="Times New Roman"/>
                <w:b/>
                <w:i/>
                <w:strike/>
                <w:sz w:val="22"/>
              </w:rPr>
              <w:lastRenderedPageBreak/>
              <w:t>Количество</w:t>
            </w:r>
            <w:r w:rsidRPr="00475D76">
              <w:rPr>
                <w:rFonts w:ascii="Times New Roman" w:hAnsi="Times New Roman"/>
                <w:b/>
                <w:i/>
                <w:strike/>
                <w:sz w:val="22"/>
              </w:rPr>
              <w:br/>
            </w:r>
            <w:r w:rsidRPr="00475D76">
              <w:rPr>
                <w:rFonts w:ascii="Times New Roman" w:hAnsi="Times New Roman"/>
                <w:strike/>
                <w:sz w:val="22"/>
              </w:rPr>
              <w:t>(</w:t>
            </w:r>
            <w:proofErr w:type="spellStart"/>
            <w:r w:rsidRPr="00475D76">
              <w:rPr>
                <w:rFonts w:ascii="Times New Roman" w:hAnsi="Times New Roman"/>
                <w:strike/>
                <w:sz w:val="22"/>
                <w:lang w:val="en-US"/>
              </w:rPr>
              <w:t>Qty</w:t>
            </w:r>
            <w:proofErr w:type="spellEnd"/>
            <w:r w:rsidRPr="00475D76">
              <w:rPr>
                <w:rFonts w:ascii="Times New Roman" w:hAnsi="Times New Roman"/>
                <w:strike/>
                <w:sz w:val="22"/>
              </w:rPr>
              <w:t>)</w:t>
            </w:r>
          </w:p>
        </w:tc>
        <w:tc>
          <w:tcPr>
            <w:tcW w:w="2126" w:type="dxa"/>
          </w:tcPr>
          <w:p w14:paraId="3D696D97" w14:textId="77777777" w:rsidR="00C409CF" w:rsidRPr="00475D76" w:rsidRDefault="00C409CF" w:rsidP="001C087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trike/>
                <w:sz w:val="22"/>
              </w:rPr>
            </w:pPr>
            <w:r w:rsidRPr="00475D76">
              <w:rPr>
                <w:rFonts w:ascii="Times New Roman" w:hAnsi="Times New Roman"/>
                <w:i/>
                <w:strike/>
                <w:sz w:val="22"/>
              </w:rPr>
              <w:t>Количество товара</w:t>
            </w:r>
          </w:p>
        </w:tc>
        <w:tc>
          <w:tcPr>
            <w:tcW w:w="1417" w:type="dxa"/>
          </w:tcPr>
          <w:p w14:paraId="109E06E3" w14:textId="77777777" w:rsidR="00C409CF" w:rsidRPr="00475D76" w:rsidRDefault="00C409CF" w:rsidP="001C087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trike/>
                <w:sz w:val="22"/>
              </w:rPr>
            </w:pPr>
            <w:r w:rsidRPr="00475D76">
              <w:rPr>
                <w:rFonts w:ascii="Times New Roman" w:hAnsi="Times New Roman"/>
                <w:strike/>
                <w:sz w:val="22"/>
              </w:rPr>
              <w:t>Да</w:t>
            </w:r>
          </w:p>
        </w:tc>
        <w:tc>
          <w:tcPr>
            <w:tcW w:w="1701" w:type="dxa"/>
          </w:tcPr>
          <w:p w14:paraId="197ADB74" w14:textId="77777777" w:rsidR="00C409CF" w:rsidRPr="00475D76" w:rsidRDefault="00C409CF" w:rsidP="001C087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trike/>
                <w:sz w:val="22"/>
              </w:rPr>
            </w:pPr>
            <w:r w:rsidRPr="00475D76">
              <w:rPr>
                <w:rFonts w:ascii="Times New Roman" w:hAnsi="Times New Roman"/>
                <w:strike/>
                <w:sz w:val="22"/>
              </w:rPr>
              <w:t>1</w:t>
            </w:r>
          </w:p>
        </w:tc>
        <w:tc>
          <w:tcPr>
            <w:tcW w:w="3119" w:type="dxa"/>
          </w:tcPr>
          <w:p w14:paraId="1941B255" w14:textId="77777777" w:rsidR="00C409CF" w:rsidRPr="00475D76" w:rsidRDefault="00C409CF" w:rsidP="001C0871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trike/>
                <w:sz w:val="22"/>
              </w:rPr>
            </w:pPr>
            <w:r w:rsidRPr="00475D76">
              <w:rPr>
                <w:rFonts w:ascii="Times New Roman" w:hAnsi="Times New Roman"/>
                <w:strike/>
                <w:sz w:val="22"/>
              </w:rPr>
              <w:t>Автоматически заполнять единицей.</w:t>
            </w:r>
            <w:commentRangeEnd w:id="10"/>
            <w:r w:rsidR="00475D76">
              <w:rPr>
                <w:rStyle w:val="af8"/>
              </w:rPr>
              <w:commentReference w:id="10"/>
            </w:r>
          </w:p>
        </w:tc>
      </w:tr>
      <w:tr w:rsidR="00C409CF" w14:paraId="73540D4B" w14:textId="77777777" w:rsidTr="001C0871">
        <w:tc>
          <w:tcPr>
            <w:tcW w:w="1843" w:type="dxa"/>
          </w:tcPr>
          <w:p w14:paraId="5D1F24EB" w14:textId="77777777" w:rsidR="00C409CF" w:rsidRDefault="00C409CF" w:rsidP="001C087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764AF4">
              <w:rPr>
                <w:rFonts w:ascii="Times New Roman" w:hAnsi="Times New Roman"/>
                <w:b/>
                <w:i/>
                <w:sz w:val="22"/>
              </w:rPr>
              <w:t>Сообщение об ошибке</w:t>
            </w:r>
            <w:r>
              <w:rPr>
                <w:rFonts w:ascii="Times New Roman" w:hAnsi="Times New Roman"/>
                <w:sz w:val="22"/>
              </w:rPr>
              <w:br/>
              <w:t>(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ErrorMsg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126" w:type="dxa"/>
          </w:tcPr>
          <w:p w14:paraId="0ED837CC" w14:textId="77777777" w:rsidR="00C409CF" w:rsidRDefault="00C409CF" w:rsidP="001C087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Текст ошибки при сканировании КМ</w:t>
            </w:r>
          </w:p>
        </w:tc>
        <w:tc>
          <w:tcPr>
            <w:tcW w:w="1417" w:type="dxa"/>
          </w:tcPr>
          <w:p w14:paraId="17E13A38" w14:textId="77777777" w:rsidR="00C409CF" w:rsidRDefault="00C409CF" w:rsidP="001C087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701" w:type="dxa"/>
          </w:tcPr>
          <w:p w14:paraId="36833728" w14:textId="77777777" w:rsidR="00C409CF" w:rsidRDefault="00C409CF" w:rsidP="001C087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3119" w:type="dxa"/>
          </w:tcPr>
          <w:p w14:paraId="62E7D7F0" w14:textId="77777777" w:rsidR="00C409CF" w:rsidRDefault="00C409CF" w:rsidP="001C0871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Заполнять из поля </w:t>
            </w:r>
            <w:r w:rsidRPr="003E3EBF">
              <w:rPr>
                <w:rFonts w:ascii="Times New Roman" w:hAnsi="Times New Roman"/>
                <w:b/>
                <w:i/>
                <w:sz w:val="22"/>
              </w:rPr>
              <w:t xml:space="preserve">Сообщение об ошибке </w:t>
            </w:r>
            <w:r w:rsidRPr="003E3EBF"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3E3EBF">
              <w:rPr>
                <w:rFonts w:ascii="Times New Roman" w:hAnsi="Times New Roman"/>
                <w:sz w:val="22"/>
              </w:rPr>
              <w:t>LFL_MarkingScanHistoryTable</w:t>
            </w:r>
            <w:proofErr w:type="spellEnd"/>
            <w:r w:rsidRPr="003E3EBF"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3E3EBF">
              <w:rPr>
                <w:rFonts w:ascii="Times New Roman" w:hAnsi="Times New Roman"/>
                <w:sz w:val="22"/>
              </w:rPr>
              <w:t>ErrorMsg</w:t>
            </w:r>
            <w:proofErr w:type="spellEnd"/>
          </w:p>
        </w:tc>
      </w:tr>
    </w:tbl>
    <w:p w14:paraId="545EBD5B" w14:textId="0AB6FEBD" w:rsidR="00C409CF" w:rsidRDefault="00C409CF" w:rsidP="00C409CF">
      <w:pPr>
        <w:pStyle w:val="a4"/>
        <w:numPr>
          <w:ilvl w:val="2"/>
          <w:numId w:val="23"/>
        </w:numPr>
      </w:pPr>
      <w:r>
        <w:t xml:space="preserve">Создать кнопки над </w:t>
      </w:r>
      <w:proofErr w:type="spellStart"/>
      <w:r>
        <w:t>гридом</w:t>
      </w:r>
      <w:proofErr w:type="spellEnd"/>
      <w:r>
        <w:t xml:space="preserve"> новой закладки </w:t>
      </w:r>
      <w:r w:rsidRPr="00137C12">
        <w:rPr>
          <w:b/>
        </w:rPr>
        <w:t>Проблемы КМ</w:t>
      </w:r>
      <w:r>
        <w:rPr>
          <w:b/>
        </w:rPr>
        <w:t xml:space="preserve"> </w:t>
      </w:r>
      <w:r>
        <w:t>(см. п. 3.3.):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843"/>
        <w:gridCol w:w="2126"/>
        <w:gridCol w:w="3118"/>
        <w:gridCol w:w="3119"/>
      </w:tblGrid>
      <w:tr w:rsidR="00C409CF" w14:paraId="0B93F2D9" w14:textId="77777777" w:rsidTr="001C0871">
        <w:trPr>
          <w:trHeight w:val="999"/>
        </w:trPr>
        <w:tc>
          <w:tcPr>
            <w:tcW w:w="1843" w:type="dxa"/>
            <w:shd w:val="clear" w:color="auto" w:fill="D9D9D9" w:themeFill="background1" w:themeFillShade="D9"/>
          </w:tcPr>
          <w:p w14:paraId="519333FC" w14:textId="77777777" w:rsidR="00C409CF" w:rsidRPr="00FF5124" w:rsidRDefault="00C409CF" w:rsidP="001C087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 xml:space="preserve">Имя </w:t>
            </w:r>
            <w:r>
              <w:rPr>
                <w:rFonts w:ascii="Times New Roman" w:hAnsi="Times New Roman"/>
                <w:b/>
              </w:rPr>
              <w:t>кнопки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173E21EB" w14:textId="77777777" w:rsidR="00C409CF" w:rsidRPr="00FF5124" w:rsidRDefault="00C409CF" w:rsidP="001C087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3118" w:type="dxa"/>
            <w:shd w:val="clear" w:color="auto" w:fill="D9D9D9" w:themeFill="background1" w:themeFillShade="D9"/>
          </w:tcPr>
          <w:p w14:paraId="45A7DFE8" w14:textId="77777777" w:rsidR="00C409CF" w:rsidRPr="00FF5124" w:rsidRDefault="00C409CF" w:rsidP="001C087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3119" w:type="dxa"/>
            <w:shd w:val="clear" w:color="auto" w:fill="D9D9D9" w:themeFill="background1" w:themeFillShade="D9"/>
          </w:tcPr>
          <w:p w14:paraId="54458F36" w14:textId="77777777" w:rsidR="00C409CF" w:rsidRDefault="00C409CF" w:rsidP="001C087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Действие</w:t>
            </w:r>
          </w:p>
        </w:tc>
      </w:tr>
      <w:tr w:rsidR="00C409CF" w:rsidRPr="00381107" w14:paraId="7A448F5B" w14:textId="77777777" w:rsidTr="001C0871">
        <w:tc>
          <w:tcPr>
            <w:tcW w:w="1843" w:type="dxa"/>
          </w:tcPr>
          <w:p w14:paraId="45D81558" w14:textId="77777777" w:rsidR="00C409CF" w:rsidRPr="007D7BE9" w:rsidRDefault="00C409CF" w:rsidP="001C087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  <w:lang w:val="en-US"/>
              </w:rPr>
            </w:pPr>
            <w:r>
              <w:rPr>
                <w:rFonts w:ascii="Times New Roman" w:hAnsi="Times New Roman"/>
                <w:b/>
                <w:sz w:val="22"/>
                <w:lang w:val="en-US"/>
              </w:rPr>
              <w:t>[</w:t>
            </w:r>
            <w:r>
              <w:rPr>
                <w:rFonts w:ascii="Times New Roman" w:hAnsi="Times New Roman"/>
                <w:b/>
                <w:sz w:val="22"/>
              </w:rPr>
              <w:t>Создать</w:t>
            </w:r>
            <w:r>
              <w:rPr>
                <w:rFonts w:ascii="Times New Roman" w:hAnsi="Times New Roman"/>
                <w:b/>
                <w:sz w:val="22"/>
                <w:lang w:val="en-US"/>
              </w:rPr>
              <w:t>]</w:t>
            </w:r>
          </w:p>
        </w:tc>
        <w:tc>
          <w:tcPr>
            <w:tcW w:w="2126" w:type="dxa"/>
          </w:tcPr>
          <w:p w14:paraId="0DB7B8BF" w14:textId="77777777" w:rsidR="00C409CF" w:rsidRPr="00153CDA" w:rsidRDefault="00C409CF" w:rsidP="001C087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Создать новую запись</w:t>
            </w:r>
          </w:p>
        </w:tc>
        <w:tc>
          <w:tcPr>
            <w:tcW w:w="3118" w:type="dxa"/>
          </w:tcPr>
          <w:p w14:paraId="5C3740D1" w14:textId="77777777" w:rsidR="00C409CF" w:rsidRPr="00E33178" w:rsidRDefault="00C409CF" w:rsidP="001C087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E33178"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3119" w:type="dxa"/>
          </w:tcPr>
          <w:p w14:paraId="4EBE6C10" w14:textId="51CE445E" w:rsidR="00C409CF" w:rsidRPr="00381107" w:rsidRDefault="00C409CF" w:rsidP="001C087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При нажатии на данную кнопку, система должна создать новую запись на гриде закладки </w:t>
            </w:r>
            <w:r w:rsidRPr="002856B7">
              <w:rPr>
                <w:rFonts w:ascii="Times New Roman" w:hAnsi="Times New Roman"/>
                <w:b/>
                <w:sz w:val="22"/>
              </w:rPr>
              <w:t>Проблемы КМ</w:t>
            </w:r>
            <w:r>
              <w:rPr>
                <w:rFonts w:ascii="Times New Roman" w:hAnsi="Times New Roman"/>
                <w:sz w:val="22"/>
              </w:rPr>
              <w:t xml:space="preserve"> (см. п. 3.3</w:t>
            </w:r>
            <w:r w:rsidRPr="002856B7">
              <w:rPr>
                <w:rFonts w:ascii="Times New Roman" w:hAnsi="Times New Roman"/>
                <w:sz w:val="22"/>
              </w:rPr>
              <w:t>.)</w:t>
            </w:r>
            <w:r>
              <w:rPr>
                <w:rFonts w:ascii="Times New Roman" w:hAnsi="Times New Roman"/>
                <w:sz w:val="22"/>
              </w:rPr>
              <w:t>.</w:t>
            </w:r>
          </w:p>
        </w:tc>
      </w:tr>
      <w:tr w:rsidR="00C409CF" w:rsidRPr="00381107" w14:paraId="306E1F35" w14:textId="77777777" w:rsidTr="001C0871">
        <w:tc>
          <w:tcPr>
            <w:tcW w:w="1843" w:type="dxa"/>
          </w:tcPr>
          <w:p w14:paraId="333C8554" w14:textId="77777777" w:rsidR="00C409CF" w:rsidRDefault="00C409CF" w:rsidP="001C087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  <w:lang w:val="en-US"/>
              </w:rPr>
            </w:pPr>
            <w:r>
              <w:rPr>
                <w:rFonts w:ascii="Times New Roman" w:hAnsi="Times New Roman"/>
                <w:b/>
                <w:sz w:val="22"/>
                <w:lang w:val="en-US"/>
              </w:rPr>
              <w:t>[</w:t>
            </w:r>
            <w:r>
              <w:rPr>
                <w:rFonts w:ascii="Times New Roman" w:hAnsi="Times New Roman"/>
                <w:b/>
                <w:sz w:val="22"/>
              </w:rPr>
              <w:t>Удалить</w:t>
            </w:r>
            <w:r>
              <w:rPr>
                <w:rFonts w:ascii="Times New Roman" w:hAnsi="Times New Roman"/>
                <w:b/>
                <w:sz w:val="22"/>
                <w:lang w:val="en-US"/>
              </w:rPr>
              <w:t>]</w:t>
            </w:r>
          </w:p>
        </w:tc>
        <w:tc>
          <w:tcPr>
            <w:tcW w:w="2126" w:type="dxa"/>
          </w:tcPr>
          <w:p w14:paraId="33D3B751" w14:textId="77777777" w:rsidR="00C409CF" w:rsidRPr="00153CDA" w:rsidRDefault="00C409CF" w:rsidP="001C087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Удалить запись</w:t>
            </w:r>
          </w:p>
        </w:tc>
        <w:tc>
          <w:tcPr>
            <w:tcW w:w="3118" w:type="dxa"/>
          </w:tcPr>
          <w:p w14:paraId="5C2C630F" w14:textId="77777777" w:rsidR="00C409CF" w:rsidRPr="00E33178" w:rsidRDefault="00C409CF" w:rsidP="001C087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E33178"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3119" w:type="dxa"/>
          </w:tcPr>
          <w:p w14:paraId="2DE11EFA" w14:textId="5913645F" w:rsidR="00C409CF" w:rsidRPr="00381107" w:rsidRDefault="00C409CF" w:rsidP="001C087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При нажатии на данную кнопку система должна удалить запись на которой установлен курсор мыши с </w:t>
            </w:r>
            <w:proofErr w:type="spellStart"/>
            <w:r>
              <w:rPr>
                <w:rFonts w:ascii="Times New Roman" w:hAnsi="Times New Roman"/>
                <w:sz w:val="22"/>
              </w:rPr>
              <w:t>грида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закладки </w:t>
            </w:r>
            <w:r w:rsidRPr="002856B7">
              <w:rPr>
                <w:rFonts w:ascii="Times New Roman" w:hAnsi="Times New Roman"/>
                <w:b/>
                <w:sz w:val="22"/>
              </w:rPr>
              <w:t>Проблемы КМ</w:t>
            </w:r>
            <w:r>
              <w:rPr>
                <w:rFonts w:ascii="Times New Roman" w:hAnsi="Times New Roman"/>
                <w:sz w:val="22"/>
              </w:rPr>
              <w:t xml:space="preserve"> (см. п. 3.3</w:t>
            </w:r>
            <w:r w:rsidRPr="002856B7">
              <w:rPr>
                <w:rFonts w:ascii="Times New Roman" w:hAnsi="Times New Roman"/>
                <w:sz w:val="22"/>
              </w:rPr>
              <w:t>.):</w:t>
            </w:r>
          </w:p>
        </w:tc>
      </w:tr>
    </w:tbl>
    <w:p w14:paraId="4966DADF" w14:textId="14FC64DB" w:rsidR="00D17AB2" w:rsidRPr="000213BB" w:rsidRDefault="00D17AB2" w:rsidP="00EC7317">
      <w:pPr>
        <w:pStyle w:val="a4"/>
        <w:ind w:left="1080" w:firstLine="0"/>
      </w:pPr>
    </w:p>
    <w:p w14:paraId="5B191894" w14:textId="5CEC6016" w:rsidR="00895E2C" w:rsidRPr="00290D24" w:rsidRDefault="008457D5" w:rsidP="00C409CF">
      <w:pPr>
        <w:pStyle w:val="10"/>
        <w:numPr>
          <w:ilvl w:val="0"/>
          <w:numId w:val="23"/>
        </w:numPr>
        <w:rPr>
          <w:rFonts w:cs="Times New Roman"/>
        </w:rPr>
      </w:pPr>
      <w:bookmarkStart w:id="11" w:name="_Toc309597746"/>
      <w:r w:rsidRPr="00290D24">
        <w:rPr>
          <w:rFonts w:cs="Times New Roman"/>
        </w:rPr>
        <w:t>Алгоритмы</w:t>
      </w:r>
      <w:bookmarkStart w:id="12" w:name="_Toc309597747"/>
      <w:bookmarkEnd w:id="11"/>
    </w:p>
    <w:p w14:paraId="4C4865CF" w14:textId="57C05B0B" w:rsidR="00472C08" w:rsidRDefault="00C549F6" w:rsidP="00C409CF">
      <w:pPr>
        <w:pStyle w:val="a4"/>
        <w:numPr>
          <w:ilvl w:val="1"/>
          <w:numId w:val="23"/>
        </w:numPr>
      </w:pPr>
      <w:r w:rsidRPr="00C549F6">
        <w:rPr>
          <w:b/>
        </w:rPr>
        <w:t>Как реализовано сейчас</w:t>
      </w:r>
      <w:r>
        <w:t>:</w:t>
      </w:r>
    </w:p>
    <w:p w14:paraId="39321FF3" w14:textId="06AE5879" w:rsidR="00C549F6" w:rsidRDefault="00C549F6" w:rsidP="00C409CF">
      <w:pPr>
        <w:pStyle w:val="a4"/>
        <w:numPr>
          <w:ilvl w:val="2"/>
          <w:numId w:val="23"/>
        </w:numPr>
      </w:pPr>
      <w:r>
        <w:t xml:space="preserve">При сканировании кода маркировки на форме </w:t>
      </w:r>
      <w:r w:rsidRPr="00C549F6">
        <w:rPr>
          <w:b/>
        </w:rPr>
        <w:t>Завершение маршрута комплектации</w:t>
      </w:r>
      <w:r w:rsidRPr="00C549F6">
        <w:t xml:space="preserve"> (см. п. 7.2.)</w:t>
      </w:r>
      <w:r>
        <w:t xml:space="preserve">, система выполняет ряд проверок на </w:t>
      </w:r>
      <w:proofErr w:type="spellStart"/>
      <w:r>
        <w:t>валидность</w:t>
      </w:r>
      <w:proofErr w:type="spellEnd"/>
      <w:r>
        <w:t xml:space="preserve"> кода маркировки:</w:t>
      </w:r>
    </w:p>
    <w:p w14:paraId="43ED308D" w14:textId="77777777" w:rsidR="00C549F6" w:rsidRDefault="00C549F6" w:rsidP="00C409CF">
      <w:pPr>
        <w:pStyle w:val="a4"/>
        <w:numPr>
          <w:ilvl w:val="3"/>
          <w:numId w:val="23"/>
        </w:numPr>
      </w:pPr>
      <w:r>
        <w:t>Если код маркировки валиден, то система позволяет выполнить контроль по товару;</w:t>
      </w:r>
    </w:p>
    <w:p w14:paraId="0971A983" w14:textId="144D2CD2" w:rsidR="00C549F6" w:rsidRDefault="00C549F6" w:rsidP="00C409CF">
      <w:pPr>
        <w:pStyle w:val="a4"/>
        <w:numPr>
          <w:ilvl w:val="3"/>
          <w:numId w:val="23"/>
        </w:numPr>
      </w:pPr>
      <w:r>
        <w:t xml:space="preserve">Если код маркировки не прошел одну из проверок, то система не дает выполнить контроль такого товара и отменив транзакцию создает запись на форме </w:t>
      </w:r>
      <w:r w:rsidRPr="00C549F6">
        <w:rPr>
          <w:b/>
        </w:rPr>
        <w:t>Журнал сканирования КМ</w:t>
      </w:r>
      <w:r>
        <w:t xml:space="preserve"> (см. п. 7.3.).</w:t>
      </w:r>
    </w:p>
    <w:p w14:paraId="76EC8EA8" w14:textId="77777777" w:rsidR="00EC7317" w:rsidRDefault="00C549F6" w:rsidP="00C409CF">
      <w:pPr>
        <w:pStyle w:val="a4"/>
        <w:numPr>
          <w:ilvl w:val="2"/>
          <w:numId w:val="23"/>
        </w:numPr>
      </w:pPr>
      <w:r>
        <w:t xml:space="preserve">При сканировании кода маркировки на форме </w:t>
      </w:r>
      <w:r w:rsidR="005279A8" w:rsidRPr="005279A8">
        <w:rPr>
          <w:b/>
        </w:rPr>
        <w:t>Выдача заданий на упаковку</w:t>
      </w:r>
      <w:r w:rsidR="005279A8">
        <w:t xml:space="preserve"> (см. п. 7.6.)</w:t>
      </w:r>
      <w:r w:rsidR="00EC7317">
        <w:t xml:space="preserve"> система выполняет ряд проверок на </w:t>
      </w:r>
      <w:proofErr w:type="spellStart"/>
      <w:r w:rsidR="00EC7317">
        <w:t>валидность</w:t>
      </w:r>
      <w:proofErr w:type="spellEnd"/>
      <w:r w:rsidR="00EC7317">
        <w:t xml:space="preserve"> кода маркировки:</w:t>
      </w:r>
    </w:p>
    <w:p w14:paraId="7483642D" w14:textId="77777777" w:rsidR="00EC7317" w:rsidRDefault="00EC7317" w:rsidP="00EC7317">
      <w:pPr>
        <w:pStyle w:val="a4"/>
        <w:numPr>
          <w:ilvl w:val="3"/>
          <w:numId w:val="23"/>
        </w:numPr>
      </w:pPr>
      <w:r>
        <w:t>Если код маркировки валиден, то система позволяет выполнить задание на упаковку товара;</w:t>
      </w:r>
    </w:p>
    <w:p w14:paraId="176B1DB5" w14:textId="4A0371A0" w:rsidR="00C549F6" w:rsidRDefault="00EC7317" w:rsidP="00EC7317">
      <w:pPr>
        <w:pStyle w:val="a4"/>
        <w:numPr>
          <w:ilvl w:val="3"/>
          <w:numId w:val="23"/>
        </w:numPr>
      </w:pPr>
      <w:r>
        <w:t>Если код маркировки не прошел одну из проверок, то система не дает выполнить упаковку такого товара</w:t>
      </w:r>
      <w:r w:rsidRPr="00EC7317">
        <w:t xml:space="preserve"> </w:t>
      </w:r>
      <w:r>
        <w:t xml:space="preserve">и отменив транзакцию создает запись на форме </w:t>
      </w:r>
      <w:r w:rsidRPr="00C549F6">
        <w:rPr>
          <w:b/>
        </w:rPr>
        <w:t>Журнал сканирования КМ</w:t>
      </w:r>
      <w:r>
        <w:t xml:space="preserve"> (см. п. 7.3.).</w:t>
      </w:r>
      <w:r w:rsidR="005279A8">
        <w:br/>
      </w:r>
      <w:r w:rsidR="005279A8">
        <w:br/>
      </w:r>
    </w:p>
    <w:p w14:paraId="65564919" w14:textId="6C554756" w:rsidR="00C549F6" w:rsidRDefault="00C549F6" w:rsidP="00C409CF">
      <w:pPr>
        <w:pStyle w:val="a4"/>
        <w:numPr>
          <w:ilvl w:val="1"/>
          <w:numId w:val="23"/>
        </w:numPr>
      </w:pPr>
      <w:r w:rsidRPr="00C549F6">
        <w:rPr>
          <w:b/>
        </w:rPr>
        <w:t>Как нужно сделать</w:t>
      </w:r>
      <w:r>
        <w:t>:</w:t>
      </w:r>
    </w:p>
    <w:p w14:paraId="1E9E9007" w14:textId="27FE39A6" w:rsidR="00C549F6" w:rsidRDefault="00C549F6" w:rsidP="00C409CF">
      <w:pPr>
        <w:pStyle w:val="a4"/>
        <w:numPr>
          <w:ilvl w:val="2"/>
          <w:numId w:val="23"/>
        </w:numPr>
      </w:pPr>
      <w:r>
        <w:t xml:space="preserve">При сканировании кода маркировки на форме </w:t>
      </w:r>
      <w:r w:rsidRPr="00C549F6">
        <w:rPr>
          <w:b/>
        </w:rPr>
        <w:t>Завершение маршрута комплектации</w:t>
      </w:r>
      <w:r w:rsidRPr="00C549F6">
        <w:t xml:space="preserve"> (см. п. 7.2.)</w:t>
      </w:r>
      <w:r>
        <w:t xml:space="preserve">, система выполняет ряд проверок на </w:t>
      </w:r>
      <w:proofErr w:type="spellStart"/>
      <w:r>
        <w:t>валидность</w:t>
      </w:r>
      <w:proofErr w:type="spellEnd"/>
      <w:r>
        <w:t xml:space="preserve"> кода маркировки:</w:t>
      </w:r>
    </w:p>
    <w:p w14:paraId="5EF65105" w14:textId="6631C302" w:rsidR="00C549F6" w:rsidRDefault="00C549F6" w:rsidP="00C409CF">
      <w:pPr>
        <w:pStyle w:val="a4"/>
        <w:numPr>
          <w:ilvl w:val="3"/>
          <w:numId w:val="23"/>
        </w:numPr>
      </w:pPr>
      <w:r>
        <w:t>Если код маркировки валиден, то система позволяет выполнить контроль по товару;</w:t>
      </w:r>
    </w:p>
    <w:p w14:paraId="1E13043D" w14:textId="275E6B28" w:rsidR="00C549F6" w:rsidRDefault="001C0871" w:rsidP="00C409CF">
      <w:pPr>
        <w:pStyle w:val="a4"/>
        <w:numPr>
          <w:ilvl w:val="3"/>
          <w:numId w:val="23"/>
        </w:numPr>
      </w:pPr>
      <w:r>
        <w:t xml:space="preserve">Если код маркировки не прошел одну из проверок, то система не дает выполнить </w:t>
      </w:r>
      <w:r w:rsidR="00C549F6">
        <w:t xml:space="preserve">контроль такого товара и отменив транзакцию создает запись на форме </w:t>
      </w:r>
      <w:r w:rsidR="00C549F6" w:rsidRPr="00C549F6">
        <w:rPr>
          <w:b/>
        </w:rPr>
        <w:t>Журнал сканирования КМ</w:t>
      </w:r>
      <w:r w:rsidR="00C549F6">
        <w:t xml:space="preserve"> (см. п. 7.3.)</w:t>
      </w:r>
      <w:r w:rsidR="005A0E62">
        <w:t xml:space="preserve">, где поле </w:t>
      </w:r>
      <w:r w:rsidR="005A0E62" w:rsidRPr="005A0E62">
        <w:t>(</w:t>
      </w:r>
      <w:proofErr w:type="spellStart"/>
      <w:r w:rsidR="005A0E62" w:rsidRPr="005A0E62">
        <w:t>WMS_PickDiffActLine</w:t>
      </w:r>
      <w:proofErr w:type="spellEnd"/>
      <w:proofErr w:type="gramStart"/>
      <w:r w:rsidR="005A0E62" w:rsidRPr="005A0E62">
        <w:t>).</w:t>
      </w:r>
      <w:proofErr w:type="spellStart"/>
      <w:r w:rsidR="005A0E62" w:rsidRPr="005A0E62">
        <w:t>ActType</w:t>
      </w:r>
      <w:proofErr w:type="spellEnd"/>
      <w:proofErr w:type="gramEnd"/>
      <w:r w:rsidR="005A0E62">
        <w:t xml:space="preserve"> должно заполняться значением по умолчанию «</w:t>
      </w:r>
      <w:r w:rsidR="005A0E62" w:rsidRPr="00DF4AE5">
        <w:rPr>
          <w:i/>
        </w:rPr>
        <w:t>Проблемные КМ</w:t>
      </w:r>
      <w:r w:rsidR="005A0E62">
        <w:t>»</w:t>
      </w:r>
      <w:r w:rsidR="00C549F6">
        <w:t xml:space="preserve"> </w:t>
      </w:r>
      <w:r w:rsidR="005A0E62">
        <w:t>(см. п. 2.1.1.1.), а так же система должна создать</w:t>
      </w:r>
      <w:r w:rsidR="00C549F6">
        <w:t xml:space="preserve"> запись на закладке </w:t>
      </w:r>
      <w:r w:rsidR="00C549F6" w:rsidRPr="00137C12">
        <w:rPr>
          <w:b/>
        </w:rPr>
        <w:t>Проблемы КМ</w:t>
      </w:r>
      <w:r w:rsidR="00C549F6">
        <w:t xml:space="preserve"> (см. п. 3.1.) формы </w:t>
      </w:r>
      <w:r w:rsidR="00C549F6" w:rsidRPr="00137C12">
        <w:rPr>
          <w:b/>
        </w:rPr>
        <w:t>Завершение маршрута комплектации</w:t>
      </w:r>
      <w:r w:rsidR="00C549F6">
        <w:t xml:space="preserve"> (см. п. 7.2.)</w:t>
      </w:r>
      <w:r w:rsidR="00336D32">
        <w:t>, где</w:t>
      </w:r>
      <w:r w:rsidR="002E2C44">
        <w:t xml:space="preserve"> поля должны заполняться следующим образом: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2758"/>
        <w:gridCol w:w="7448"/>
      </w:tblGrid>
      <w:tr w:rsidR="002E2C44" w:rsidRPr="00FF5124" w14:paraId="3B63F3F9" w14:textId="77777777" w:rsidTr="005A0E62">
        <w:trPr>
          <w:trHeight w:val="999"/>
        </w:trPr>
        <w:tc>
          <w:tcPr>
            <w:tcW w:w="2758" w:type="dxa"/>
            <w:shd w:val="clear" w:color="auto" w:fill="D9D9D9" w:themeFill="background1" w:themeFillShade="D9"/>
          </w:tcPr>
          <w:p w14:paraId="5331BEA0" w14:textId="0B863E9C" w:rsidR="002E2C44" w:rsidRPr="00FF5124" w:rsidRDefault="002E2C44" w:rsidP="002F63A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lastRenderedPageBreak/>
              <w:t xml:space="preserve">Поля для заполнения </w:t>
            </w:r>
          </w:p>
        </w:tc>
        <w:tc>
          <w:tcPr>
            <w:tcW w:w="7448" w:type="dxa"/>
            <w:shd w:val="clear" w:color="auto" w:fill="D9D9D9" w:themeFill="background1" w:themeFillShade="D9"/>
          </w:tcPr>
          <w:p w14:paraId="366AD46C" w14:textId="2FE7D30C" w:rsidR="002E2C44" w:rsidRPr="00FF5124" w:rsidRDefault="002E2C44" w:rsidP="002F63A2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Источник</w:t>
            </w:r>
          </w:p>
        </w:tc>
      </w:tr>
      <w:tr w:rsidR="005A0E62" w:rsidRPr="009C2D92" w14:paraId="0324610C" w14:textId="77777777" w:rsidTr="005A0E62">
        <w:tc>
          <w:tcPr>
            <w:tcW w:w="2758" w:type="dxa"/>
          </w:tcPr>
          <w:p w14:paraId="04936EE7" w14:textId="196805FC" w:rsidR="005A0E62" w:rsidRPr="002E2C44" w:rsidRDefault="005A0E62" w:rsidP="005A0E62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Код номенклатуры</w:t>
            </w:r>
          </w:p>
        </w:tc>
        <w:tc>
          <w:tcPr>
            <w:tcW w:w="7448" w:type="dxa"/>
          </w:tcPr>
          <w:p w14:paraId="2712466C" w14:textId="2D92D57B" w:rsidR="005A0E62" w:rsidRPr="002E2C44" w:rsidRDefault="005A0E62" w:rsidP="005A0E62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Поле </w:t>
            </w:r>
            <w:r w:rsidRPr="005A0E62">
              <w:rPr>
                <w:rFonts w:ascii="Times New Roman" w:hAnsi="Times New Roman"/>
                <w:b/>
                <w:i/>
                <w:sz w:val="22"/>
              </w:rPr>
              <w:t>Код номенклатуры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 w:rsidRPr="005A0E62"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5A0E62">
              <w:rPr>
                <w:rFonts w:ascii="Times New Roman" w:hAnsi="Times New Roman"/>
                <w:sz w:val="22"/>
              </w:rPr>
              <w:t>WMSOrderTrans</w:t>
            </w:r>
            <w:proofErr w:type="spellEnd"/>
            <w:r w:rsidRPr="005A0E62"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5A0E62">
              <w:rPr>
                <w:rFonts w:ascii="Times New Roman" w:hAnsi="Times New Roman"/>
                <w:sz w:val="22"/>
              </w:rPr>
              <w:t>itemId</w:t>
            </w:r>
            <w:proofErr w:type="spellEnd"/>
          </w:p>
        </w:tc>
      </w:tr>
      <w:tr w:rsidR="005A0E62" w:rsidRPr="0091231E" w14:paraId="21EF625D" w14:textId="77777777" w:rsidTr="005A0E62">
        <w:tc>
          <w:tcPr>
            <w:tcW w:w="2758" w:type="dxa"/>
          </w:tcPr>
          <w:p w14:paraId="25ABCB99" w14:textId="34697E55" w:rsidR="005A0E62" w:rsidRPr="002E2C44" w:rsidRDefault="005A0E62" w:rsidP="005A0E62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Наименование продукта</w:t>
            </w:r>
          </w:p>
        </w:tc>
        <w:tc>
          <w:tcPr>
            <w:tcW w:w="7448" w:type="dxa"/>
          </w:tcPr>
          <w:p w14:paraId="4AAE75F0" w14:textId="7604254B" w:rsidR="005A0E62" w:rsidRPr="005A0E62" w:rsidRDefault="005A0E62" w:rsidP="005A0E62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  <w:lang w:val="en-US"/>
              </w:rPr>
            </w:pPr>
            <w:r>
              <w:rPr>
                <w:rFonts w:ascii="Times New Roman" w:hAnsi="Times New Roman"/>
                <w:sz w:val="22"/>
              </w:rPr>
              <w:t>Поле</w:t>
            </w:r>
            <w:r w:rsidRPr="005A0E62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r w:rsidRPr="00AD65EC">
              <w:rPr>
                <w:rFonts w:ascii="Times New Roman" w:hAnsi="Times New Roman"/>
                <w:b/>
                <w:i/>
                <w:sz w:val="22"/>
              </w:rPr>
              <w:t>Наименование</w:t>
            </w:r>
            <w:r w:rsidRPr="005A0E62">
              <w:rPr>
                <w:rFonts w:ascii="Times New Roman" w:hAnsi="Times New Roman"/>
                <w:b/>
                <w:i/>
                <w:sz w:val="22"/>
                <w:lang w:val="en-US"/>
              </w:rPr>
              <w:t xml:space="preserve"> </w:t>
            </w:r>
            <w:r w:rsidRPr="00AD65EC">
              <w:rPr>
                <w:rFonts w:ascii="Times New Roman" w:hAnsi="Times New Roman"/>
                <w:b/>
                <w:i/>
                <w:sz w:val="22"/>
              </w:rPr>
              <w:t>продукта</w:t>
            </w:r>
            <w:r w:rsidRPr="005A0E62">
              <w:rPr>
                <w:rFonts w:ascii="Times New Roman" w:hAnsi="Times New Roman"/>
                <w:sz w:val="22"/>
                <w:lang w:val="en-US"/>
              </w:rPr>
              <w:t xml:space="preserve"> (</w:t>
            </w:r>
            <w:proofErr w:type="spellStart"/>
            <w:r w:rsidRPr="005A0E62">
              <w:rPr>
                <w:rFonts w:ascii="Times New Roman" w:hAnsi="Times New Roman"/>
                <w:sz w:val="22"/>
                <w:lang w:val="en-US"/>
              </w:rPr>
              <w:t>EcoResProductTranslation</w:t>
            </w:r>
            <w:proofErr w:type="spellEnd"/>
            <w:r w:rsidRPr="005A0E62">
              <w:rPr>
                <w:rFonts w:ascii="Times New Roman" w:hAnsi="Times New Roman"/>
                <w:sz w:val="22"/>
                <w:lang w:val="en-US"/>
              </w:rPr>
              <w:t>).Name</w:t>
            </w:r>
          </w:p>
        </w:tc>
      </w:tr>
      <w:tr w:rsidR="005A0E62" w:rsidRPr="007B174F" w14:paraId="7B3086B3" w14:textId="77777777" w:rsidTr="005A0E62">
        <w:tc>
          <w:tcPr>
            <w:tcW w:w="2758" w:type="dxa"/>
          </w:tcPr>
          <w:p w14:paraId="7AD15EDE" w14:textId="30EFF58C" w:rsidR="005A0E62" w:rsidRPr="002E2C44" w:rsidRDefault="005A0E62" w:rsidP="005A0E62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Код маркировки</w:t>
            </w:r>
          </w:p>
        </w:tc>
        <w:tc>
          <w:tcPr>
            <w:tcW w:w="7448" w:type="dxa"/>
          </w:tcPr>
          <w:p w14:paraId="4D31665B" w14:textId="0924FCD6" w:rsidR="005A0E62" w:rsidRPr="002E2C44" w:rsidRDefault="005A0E62" w:rsidP="005A0E62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Заполнять отсканированным кодом маркировки в поле </w:t>
            </w:r>
            <w:proofErr w:type="spellStart"/>
            <w:r w:rsidRPr="00AD65EC">
              <w:rPr>
                <w:rFonts w:ascii="Times New Roman" w:hAnsi="Times New Roman"/>
                <w:b/>
                <w:i/>
                <w:sz w:val="22"/>
              </w:rPr>
              <w:t>Штрихкод</w:t>
            </w:r>
            <w:proofErr w:type="spellEnd"/>
            <w:r w:rsidRPr="00AD65EC">
              <w:rPr>
                <w:rFonts w:ascii="Times New Roman" w:hAnsi="Times New Roman"/>
                <w:b/>
                <w:i/>
                <w:sz w:val="22"/>
              </w:rPr>
              <w:t>/Код маркировки/SSCC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proofErr w:type="spellStart"/>
            <w:r w:rsidRPr="00AD65EC">
              <w:rPr>
                <w:rFonts w:ascii="Times New Roman" w:hAnsi="Times New Roman"/>
                <w:sz w:val="22"/>
              </w:rPr>
              <w:t>wms_editItemBarCode</w:t>
            </w:r>
            <w:proofErr w:type="spellEnd"/>
            <w:r w:rsidRPr="00AD65EC">
              <w:rPr>
                <w:rFonts w:ascii="Times New Roman" w:hAnsi="Times New Roman"/>
                <w:sz w:val="22"/>
              </w:rPr>
              <w:t>()</w:t>
            </w:r>
          </w:p>
        </w:tc>
      </w:tr>
      <w:tr w:rsidR="005A0E62" w:rsidRPr="007B174F" w14:paraId="5AD50DF8" w14:textId="77777777" w:rsidTr="005A0E62">
        <w:tc>
          <w:tcPr>
            <w:tcW w:w="2758" w:type="dxa"/>
          </w:tcPr>
          <w:p w14:paraId="35113295" w14:textId="684994B0" w:rsidR="005A0E62" w:rsidRPr="00C8310B" w:rsidRDefault="005A0E62" w:rsidP="005A0E62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trike/>
                <w:sz w:val="22"/>
              </w:rPr>
            </w:pPr>
            <w:commentRangeStart w:id="13"/>
            <w:r w:rsidRPr="00C8310B">
              <w:rPr>
                <w:rFonts w:ascii="Times New Roman" w:hAnsi="Times New Roman"/>
                <w:b/>
                <w:i/>
                <w:strike/>
                <w:sz w:val="22"/>
              </w:rPr>
              <w:t>Количество</w:t>
            </w:r>
          </w:p>
        </w:tc>
        <w:tc>
          <w:tcPr>
            <w:tcW w:w="7448" w:type="dxa"/>
          </w:tcPr>
          <w:p w14:paraId="6FCE5D0F" w14:textId="52C06E19" w:rsidR="005A0E62" w:rsidRPr="00C8310B" w:rsidRDefault="005A0E62" w:rsidP="005A0E62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trike/>
                <w:sz w:val="22"/>
              </w:rPr>
            </w:pPr>
            <w:r w:rsidRPr="00C8310B">
              <w:rPr>
                <w:rFonts w:ascii="Times New Roman" w:hAnsi="Times New Roman"/>
                <w:strike/>
                <w:sz w:val="22"/>
              </w:rPr>
              <w:t>Значение количества с учетом уникальности кода маркировки по умолчанию - 1</w:t>
            </w:r>
            <w:commentRangeEnd w:id="13"/>
            <w:r w:rsidR="00C8310B">
              <w:rPr>
                <w:rStyle w:val="af8"/>
              </w:rPr>
              <w:commentReference w:id="13"/>
            </w:r>
          </w:p>
        </w:tc>
      </w:tr>
      <w:tr w:rsidR="005A0E62" w:rsidRPr="007B174F" w14:paraId="6BBE1A70" w14:textId="77777777" w:rsidTr="005A0E62">
        <w:tc>
          <w:tcPr>
            <w:tcW w:w="2758" w:type="dxa"/>
          </w:tcPr>
          <w:p w14:paraId="29BBD82C" w14:textId="5EE35D2E" w:rsidR="005A0E62" w:rsidRPr="002E2C44" w:rsidRDefault="005A0E62" w:rsidP="005A0E62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 w:rsidRPr="00764AF4">
              <w:rPr>
                <w:rFonts w:ascii="Times New Roman" w:hAnsi="Times New Roman"/>
                <w:b/>
                <w:i/>
                <w:sz w:val="22"/>
              </w:rPr>
              <w:t>Сообщение об ошибке</w:t>
            </w:r>
          </w:p>
        </w:tc>
        <w:tc>
          <w:tcPr>
            <w:tcW w:w="7448" w:type="dxa"/>
          </w:tcPr>
          <w:p w14:paraId="2660D452" w14:textId="15C5BB81" w:rsidR="005A0E62" w:rsidRPr="002E2C44" w:rsidRDefault="005A0E62" w:rsidP="005A0E62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Дублировать сообщение об ошибке с </w:t>
            </w:r>
            <w:r w:rsidRPr="005A0E62">
              <w:rPr>
                <w:rFonts w:ascii="Times New Roman" w:hAnsi="Times New Roman"/>
                <w:b/>
                <w:sz w:val="22"/>
              </w:rPr>
              <w:t>формы Журнал сканирования КМ</w:t>
            </w:r>
            <w:r w:rsidRPr="005A0E62">
              <w:rPr>
                <w:rFonts w:ascii="Times New Roman" w:hAnsi="Times New Roman"/>
                <w:sz w:val="22"/>
              </w:rPr>
              <w:t xml:space="preserve"> (см. п. 7.3.)</w:t>
            </w:r>
            <w:r>
              <w:rPr>
                <w:rFonts w:ascii="Times New Roman" w:hAnsi="Times New Roman"/>
                <w:sz w:val="22"/>
              </w:rPr>
              <w:t xml:space="preserve"> из поля </w:t>
            </w:r>
            <w:r w:rsidRPr="005A0E62">
              <w:rPr>
                <w:rFonts w:ascii="Times New Roman" w:hAnsi="Times New Roman"/>
                <w:b/>
                <w:i/>
                <w:sz w:val="22"/>
              </w:rPr>
              <w:t>Сообщение об ошибке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 w:rsidRPr="005A0E62"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5A0E62">
              <w:rPr>
                <w:rFonts w:ascii="Times New Roman" w:hAnsi="Times New Roman"/>
                <w:sz w:val="22"/>
              </w:rPr>
              <w:t>LFL_MarkingScanHistoryTable</w:t>
            </w:r>
            <w:proofErr w:type="spellEnd"/>
            <w:r w:rsidRPr="005A0E62"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5A0E62">
              <w:rPr>
                <w:rFonts w:ascii="Times New Roman" w:hAnsi="Times New Roman"/>
                <w:sz w:val="22"/>
              </w:rPr>
              <w:t>ErrorMsg</w:t>
            </w:r>
            <w:proofErr w:type="spellEnd"/>
          </w:p>
        </w:tc>
      </w:tr>
    </w:tbl>
    <w:p w14:paraId="1B986C0C" w14:textId="77777777" w:rsidR="00066E6F" w:rsidRDefault="00066E6F" w:rsidP="00C409CF">
      <w:pPr>
        <w:pStyle w:val="a4"/>
        <w:numPr>
          <w:ilvl w:val="2"/>
          <w:numId w:val="23"/>
        </w:numPr>
      </w:pPr>
      <w:r>
        <w:t xml:space="preserve">При нажатии на кнопку </w:t>
      </w:r>
      <w:r w:rsidRPr="00066E6F">
        <w:rPr>
          <w:b/>
        </w:rPr>
        <w:t xml:space="preserve">[Завершить маршрут] </w:t>
      </w:r>
      <w:r>
        <w:t xml:space="preserve">на форме </w:t>
      </w:r>
      <w:r w:rsidRPr="00C549F6">
        <w:rPr>
          <w:b/>
        </w:rPr>
        <w:t>Завершение маршрута комплектации</w:t>
      </w:r>
      <w:r w:rsidRPr="00C549F6">
        <w:t xml:space="preserve"> (см. п. 7.2.)</w:t>
      </w:r>
      <w:r>
        <w:t xml:space="preserve">, система должна выполнять проверку на наличие записей на закладке </w:t>
      </w:r>
      <w:r w:rsidRPr="00137C12">
        <w:rPr>
          <w:b/>
        </w:rPr>
        <w:t>Проблемы КМ</w:t>
      </w:r>
      <w:r>
        <w:t xml:space="preserve"> (см. п. 3.1.):</w:t>
      </w:r>
    </w:p>
    <w:p w14:paraId="78F663F0" w14:textId="0EAB9C4D" w:rsidR="000C3D66" w:rsidRDefault="00066E6F" w:rsidP="00C8310B">
      <w:pPr>
        <w:pStyle w:val="a4"/>
        <w:numPr>
          <w:ilvl w:val="3"/>
          <w:numId w:val="23"/>
        </w:numPr>
      </w:pPr>
      <w:r>
        <w:t xml:space="preserve">Если записи найдены, то система должна </w:t>
      </w:r>
      <w:r w:rsidR="000C3D66">
        <w:t xml:space="preserve">выполнить проверку на наличие настройки в поле </w:t>
      </w:r>
      <w:r w:rsidR="000C3D66">
        <w:rPr>
          <w:b/>
          <w:i/>
        </w:rPr>
        <w:t xml:space="preserve">Ячейка для </w:t>
      </w:r>
      <w:proofErr w:type="spellStart"/>
      <w:r w:rsidR="000C3D66">
        <w:rPr>
          <w:b/>
          <w:i/>
        </w:rPr>
        <w:t>перемаркировки</w:t>
      </w:r>
      <w:proofErr w:type="spellEnd"/>
      <w:r w:rsidR="000C3D66">
        <w:t xml:space="preserve"> (</w:t>
      </w:r>
      <w:proofErr w:type="spellStart"/>
      <w:r w:rsidR="00C8310B" w:rsidRPr="00C8310B">
        <w:t>InventLocation</w:t>
      </w:r>
      <w:proofErr w:type="spellEnd"/>
      <w:proofErr w:type="gramStart"/>
      <w:r w:rsidR="000C3D66">
        <w:t>).</w:t>
      </w:r>
      <w:proofErr w:type="spellStart"/>
      <w:r w:rsidR="000C3D66">
        <w:rPr>
          <w:lang w:val="en-US"/>
        </w:rPr>
        <w:t>ReMarcking</w:t>
      </w:r>
      <w:r w:rsidR="000C3D66" w:rsidRPr="00D17AB2">
        <w:rPr>
          <w:lang w:val="en-US"/>
        </w:rPr>
        <w:t>LocationId</w:t>
      </w:r>
      <w:proofErr w:type="spellEnd"/>
      <w:proofErr w:type="gramEnd"/>
      <w:r w:rsidR="000C3D66">
        <w:t>:</w:t>
      </w:r>
    </w:p>
    <w:p w14:paraId="08E9B1A2" w14:textId="7FCA2999" w:rsidR="00E33178" w:rsidRDefault="000C3D66" w:rsidP="00C409CF">
      <w:pPr>
        <w:pStyle w:val="a4"/>
        <w:numPr>
          <w:ilvl w:val="4"/>
          <w:numId w:val="23"/>
        </w:numPr>
      </w:pPr>
      <w:r>
        <w:t>Если в поле</w:t>
      </w:r>
      <w:r w:rsidRPr="000C3D66">
        <w:t xml:space="preserve"> </w:t>
      </w:r>
      <w:r w:rsidRPr="000C3D66">
        <w:rPr>
          <w:b/>
          <w:i/>
        </w:rPr>
        <w:t xml:space="preserve">Ячейка для </w:t>
      </w:r>
      <w:proofErr w:type="spellStart"/>
      <w:r w:rsidRPr="000C3D66">
        <w:rPr>
          <w:b/>
          <w:i/>
        </w:rPr>
        <w:t>перемаркировки</w:t>
      </w:r>
      <w:proofErr w:type="spellEnd"/>
      <w:r w:rsidR="00C8310B">
        <w:t xml:space="preserve"> (</w:t>
      </w:r>
      <w:proofErr w:type="spellStart"/>
      <w:r w:rsidR="00C8310B" w:rsidRPr="00C8310B">
        <w:t>InventLocation</w:t>
      </w:r>
      <w:proofErr w:type="spellEnd"/>
      <w:proofErr w:type="gramStart"/>
      <w:r>
        <w:t>).</w:t>
      </w:r>
      <w:proofErr w:type="spellStart"/>
      <w:r>
        <w:t>ReMarckingLocationId</w:t>
      </w:r>
      <w:proofErr w:type="spellEnd"/>
      <w:proofErr w:type="gramEnd"/>
      <w:r>
        <w:t xml:space="preserve"> указана ячейка, то система должна </w:t>
      </w:r>
      <w:r w:rsidR="002F63A2">
        <w:t>вывести на экран диалоговое окно с текстом «</w:t>
      </w:r>
      <w:r w:rsidR="0002340F" w:rsidRPr="0002340F">
        <w:rPr>
          <w:i/>
        </w:rPr>
        <w:t>По маршруту комплектации существуют проблемные коды маркировки. Вы уверены в завершении маршрута комплектации</w:t>
      </w:r>
      <w:r w:rsidR="00E33178">
        <w:t>?» и кнопками «Ок» и «Отмена»: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330"/>
        <w:gridCol w:w="8876"/>
      </w:tblGrid>
      <w:tr w:rsidR="00E33178" w:rsidRPr="00FF5124" w14:paraId="49CC9675" w14:textId="77777777" w:rsidTr="00E33178">
        <w:trPr>
          <w:trHeight w:val="999"/>
        </w:trPr>
        <w:tc>
          <w:tcPr>
            <w:tcW w:w="1330" w:type="dxa"/>
            <w:shd w:val="clear" w:color="auto" w:fill="D9D9D9" w:themeFill="background1" w:themeFillShade="D9"/>
          </w:tcPr>
          <w:p w14:paraId="08504F20" w14:textId="56A6528F" w:rsidR="00E33178" w:rsidRPr="00FF5124" w:rsidRDefault="00E33178" w:rsidP="0002340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Кнопка </w:t>
            </w:r>
          </w:p>
        </w:tc>
        <w:tc>
          <w:tcPr>
            <w:tcW w:w="8876" w:type="dxa"/>
            <w:shd w:val="clear" w:color="auto" w:fill="D9D9D9" w:themeFill="background1" w:themeFillShade="D9"/>
          </w:tcPr>
          <w:p w14:paraId="0BF825BE" w14:textId="3E1421B6" w:rsidR="00E33178" w:rsidRPr="00FF5124" w:rsidRDefault="00E33178" w:rsidP="0002340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Действие</w:t>
            </w:r>
          </w:p>
        </w:tc>
      </w:tr>
      <w:tr w:rsidR="00E33178" w:rsidRPr="002E2C44" w14:paraId="3CB2DC0A" w14:textId="77777777" w:rsidTr="00E33178">
        <w:tc>
          <w:tcPr>
            <w:tcW w:w="1330" w:type="dxa"/>
          </w:tcPr>
          <w:p w14:paraId="48B4D554" w14:textId="7B2830D8" w:rsidR="00E33178" w:rsidRPr="002E2C44" w:rsidRDefault="00E33178" w:rsidP="00E33178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b/>
                <w:sz w:val="22"/>
                <w:lang w:val="en-US"/>
              </w:rPr>
              <w:t>[</w:t>
            </w:r>
            <w:r>
              <w:rPr>
                <w:rFonts w:ascii="Times New Roman" w:hAnsi="Times New Roman"/>
                <w:b/>
                <w:sz w:val="22"/>
              </w:rPr>
              <w:t>ОК</w:t>
            </w:r>
            <w:r>
              <w:rPr>
                <w:rFonts w:ascii="Times New Roman" w:hAnsi="Times New Roman"/>
                <w:b/>
                <w:sz w:val="22"/>
                <w:lang w:val="en-US"/>
              </w:rPr>
              <w:t>]</w:t>
            </w:r>
          </w:p>
        </w:tc>
        <w:tc>
          <w:tcPr>
            <w:tcW w:w="8876" w:type="dxa"/>
          </w:tcPr>
          <w:p w14:paraId="5C68D4A6" w14:textId="0730EAEE" w:rsidR="00E33178" w:rsidRPr="002E2C44" w:rsidRDefault="00E33178" w:rsidP="000C3D66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При нажатии на данную кнопку система должна</w:t>
            </w:r>
            <w:r w:rsidR="009F0A87">
              <w:rPr>
                <w:rFonts w:ascii="Times New Roman" w:hAnsi="Times New Roman"/>
                <w:sz w:val="22"/>
              </w:rPr>
              <w:t xml:space="preserve"> создать </w:t>
            </w:r>
            <w:r w:rsidR="000C3D66">
              <w:rPr>
                <w:rFonts w:ascii="Times New Roman" w:hAnsi="Times New Roman"/>
                <w:sz w:val="22"/>
              </w:rPr>
              <w:t xml:space="preserve">и разнести перемещения </w:t>
            </w:r>
            <w:r w:rsidR="009F0A87">
              <w:rPr>
                <w:rFonts w:ascii="Times New Roman" w:hAnsi="Times New Roman"/>
                <w:sz w:val="22"/>
              </w:rPr>
              <w:t xml:space="preserve">товаров по которым созданы записи на закладке </w:t>
            </w:r>
            <w:r w:rsidR="009F0A87" w:rsidRPr="009F0A87">
              <w:rPr>
                <w:rFonts w:ascii="Times New Roman" w:hAnsi="Times New Roman"/>
                <w:b/>
                <w:sz w:val="22"/>
              </w:rPr>
              <w:t>Проблемы КМ</w:t>
            </w:r>
            <w:r w:rsidR="009F0A87" w:rsidRPr="009F0A87">
              <w:rPr>
                <w:rFonts w:ascii="Times New Roman" w:hAnsi="Times New Roman"/>
                <w:sz w:val="22"/>
              </w:rPr>
              <w:t xml:space="preserve"> (см. п. 3.1.)</w:t>
            </w:r>
            <w:r w:rsidR="009F0A87">
              <w:rPr>
                <w:rFonts w:ascii="Times New Roman" w:hAnsi="Times New Roman"/>
                <w:sz w:val="22"/>
              </w:rPr>
              <w:t xml:space="preserve"> в ячейку </w:t>
            </w:r>
            <w:r w:rsidR="00E43B3A">
              <w:rPr>
                <w:rFonts w:ascii="Times New Roman" w:hAnsi="Times New Roman"/>
                <w:sz w:val="22"/>
              </w:rPr>
              <w:t xml:space="preserve">для </w:t>
            </w:r>
            <w:proofErr w:type="spellStart"/>
            <w:r w:rsidR="00E43B3A">
              <w:rPr>
                <w:rFonts w:ascii="Times New Roman" w:hAnsi="Times New Roman"/>
                <w:sz w:val="22"/>
              </w:rPr>
              <w:t>перемаркировки</w:t>
            </w:r>
            <w:proofErr w:type="spellEnd"/>
            <w:r w:rsidR="009F0A87">
              <w:rPr>
                <w:rFonts w:ascii="Times New Roman" w:hAnsi="Times New Roman"/>
                <w:sz w:val="22"/>
              </w:rPr>
              <w:t xml:space="preserve">, которая указана в поле </w:t>
            </w:r>
            <w:r w:rsidR="009F0A87" w:rsidRPr="009F0A87">
              <w:rPr>
                <w:rFonts w:ascii="Times New Roman" w:hAnsi="Times New Roman"/>
                <w:b/>
                <w:i/>
                <w:sz w:val="22"/>
              </w:rPr>
              <w:t xml:space="preserve">Ячейка для </w:t>
            </w:r>
            <w:proofErr w:type="spellStart"/>
            <w:r w:rsidR="009F0A87" w:rsidRPr="009F0A87">
              <w:rPr>
                <w:rFonts w:ascii="Times New Roman" w:hAnsi="Times New Roman"/>
                <w:b/>
                <w:i/>
                <w:sz w:val="22"/>
              </w:rPr>
              <w:t>перемаркировки</w:t>
            </w:r>
            <w:proofErr w:type="spellEnd"/>
            <w:r w:rsidR="009F0A87" w:rsidRPr="009F0A87">
              <w:rPr>
                <w:rFonts w:ascii="Times New Roman" w:hAnsi="Times New Roman"/>
                <w:sz w:val="22"/>
              </w:rPr>
              <w:t xml:space="preserve"> (</w:t>
            </w:r>
            <w:proofErr w:type="spellStart"/>
            <w:r w:rsidR="00C8310B" w:rsidRPr="00C8310B">
              <w:rPr>
                <w:rFonts w:ascii="Times New Roman" w:hAnsi="Times New Roman"/>
                <w:sz w:val="22"/>
              </w:rPr>
              <w:t>InventLocation</w:t>
            </w:r>
            <w:proofErr w:type="spellEnd"/>
            <w:r w:rsidR="009F0A87" w:rsidRPr="009F0A87">
              <w:rPr>
                <w:rFonts w:ascii="Times New Roman" w:hAnsi="Times New Roman"/>
                <w:sz w:val="22"/>
              </w:rPr>
              <w:t>).</w:t>
            </w:r>
            <w:proofErr w:type="spellStart"/>
            <w:r w:rsidR="009F0A87" w:rsidRPr="009F0A87">
              <w:rPr>
                <w:rFonts w:ascii="Times New Roman" w:hAnsi="Times New Roman"/>
                <w:sz w:val="22"/>
              </w:rPr>
              <w:t>ReMarckingLocationId</w:t>
            </w:r>
            <w:proofErr w:type="spellEnd"/>
            <w:r w:rsidR="009F0A87" w:rsidRPr="009F0A87">
              <w:rPr>
                <w:rFonts w:ascii="Times New Roman" w:hAnsi="Times New Roman"/>
                <w:sz w:val="22"/>
              </w:rPr>
              <w:t xml:space="preserve"> (см. п. 3.2.)</w:t>
            </w:r>
            <w:r w:rsidR="00C8310B">
              <w:rPr>
                <w:rFonts w:ascii="Times New Roman" w:hAnsi="Times New Roman"/>
                <w:sz w:val="22"/>
              </w:rPr>
              <w:t>,</w:t>
            </w:r>
            <w:commentRangeStart w:id="14"/>
            <w:r w:rsidR="00C8310B">
              <w:rPr>
                <w:rFonts w:ascii="Times New Roman" w:hAnsi="Times New Roman"/>
                <w:sz w:val="22"/>
              </w:rPr>
              <w:t xml:space="preserve"> с карточки склада, которая указана на маршрутной карте в поле </w:t>
            </w:r>
            <w:r w:rsidR="00C8310B" w:rsidRPr="00C8310B">
              <w:rPr>
                <w:rFonts w:ascii="Times New Roman" w:hAnsi="Times New Roman"/>
                <w:b/>
                <w:i/>
                <w:sz w:val="22"/>
              </w:rPr>
              <w:t>Склад</w:t>
            </w:r>
            <w:r w:rsidR="00C8310B">
              <w:rPr>
                <w:rFonts w:ascii="Times New Roman" w:hAnsi="Times New Roman"/>
                <w:sz w:val="22"/>
              </w:rPr>
              <w:t xml:space="preserve"> </w:t>
            </w:r>
            <w:r w:rsidR="00C8310B" w:rsidRPr="00C8310B">
              <w:rPr>
                <w:rFonts w:ascii="Times New Roman" w:hAnsi="Times New Roman"/>
                <w:sz w:val="22"/>
              </w:rPr>
              <w:t>(</w:t>
            </w:r>
            <w:proofErr w:type="spellStart"/>
            <w:r w:rsidR="00C8310B" w:rsidRPr="00C8310B">
              <w:rPr>
                <w:rFonts w:ascii="Times New Roman" w:hAnsi="Times New Roman"/>
                <w:sz w:val="22"/>
              </w:rPr>
              <w:t>WMSPickingRoute</w:t>
            </w:r>
            <w:proofErr w:type="spellEnd"/>
            <w:r w:rsidR="00C8310B" w:rsidRPr="00C8310B">
              <w:rPr>
                <w:rFonts w:ascii="Times New Roman" w:hAnsi="Times New Roman"/>
                <w:sz w:val="22"/>
              </w:rPr>
              <w:t>).</w:t>
            </w:r>
            <w:proofErr w:type="spellStart"/>
            <w:r w:rsidR="00C8310B" w:rsidRPr="00C8310B">
              <w:rPr>
                <w:rFonts w:ascii="Times New Roman" w:hAnsi="Times New Roman"/>
                <w:sz w:val="22"/>
              </w:rPr>
              <w:t>inventLocationId</w:t>
            </w:r>
            <w:commentRangeEnd w:id="14"/>
            <w:proofErr w:type="spellEnd"/>
            <w:r w:rsidR="00C8310B">
              <w:rPr>
                <w:rStyle w:val="af8"/>
              </w:rPr>
              <w:commentReference w:id="14"/>
            </w:r>
          </w:p>
        </w:tc>
      </w:tr>
      <w:tr w:rsidR="00E33178" w:rsidRPr="00E33178" w14:paraId="42A7DB3A" w14:textId="77777777" w:rsidTr="00E33178">
        <w:tc>
          <w:tcPr>
            <w:tcW w:w="1330" w:type="dxa"/>
          </w:tcPr>
          <w:p w14:paraId="34B04F83" w14:textId="6350BF03" w:rsidR="00E33178" w:rsidRPr="002E2C44" w:rsidRDefault="00E33178" w:rsidP="0002340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b/>
                <w:sz w:val="22"/>
                <w:lang w:val="en-US"/>
              </w:rPr>
              <w:t>[</w:t>
            </w:r>
            <w:r w:rsidR="0002340F">
              <w:rPr>
                <w:rFonts w:ascii="Times New Roman" w:hAnsi="Times New Roman"/>
                <w:b/>
                <w:sz w:val="22"/>
              </w:rPr>
              <w:t>Нет</w:t>
            </w:r>
            <w:r>
              <w:rPr>
                <w:rFonts w:ascii="Times New Roman" w:hAnsi="Times New Roman"/>
                <w:b/>
                <w:sz w:val="22"/>
                <w:lang w:val="en-US"/>
              </w:rPr>
              <w:t>]</w:t>
            </w:r>
          </w:p>
        </w:tc>
        <w:tc>
          <w:tcPr>
            <w:tcW w:w="8876" w:type="dxa"/>
          </w:tcPr>
          <w:p w14:paraId="6AE7334C" w14:textId="718AFA9B" w:rsidR="00E33178" w:rsidRPr="00E33178" w:rsidRDefault="00E33178" w:rsidP="000C3D66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При нажатии на данную кнопку система должна</w:t>
            </w:r>
            <w:r w:rsidR="0002340F">
              <w:rPr>
                <w:rFonts w:ascii="Times New Roman" w:hAnsi="Times New Roman"/>
                <w:sz w:val="22"/>
              </w:rPr>
              <w:t xml:space="preserve"> закрыть диалоговое окно без применения изменений</w:t>
            </w:r>
            <w:r w:rsidR="000C3D66">
              <w:rPr>
                <w:rFonts w:ascii="Times New Roman" w:hAnsi="Times New Roman"/>
                <w:sz w:val="22"/>
              </w:rPr>
              <w:t>, откатив транзакцию по завершению</w:t>
            </w:r>
            <w:r w:rsidR="009F0A87">
              <w:rPr>
                <w:rFonts w:ascii="Times New Roman" w:hAnsi="Times New Roman"/>
                <w:sz w:val="22"/>
              </w:rPr>
              <w:t xml:space="preserve"> маршрут</w:t>
            </w:r>
            <w:r w:rsidR="000C3D66">
              <w:rPr>
                <w:rFonts w:ascii="Times New Roman" w:hAnsi="Times New Roman"/>
                <w:sz w:val="22"/>
              </w:rPr>
              <w:t>а</w:t>
            </w:r>
            <w:r w:rsidR="009F0A87">
              <w:rPr>
                <w:rFonts w:ascii="Times New Roman" w:hAnsi="Times New Roman"/>
                <w:sz w:val="22"/>
              </w:rPr>
              <w:t xml:space="preserve"> комплектации.</w:t>
            </w:r>
          </w:p>
        </w:tc>
      </w:tr>
    </w:tbl>
    <w:p w14:paraId="0324AE4E" w14:textId="0F1F79EA" w:rsidR="00066E6F" w:rsidRPr="00E33178" w:rsidRDefault="000C3D66" w:rsidP="00C409CF">
      <w:pPr>
        <w:pStyle w:val="a4"/>
        <w:numPr>
          <w:ilvl w:val="4"/>
          <w:numId w:val="23"/>
        </w:numPr>
      </w:pPr>
      <w:r>
        <w:t xml:space="preserve">Если в поле </w:t>
      </w:r>
      <w:r w:rsidRPr="000C3D66">
        <w:rPr>
          <w:b/>
          <w:i/>
        </w:rPr>
        <w:t xml:space="preserve">Ячейка для </w:t>
      </w:r>
      <w:proofErr w:type="spellStart"/>
      <w:r w:rsidRPr="000C3D66">
        <w:rPr>
          <w:b/>
          <w:i/>
        </w:rPr>
        <w:t>перемаркировки</w:t>
      </w:r>
      <w:proofErr w:type="spellEnd"/>
      <w:r w:rsidRPr="000C3D66">
        <w:t xml:space="preserve"> (</w:t>
      </w:r>
      <w:proofErr w:type="spellStart"/>
      <w:r w:rsidRPr="000C3D66">
        <w:t>WMS_WMSAdvancedP</w:t>
      </w:r>
      <w:r>
        <w:t>arameters</w:t>
      </w:r>
      <w:proofErr w:type="spellEnd"/>
      <w:proofErr w:type="gramStart"/>
      <w:r>
        <w:t>).</w:t>
      </w:r>
      <w:proofErr w:type="spellStart"/>
      <w:r>
        <w:t>ReMarckingLocationId</w:t>
      </w:r>
      <w:proofErr w:type="spellEnd"/>
      <w:proofErr w:type="gramEnd"/>
      <w:r>
        <w:t xml:space="preserve"> не указана ячейка, то система должна откатить транзакцию по закрытию маршрута комплектации и вывести на экран </w:t>
      </w:r>
      <w:proofErr w:type="spellStart"/>
      <w:r>
        <w:t>инфолог</w:t>
      </w:r>
      <w:proofErr w:type="spellEnd"/>
      <w:r>
        <w:t>: «</w:t>
      </w:r>
      <w:r w:rsidRPr="000C3D66">
        <w:rPr>
          <w:i/>
        </w:rPr>
        <w:t xml:space="preserve">Требуется выполнить настройку ячейки для </w:t>
      </w:r>
      <w:proofErr w:type="spellStart"/>
      <w:r w:rsidRPr="000C3D66">
        <w:rPr>
          <w:i/>
        </w:rPr>
        <w:t>перемаркировки</w:t>
      </w:r>
      <w:proofErr w:type="spellEnd"/>
      <w:r>
        <w:t>.»</w:t>
      </w:r>
    </w:p>
    <w:p w14:paraId="6828B85E" w14:textId="60A3B68A" w:rsidR="001C0871" w:rsidRDefault="00066E6F" w:rsidP="00FA628F">
      <w:pPr>
        <w:pStyle w:val="a4"/>
        <w:numPr>
          <w:ilvl w:val="3"/>
          <w:numId w:val="23"/>
        </w:numPr>
      </w:pPr>
      <w:r>
        <w:t>Если записей не найдено, то система должна</w:t>
      </w:r>
      <w:r w:rsidR="000C3D66">
        <w:t xml:space="preserve"> работать как реализовано сейчас.</w:t>
      </w:r>
      <w:r w:rsidR="001C0871">
        <w:br/>
      </w:r>
    </w:p>
    <w:p w14:paraId="59845953" w14:textId="248A4860" w:rsidR="001C0871" w:rsidRDefault="001C0871" w:rsidP="001C0871">
      <w:pPr>
        <w:pStyle w:val="a4"/>
        <w:numPr>
          <w:ilvl w:val="2"/>
          <w:numId w:val="23"/>
        </w:numPr>
      </w:pPr>
      <w:r>
        <w:t xml:space="preserve">При сканировании кода маркировки на форме </w:t>
      </w:r>
      <w:r w:rsidRPr="005279A8">
        <w:rPr>
          <w:b/>
        </w:rPr>
        <w:t>Выдача заданий на упаковку</w:t>
      </w:r>
      <w:r>
        <w:t xml:space="preserve"> (см. п. 7.6.), система выполняет ряд проверок на </w:t>
      </w:r>
      <w:proofErr w:type="spellStart"/>
      <w:r>
        <w:t>валидность</w:t>
      </w:r>
      <w:proofErr w:type="spellEnd"/>
      <w:r>
        <w:t xml:space="preserve"> кода маркировки:</w:t>
      </w:r>
    </w:p>
    <w:p w14:paraId="4563B1CC" w14:textId="77777777" w:rsidR="001C0871" w:rsidRDefault="001C0871" w:rsidP="001C0871">
      <w:pPr>
        <w:pStyle w:val="a4"/>
        <w:numPr>
          <w:ilvl w:val="3"/>
          <w:numId w:val="23"/>
        </w:numPr>
      </w:pPr>
      <w:r>
        <w:t>Если маркировки валиден, то система позволяет выполнить задание на упаковку товара;</w:t>
      </w:r>
    </w:p>
    <w:p w14:paraId="1CA8C77D" w14:textId="77777777" w:rsidR="001C0871" w:rsidRDefault="001C0871" w:rsidP="001C0871">
      <w:pPr>
        <w:pStyle w:val="a4"/>
        <w:numPr>
          <w:ilvl w:val="3"/>
          <w:numId w:val="23"/>
        </w:numPr>
      </w:pPr>
      <w:r>
        <w:t xml:space="preserve">Если код маркировки не прошел одну из проверок, то система не дает выполнить задание на упаковку такого товара и отменив транзакцию создает запись на форме </w:t>
      </w:r>
      <w:r w:rsidRPr="00C549F6">
        <w:rPr>
          <w:b/>
        </w:rPr>
        <w:t>Журнал сканирования КМ</w:t>
      </w:r>
      <w:r>
        <w:t xml:space="preserve"> (см. п. 7.3.), где поле </w:t>
      </w:r>
      <w:r w:rsidRPr="005A0E62">
        <w:t>(</w:t>
      </w:r>
      <w:proofErr w:type="spellStart"/>
      <w:r w:rsidRPr="005A0E62">
        <w:t>WMS_PickDiffActLine</w:t>
      </w:r>
      <w:proofErr w:type="spellEnd"/>
      <w:proofErr w:type="gramStart"/>
      <w:r w:rsidRPr="005A0E62">
        <w:t>).</w:t>
      </w:r>
      <w:proofErr w:type="spellStart"/>
      <w:r w:rsidRPr="005A0E62">
        <w:t>ActType</w:t>
      </w:r>
      <w:proofErr w:type="spellEnd"/>
      <w:proofErr w:type="gramEnd"/>
      <w:r>
        <w:t xml:space="preserve"> должно заполняться значением по умолчанию «</w:t>
      </w:r>
      <w:r w:rsidRPr="00DF4AE5">
        <w:rPr>
          <w:i/>
        </w:rPr>
        <w:t>Проблемные КМ</w:t>
      </w:r>
      <w:r>
        <w:t>» (см. п. 2.1.1.1.),</w:t>
      </w:r>
      <w:r w:rsidRPr="001C0871">
        <w:t xml:space="preserve"> </w:t>
      </w:r>
      <w:r>
        <w:t xml:space="preserve">а так же система должна создать запись на закладке </w:t>
      </w:r>
      <w:r w:rsidRPr="00137C12">
        <w:rPr>
          <w:b/>
        </w:rPr>
        <w:t>Проблемы КМ</w:t>
      </w:r>
      <w:r>
        <w:t xml:space="preserve"> (см. п. 3.3.) формы </w:t>
      </w:r>
      <w:r w:rsidRPr="005279A8">
        <w:rPr>
          <w:b/>
        </w:rPr>
        <w:t>Выдача заданий на упаковку</w:t>
      </w:r>
      <w:r>
        <w:t xml:space="preserve"> (см. п. 7.6.), где поля должны заполняться следующим образом: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2758"/>
        <w:gridCol w:w="7448"/>
      </w:tblGrid>
      <w:tr w:rsidR="001C0871" w:rsidRPr="00FF5124" w14:paraId="0A1477B0" w14:textId="77777777" w:rsidTr="001C0871">
        <w:trPr>
          <w:trHeight w:val="999"/>
        </w:trPr>
        <w:tc>
          <w:tcPr>
            <w:tcW w:w="2758" w:type="dxa"/>
            <w:shd w:val="clear" w:color="auto" w:fill="D9D9D9" w:themeFill="background1" w:themeFillShade="D9"/>
          </w:tcPr>
          <w:p w14:paraId="11F9BADD" w14:textId="77777777" w:rsidR="001C0871" w:rsidRPr="00FF5124" w:rsidRDefault="001C0871" w:rsidP="001C087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lastRenderedPageBreak/>
              <w:t xml:space="preserve">Поля для заполнения </w:t>
            </w:r>
          </w:p>
        </w:tc>
        <w:tc>
          <w:tcPr>
            <w:tcW w:w="7448" w:type="dxa"/>
            <w:shd w:val="clear" w:color="auto" w:fill="D9D9D9" w:themeFill="background1" w:themeFillShade="D9"/>
          </w:tcPr>
          <w:p w14:paraId="34826975" w14:textId="77777777" w:rsidR="001C0871" w:rsidRPr="00FF5124" w:rsidRDefault="001C0871" w:rsidP="001C087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Источник</w:t>
            </w:r>
          </w:p>
        </w:tc>
      </w:tr>
      <w:tr w:rsidR="001C0871" w:rsidRPr="002E2C44" w14:paraId="0E8B25F2" w14:textId="77777777" w:rsidTr="001C0871">
        <w:tc>
          <w:tcPr>
            <w:tcW w:w="2758" w:type="dxa"/>
          </w:tcPr>
          <w:p w14:paraId="4E4047AB" w14:textId="77777777" w:rsidR="001C0871" w:rsidRPr="002E2C44" w:rsidRDefault="001C0871" w:rsidP="001C0871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Код номенклатуры</w:t>
            </w:r>
          </w:p>
        </w:tc>
        <w:tc>
          <w:tcPr>
            <w:tcW w:w="7448" w:type="dxa"/>
          </w:tcPr>
          <w:p w14:paraId="130A55D2" w14:textId="77777777" w:rsidR="001C0871" w:rsidRPr="002E2C44" w:rsidRDefault="001C0871" w:rsidP="001C0871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Поле </w:t>
            </w:r>
            <w:r w:rsidRPr="005A0E62">
              <w:rPr>
                <w:rFonts w:ascii="Times New Roman" w:hAnsi="Times New Roman"/>
                <w:b/>
                <w:i/>
                <w:sz w:val="22"/>
              </w:rPr>
              <w:t>Код номенклатуры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 w:rsidRPr="005A0E62"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5A0E62">
              <w:rPr>
                <w:rFonts w:ascii="Times New Roman" w:hAnsi="Times New Roman"/>
                <w:sz w:val="22"/>
              </w:rPr>
              <w:t>WMSOrderTrans</w:t>
            </w:r>
            <w:proofErr w:type="spellEnd"/>
            <w:r w:rsidRPr="005A0E62"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5A0E62">
              <w:rPr>
                <w:rFonts w:ascii="Times New Roman" w:hAnsi="Times New Roman"/>
                <w:sz w:val="22"/>
              </w:rPr>
              <w:t>itemId</w:t>
            </w:r>
            <w:proofErr w:type="spellEnd"/>
          </w:p>
        </w:tc>
      </w:tr>
      <w:tr w:rsidR="001C0871" w:rsidRPr="0091231E" w14:paraId="4A92DF8F" w14:textId="77777777" w:rsidTr="001C0871">
        <w:tc>
          <w:tcPr>
            <w:tcW w:w="2758" w:type="dxa"/>
          </w:tcPr>
          <w:p w14:paraId="0B3B616D" w14:textId="77777777" w:rsidR="001C0871" w:rsidRPr="002E2C44" w:rsidRDefault="001C0871" w:rsidP="001C0871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Наименование продукта</w:t>
            </w:r>
          </w:p>
        </w:tc>
        <w:tc>
          <w:tcPr>
            <w:tcW w:w="7448" w:type="dxa"/>
          </w:tcPr>
          <w:p w14:paraId="00154208" w14:textId="77777777" w:rsidR="001C0871" w:rsidRPr="005A0E62" w:rsidRDefault="001C0871" w:rsidP="001C0871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  <w:lang w:val="en-US"/>
              </w:rPr>
            </w:pPr>
            <w:r>
              <w:rPr>
                <w:rFonts w:ascii="Times New Roman" w:hAnsi="Times New Roman"/>
                <w:sz w:val="22"/>
              </w:rPr>
              <w:t>Поле</w:t>
            </w:r>
            <w:r w:rsidRPr="005A0E62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r w:rsidRPr="00AD65EC">
              <w:rPr>
                <w:rFonts w:ascii="Times New Roman" w:hAnsi="Times New Roman"/>
                <w:b/>
                <w:i/>
                <w:sz w:val="22"/>
              </w:rPr>
              <w:t>Наименование</w:t>
            </w:r>
            <w:r w:rsidRPr="005A0E62">
              <w:rPr>
                <w:rFonts w:ascii="Times New Roman" w:hAnsi="Times New Roman"/>
                <w:b/>
                <w:i/>
                <w:sz w:val="22"/>
                <w:lang w:val="en-US"/>
              </w:rPr>
              <w:t xml:space="preserve"> </w:t>
            </w:r>
            <w:r w:rsidRPr="00AD65EC">
              <w:rPr>
                <w:rFonts w:ascii="Times New Roman" w:hAnsi="Times New Roman"/>
                <w:b/>
                <w:i/>
                <w:sz w:val="22"/>
              </w:rPr>
              <w:t>продукта</w:t>
            </w:r>
            <w:r w:rsidRPr="005A0E62">
              <w:rPr>
                <w:rFonts w:ascii="Times New Roman" w:hAnsi="Times New Roman"/>
                <w:sz w:val="22"/>
                <w:lang w:val="en-US"/>
              </w:rPr>
              <w:t xml:space="preserve"> (</w:t>
            </w:r>
            <w:proofErr w:type="spellStart"/>
            <w:r w:rsidRPr="005A0E62">
              <w:rPr>
                <w:rFonts w:ascii="Times New Roman" w:hAnsi="Times New Roman"/>
                <w:sz w:val="22"/>
                <w:lang w:val="en-US"/>
              </w:rPr>
              <w:t>EcoResProductTranslation</w:t>
            </w:r>
            <w:proofErr w:type="spellEnd"/>
            <w:r w:rsidRPr="005A0E62">
              <w:rPr>
                <w:rFonts w:ascii="Times New Roman" w:hAnsi="Times New Roman"/>
                <w:sz w:val="22"/>
                <w:lang w:val="en-US"/>
              </w:rPr>
              <w:t>).Name</w:t>
            </w:r>
          </w:p>
        </w:tc>
      </w:tr>
      <w:tr w:rsidR="001C0871" w:rsidRPr="002E2C44" w14:paraId="70E1E3BE" w14:textId="77777777" w:rsidTr="001C0871">
        <w:tc>
          <w:tcPr>
            <w:tcW w:w="2758" w:type="dxa"/>
          </w:tcPr>
          <w:p w14:paraId="7F9742B2" w14:textId="77777777" w:rsidR="001C0871" w:rsidRPr="002E2C44" w:rsidRDefault="001C0871" w:rsidP="001C0871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Код маркировки</w:t>
            </w:r>
          </w:p>
        </w:tc>
        <w:tc>
          <w:tcPr>
            <w:tcW w:w="7448" w:type="dxa"/>
          </w:tcPr>
          <w:p w14:paraId="68E694A8" w14:textId="77777777" w:rsidR="001C0871" w:rsidRPr="002E2C44" w:rsidRDefault="001C0871" w:rsidP="001C0871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Заполнять отсканированным кодом маркировки в поле </w:t>
            </w:r>
            <w:proofErr w:type="spellStart"/>
            <w:r w:rsidRPr="00AD65EC">
              <w:rPr>
                <w:rFonts w:ascii="Times New Roman" w:hAnsi="Times New Roman"/>
                <w:b/>
                <w:i/>
                <w:sz w:val="22"/>
              </w:rPr>
              <w:t>Штрихкод</w:t>
            </w:r>
            <w:proofErr w:type="spellEnd"/>
            <w:r>
              <w:rPr>
                <w:rFonts w:ascii="Times New Roman" w:hAnsi="Times New Roman"/>
                <w:b/>
                <w:i/>
                <w:sz w:val="22"/>
              </w:rPr>
              <w:t xml:space="preserve"> </w:t>
            </w:r>
            <w:proofErr w:type="spellStart"/>
            <w:r w:rsidRPr="00C409CF">
              <w:rPr>
                <w:rFonts w:ascii="Times New Roman" w:hAnsi="Times New Roman"/>
                <w:sz w:val="22"/>
              </w:rPr>
              <w:t>editItemBarCode</w:t>
            </w:r>
            <w:proofErr w:type="spellEnd"/>
            <w:r w:rsidRPr="00C409CF">
              <w:rPr>
                <w:rFonts w:ascii="Times New Roman" w:hAnsi="Times New Roman"/>
                <w:sz w:val="22"/>
              </w:rPr>
              <w:t>()</w:t>
            </w:r>
          </w:p>
        </w:tc>
      </w:tr>
      <w:tr w:rsidR="001C0871" w:rsidRPr="002E2C44" w14:paraId="61DF2D03" w14:textId="77777777" w:rsidTr="001C0871">
        <w:tc>
          <w:tcPr>
            <w:tcW w:w="2758" w:type="dxa"/>
          </w:tcPr>
          <w:p w14:paraId="24EAF3C0" w14:textId="77777777" w:rsidR="001C0871" w:rsidRPr="00C8310B" w:rsidRDefault="001C0871" w:rsidP="001C0871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trike/>
                <w:sz w:val="22"/>
              </w:rPr>
            </w:pPr>
            <w:commentRangeStart w:id="15"/>
            <w:r w:rsidRPr="00C8310B">
              <w:rPr>
                <w:rFonts w:ascii="Times New Roman" w:hAnsi="Times New Roman"/>
                <w:b/>
                <w:i/>
                <w:strike/>
                <w:sz w:val="22"/>
              </w:rPr>
              <w:t>Количество</w:t>
            </w:r>
          </w:p>
        </w:tc>
        <w:tc>
          <w:tcPr>
            <w:tcW w:w="7448" w:type="dxa"/>
          </w:tcPr>
          <w:p w14:paraId="6495CCD0" w14:textId="77777777" w:rsidR="001C0871" w:rsidRPr="00C8310B" w:rsidRDefault="001C0871" w:rsidP="001C0871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trike/>
                <w:sz w:val="22"/>
              </w:rPr>
            </w:pPr>
            <w:r w:rsidRPr="00C8310B">
              <w:rPr>
                <w:rFonts w:ascii="Times New Roman" w:hAnsi="Times New Roman"/>
                <w:strike/>
                <w:sz w:val="22"/>
              </w:rPr>
              <w:t>Значение количества с учетом уникальности кода маркировки по умолчанию - 1</w:t>
            </w:r>
            <w:commentRangeEnd w:id="15"/>
            <w:r w:rsidR="00C8310B">
              <w:rPr>
                <w:rStyle w:val="af8"/>
              </w:rPr>
              <w:commentReference w:id="15"/>
            </w:r>
          </w:p>
        </w:tc>
      </w:tr>
      <w:tr w:rsidR="001C0871" w:rsidRPr="002E2C44" w14:paraId="6CBAEA0A" w14:textId="77777777" w:rsidTr="001C0871">
        <w:tc>
          <w:tcPr>
            <w:tcW w:w="2758" w:type="dxa"/>
          </w:tcPr>
          <w:p w14:paraId="49CECA0B" w14:textId="77777777" w:rsidR="001C0871" w:rsidRPr="002E2C44" w:rsidRDefault="001C0871" w:rsidP="001C0871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 w:rsidRPr="00764AF4">
              <w:rPr>
                <w:rFonts w:ascii="Times New Roman" w:hAnsi="Times New Roman"/>
                <w:b/>
                <w:i/>
                <w:sz w:val="22"/>
              </w:rPr>
              <w:t>Сообщение об ошибке</w:t>
            </w:r>
          </w:p>
        </w:tc>
        <w:tc>
          <w:tcPr>
            <w:tcW w:w="7448" w:type="dxa"/>
          </w:tcPr>
          <w:p w14:paraId="1D29EECD" w14:textId="77777777" w:rsidR="001C0871" w:rsidRPr="002E2C44" w:rsidRDefault="001C0871" w:rsidP="001C0871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Дублировать сообщение об ошибке с </w:t>
            </w:r>
            <w:r w:rsidRPr="005A0E62">
              <w:rPr>
                <w:rFonts w:ascii="Times New Roman" w:hAnsi="Times New Roman"/>
                <w:b/>
                <w:sz w:val="22"/>
              </w:rPr>
              <w:t>формы Журнал сканирования КМ</w:t>
            </w:r>
            <w:r w:rsidRPr="005A0E62">
              <w:rPr>
                <w:rFonts w:ascii="Times New Roman" w:hAnsi="Times New Roman"/>
                <w:sz w:val="22"/>
              </w:rPr>
              <w:t xml:space="preserve"> (см. п. 7.3.)</w:t>
            </w:r>
            <w:r>
              <w:rPr>
                <w:rFonts w:ascii="Times New Roman" w:hAnsi="Times New Roman"/>
                <w:sz w:val="22"/>
              </w:rPr>
              <w:t xml:space="preserve"> из поля </w:t>
            </w:r>
            <w:r w:rsidRPr="005A0E62">
              <w:rPr>
                <w:rFonts w:ascii="Times New Roman" w:hAnsi="Times New Roman"/>
                <w:b/>
                <w:i/>
                <w:sz w:val="22"/>
              </w:rPr>
              <w:t>Сообщение об ошибке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 w:rsidRPr="005A0E62"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5A0E62">
              <w:rPr>
                <w:rFonts w:ascii="Times New Roman" w:hAnsi="Times New Roman"/>
                <w:sz w:val="22"/>
              </w:rPr>
              <w:t>LFL_MarkingScanHistoryTable</w:t>
            </w:r>
            <w:proofErr w:type="spellEnd"/>
            <w:r w:rsidRPr="005A0E62"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5A0E62">
              <w:rPr>
                <w:rFonts w:ascii="Times New Roman" w:hAnsi="Times New Roman"/>
                <w:sz w:val="22"/>
              </w:rPr>
              <w:t>ErrorMsg</w:t>
            </w:r>
            <w:proofErr w:type="spellEnd"/>
          </w:p>
        </w:tc>
      </w:tr>
    </w:tbl>
    <w:p w14:paraId="27D62084" w14:textId="77777777" w:rsidR="001C0871" w:rsidRDefault="001C0871" w:rsidP="001C0871">
      <w:pPr>
        <w:pStyle w:val="a4"/>
        <w:numPr>
          <w:ilvl w:val="2"/>
          <w:numId w:val="23"/>
        </w:numPr>
      </w:pPr>
      <w:r>
        <w:t xml:space="preserve">При нажатии на кнопку </w:t>
      </w:r>
      <w:r w:rsidRPr="001C0871">
        <w:rPr>
          <w:b/>
        </w:rPr>
        <w:t>[Завершить]</w:t>
      </w:r>
      <w:r>
        <w:t xml:space="preserve">, которая находится на форме </w:t>
      </w:r>
      <w:r w:rsidRPr="005279A8">
        <w:rPr>
          <w:b/>
        </w:rPr>
        <w:t>Выдача заданий на упаковку</w:t>
      </w:r>
      <w:r>
        <w:t xml:space="preserve"> (см. п. 7.6.), система должна выполнять проверку на наличие записей на закладке </w:t>
      </w:r>
      <w:r w:rsidRPr="00137C12">
        <w:rPr>
          <w:b/>
        </w:rPr>
        <w:t>Проблемы КМ</w:t>
      </w:r>
      <w:r>
        <w:t xml:space="preserve"> (см. п. 3.3.):</w:t>
      </w:r>
    </w:p>
    <w:p w14:paraId="5603A9AE" w14:textId="77777777" w:rsidR="00FA628F" w:rsidRDefault="001C0871" w:rsidP="001C0871">
      <w:pPr>
        <w:pStyle w:val="a4"/>
        <w:numPr>
          <w:ilvl w:val="3"/>
          <w:numId w:val="23"/>
        </w:numPr>
      </w:pPr>
      <w:r>
        <w:t xml:space="preserve">Если записи найдены, то система должна выполнить проверку на наличие настройки в поле </w:t>
      </w:r>
      <w:r>
        <w:rPr>
          <w:b/>
          <w:i/>
        </w:rPr>
        <w:t xml:space="preserve">Ячейка для </w:t>
      </w:r>
      <w:proofErr w:type="spellStart"/>
      <w:r>
        <w:rPr>
          <w:b/>
          <w:i/>
        </w:rPr>
        <w:t>перемаркировки</w:t>
      </w:r>
      <w:proofErr w:type="spellEnd"/>
      <w:r>
        <w:t xml:space="preserve"> (</w:t>
      </w:r>
      <w:proofErr w:type="spellStart"/>
      <w:r w:rsidRPr="000C3D66">
        <w:t>WMS_WMSAdvancedParameters</w:t>
      </w:r>
      <w:proofErr w:type="spellEnd"/>
      <w:proofErr w:type="gramStart"/>
      <w:r>
        <w:t>).</w:t>
      </w:r>
      <w:proofErr w:type="spellStart"/>
      <w:r>
        <w:rPr>
          <w:lang w:val="en-US"/>
        </w:rPr>
        <w:t>ReMarcking</w:t>
      </w:r>
      <w:r w:rsidRPr="00D17AB2">
        <w:rPr>
          <w:lang w:val="en-US"/>
        </w:rPr>
        <w:t>LocationId</w:t>
      </w:r>
      <w:proofErr w:type="spellEnd"/>
      <w:proofErr w:type="gramEnd"/>
      <w:r>
        <w:t>:</w:t>
      </w:r>
    </w:p>
    <w:p w14:paraId="730CA924" w14:textId="6FC0236C" w:rsidR="00E43B3A" w:rsidRDefault="00FA628F" w:rsidP="00FA628F">
      <w:pPr>
        <w:pStyle w:val="a4"/>
        <w:numPr>
          <w:ilvl w:val="4"/>
          <w:numId w:val="23"/>
        </w:numPr>
      </w:pPr>
      <w:r>
        <w:t>Если в поле</w:t>
      </w:r>
      <w:r w:rsidRPr="000C3D66">
        <w:t xml:space="preserve"> </w:t>
      </w:r>
      <w:r w:rsidRPr="000C3D66">
        <w:rPr>
          <w:b/>
          <w:i/>
        </w:rPr>
        <w:t xml:space="preserve">Ячейка для </w:t>
      </w:r>
      <w:proofErr w:type="spellStart"/>
      <w:r w:rsidRPr="000C3D66">
        <w:rPr>
          <w:b/>
          <w:i/>
        </w:rPr>
        <w:t>перемаркировки</w:t>
      </w:r>
      <w:proofErr w:type="spellEnd"/>
      <w:r w:rsidRPr="000C3D66">
        <w:t xml:space="preserve"> (</w:t>
      </w:r>
      <w:proofErr w:type="spellStart"/>
      <w:r w:rsidRPr="000C3D66">
        <w:t>WMS_WMSAdvancedP</w:t>
      </w:r>
      <w:r>
        <w:t>arameters</w:t>
      </w:r>
      <w:proofErr w:type="spellEnd"/>
      <w:proofErr w:type="gramStart"/>
      <w:r>
        <w:t>).</w:t>
      </w:r>
      <w:proofErr w:type="spellStart"/>
      <w:r>
        <w:t>ReMarckingLocationId</w:t>
      </w:r>
      <w:proofErr w:type="spellEnd"/>
      <w:proofErr w:type="gramEnd"/>
      <w:r>
        <w:t xml:space="preserve"> указана ячейка, то система должна вывести на экран диалоговое окно с текстом «</w:t>
      </w:r>
      <w:r w:rsidR="00E43B3A">
        <w:rPr>
          <w:i/>
        </w:rPr>
        <w:t>В задании на упаковку</w:t>
      </w:r>
      <w:r w:rsidRPr="0002340F">
        <w:rPr>
          <w:i/>
        </w:rPr>
        <w:t xml:space="preserve"> существуют проблемные коды маркировки. Вы уверены в завершении </w:t>
      </w:r>
      <w:r w:rsidR="00E43B3A">
        <w:rPr>
          <w:i/>
        </w:rPr>
        <w:t>задания на упаковку</w:t>
      </w:r>
      <w:r>
        <w:t>?» и кнопками «Ок» и «Отмена»:</w:t>
      </w:r>
      <w:r w:rsidR="00E43B3A">
        <w:br/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330"/>
        <w:gridCol w:w="8876"/>
      </w:tblGrid>
      <w:tr w:rsidR="00E43B3A" w:rsidRPr="00FF5124" w14:paraId="0338D55D" w14:textId="77777777" w:rsidTr="009A18F9">
        <w:trPr>
          <w:trHeight w:val="999"/>
        </w:trPr>
        <w:tc>
          <w:tcPr>
            <w:tcW w:w="1330" w:type="dxa"/>
            <w:shd w:val="clear" w:color="auto" w:fill="D9D9D9" w:themeFill="background1" w:themeFillShade="D9"/>
          </w:tcPr>
          <w:p w14:paraId="47C1CD0D" w14:textId="77777777" w:rsidR="00E43B3A" w:rsidRPr="00FF5124" w:rsidRDefault="00E43B3A" w:rsidP="009A18F9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Кнопка </w:t>
            </w:r>
          </w:p>
        </w:tc>
        <w:tc>
          <w:tcPr>
            <w:tcW w:w="8876" w:type="dxa"/>
            <w:shd w:val="clear" w:color="auto" w:fill="D9D9D9" w:themeFill="background1" w:themeFillShade="D9"/>
          </w:tcPr>
          <w:p w14:paraId="70E4590A" w14:textId="77777777" w:rsidR="00E43B3A" w:rsidRPr="00FF5124" w:rsidRDefault="00E43B3A" w:rsidP="009A18F9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Действие</w:t>
            </w:r>
          </w:p>
        </w:tc>
      </w:tr>
      <w:tr w:rsidR="00E43B3A" w:rsidRPr="002E2C44" w14:paraId="3495AFFC" w14:textId="77777777" w:rsidTr="009A18F9">
        <w:tc>
          <w:tcPr>
            <w:tcW w:w="1330" w:type="dxa"/>
          </w:tcPr>
          <w:p w14:paraId="365E06A9" w14:textId="77777777" w:rsidR="00E43B3A" w:rsidRPr="002E2C44" w:rsidRDefault="00E43B3A" w:rsidP="009A18F9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b/>
                <w:sz w:val="22"/>
                <w:lang w:val="en-US"/>
              </w:rPr>
              <w:t>[</w:t>
            </w:r>
            <w:r>
              <w:rPr>
                <w:rFonts w:ascii="Times New Roman" w:hAnsi="Times New Roman"/>
                <w:b/>
                <w:sz w:val="22"/>
              </w:rPr>
              <w:t>ОК</w:t>
            </w:r>
            <w:r>
              <w:rPr>
                <w:rFonts w:ascii="Times New Roman" w:hAnsi="Times New Roman"/>
                <w:b/>
                <w:sz w:val="22"/>
                <w:lang w:val="en-US"/>
              </w:rPr>
              <w:t>]</w:t>
            </w:r>
          </w:p>
        </w:tc>
        <w:tc>
          <w:tcPr>
            <w:tcW w:w="8876" w:type="dxa"/>
          </w:tcPr>
          <w:p w14:paraId="50324BE0" w14:textId="094670DF" w:rsidR="00E43B3A" w:rsidRPr="002E2C44" w:rsidRDefault="00E43B3A" w:rsidP="00C8310B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При нажатии на данную кнопку система должна создать и разнести перемещения товаров по которым созданы записи на закладке </w:t>
            </w:r>
            <w:r w:rsidRPr="009F0A87">
              <w:rPr>
                <w:rFonts w:ascii="Times New Roman" w:hAnsi="Times New Roman"/>
                <w:b/>
                <w:sz w:val="22"/>
              </w:rPr>
              <w:t>Проблемы КМ</w:t>
            </w:r>
            <w:r>
              <w:rPr>
                <w:rFonts w:ascii="Times New Roman" w:hAnsi="Times New Roman"/>
                <w:sz w:val="22"/>
              </w:rPr>
              <w:t xml:space="preserve"> (см. п. 3.3</w:t>
            </w:r>
            <w:r w:rsidRPr="009F0A87">
              <w:rPr>
                <w:rFonts w:ascii="Times New Roman" w:hAnsi="Times New Roman"/>
                <w:sz w:val="22"/>
              </w:rPr>
              <w:t>.)</w:t>
            </w:r>
            <w:r>
              <w:rPr>
                <w:rFonts w:ascii="Times New Roman" w:hAnsi="Times New Roman"/>
                <w:sz w:val="22"/>
              </w:rPr>
              <w:t xml:space="preserve"> в ячейку для </w:t>
            </w:r>
            <w:proofErr w:type="spellStart"/>
            <w:r>
              <w:rPr>
                <w:rFonts w:ascii="Times New Roman" w:hAnsi="Times New Roman"/>
                <w:sz w:val="22"/>
              </w:rPr>
              <w:t>перемаркировки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, которая указана в поле </w:t>
            </w:r>
            <w:r w:rsidRPr="009F0A87">
              <w:rPr>
                <w:rFonts w:ascii="Times New Roman" w:hAnsi="Times New Roman"/>
                <w:b/>
                <w:i/>
                <w:sz w:val="22"/>
              </w:rPr>
              <w:t xml:space="preserve">Ячейка для </w:t>
            </w:r>
            <w:proofErr w:type="spellStart"/>
            <w:r w:rsidRPr="009F0A87">
              <w:rPr>
                <w:rFonts w:ascii="Times New Roman" w:hAnsi="Times New Roman"/>
                <w:b/>
                <w:i/>
                <w:sz w:val="22"/>
              </w:rPr>
              <w:t>перемаркировки</w:t>
            </w:r>
            <w:proofErr w:type="spellEnd"/>
            <w:r w:rsidRPr="009F0A87">
              <w:rPr>
                <w:rFonts w:ascii="Times New Roman" w:hAnsi="Times New Roman"/>
                <w:sz w:val="22"/>
              </w:rPr>
              <w:t xml:space="preserve"> (</w:t>
            </w:r>
            <w:proofErr w:type="spellStart"/>
            <w:r w:rsidR="00C8310B">
              <w:rPr>
                <w:rFonts w:ascii="Times New Roman" w:hAnsi="Times New Roman"/>
                <w:sz w:val="22"/>
                <w:lang w:val="en-US"/>
              </w:rPr>
              <w:t>InventLocation</w:t>
            </w:r>
            <w:proofErr w:type="spellEnd"/>
            <w:r w:rsidRPr="009F0A87"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9F0A87">
              <w:rPr>
                <w:rFonts w:ascii="Times New Roman" w:hAnsi="Times New Roman"/>
                <w:sz w:val="22"/>
              </w:rPr>
              <w:t>ReM</w:t>
            </w:r>
            <w:r w:rsidR="00C8310B">
              <w:rPr>
                <w:rFonts w:ascii="Times New Roman" w:hAnsi="Times New Roman"/>
                <w:sz w:val="22"/>
              </w:rPr>
              <w:t>arckingLocationId</w:t>
            </w:r>
            <w:proofErr w:type="spellEnd"/>
            <w:r w:rsidR="00C8310B">
              <w:rPr>
                <w:rFonts w:ascii="Times New Roman" w:hAnsi="Times New Roman"/>
                <w:sz w:val="22"/>
              </w:rPr>
              <w:t xml:space="preserve"> (см. п. 3.2.), </w:t>
            </w:r>
            <w:commentRangeStart w:id="16"/>
            <w:r w:rsidR="00C8310B">
              <w:rPr>
                <w:rFonts w:ascii="Times New Roman" w:hAnsi="Times New Roman"/>
                <w:sz w:val="22"/>
              </w:rPr>
              <w:t xml:space="preserve">с карточки склада, которая указана на маршрутной карте в поле </w:t>
            </w:r>
            <w:r w:rsidR="00C8310B" w:rsidRPr="00C8310B">
              <w:rPr>
                <w:rFonts w:ascii="Times New Roman" w:hAnsi="Times New Roman"/>
                <w:b/>
                <w:i/>
                <w:sz w:val="22"/>
              </w:rPr>
              <w:t>Склад</w:t>
            </w:r>
            <w:r w:rsidR="00C8310B">
              <w:rPr>
                <w:rFonts w:ascii="Times New Roman" w:hAnsi="Times New Roman"/>
                <w:sz w:val="22"/>
              </w:rPr>
              <w:t xml:space="preserve"> </w:t>
            </w:r>
            <w:r w:rsidR="00C8310B" w:rsidRPr="00C8310B">
              <w:rPr>
                <w:rFonts w:ascii="Times New Roman" w:hAnsi="Times New Roman"/>
                <w:sz w:val="22"/>
              </w:rPr>
              <w:t>(</w:t>
            </w:r>
            <w:proofErr w:type="spellStart"/>
            <w:r w:rsidR="00C8310B" w:rsidRPr="00C8310B">
              <w:rPr>
                <w:rFonts w:ascii="Times New Roman" w:hAnsi="Times New Roman"/>
                <w:sz w:val="22"/>
              </w:rPr>
              <w:t>WMSPickingRoute</w:t>
            </w:r>
            <w:proofErr w:type="spellEnd"/>
            <w:r w:rsidR="00C8310B" w:rsidRPr="00C8310B">
              <w:rPr>
                <w:rFonts w:ascii="Times New Roman" w:hAnsi="Times New Roman"/>
                <w:sz w:val="22"/>
              </w:rPr>
              <w:t>).</w:t>
            </w:r>
            <w:proofErr w:type="spellStart"/>
            <w:r w:rsidR="00C8310B" w:rsidRPr="00C8310B">
              <w:rPr>
                <w:rFonts w:ascii="Times New Roman" w:hAnsi="Times New Roman"/>
                <w:sz w:val="22"/>
              </w:rPr>
              <w:t>inventLocationId</w:t>
            </w:r>
            <w:commentRangeEnd w:id="16"/>
            <w:proofErr w:type="spellEnd"/>
            <w:r w:rsidR="00C8310B">
              <w:rPr>
                <w:rStyle w:val="af8"/>
              </w:rPr>
              <w:commentReference w:id="16"/>
            </w:r>
          </w:p>
        </w:tc>
      </w:tr>
      <w:tr w:rsidR="00E43B3A" w:rsidRPr="00E33178" w14:paraId="275DA670" w14:textId="77777777" w:rsidTr="009A18F9">
        <w:tc>
          <w:tcPr>
            <w:tcW w:w="1330" w:type="dxa"/>
          </w:tcPr>
          <w:p w14:paraId="6D8D27B1" w14:textId="77777777" w:rsidR="00E43B3A" w:rsidRPr="002E2C44" w:rsidRDefault="00E43B3A" w:rsidP="009A18F9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b/>
                <w:sz w:val="22"/>
                <w:lang w:val="en-US"/>
              </w:rPr>
              <w:t>[</w:t>
            </w:r>
            <w:r>
              <w:rPr>
                <w:rFonts w:ascii="Times New Roman" w:hAnsi="Times New Roman"/>
                <w:b/>
                <w:sz w:val="22"/>
              </w:rPr>
              <w:t>Нет</w:t>
            </w:r>
            <w:r>
              <w:rPr>
                <w:rFonts w:ascii="Times New Roman" w:hAnsi="Times New Roman"/>
                <w:b/>
                <w:sz w:val="22"/>
                <w:lang w:val="en-US"/>
              </w:rPr>
              <w:t>]</w:t>
            </w:r>
          </w:p>
        </w:tc>
        <w:tc>
          <w:tcPr>
            <w:tcW w:w="8876" w:type="dxa"/>
          </w:tcPr>
          <w:p w14:paraId="5B38A6A3" w14:textId="77777777" w:rsidR="00E43B3A" w:rsidRPr="00E33178" w:rsidRDefault="00E43B3A" w:rsidP="009A18F9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При нажатии на данную кнопку система должна закрыть диалоговое окно без применения изменений, откатив транзакцию по завершению маршрута комплектации.</w:t>
            </w:r>
          </w:p>
        </w:tc>
      </w:tr>
    </w:tbl>
    <w:p w14:paraId="66158832" w14:textId="6A3A4ADC" w:rsidR="00FA628F" w:rsidRDefault="00E43B3A" w:rsidP="00E43B3A">
      <w:pPr>
        <w:pStyle w:val="a4"/>
        <w:numPr>
          <w:ilvl w:val="4"/>
          <w:numId w:val="23"/>
        </w:numPr>
      </w:pPr>
      <w:r>
        <w:t xml:space="preserve">Если в поле </w:t>
      </w:r>
      <w:r w:rsidRPr="000C3D66">
        <w:rPr>
          <w:b/>
          <w:i/>
        </w:rPr>
        <w:t xml:space="preserve">Ячейка для </w:t>
      </w:r>
      <w:proofErr w:type="spellStart"/>
      <w:r w:rsidRPr="000C3D66">
        <w:rPr>
          <w:b/>
          <w:i/>
        </w:rPr>
        <w:t>перемаркировки</w:t>
      </w:r>
      <w:proofErr w:type="spellEnd"/>
      <w:r w:rsidRPr="000C3D66">
        <w:t xml:space="preserve"> (</w:t>
      </w:r>
      <w:proofErr w:type="spellStart"/>
      <w:r w:rsidRPr="000C3D66">
        <w:t>WMS_WMSAdvancedP</w:t>
      </w:r>
      <w:r>
        <w:t>arameters</w:t>
      </w:r>
      <w:proofErr w:type="spellEnd"/>
      <w:proofErr w:type="gramStart"/>
      <w:r>
        <w:t>).</w:t>
      </w:r>
      <w:proofErr w:type="spellStart"/>
      <w:r>
        <w:t>ReMarckingLocationId</w:t>
      </w:r>
      <w:proofErr w:type="spellEnd"/>
      <w:proofErr w:type="gramEnd"/>
      <w:r>
        <w:t xml:space="preserve"> не указана ячейка, то система должна откатить транзакцию по завершению задания на упаковку и вывести на экран </w:t>
      </w:r>
      <w:proofErr w:type="spellStart"/>
      <w:r>
        <w:t>инфолог</w:t>
      </w:r>
      <w:proofErr w:type="spellEnd"/>
      <w:r>
        <w:t>: «</w:t>
      </w:r>
      <w:r w:rsidRPr="000C3D66">
        <w:rPr>
          <w:i/>
        </w:rPr>
        <w:t xml:space="preserve">Требуется выполнить настройку ячейки для </w:t>
      </w:r>
      <w:proofErr w:type="spellStart"/>
      <w:r w:rsidRPr="000C3D66">
        <w:rPr>
          <w:i/>
        </w:rPr>
        <w:t>перемаркировки</w:t>
      </w:r>
      <w:proofErr w:type="spellEnd"/>
      <w:r>
        <w:t>.».</w:t>
      </w:r>
    </w:p>
    <w:p w14:paraId="5956BEED" w14:textId="037D7000" w:rsidR="00E43B3A" w:rsidRDefault="00E43B3A" w:rsidP="00E43B3A">
      <w:pPr>
        <w:pStyle w:val="a4"/>
        <w:numPr>
          <w:ilvl w:val="3"/>
          <w:numId w:val="23"/>
        </w:numPr>
      </w:pPr>
      <w:r>
        <w:t>Если записей не найдено, то система должна работать как реализовано сейчас.</w:t>
      </w:r>
    </w:p>
    <w:p w14:paraId="55F998A4" w14:textId="55EE65D7" w:rsidR="00ED2A19" w:rsidRPr="00FF5124" w:rsidRDefault="00EF1F02" w:rsidP="00C409CF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Настройка</w:t>
      </w:r>
    </w:p>
    <w:p w14:paraId="6361B094" w14:textId="07869BDB" w:rsidR="00DE5218" w:rsidRPr="00FF5124" w:rsidRDefault="000213BB" w:rsidP="00C409CF">
      <w:pPr>
        <w:pStyle w:val="a4"/>
        <w:numPr>
          <w:ilvl w:val="1"/>
          <w:numId w:val="23"/>
        </w:numPr>
      </w:pPr>
      <w:r>
        <w:t>Указать ячейку</w:t>
      </w:r>
      <w:r w:rsidR="00D17AB2">
        <w:t xml:space="preserve"> буфер</w:t>
      </w:r>
      <w:r>
        <w:t>а</w:t>
      </w:r>
      <w:r w:rsidR="00D17AB2">
        <w:t xml:space="preserve"> контроля для </w:t>
      </w:r>
      <w:proofErr w:type="spellStart"/>
      <w:r w:rsidR="00D17AB2">
        <w:t>перемаркировки</w:t>
      </w:r>
      <w:proofErr w:type="spellEnd"/>
      <w:r w:rsidR="00D17AB2">
        <w:t xml:space="preserve"> </w:t>
      </w:r>
      <w:r>
        <w:t xml:space="preserve">в </w:t>
      </w:r>
      <w:r w:rsidR="00D17AB2">
        <w:t>поле</w:t>
      </w:r>
      <w:r w:rsidR="00D17AB2" w:rsidRPr="00D17AB2">
        <w:t xml:space="preserve"> </w:t>
      </w:r>
      <w:r w:rsidR="00D17AB2">
        <w:rPr>
          <w:b/>
          <w:i/>
        </w:rPr>
        <w:t>Ячейка</w:t>
      </w:r>
      <w:r w:rsidR="00D17AB2" w:rsidRPr="00D17AB2">
        <w:rPr>
          <w:b/>
          <w:i/>
        </w:rPr>
        <w:t xml:space="preserve"> </w:t>
      </w:r>
      <w:r w:rsidR="00D17AB2">
        <w:rPr>
          <w:b/>
          <w:i/>
        </w:rPr>
        <w:t>для</w:t>
      </w:r>
      <w:r w:rsidR="00D17AB2" w:rsidRPr="00D17AB2">
        <w:rPr>
          <w:b/>
          <w:i/>
        </w:rPr>
        <w:t xml:space="preserve"> </w:t>
      </w:r>
      <w:proofErr w:type="spellStart"/>
      <w:r w:rsidR="00D17AB2">
        <w:rPr>
          <w:b/>
          <w:i/>
        </w:rPr>
        <w:t>перемаркировки</w:t>
      </w:r>
      <w:proofErr w:type="spellEnd"/>
      <w:r w:rsidR="00D17AB2" w:rsidRPr="00D17AB2">
        <w:t xml:space="preserve"> (</w:t>
      </w:r>
      <w:r w:rsidR="00D17AB2" w:rsidRPr="00D17AB2">
        <w:rPr>
          <w:lang w:val="en-US"/>
        </w:rPr>
        <w:t>WMS</w:t>
      </w:r>
      <w:r w:rsidR="00D17AB2" w:rsidRPr="00D17AB2">
        <w:t>_</w:t>
      </w:r>
      <w:proofErr w:type="spellStart"/>
      <w:r w:rsidR="00D17AB2" w:rsidRPr="00D17AB2">
        <w:rPr>
          <w:lang w:val="en-US"/>
        </w:rPr>
        <w:t>WMSAdvancedParameters</w:t>
      </w:r>
      <w:proofErr w:type="spellEnd"/>
      <w:proofErr w:type="gramStart"/>
      <w:r w:rsidR="00D17AB2" w:rsidRPr="00D17AB2">
        <w:t>).</w:t>
      </w:r>
      <w:proofErr w:type="spellStart"/>
      <w:r w:rsidR="00D17AB2">
        <w:rPr>
          <w:lang w:val="en-US"/>
        </w:rPr>
        <w:t>ReMarcking</w:t>
      </w:r>
      <w:r w:rsidR="00D17AB2" w:rsidRPr="00D17AB2">
        <w:rPr>
          <w:lang w:val="en-US"/>
        </w:rPr>
        <w:t>LocationId</w:t>
      </w:r>
      <w:proofErr w:type="spellEnd"/>
      <w:proofErr w:type="gramEnd"/>
      <w:r w:rsidR="00D17AB2" w:rsidRPr="00D17AB2">
        <w:t xml:space="preserve"> (</w:t>
      </w:r>
      <w:r w:rsidR="00D17AB2">
        <w:t xml:space="preserve">см. п. </w:t>
      </w:r>
      <w:r>
        <w:t>3</w:t>
      </w:r>
      <w:r w:rsidR="00D17AB2">
        <w:t>.2.</w:t>
      </w:r>
      <w:r w:rsidR="00D17AB2" w:rsidRPr="00D17AB2">
        <w:t>)</w:t>
      </w:r>
      <w:r w:rsidR="000A5DFA">
        <w:t xml:space="preserve">, которое находится в </w:t>
      </w:r>
      <w:r w:rsidR="000A5DFA" w:rsidRPr="000A5DFA">
        <w:rPr>
          <w:b/>
        </w:rPr>
        <w:t>Параметрах управления складом</w:t>
      </w:r>
      <w:r w:rsidR="000A5DFA">
        <w:t xml:space="preserve"> (см. п. 7.4.)</w:t>
      </w:r>
      <w:r w:rsidR="00850D04">
        <w:br/>
      </w:r>
    </w:p>
    <w:p w14:paraId="35C01846" w14:textId="7B1C8550" w:rsidR="00EF1F02" w:rsidRPr="00FF5124" w:rsidRDefault="00EF1F02" w:rsidP="00C409CF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Отчеты и выходные формы</w:t>
      </w:r>
    </w:p>
    <w:p w14:paraId="25700E99" w14:textId="77777777" w:rsidR="00F42E19" w:rsidRPr="00FF5124" w:rsidRDefault="00BA2E07" w:rsidP="00BA2E07">
      <w:pPr>
        <w:pStyle w:val="a4"/>
        <w:ind w:firstLine="709"/>
      </w:pPr>
      <w:r w:rsidRPr="00FF5124">
        <w:lastRenderedPageBreak/>
        <w:t>Нет.</w:t>
      </w:r>
    </w:p>
    <w:p w14:paraId="56ECBCE7" w14:textId="73B6F5ED" w:rsidR="00EF1F02" w:rsidRPr="00FF5124" w:rsidRDefault="00EF1F02" w:rsidP="00C409CF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Размещение в системе</w:t>
      </w:r>
    </w:p>
    <w:p w14:paraId="51656830" w14:textId="763E6182" w:rsidR="00BE7426" w:rsidRDefault="00BE7426" w:rsidP="00C409CF">
      <w:pPr>
        <w:pStyle w:val="a4"/>
        <w:numPr>
          <w:ilvl w:val="1"/>
          <w:numId w:val="23"/>
        </w:numPr>
        <w:rPr>
          <w:szCs w:val="24"/>
        </w:rPr>
      </w:pPr>
      <w:r>
        <w:rPr>
          <w:szCs w:val="24"/>
        </w:rPr>
        <w:t>Маршрут комплектации (Управление запасами \ Обычный \ Маршрут комплектации)</w:t>
      </w:r>
      <w:r w:rsidR="00867DCF">
        <w:rPr>
          <w:szCs w:val="24"/>
        </w:rPr>
        <w:t>;</w:t>
      </w:r>
    </w:p>
    <w:p w14:paraId="522FA22D" w14:textId="73A54F83" w:rsidR="007A3255" w:rsidRDefault="007A3255" w:rsidP="00C409CF">
      <w:pPr>
        <w:pStyle w:val="a4"/>
        <w:numPr>
          <w:ilvl w:val="1"/>
          <w:numId w:val="23"/>
        </w:numPr>
        <w:rPr>
          <w:szCs w:val="24"/>
        </w:rPr>
      </w:pPr>
      <w:r>
        <w:rPr>
          <w:szCs w:val="24"/>
        </w:rPr>
        <w:t xml:space="preserve">Завершение маршрута комплектации (Управление запасами \ Обычный \ Маршрут комплектации \ кнопка Комплектация \ на форме Комплектация кнопка </w:t>
      </w:r>
      <w:proofErr w:type="gramStart"/>
      <w:r>
        <w:rPr>
          <w:szCs w:val="24"/>
        </w:rPr>
        <w:t>Завершить</w:t>
      </w:r>
      <w:proofErr w:type="gramEnd"/>
      <w:r>
        <w:rPr>
          <w:szCs w:val="24"/>
        </w:rPr>
        <w:t xml:space="preserve"> маршрут \ на форме Идентификация после выбора </w:t>
      </w:r>
      <w:r w:rsidR="00137C12">
        <w:rPr>
          <w:szCs w:val="24"/>
        </w:rPr>
        <w:t>состава бригады кнопка ОК</w:t>
      </w:r>
      <w:r>
        <w:rPr>
          <w:szCs w:val="24"/>
        </w:rPr>
        <w:t>);</w:t>
      </w:r>
    </w:p>
    <w:p w14:paraId="27E85C49" w14:textId="4AE02046" w:rsidR="003E3EBF" w:rsidRDefault="003E3EBF" w:rsidP="00C409CF">
      <w:pPr>
        <w:pStyle w:val="a4"/>
        <w:numPr>
          <w:ilvl w:val="1"/>
          <w:numId w:val="23"/>
        </w:numPr>
        <w:rPr>
          <w:szCs w:val="24"/>
        </w:rPr>
      </w:pPr>
      <w:r>
        <w:rPr>
          <w:szCs w:val="24"/>
        </w:rPr>
        <w:t>Журнал сканирования КМ (Управление запасами \ Запросы \ Журналы \ Журнал</w:t>
      </w:r>
      <w:r w:rsidR="00D17AB2">
        <w:rPr>
          <w:szCs w:val="24"/>
        </w:rPr>
        <w:t xml:space="preserve"> сканирования кодов маркировок);</w:t>
      </w:r>
    </w:p>
    <w:p w14:paraId="134307FB" w14:textId="53CB8844" w:rsidR="00D17AB2" w:rsidRPr="000213BB" w:rsidRDefault="00D17AB2" w:rsidP="00C409CF">
      <w:pPr>
        <w:pStyle w:val="a4"/>
        <w:numPr>
          <w:ilvl w:val="1"/>
          <w:numId w:val="23"/>
        </w:numPr>
        <w:rPr>
          <w:szCs w:val="24"/>
        </w:rPr>
      </w:pPr>
      <w:r w:rsidRPr="00D17AB2">
        <w:t>Параметры модуля управления складом</w:t>
      </w:r>
      <w:r>
        <w:t xml:space="preserve"> (Управление запасами \ Настройка \ Управление складом \ Параметры управления складом)</w:t>
      </w:r>
      <w:r w:rsidR="000213BB">
        <w:t>;</w:t>
      </w:r>
    </w:p>
    <w:p w14:paraId="42377983" w14:textId="01FDF3B3" w:rsidR="000213BB" w:rsidRPr="0044699C" w:rsidRDefault="000213BB" w:rsidP="00C409CF">
      <w:pPr>
        <w:pStyle w:val="a4"/>
        <w:numPr>
          <w:ilvl w:val="1"/>
          <w:numId w:val="23"/>
        </w:numPr>
        <w:rPr>
          <w:szCs w:val="24"/>
        </w:rPr>
      </w:pPr>
      <w:r>
        <w:t>Места хранения (Управление запасами \ Настройка \ Управление складом \ Разделение запа</w:t>
      </w:r>
      <w:r w:rsidR="0044699C">
        <w:t>сов \ Места хранения);</w:t>
      </w:r>
    </w:p>
    <w:p w14:paraId="067ACB8F" w14:textId="71311C9E" w:rsidR="0044699C" w:rsidRPr="0044699C" w:rsidRDefault="0044699C" w:rsidP="00C409CF">
      <w:pPr>
        <w:pStyle w:val="a4"/>
        <w:numPr>
          <w:ilvl w:val="1"/>
          <w:numId w:val="23"/>
        </w:numPr>
        <w:rPr>
          <w:szCs w:val="24"/>
        </w:rPr>
      </w:pPr>
      <w:r>
        <w:t>Выдача заданий на упаковку (Управление запасами \ Обычный \ Выдача заданий на упаковку);</w:t>
      </w:r>
    </w:p>
    <w:p w14:paraId="0423DB67" w14:textId="180AD951" w:rsidR="0044699C" w:rsidRPr="00676275" w:rsidRDefault="0044699C" w:rsidP="00C409CF">
      <w:pPr>
        <w:pStyle w:val="a4"/>
        <w:numPr>
          <w:ilvl w:val="1"/>
          <w:numId w:val="23"/>
        </w:numPr>
        <w:rPr>
          <w:szCs w:val="24"/>
        </w:rPr>
      </w:pPr>
      <w:r>
        <w:t xml:space="preserve">Задания на упаковку в зоне </w:t>
      </w:r>
      <w:r>
        <w:rPr>
          <w:lang w:val="en-US"/>
        </w:rPr>
        <w:t>SCS</w:t>
      </w:r>
      <w:r>
        <w:t xml:space="preserve"> (Управление запасами \ Запросы \ Управление складом \ Задания \ Задания на упаковку в зоне </w:t>
      </w:r>
      <w:r>
        <w:rPr>
          <w:lang w:val="en-US"/>
        </w:rPr>
        <w:t>SCS</w:t>
      </w:r>
      <w:r w:rsidR="00676275">
        <w:t>);</w:t>
      </w:r>
    </w:p>
    <w:p w14:paraId="733FADC6" w14:textId="743346D4" w:rsidR="00676275" w:rsidRDefault="00676275" w:rsidP="00C409CF">
      <w:pPr>
        <w:pStyle w:val="a4"/>
        <w:numPr>
          <w:ilvl w:val="1"/>
          <w:numId w:val="23"/>
        </w:numPr>
        <w:rPr>
          <w:szCs w:val="24"/>
        </w:rPr>
      </w:pPr>
      <w:r>
        <w:t xml:space="preserve">Склады (Управление запасами \ Настройка \ </w:t>
      </w:r>
      <w:r>
        <w:t>Управление складом \ Разделение запасов</w:t>
      </w:r>
      <w:r>
        <w:t xml:space="preserve"> \ Склады).</w:t>
      </w:r>
    </w:p>
    <w:p w14:paraId="517B9E1F" w14:textId="41F57384" w:rsidR="00D1295D" w:rsidRPr="00FF5124" w:rsidRDefault="008457D5" w:rsidP="00C409CF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Приложения</w:t>
      </w:r>
      <w:bookmarkEnd w:id="12"/>
    </w:p>
    <w:p w14:paraId="0E6DF6B6" w14:textId="77777777" w:rsidR="005E25DD" w:rsidRPr="00FF5124" w:rsidRDefault="00AF2AB4" w:rsidP="00235006">
      <w:pPr>
        <w:pStyle w:val="a4"/>
        <w:ind w:firstLine="709"/>
      </w:pPr>
      <w:bookmarkStart w:id="17" w:name="_Toc252557204"/>
      <w:bookmarkStart w:id="18" w:name="_Toc252801077"/>
      <w:r w:rsidRPr="00FF5124">
        <w:t>Нет</w:t>
      </w:r>
      <w:r w:rsidR="00B45B36" w:rsidRPr="00FF5124">
        <w:t>.</w:t>
      </w:r>
    </w:p>
    <w:p w14:paraId="2B9E69BA" w14:textId="48B5C23A" w:rsidR="00196450" w:rsidRDefault="00196450" w:rsidP="00C409CF">
      <w:pPr>
        <w:pStyle w:val="10"/>
        <w:numPr>
          <w:ilvl w:val="0"/>
          <w:numId w:val="23"/>
        </w:numPr>
        <w:rPr>
          <w:rFonts w:cs="Times New Roman"/>
        </w:rPr>
      </w:pPr>
      <w:bookmarkStart w:id="19" w:name="_Приложения"/>
      <w:bookmarkStart w:id="20" w:name="_Ref168492266"/>
      <w:bookmarkStart w:id="21" w:name="_Toc309597748"/>
      <w:bookmarkEnd w:id="17"/>
      <w:bookmarkEnd w:id="18"/>
      <w:bookmarkEnd w:id="19"/>
      <w:r w:rsidRPr="00FF5124">
        <w:rPr>
          <w:rFonts w:cs="Times New Roman"/>
        </w:rPr>
        <w:t>Допущения и ограничения</w:t>
      </w:r>
      <w:bookmarkEnd w:id="20"/>
    </w:p>
    <w:p w14:paraId="75D49E8D" w14:textId="69B66B16" w:rsidR="00623471" w:rsidRPr="00623471" w:rsidRDefault="00623471" w:rsidP="00623471">
      <w:pPr>
        <w:pStyle w:val="a4"/>
      </w:pPr>
      <w:r>
        <w:t>Нет.</w:t>
      </w:r>
    </w:p>
    <w:p w14:paraId="0CCAA4C3" w14:textId="1EF2E066" w:rsidR="00A304F4" w:rsidRDefault="008457D5" w:rsidP="00C409CF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Связанные модификации</w:t>
      </w:r>
      <w:bookmarkEnd w:id="21"/>
    </w:p>
    <w:p w14:paraId="4EBE8F69" w14:textId="0E5A0853" w:rsidR="000573C0" w:rsidRPr="00936AD2" w:rsidRDefault="00284457" w:rsidP="000573C0">
      <w:pPr>
        <w:pStyle w:val="a4"/>
        <w:ind w:left="804" w:firstLine="0"/>
      </w:pPr>
      <w:r>
        <w:t>Нет.</w:t>
      </w:r>
    </w:p>
    <w:sectPr w:rsidR="000573C0" w:rsidRPr="00936AD2" w:rsidSect="00464AB7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720" w:right="720" w:bottom="720" w:left="720" w:header="403" w:footer="1213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5" w:author="Aleksey I Kuznetsov" w:date="2025-11-05T15:30:00Z" w:initials="AIK">
    <w:p w14:paraId="555B4559" w14:textId="5852B15E" w:rsidR="0091231E" w:rsidRDefault="0091231E">
      <w:pPr>
        <w:pStyle w:val="af9"/>
      </w:pPr>
      <w:r>
        <w:rPr>
          <w:rStyle w:val="af8"/>
        </w:rPr>
        <w:annotationRef/>
      </w:r>
      <w:r>
        <w:t>Не стали создавать поле, т.к. КМ уникален и количество всегда = 1</w:t>
      </w:r>
    </w:p>
  </w:comment>
  <w:comment w:id="6" w:author="Aleksey I Kuznetsov" w:date="2025-11-05T15:41:00Z" w:initials="AIK">
    <w:p w14:paraId="0FAC3BE9" w14:textId="7DA3E203" w:rsidR="00EB193C" w:rsidRDefault="00EB193C">
      <w:pPr>
        <w:pStyle w:val="af9"/>
      </w:pPr>
      <w:r>
        <w:rPr>
          <w:rStyle w:val="af8"/>
        </w:rPr>
        <w:annotationRef/>
      </w:r>
      <w:r>
        <w:t>Переделали на карточку склада для более гибкой настройки.</w:t>
      </w:r>
    </w:p>
  </w:comment>
  <w:comment w:id="8" w:author="Aleksey I Kuznetsov" w:date="2025-11-05T15:42:00Z" w:initials="AIK">
    <w:p w14:paraId="19DA58A7" w14:textId="28785D97" w:rsidR="002F4A88" w:rsidRDefault="002F4A88">
      <w:pPr>
        <w:pStyle w:val="af9"/>
      </w:pPr>
      <w:r>
        <w:rPr>
          <w:rStyle w:val="af8"/>
        </w:rPr>
        <w:annotationRef/>
      </w:r>
      <w:r>
        <w:t xml:space="preserve">Не стали делать, так как </w:t>
      </w:r>
      <w:r w:rsidR="00C8310B">
        <w:t>код маркировки</w:t>
      </w:r>
      <w:r>
        <w:t xml:space="preserve"> уникал</w:t>
      </w:r>
      <w:r w:rsidR="00C8310B">
        <w:t>ен</w:t>
      </w:r>
      <w:r>
        <w:t xml:space="preserve"> и всегда = 1</w:t>
      </w:r>
    </w:p>
  </w:comment>
  <w:comment w:id="9" w:author="Aleksey I Kuznetsov" w:date="2025-11-05T16:24:00Z" w:initials="AIK">
    <w:p w14:paraId="689819DF" w14:textId="5B0A30B3" w:rsidR="00475D76" w:rsidRDefault="00475D76">
      <w:pPr>
        <w:pStyle w:val="af9"/>
      </w:pPr>
      <w:r>
        <w:rPr>
          <w:rStyle w:val="af8"/>
        </w:rPr>
        <w:annotationRef/>
      </w:r>
      <w:r>
        <w:t>Сделали на карточке склада, вместо параметров модуля Управления складом.</w:t>
      </w:r>
    </w:p>
  </w:comment>
  <w:comment w:id="10" w:author="Aleksey I Kuznetsov" w:date="2025-11-05T16:20:00Z" w:initials="AIK">
    <w:p w14:paraId="6E897863" w14:textId="38F2A7D5" w:rsidR="00475D76" w:rsidRDefault="00475D76">
      <w:pPr>
        <w:pStyle w:val="af9"/>
      </w:pPr>
      <w:r>
        <w:rPr>
          <w:rStyle w:val="af8"/>
        </w:rPr>
        <w:annotationRef/>
      </w:r>
      <w:r>
        <w:rPr>
          <w:rStyle w:val="af8"/>
        </w:rPr>
        <w:annotationRef/>
      </w:r>
      <w:r w:rsidR="00C8310B">
        <w:t>Не стали делать, так как код маркировки уникален и всегда = 1</w:t>
      </w:r>
    </w:p>
  </w:comment>
  <w:comment w:id="13" w:author="Aleksey I Kuznetsov" w:date="2025-11-05T16:38:00Z" w:initials="AIK">
    <w:p w14:paraId="67856D24" w14:textId="28F6411E" w:rsidR="00C8310B" w:rsidRDefault="00C8310B">
      <w:pPr>
        <w:pStyle w:val="af9"/>
      </w:pPr>
      <w:r>
        <w:rPr>
          <w:rStyle w:val="af8"/>
        </w:rPr>
        <w:annotationRef/>
      </w:r>
      <w:r>
        <w:t>Не стали делать, так как код маркировки уникален и всегда = 1</w:t>
      </w:r>
    </w:p>
  </w:comment>
  <w:comment w:id="14" w:author="Aleksey I Kuznetsov" w:date="2025-11-05T16:37:00Z" w:initials="AIK">
    <w:p w14:paraId="05BBEC0D" w14:textId="16F5B5EF" w:rsidR="00C8310B" w:rsidRDefault="00C8310B">
      <w:pPr>
        <w:pStyle w:val="af9"/>
      </w:pPr>
      <w:r>
        <w:rPr>
          <w:rStyle w:val="af8"/>
        </w:rPr>
        <w:annotationRef/>
      </w:r>
      <w:r>
        <w:t xml:space="preserve">Переписал определение ячейки для </w:t>
      </w:r>
      <w:proofErr w:type="spellStart"/>
      <w:r>
        <w:t>перемаркировки</w:t>
      </w:r>
      <w:proofErr w:type="spellEnd"/>
      <w:r>
        <w:t>.</w:t>
      </w:r>
    </w:p>
  </w:comment>
  <w:comment w:id="15" w:author="Aleksey I Kuznetsov" w:date="2025-11-05T16:39:00Z" w:initials="AIK">
    <w:p w14:paraId="2EF657AE" w14:textId="4FC3E5EC" w:rsidR="00C8310B" w:rsidRDefault="00C8310B">
      <w:pPr>
        <w:pStyle w:val="af9"/>
      </w:pPr>
      <w:r>
        <w:rPr>
          <w:rStyle w:val="af8"/>
        </w:rPr>
        <w:annotationRef/>
      </w:r>
      <w:r>
        <w:t>Не стали делать, так как код маркировки уникален и всегда = 1</w:t>
      </w:r>
    </w:p>
  </w:comment>
  <w:comment w:id="16" w:author="Aleksey I Kuznetsov" w:date="2025-11-05T16:40:00Z" w:initials="AIK">
    <w:p w14:paraId="576490E3" w14:textId="1EABEBFD" w:rsidR="00C8310B" w:rsidRDefault="00C8310B">
      <w:pPr>
        <w:pStyle w:val="af9"/>
      </w:pPr>
      <w:r>
        <w:rPr>
          <w:rStyle w:val="af8"/>
        </w:rPr>
        <w:annotationRef/>
      </w:r>
      <w:r>
        <w:t xml:space="preserve">Переписал определение ячейки для </w:t>
      </w:r>
      <w:proofErr w:type="spellStart"/>
      <w:r>
        <w:t>перемаркировки</w:t>
      </w:r>
      <w:proofErr w:type="spellEnd"/>
      <w: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55B4559" w15:done="0"/>
  <w15:commentEx w15:paraId="0FAC3BE9" w15:done="0"/>
  <w15:commentEx w15:paraId="19DA58A7" w15:done="0"/>
  <w15:commentEx w15:paraId="689819DF" w15:done="0"/>
  <w15:commentEx w15:paraId="6E897863" w15:done="0"/>
  <w15:commentEx w15:paraId="67856D24" w15:done="0"/>
  <w15:commentEx w15:paraId="05BBEC0D" w15:done="0"/>
  <w15:commentEx w15:paraId="2EF657AE" w15:done="0"/>
  <w15:commentEx w15:paraId="576490E3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77180C" w14:textId="77777777" w:rsidR="00C563D0" w:rsidRDefault="00C563D0">
      <w:r>
        <w:separator/>
      </w:r>
    </w:p>
  </w:endnote>
  <w:endnote w:type="continuationSeparator" w:id="0">
    <w:p w14:paraId="2402AAB0" w14:textId="77777777" w:rsidR="00C563D0" w:rsidRDefault="00C563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19D702" w14:textId="5865C486" w:rsidR="001C0871" w:rsidRPr="00D9272E" w:rsidRDefault="001C0871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Функциональный дизайн</w:t>
    </w:r>
    <w:r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>
          <w:rPr>
            <w:sz w:val="18"/>
            <w:szCs w:val="18"/>
          </w:rPr>
          <w:t>DAX-10595 Обработка товара с некорректными КМ</w:t>
        </w:r>
      </w:sdtContent>
    </w:sdt>
    <w:r w:rsidRPr="00D9272E">
      <w:rPr>
        <w:sz w:val="18"/>
        <w:szCs w:val="18"/>
      </w:rPr>
      <w:t xml:space="preserve"> </w:t>
    </w:r>
    <w:r>
      <w:rPr>
        <w:sz w:val="18"/>
        <w:szCs w:val="18"/>
      </w:rPr>
      <w:tab/>
    </w:r>
    <w:r w:rsidRPr="00D9272E">
      <w:rPr>
        <w:sz w:val="18"/>
        <w:szCs w:val="18"/>
      </w:rPr>
      <w:t xml:space="preserve">стр.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PAGE </w:instrText>
    </w:r>
    <w:r w:rsidRPr="00D9272E">
      <w:rPr>
        <w:sz w:val="18"/>
        <w:szCs w:val="18"/>
      </w:rPr>
      <w:fldChar w:fldCharType="separate"/>
    </w:r>
    <w:r w:rsidR="00C7365A">
      <w:rPr>
        <w:noProof/>
        <w:sz w:val="18"/>
        <w:szCs w:val="18"/>
      </w:rPr>
      <w:t>7</w:t>
    </w:r>
    <w:r w:rsidRPr="00D9272E">
      <w:rPr>
        <w:sz w:val="18"/>
        <w:szCs w:val="18"/>
      </w:rPr>
      <w:fldChar w:fldCharType="end"/>
    </w:r>
    <w:r w:rsidRPr="00D9272E">
      <w:rPr>
        <w:sz w:val="18"/>
        <w:szCs w:val="18"/>
      </w:rPr>
      <w:t xml:space="preserve"> из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NUMPAGES </w:instrText>
    </w:r>
    <w:r w:rsidRPr="00D9272E">
      <w:rPr>
        <w:sz w:val="18"/>
        <w:szCs w:val="18"/>
      </w:rPr>
      <w:fldChar w:fldCharType="separate"/>
    </w:r>
    <w:r w:rsidR="00C7365A">
      <w:rPr>
        <w:noProof/>
        <w:sz w:val="18"/>
        <w:szCs w:val="18"/>
      </w:rPr>
      <w:t>7</w:t>
    </w:r>
    <w:r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E9ECA2" w14:textId="059C2E4A" w:rsidR="001C0871" w:rsidRPr="008638AB" w:rsidRDefault="001C0871" w:rsidP="008638AB">
    <w:pPr>
      <w:pStyle w:val="af3"/>
      <w:pBdr>
        <w:top w:val="single" w:sz="12" w:space="1" w:color="auto"/>
      </w:pBdr>
      <w:jc w:val="right"/>
      <w:rPr>
        <w:rFonts w:ascii="Times New Roman" w:hAnsi="Times New Roman"/>
        <w:sz w:val="18"/>
        <w:szCs w:val="18"/>
      </w:rPr>
    </w:pPr>
    <w:r w:rsidRPr="008638AB">
      <w:rPr>
        <w:rFonts w:ascii="Times New Roman" w:hAnsi="Times New Roman"/>
        <w:sz w:val="18"/>
        <w:szCs w:val="18"/>
      </w:rPr>
      <w:t xml:space="preserve">Функциональный дизайн: </w:t>
    </w: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>
          <w:rPr>
            <w:rFonts w:ascii="Times New Roman" w:hAnsi="Times New Roman"/>
            <w:sz w:val="18"/>
            <w:szCs w:val="18"/>
          </w:rPr>
          <w:t>DAX-10595 Обработка товара с некорректными КМ</w:t>
        </w:r>
      </w:sdtContent>
    </w:sdt>
    <w:r w:rsidRPr="008638AB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ab/>
    </w:r>
    <w:r w:rsidRPr="008638AB">
      <w:rPr>
        <w:rFonts w:ascii="Times New Roman" w:hAnsi="Times New Roman"/>
        <w:sz w:val="18"/>
        <w:szCs w:val="18"/>
      </w:rPr>
      <w:t xml:space="preserve">стр. </w:t>
    </w:r>
    <w:r w:rsidRPr="008638AB">
      <w:rPr>
        <w:rFonts w:ascii="Times New Roman" w:hAnsi="Times New Roman"/>
        <w:sz w:val="18"/>
        <w:szCs w:val="18"/>
      </w:rPr>
      <w:fldChar w:fldCharType="begin"/>
    </w:r>
    <w:r w:rsidRPr="008638AB">
      <w:rPr>
        <w:rFonts w:ascii="Times New Roman" w:hAnsi="Times New Roman"/>
        <w:sz w:val="18"/>
        <w:szCs w:val="18"/>
      </w:rPr>
      <w:instrText xml:space="preserve"> PAGE </w:instrText>
    </w:r>
    <w:r w:rsidRPr="008638AB">
      <w:rPr>
        <w:rFonts w:ascii="Times New Roman" w:hAnsi="Times New Roman"/>
        <w:sz w:val="18"/>
        <w:szCs w:val="18"/>
      </w:rPr>
      <w:fldChar w:fldCharType="separate"/>
    </w:r>
    <w:r w:rsidR="00C7365A">
      <w:rPr>
        <w:rFonts w:ascii="Times New Roman" w:hAnsi="Times New Roman"/>
        <w:noProof/>
        <w:sz w:val="18"/>
        <w:szCs w:val="18"/>
      </w:rPr>
      <w:t>1</w:t>
    </w:r>
    <w:r w:rsidRPr="008638AB">
      <w:rPr>
        <w:rFonts w:ascii="Times New Roman" w:hAnsi="Times New Roman"/>
        <w:sz w:val="18"/>
        <w:szCs w:val="18"/>
      </w:rPr>
      <w:fldChar w:fldCharType="end"/>
    </w:r>
    <w:r w:rsidRPr="008638AB">
      <w:rPr>
        <w:rFonts w:ascii="Times New Roman" w:hAnsi="Times New Roman"/>
        <w:sz w:val="18"/>
        <w:szCs w:val="18"/>
      </w:rPr>
      <w:t xml:space="preserve"> из </w:t>
    </w:r>
    <w:r w:rsidRPr="008638AB">
      <w:rPr>
        <w:rFonts w:ascii="Times New Roman" w:hAnsi="Times New Roman"/>
        <w:sz w:val="18"/>
        <w:szCs w:val="18"/>
      </w:rPr>
      <w:fldChar w:fldCharType="begin"/>
    </w:r>
    <w:r w:rsidRPr="008638AB">
      <w:rPr>
        <w:rFonts w:ascii="Times New Roman" w:hAnsi="Times New Roman"/>
        <w:sz w:val="18"/>
        <w:szCs w:val="18"/>
      </w:rPr>
      <w:instrText xml:space="preserve"> NUMPAGES </w:instrText>
    </w:r>
    <w:r w:rsidRPr="008638AB">
      <w:rPr>
        <w:rFonts w:ascii="Times New Roman" w:hAnsi="Times New Roman"/>
        <w:sz w:val="18"/>
        <w:szCs w:val="18"/>
      </w:rPr>
      <w:fldChar w:fldCharType="separate"/>
    </w:r>
    <w:r w:rsidR="00C7365A">
      <w:rPr>
        <w:rFonts w:ascii="Times New Roman" w:hAnsi="Times New Roman"/>
        <w:noProof/>
        <w:sz w:val="18"/>
        <w:szCs w:val="18"/>
      </w:rPr>
      <w:t>7</w:t>
    </w:r>
    <w:r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4AA1EA6" w14:textId="77777777" w:rsidR="00C563D0" w:rsidRDefault="00C563D0">
      <w:r>
        <w:separator/>
      </w:r>
    </w:p>
  </w:footnote>
  <w:footnote w:type="continuationSeparator" w:id="0">
    <w:p w14:paraId="15511AA9" w14:textId="77777777" w:rsidR="00C563D0" w:rsidRDefault="00C563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6EB1F2" w14:textId="77777777" w:rsidR="001C0871" w:rsidRPr="00D95F5D" w:rsidRDefault="001C0871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C052CA" w14:textId="1723B781" w:rsidR="001C0871" w:rsidRPr="00EF1F02" w:rsidRDefault="001C0871" w:rsidP="00EF1F02">
    <w:pPr>
      <w:pStyle w:val="af0"/>
      <w:jc w:val="right"/>
    </w:pPr>
    <w:r>
      <w:rPr>
        <w:noProof/>
        <w:lang w:val="ru-RU" w:eastAsia="ru-RU"/>
      </w:rPr>
      <w:drawing>
        <wp:inline distT="0" distB="0" distL="0" distR="0" wp14:anchorId="50439DDD" wp14:editId="4D0C047F">
          <wp:extent cx="1581150" cy="495300"/>
          <wp:effectExtent l="0" t="0" r="0" b="0"/>
          <wp:docPr id="1" name="Рисунок 2" descr="cid:image001.jpg@01D8EF77.E13BD0D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2" descr="cid:image001.jpg@01D8EF77.E13BD0D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00E214A2"/>
    <w:multiLevelType w:val="hybridMultilevel"/>
    <w:tmpl w:val="4E184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AF7BB6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F3519E5"/>
    <w:multiLevelType w:val="hybridMultilevel"/>
    <w:tmpl w:val="33FA49AA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2840E3B"/>
    <w:multiLevelType w:val="multilevel"/>
    <w:tmpl w:val="7E284D0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9" w:hanging="1800"/>
      </w:pPr>
      <w:rPr>
        <w:rFonts w:hint="default"/>
      </w:rPr>
    </w:lvl>
  </w:abstractNum>
  <w:abstractNum w:abstractNumId="6" w15:restartNumberingAfterBreak="0">
    <w:nsid w:val="161E4483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16F16098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8E71E62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21696A71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2465781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6F0094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9BF37D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A6179C5"/>
    <w:multiLevelType w:val="hybridMultilevel"/>
    <w:tmpl w:val="33FA49AA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560303"/>
    <w:multiLevelType w:val="multilevel"/>
    <w:tmpl w:val="63481D54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1020" w:hanging="660"/>
      </w:pPr>
      <w:rPr>
        <w:rFonts w:hint="default"/>
        <w:sz w:val="24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sz w:val="24"/>
      </w:rPr>
    </w:lvl>
  </w:abstractNum>
  <w:abstractNum w:abstractNumId="17" w15:restartNumberingAfterBreak="0">
    <w:nsid w:val="34857E7C"/>
    <w:multiLevelType w:val="hybridMultilevel"/>
    <w:tmpl w:val="554473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F100E58"/>
    <w:multiLevelType w:val="hybridMultilevel"/>
    <w:tmpl w:val="FE244652"/>
    <w:lvl w:ilvl="0" w:tplc="602A9F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1977352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22" w15:restartNumberingAfterBreak="0">
    <w:nsid w:val="4495520B"/>
    <w:multiLevelType w:val="multilevel"/>
    <w:tmpl w:val="557E22C0"/>
    <w:lvl w:ilvl="0">
      <w:start w:val="4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12"/>
      <w:numFmt w:val="decimal"/>
      <w:lvlText w:val="%1.%2."/>
      <w:lvlJc w:val="left"/>
      <w:pPr>
        <w:ind w:left="1152" w:hanging="61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23" w15:restartNumberingAfterBreak="0">
    <w:nsid w:val="47653DF3"/>
    <w:multiLevelType w:val="multilevel"/>
    <w:tmpl w:val="22D23B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BD03917"/>
    <w:multiLevelType w:val="multilevel"/>
    <w:tmpl w:val="B66AAFDE"/>
    <w:lvl w:ilvl="0">
      <w:start w:val="2"/>
      <w:numFmt w:val="decimal"/>
      <w:lvlText w:val="%1."/>
      <w:lvlJc w:val="left"/>
      <w:pPr>
        <w:ind w:left="672" w:hanging="672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32" w:hanging="672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5" w15:restartNumberingAfterBreak="0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50C6BF2"/>
    <w:multiLevelType w:val="multilevel"/>
    <w:tmpl w:val="2B0CCE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5907341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29" w15:restartNumberingAfterBreak="0">
    <w:nsid w:val="5BC15087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5E6C2DDF"/>
    <w:multiLevelType w:val="hybridMultilevel"/>
    <w:tmpl w:val="5636B370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41F3D5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ED919DC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28"/>
  </w:num>
  <w:num w:numId="2">
    <w:abstractNumId w:val="18"/>
  </w:num>
  <w:num w:numId="3">
    <w:abstractNumId w:val="21"/>
  </w:num>
  <w:num w:numId="4">
    <w:abstractNumId w:val="1"/>
  </w:num>
  <w:num w:numId="5">
    <w:abstractNumId w:val="0"/>
  </w:num>
  <w:num w:numId="6">
    <w:abstractNumId w:val="15"/>
  </w:num>
  <w:num w:numId="7">
    <w:abstractNumId w:val="25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4"/>
  </w:num>
  <w:num w:numId="10">
    <w:abstractNumId w:val="30"/>
  </w:num>
  <w:num w:numId="11">
    <w:abstractNumId w:val="12"/>
  </w:num>
  <w:num w:numId="12">
    <w:abstractNumId w:val="19"/>
  </w:num>
  <w:num w:numId="13">
    <w:abstractNumId w:val="23"/>
  </w:num>
  <w:num w:numId="14">
    <w:abstractNumId w:val="26"/>
  </w:num>
  <w:num w:numId="15">
    <w:abstractNumId w:val="13"/>
  </w:num>
  <w:num w:numId="16">
    <w:abstractNumId w:val="31"/>
  </w:num>
  <w:num w:numId="17">
    <w:abstractNumId w:val="27"/>
  </w:num>
  <w:num w:numId="18">
    <w:abstractNumId w:val="11"/>
  </w:num>
  <w:num w:numId="19">
    <w:abstractNumId w:val="14"/>
  </w:num>
  <w:num w:numId="20">
    <w:abstractNumId w:val="2"/>
  </w:num>
  <w:num w:numId="21">
    <w:abstractNumId w:val="17"/>
  </w:num>
  <w:num w:numId="22">
    <w:abstractNumId w:val="5"/>
  </w:num>
  <w:num w:numId="23">
    <w:abstractNumId w:val="29"/>
  </w:num>
  <w:num w:numId="24">
    <w:abstractNumId w:val="7"/>
  </w:num>
  <w:num w:numId="25">
    <w:abstractNumId w:val="16"/>
  </w:num>
  <w:num w:numId="26">
    <w:abstractNumId w:val="22"/>
  </w:num>
  <w:num w:numId="27">
    <w:abstractNumId w:val="20"/>
  </w:num>
  <w:num w:numId="28">
    <w:abstractNumId w:val="9"/>
  </w:num>
  <w:num w:numId="29">
    <w:abstractNumId w:val="10"/>
  </w:num>
  <w:num w:numId="30">
    <w:abstractNumId w:val="6"/>
  </w:num>
  <w:num w:numId="31">
    <w:abstractNumId w:val="24"/>
  </w:num>
  <w:num w:numId="32">
    <w:abstractNumId w:val="32"/>
  </w:num>
  <w:num w:numId="33">
    <w:abstractNumId w:val="3"/>
  </w:num>
  <w:numIdMacAtCleanup w:val="1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leksey I Kuznetsov">
    <w15:presenceInfo w15:providerId="AD" w15:userId="S-1-5-21-851973153-1017077793-347745105-5131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ru-RU" w:vendorID="1" w:dllVersion="512" w:checkStyle="1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92C"/>
    <w:rsid w:val="00000573"/>
    <w:rsid w:val="0000084A"/>
    <w:rsid w:val="000008CD"/>
    <w:rsid w:val="00001CD0"/>
    <w:rsid w:val="00001DE5"/>
    <w:rsid w:val="00002364"/>
    <w:rsid w:val="00002A01"/>
    <w:rsid w:val="00002A6F"/>
    <w:rsid w:val="00002FE6"/>
    <w:rsid w:val="000035FC"/>
    <w:rsid w:val="000037F6"/>
    <w:rsid w:val="00003AF5"/>
    <w:rsid w:val="00003CC1"/>
    <w:rsid w:val="000046C5"/>
    <w:rsid w:val="000048D2"/>
    <w:rsid w:val="00004EB4"/>
    <w:rsid w:val="00005186"/>
    <w:rsid w:val="0000522B"/>
    <w:rsid w:val="00005E0D"/>
    <w:rsid w:val="00005EF0"/>
    <w:rsid w:val="000065FE"/>
    <w:rsid w:val="00007AAE"/>
    <w:rsid w:val="00007B01"/>
    <w:rsid w:val="0001078D"/>
    <w:rsid w:val="000117ED"/>
    <w:rsid w:val="00011B71"/>
    <w:rsid w:val="00011D0B"/>
    <w:rsid w:val="00011F7D"/>
    <w:rsid w:val="000130AC"/>
    <w:rsid w:val="00013A78"/>
    <w:rsid w:val="00013FED"/>
    <w:rsid w:val="00014008"/>
    <w:rsid w:val="0001495C"/>
    <w:rsid w:val="00015434"/>
    <w:rsid w:val="00015A0E"/>
    <w:rsid w:val="000162D3"/>
    <w:rsid w:val="00017FC6"/>
    <w:rsid w:val="00020C3C"/>
    <w:rsid w:val="000213BB"/>
    <w:rsid w:val="00021834"/>
    <w:rsid w:val="00022136"/>
    <w:rsid w:val="000224EC"/>
    <w:rsid w:val="00022668"/>
    <w:rsid w:val="00022704"/>
    <w:rsid w:val="0002340F"/>
    <w:rsid w:val="000236A4"/>
    <w:rsid w:val="00023BDB"/>
    <w:rsid w:val="000243AA"/>
    <w:rsid w:val="0002487C"/>
    <w:rsid w:val="00024FC6"/>
    <w:rsid w:val="00025256"/>
    <w:rsid w:val="00025FF0"/>
    <w:rsid w:val="00026D83"/>
    <w:rsid w:val="00026E08"/>
    <w:rsid w:val="0002796D"/>
    <w:rsid w:val="00027B72"/>
    <w:rsid w:val="00027BE0"/>
    <w:rsid w:val="00027D4E"/>
    <w:rsid w:val="00030136"/>
    <w:rsid w:val="000303EA"/>
    <w:rsid w:val="00030A52"/>
    <w:rsid w:val="00032255"/>
    <w:rsid w:val="000323A6"/>
    <w:rsid w:val="00032666"/>
    <w:rsid w:val="00032865"/>
    <w:rsid w:val="00032E14"/>
    <w:rsid w:val="00033B9C"/>
    <w:rsid w:val="0003503B"/>
    <w:rsid w:val="00035D89"/>
    <w:rsid w:val="00035E6B"/>
    <w:rsid w:val="0003619C"/>
    <w:rsid w:val="000365A5"/>
    <w:rsid w:val="00037129"/>
    <w:rsid w:val="00041DE8"/>
    <w:rsid w:val="00041E0F"/>
    <w:rsid w:val="00042B05"/>
    <w:rsid w:val="000434BF"/>
    <w:rsid w:val="000436B6"/>
    <w:rsid w:val="00043CB4"/>
    <w:rsid w:val="00044372"/>
    <w:rsid w:val="0004588F"/>
    <w:rsid w:val="000458A8"/>
    <w:rsid w:val="0004594B"/>
    <w:rsid w:val="00045C01"/>
    <w:rsid w:val="00045D7C"/>
    <w:rsid w:val="00046317"/>
    <w:rsid w:val="000463D9"/>
    <w:rsid w:val="00047618"/>
    <w:rsid w:val="000477F7"/>
    <w:rsid w:val="0004782D"/>
    <w:rsid w:val="000504E9"/>
    <w:rsid w:val="000508C5"/>
    <w:rsid w:val="00050AF8"/>
    <w:rsid w:val="00051A23"/>
    <w:rsid w:val="00051F4E"/>
    <w:rsid w:val="00052B17"/>
    <w:rsid w:val="00052B51"/>
    <w:rsid w:val="000531A7"/>
    <w:rsid w:val="00053A9E"/>
    <w:rsid w:val="00053B03"/>
    <w:rsid w:val="00053E12"/>
    <w:rsid w:val="000542CC"/>
    <w:rsid w:val="00054C53"/>
    <w:rsid w:val="00055149"/>
    <w:rsid w:val="000552C7"/>
    <w:rsid w:val="00055903"/>
    <w:rsid w:val="00055A47"/>
    <w:rsid w:val="00055F83"/>
    <w:rsid w:val="00056805"/>
    <w:rsid w:val="00057074"/>
    <w:rsid w:val="000573C0"/>
    <w:rsid w:val="00060389"/>
    <w:rsid w:val="00060A47"/>
    <w:rsid w:val="00060C42"/>
    <w:rsid w:val="000614BA"/>
    <w:rsid w:val="0006175C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3F71"/>
    <w:rsid w:val="00064104"/>
    <w:rsid w:val="000644A3"/>
    <w:rsid w:val="000648B6"/>
    <w:rsid w:val="00064D3B"/>
    <w:rsid w:val="00065466"/>
    <w:rsid w:val="00065521"/>
    <w:rsid w:val="00065FC7"/>
    <w:rsid w:val="0006669B"/>
    <w:rsid w:val="00066824"/>
    <w:rsid w:val="0006683D"/>
    <w:rsid w:val="00066E6F"/>
    <w:rsid w:val="000674D3"/>
    <w:rsid w:val="00067A46"/>
    <w:rsid w:val="00070ACD"/>
    <w:rsid w:val="000719D7"/>
    <w:rsid w:val="00072097"/>
    <w:rsid w:val="00072F28"/>
    <w:rsid w:val="0007346D"/>
    <w:rsid w:val="000741A6"/>
    <w:rsid w:val="000744AF"/>
    <w:rsid w:val="0007455E"/>
    <w:rsid w:val="00074766"/>
    <w:rsid w:val="000755F5"/>
    <w:rsid w:val="0007667F"/>
    <w:rsid w:val="000767C2"/>
    <w:rsid w:val="00077E86"/>
    <w:rsid w:val="000805C9"/>
    <w:rsid w:val="00080A95"/>
    <w:rsid w:val="00080D11"/>
    <w:rsid w:val="00080E17"/>
    <w:rsid w:val="00081065"/>
    <w:rsid w:val="000817D6"/>
    <w:rsid w:val="00082731"/>
    <w:rsid w:val="00082B45"/>
    <w:rsid w:val="00082DB2"/>
    <w:rsid w:val="0008386F"/>
    <w:rsid w:val="000838CE"/>
    <w:rsid w:val="00083AE3"/>
    <w:rsid w:val="0008420D"/>
    <w:rsid w:val="00084306"/>
    <w:rsid w:val="000844DB"/>
    <w:rsid w:val="000849E5"/>
    <w:rsid w:val="00084D18"/>
    <w:rsid w:val="000850B7"/>
    <w:rsid w:val="000860C2"/>
    <w:rsid w:val="00086548"/>
    <w:rsid w:val="00086583"/>
    <w:rsid w:val="00086C78"/>
    <w:rsid w:val="00086FE9"/>
    <w:rsid w:val="000871FD"/>
    <w:rsid w:val="000872BE"/>
    <w:rsid w:val="000873EA"/>
    <w:rsid w:val="00090307"/>
    <w:rsid w:val="00090BD6"/>
    <w:rsid w:val="0009148A"/>
    <w:rsid w:val="0009175D"/>
    <w:rsid w:val="000918B7"/>
    <w:rsid w:val="0009192C"/>
    <w:rsid w:val="00092149"/>
    <w:rsid w:val="000922E9"/>
    <w:rsid w:val="00092C95"/>
    <w:rsid w:val="000931AE"/>
    <w:rsid w:val="000933B1"/>
    <w:rsid w:val="000936F7"/>
    <w:rsid w:val="000944DC"/>
    <w:rsid w:val="0009455D"/>
    <w:rsid w:val="00094D2E"/>
    <w:rsid w:val="00094E76"/>
    <w:rsid w:val="00094ED8"/>
    <w:rsid w:val="00095D7C"/>
    <w:rsid w:val="00096431"/>
    <w:rsid w:val="00096B4B"/>
    <w:rsid w:val="000977B4"/>
    <w:rsid w:val="00097C38"/>
    <w:rsid w:val="000A02D2"/>
    <w:rsid w:val="000A032B"/>
    <w:rsid w:val="000A1409"/>
    <w:rsid w:val="000A151B"/>
    <w:rsid w:val="000A1779"/>
    <w:rsid w:val="000A1937"/>
    <w:rsid w:val="000A1C11"/>
    <w:rsid w:val="000A2AB2"/>
    <w:rsid w:val="000A2E38"/>
    <w:rsid w:val="000A2F48"/>
    <w:rsid w:val="000A345C"/>
    <w:rsid w:val="000A456F"/>
    <w:rsid w:val="000A4C2F"/>
    <w:rsid w:val="000A5A5B"/>
    <w:rsid w:val="000A5B50"/>
    <w:rsid w:val="000A5DFA"/>
    <w:rsid w:val="000A618C"/>
    <w:rsid w:val="000A6765"/>
    <w:rsid w:val="000A75EB"/>
    <w:rsid w:val="000A7C7D"/>
    <w:rsid w:val="000B0935"/>
    <w:rsid w:val="000B0BB7"/>
    <w:rsid w:val="000B0F03"/>
    <w:rsid w:val="000B12FA"/>
    <w:rsid w:val="000B132B"/>
    <w:rsid w:val="000B1AE3"/>
    <w:rsid w:val="000B1B01"/>
    <w:rsid w:val="000B232F"/>
    <w:rsid w:val="000B26D4"/>
    <w:rsid w:val="000B2FF7"/>
    <w:rsid w:val="000B3AAC"/>
    <w:rsid w:val="000B46DC"/>
    <w:rsid w:val="000B482F"/>
    <w:rsid w:val="000B524C"/>
    <w:rsid w:val="000B5698"/>
    <w:rsid w:val="000B58B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14BF"/>
    <w:rsid w:val="000C2E12"/>
    <w:rsid w:val="000C3145"/>
    <w:rsid w:val="000C32E1"/>
    <w:rsid w:val="000C3D66"/>
    <w:rsid w:val="000C45CE"/>
    <w:rsid w:val="000C4E33"/>
    <w:rsid w:val="000C5810"/>
    <w:rsid w:val="000C7B89"/>
    <w:rsid w:val="000C7FEF"/>
    <w:rsid w:val="000D00FE"/>
    <w:rsid w:val="000D059C"/>
    <w:rsid w:val="000D0BC9"/>
    <w:rsid w:val="000D10C8"/>
    <w:rsid w:val="000D15BF"/>
    <w:rsid w:val="000D1DC5"/>
    <w:rsid w:val="000D1EDE"/>
    <w:rsid w:val="000D2332"/>
    <w:rsid w:val="000D2444"/>
    <w:rsid w:val="000D2832"/>
    <w:rsid w:val="000D33A9"/>
    <w:rsid w:val="000D34E0"/>
    <w:rsid w:val="000D3950"/>
    <w:rsid w:val="000D3D2C"/>
    <w:rsid w:val="000D4601"/>
    <w:rsid w:val="000D4CA9"/>
    <w:rsid w:val="000D4EF9"/>
    <w:rsid w:val="000D51FD"/>
    <w:rsid w:val="000D597A"/>
    <w:rsid w:val="000D6AB6"/>
    <w:rsid w:val="000D6DDA"/>
    <w:rsid w:val="000D74B5"/>
    <w:rsid w:val="000D7530"/>
    <w:rsid w:val="000D7CA9"/>
    <w:rsid w:val="000E014B"/>
    <w:rsid w:val="000E01CF"/>
    <w:rsid w:val="000E04AF"/>
    <w:rsid w:val="000E07E8"/>
    <w:rsid w:val="000E0A27"/>
    <w:rsid w:val="000E1205"/>
    <w:rsid w:val="000E12AB"/>
    <w:rsid w:val="000E1F60"/>
    <w:rsid w:val="000E1FE1"/>
    <w:rsid w:val="000E20D2"/>
    <w:rsid w:val="000E2314"/>
    <w:rsid w:val="000E2938"/>
    <w:rsid w:val="000E2946"/>
    <w:rsid w:val="000E29ED"/>
    <w:rsid w:val="000E2D27"/>
    <w:rsid w:val="000E4443"/>
    <w:rsid w:val="000E46AC"/>
    <w:rsid w:val="000E519C"/>
    <w:rsid w:val="000E52D3"/>
    <w:rsid w:val="000E53C3"/>
    <w:rsid w:val="000E5769"/>
    <w:rsid w:val="000E5E68"/>
    <w:rsid w:val="000E6A84"/>
    <w:rsid w:val="000E6AE3"/>
    <w:rsid w:val="000F0AAC"/>
    <w:rsid w:val="000F0CBE"/>
    <w:rsid w:val="000F1636"/>
    <w:rsid w:val="000F163B"/>
    <w:rsid w:val="000F1C52"/>
    <w:rsid w:val="000F1CC6"/>
    <w:rsid w:val="000F26D2"/>
    <w:rsid w:val="000F27D4"/>
    <w:rsid w:val="000F2E26"/>
    <w:rsid w:val="000F401B"/>
    <w:rsid w:val="000F52AE"/>
    <w:rsid w:val="000F5887"/>
    <w:rsid w:val="000F5B84"/>
    <w:rsid w:val="000F6FD8"/>
    <w:rsid w:val="000F7177"/>
    <w:rsid w:val="000F71F0"/>
    <w:rsid w:val="000F746C"/>
    <w:rsid w:val="000F7515"/>
    <w:rsid w:val="000F7EDB"/>
    <w:rsid w:val="00100BA0"/>
    <w:rsid w:val="001018A4"/>
    <w:rsid w:val="00101E14"/>
    <w:rsid w:val="001022AA"/>
    <w:rsid w:val="00102BD2"/>
    <w:rsid w:val="00104984"/>
    <w:rsid w:val="00104D64"/>
    <w:rsid w:val="00104F89"/>
    <w:rsid w:val="00105CF9"/>
    <w:rsid w:val="00105D79"/>
    <w:rsid w:val="00106D61"/>
    <w:rsid w:val="00107748"/>
    <w:rsid w:val="001078CB"/>
    <w:rsid w:val="00110D64"/>
    <w:rsid w:val="00111070"/>
    <w:rsid w:val="00111211"/>
    <w:rsid w:val="00111828"/>
    <w:rsid w:val="001125AE"/>
    <w:rsid w:val="00112782"/>
    <w:rsid w:val="001131D6"/>
    <w:rsid w:val="001133A9"/>
    <w:rsid w:val="001146E8"/>
    <w:rsid w:val="00114BD5"/>
    <w:rsid w:val="00115534"/>
    <w:rsid w:val="00116BD6"/>
    <w:rsid w:val="00117223"/>
    <w:rsid w:val="0012258D"/>
    <w:rsid w:val="00122833"/>
    <w:rsid w:val="00122C6D"/>
    <w:rsid w:val="00123434"/>
    <w:rsid w:val="001238B7"/>
    <w:rsid w:val="00123AAB"/>
    <w:rsid w:val="00124747"/>
    <w:rsid w:val="00124A59"/>
    <w:rsid w:val="0012518C"/>
    <w:rsid w:val="001252B4"/>
    <w:rsid w:val="00126C18"/>
    <w:rsid w:val="00127184"/>
    <w:rsid w:val="00127204"/>
    <w:rsid w:val="00127561"/>
    <w:rsid w:val="00127EDC"/>
    <w:rsid w:val="00127F6C"/>
    <w:rsid w:val="001308B9"/>
    <w:rsid w:val="001308BD"/>
    <w:rsid w:val="00130AD8"/>
    <w:rsid w:val="00130C03"/>
    <w:rsid w:val="00131835"/>
    <w:rsid w:val="0013262F"/>
    <w:rsid w:val="00132BAD"/>
    <w:rsid w:val="00132D14"/>
    <w:rsid w:val="00133640"/>
    <w:rsid w:val="001337B5"/>
    <w:rsid w:val="0013385D"/>
    <w:rsid w:val="001343F3"/>
    <w:rsid w:val="00134E18"/>
    <w:rsid w:val="00134EC4"/>
    <w:rsid w:val="001355B3"/>
    <w:rsid w:val="00135C5A"/>
    <w:rsid w:val="001361DF"/>
    <w:rsid w:val="001363BD"/>
    <w:rsid w:val="00136A38"/>
    <w:rsid w:val="00136F9A"/>
    <w:rsid w:val="0013767A"/>
    <w:rsid w:val="001378FB"/>
    <w:rsid w:val="00137931"/>
    <w:rsid w:val="001379EE"/>
    <w:rsid w:val="00137C12"/>
    <w:rsid w:val="00137E09"/>
    <w:rsid w:val="001404EC"/>
    <w:rsid w:val="00140CC0"/>
    <w:rsid w:val="00140D46"/>
    <w:rsid w:val="0014147F"/>
    <w:rsid w:val="00141C55"/>
    <w:rsid w:val="0014262A"/>
    <w:rsid w:val="00142BDC"/>
    <w:rsid w:val="00142FDD"/>
    <w:rsid w:val="00143285"/>
    <w:rsid w:val="001438F1"/>
    <w:rsid w:val="00143F72"/>
    <w:rsid w:val="00144111"/>
    <w:rsid w:val="00144646"/>
    <w:rsid w:val="00144735"/>
    <w:rsid w:val="00144F00"/>
    <w:rsid w:val="00145508"/>
    <w:rsid w:val="00145DD7"/>
    <w:rsid w:val="00146054"/>
    <w:rsid w:val="0014664B"/>
    <w:rsid w:val="00146EE7"/>
    <w:rsid w:val="00146F84"/>
    <w:rsid w:val="00147979"/>
    <w:rsid w:val="001505E1"/>
    <w:rsid w:val="00151262"/>
    <w:rsid w:val="00151C32"/>
    <w:rsid w:val="00153EA9"/>
    <w:rsid w:val="00154351"/>
    <w:rsid w:val="00154B8A"/>
    <w:rsid w:val="00155CF1"/>
    <w:rsid w:val="00155F00"/>
    <w:rsid w:val="00155FCE"/>
    <w:rsid w:val="00156152"/>
    <w:rsid w:val="00156232"/>
    <w:rsid w:val="0015695A"/>
    <w:rsid w:val="00156D08"/>
    <w:rsid w:val="00156F34"/>
    <w:rsid w:val="00157633"/>
    <w:rsid w:val="001579F9"/>
    <w:rsid w:val="00157DE0"/>
    <w:rsid w:val="00157EEA"/>
    <w:rsid w:val="001603A8"/>
    <w:rsid w:val="00160796"/>
    <w:rsid w:val="0016124A"/>
    <w:rsid w:val="00161DDD"/>
    <w:rsid w:val="00162899"/>
    <w:rsid w:val="00162F4A"/>
    <w:rsid w:val="00163557"/>
    <w:rsid w:val="00164653"/>
    <w:rsid w:val="00164F88"/>
    <w:rsid w:val="00165C6D"/>
    <w:rsid w:val="00165FCF"/>
    <w:rsid w:val="00166284"/>
    <w:rsid w:val="001667BD"/>
    <w:rsid w:val="001671A6"/>
    <w:rsid w:val="00167491"/>
    <w:rsid w:val="001678A9"/>
    <w:rsid w:val="00167965"/>
    <w:rsid w:val="00170E53"/>
    <w:rsid w:val="00171587"/>
    <w:rsid w:val="001716E8"/>
    <w:rsid w:val="001733E1"/>
    <w:rsid w:val="00173468"/>
    <w:rsid w:val="0017347F"/>
    <w:rsid w:val="00173502"/>
    <w:rsid w:val="001736F0"/>
    <w:rsid w:val="00174220"/>
    <w:rsid w:val="00174BB3"/>
    <w:rsid w:val="00175E03"/>
    <w:rsid w:val="00175E6A"/>
    <w:rsid w:val="001764D3"/>
    <w:rsid w:val="00176590"/>
    <w:rsid w:val="00176AE9"/>
    <w:rsid w:val="00176EAE"/>
    <w:rsid w:val="00177202"/>
    <w:rsid w:val="00177403"/>
    <w:rsid w:val="00177A64"/>
    <w:rsid w:val="001806C4"/>
    <w:rsid w:val="00180713"/>
    <w:rsid w:val="00180746"/>
    <w:rsid w:val="001813C8"/>
    <w:rsid w:val="001814F8"/>
    <w:rsid w:val="00182297"/>
    <w:rsid w:val="001824D1"/>
    <w:rsid w:val="001826D5"/>
    <w:rsid w:val="00182C2E"/>
    <w:rsid w:val="0018353B"/>
    <w:rsid w:val="00183AD4"/>
    <w:rsid w:val="00183F13"/>
    <w:rsid w:val="00183F38"/>
    <w:rsid w:val="00183F7D"/>
    <w:rsid w:val="001855E3"/>
    <w:rsid w:val="001859B9"/>
    <w:rsid w:val="00185AAC"/>
    <w:rsid w:val="00185F9E"/>
    <w:rsid w:val="001866C0"/>
    <w:rsid w:val="001866EB"/>
    <w:rsid w:val="00186983"/>
    <w:rsid w:val="00186B10"/>
    <w:rsid w:val="00186B15"/>
    <w:rsid w:val="0018747A"/>
    <w:rsid w:val="0018772A"/>
    <w:rsid w:val="00190749"/>
    <w:rsid w:val="00190A38"/>
    <w:rsid w:val="00190B1D"/>
    <w:rsid w:val="00190FBE"/>
    <w:rsid w:val="00191040"/>
    <w:rsid w:val="0019112A"/>
    <w:rsid w:val="00191540"/>
    <w:rsid w:val="00191D83"/>
    <w:rsid w:val="00191EF1"/>
    <w:rsid w:val="001923C7"/>
    <w:rsid w:val="001929E0"/>
    <w:rsid w:val="00192A0D"/>
    <w:rsid w:val="00193482"/>
    <w:rsid w:val="00194CBF"/>
    <w:rsid w:val="00194E08"/>
    <w:rsid w:val="001956C6"/>
    <w:rsid w:val="0019599E"/>
    <w:rsid w:val="00195B6B"/>
    <w:rsid w:val="00195C28"/>
    <w:rsid w:val="00196450"/>
    <w:rsid w:val="00196F04"/>
    <w:rsid w:val="001979E5"/>
    <w:rsid w:val="001A0842"/>
    <w:rsid w:val="001A0C2B"/>
    <w:rsid w:val="001A1D3F"/>
    <w:rsid w:val="001A207D"/>
    <w:rsid w:val="001A27DE"/>
    <w:rsid w:val="001A374D"/>
    <w:rsid w:val="001A3935"/>
    <w:rsid w:val="001A3B60"/>
    <w:rsid w:val="001A3E85"/>
    <w:rsid w:val="001A4096"/>
    <w:rsid w:val="001A436E"/>
    <w:rsid w:val="001A45A8"/>
    <w:rsid w:val="001A4987"/>
    <w:rsid w:val="001A4F0F"/>
    <w:rsid w:val="001A526D"/>
    <w:rsid w:val="001A5891"/>
    <w:rsid w:val="001A63C1"/>
    <w:rsid w:val="001A6991"/>
    <w:rsid w:val="001A746E"/>
    <w:rsid w:val="001A7F21"/>
    <w:rsid w:val="001B02DF"/>
    <w:rsid w:val="001B0A72"/>
    <w:rsid w:val="001B0B83"/>
    <w:rsid w:val="001B1484"/>
    <w:rsid w:val="001B14A6"/>
    <w:rsid w:val="001B1FC0"/>
    <w:rsid w:val="001B1FD4"/>
    <w:rsid w:val="001B26C2"/>
    <w:rsid w:val="001B29AA"/>
    <w:rsid w:val="001B3409"/>
    <w:rsid w:val="001B3BCB"/>
    <w:rsid w:val="001B4181"/>
    <w:rsid w:val="001B48F0"/>
    <w:rsid w:val="001B4D12"/>
    <w:rsid w:val="001B4D71"/>
    <w:rsid w:val="001B4DDD"/>
    <w:rsid w:val="001B514C"/>
    <w:rsid w:val="001B546F"/>
    <w:rsid w:val="001B59B9"/>
    <w:rsid w:val="001B5D7D"/>
    <w:rsid w:val="001B5F6E"/>
    <w:rsid w:val="001B6163"/>
    <w:rsid w:val="001B6925"/>
    <w:rsid w:val="001B6FD5"/>
    <w:rsid w:val="001C00F3"/>
    <w:rsid w:val="001C016B"/>
    <w:rsid w:val="001C06D9"/>
    <w:rsid w:val="001C06E1"/>
    <w:rsid w:val="001C0777"/>
    <w:rsid w:val="001C0871"/>
    <w:rsid w:val="001C1525"/>
    <w:rsid w:val="001C16B6"/>
    <w:rsid w:val="001C1C26"/>
    <w:rsid w:val="001C1F1D"/>
    <w:rsid w:val="001C421A"/>
    <w:rsid w:val="001C4BA5"/>
    <w:rsid w:val="001C5459"/>
    <w:rsid w:val="001C5775"/>
    <w:rsid w:val="001C76D8"/>
    <w:rsid w:val="001C7E2B"/>
    <w:rsid w:val="001C7E6E"/>
    <w:rsid w:val="001D0232"/>
    <w:rsid w:val="001D19EF"/>
    <w:rsid w:val="001D2131"/>
    <w:rsid w:val="001D2367"/>
    <w:rsid w:val="001D2E12"/>
    <w:rsid w:val="001D36EB"/>
    <w:rsid w:val="001D3DCA"/>
    <w:rsid w:val="001D4094"/>
    <w:rsid w:val="001D4249"/>
    <w:rsid w:val="001D44CF"/>
    <w:rsid w:val="001D5E6F"/>
    <w:rsid w:val="001D6638"/>
    <w:rsid w:val="001D6B79"/>
    <w:rsid w:val="001D6CDA"/>
    <w:rsid w:val="001D78EC"/>
    <w:rsid w:val="001D7E2C"/>
    <w:rsid w:val="001D7F3A"/>
    <w:rsid w:val="001D7FCC"/>
    <w:rsid w:val="001E03A6"/>
    <w:rsid w:val="001E0ABA"/>
    <w:rsid w:val="001E0ED4"/>
    <w:rsid w:val="001E1584"/>
    <w:rsid w:val="001E1927"/>
    <w:rsid w:val="001E1D03"/>
    <w:rsid w:val="001E2262"/>
    <w:rsid w:val="001E233C"/>
    <w:rsid w:val="001E3DB8"/>
    <w:rsid w:val="001E46DB"/>
    <w:rsid w:val="001E4937"/>
    <w:rsid w:val="001E4F33"/>
    <w:rsid w:val="001E62A6"/>
    <w:rsid w:val="001E77C2"/>
    <w:rsid w:val="001E7EFB"/>
    <w:rsid w:val="001F0003"/>
    <w:rsid w:val="001F09E3"/>
    <w:rsid w:val="001F0ACF"/>
    <w:rsid w:val="001F1A2A"/>
    <w:rsid w:val="001F1AA8"/>
    <w:rsid w:val="001F1F6F"/>
    <w:rsid w:val="001F2174"/>
    <w:rsid w:val="001F24F6"/>
    <w:rsid w:val="001F2DB8"/>
    <w:rsid w:val="001F421B"/>
    <w:rsid w:val="001F4989"/>
    <w:rsid w:val="001F4D12"/>
    <w:rsid w:val="001F560D"/>
    <w:rsid w:val="001F61E3"/>
    <w:rsid w:val="001F6932"/>
    <w:rsid w:val="001F727C"/>
    <w:rsid w:val="001F7657"/>
    <w:rsid w:val="001F77E0"/>
    <w:rsid w:val="001F7D79"/>
    <w:rsid w:val="00200490"/>
    <w:rsid w:val="00200841"/>
    <w:rsid w:val="00200B71"/>
    <w:rsid w:val="002014F4"/>
    <w:rsid w:val="00201D0F"/>
    <w:rsid w:val="00201E4F"/>
    <w:rsid w:val="00202AA8"/>
    <w:rsid w:val="00202C0C"/>
    <w:rsid w:val="002031A9"/>
    <w:rsid w:val="002042BC"/>
    <w:rsid w:val="0020471F"/>
    <w:rsid w:val="00204B1B"/>
    <w:rsid w:val="00204BA0"/>
    <w:rsid w:val="00205AD7"/>
    <w:rsid w:val="00205ADC"/>
    <w:rsid w:val="00205D84"/>
    <w:rsid w:val="00206827"/>
    <w:rsid w:val="0020683D"/>
    <w:rsid w:val="00206ED1"/>
    <w:rsid w:val="00207028"/>
    <w:rsid w:val="002105F1"/>
    <w:rsid w:val="00210E92"/>
    <w:rsid w:val="00210FDD"/>
    <w:rsid w:val="0021187D"/>
    <w:rsid w:val="00211CE1"/>
    <w:rsid w:val="0021222C"/>
    <w:rsid w:val="00212A37"/>
    <w:rsid w:val="002133E5"/>
    <w:rsid w:val="00213E11"/>
    <w:rsid w:val="00214545"/>
    <w:rsid w:val="00214634"/>
    <w:rsid w:val="00214D2B"/>
    <w:rsid w:val="00214E59"/>
    <w:rsid w:val="002152FE"/>
    <w:rsid w:val="0021589F"/>
    <w:rsid w:val="00215A14"/>
    <w:rsid w:val="00216320"/>
    <w:rsid w:val="00216762"/>
    <w:rsid w:val="00216940"/>
    <w:rsid w:val="00216DA0"/>
    <w:rsid w:val="00216DB9"/>
    <w:rsid w:val="00217FFE"/>
    <w:rsid w:val="00220DF3"/>
    <w:rsid w:val="002212D7"/>
    <w:rsid w:val="00221580"/>
    <w:rsid w:val="00221A12"/>
    <w:rsid w:val="00221A35"/>
    <w:rsid w:val="00222265"/>
    <w:rsid w:val="002222A9"/>
    <w:rsid w:val="00222ABB"/>
    <w:rsid w:val="00222B46"/>
    <w:rsid w:val="00223CBC"/>
    <w:rsid w:val="00223D9B"/>
    <w:rsid w:val="00223DD4"/>
    <w:rsid w:val="00223ED9"/>
    <w:rsid w:val="002241C8"/>
    <w:rsid w:val="0022432E"/>
    <w:rsid w:val="00224426"/>
    <w:rsid w:val="00224654"/>
    <w:rsid w:val="002249A3"/>
    <w:rsid w:val="00224A92"/>
    <w:rsid w:val="00224AEC"/>
    <w:rsid w:val="00225AAC"/>
    <w:rsid w:val="002261AA"/>
    <w:rsid w:val="00226D30"/>
    <w:rsid w:val="00226D5C"/>
    <w:rsid w:val="00227DB5"/>
    <w:rsid w:val="00227E17"/>
    <w:rsid w:val="00230AB0"/>
    <w:rsid w:val="00230ABD"/>
    <w:rsid w:val="00230DE5"/>
    <w:rsid w:val="00231195"/>
    <w:rsid w:val="00231378"/>
    <w:rsid w:val="00231DBD"/>
    <w:rsid w:val="00231E3E"/>
    <w:rsid w:val="00232314"/>
    <w:rsid w:val="002323CE"/>
    <w:rsid w:val="002324D4"/>
    <w:rsid w:val="00232CA2"/>
    <w:rsid w:val="00232CBC"/>
    <w:rsid w:val="00232EA4"/>
    <w:rsid w:val="0023326B"/>
    <w:rsid w:val="0023341A"/>
    <w:rsid w:val="00233871"/>
    <w:rsid w:val="00233B0D"/>
    <w:rsid w:val="00233C21"/>
    <w:rsid w:val="00233D9C"/>
    <w:rsid w:val="0023416F"/>
    <w:rsid w:val="00234319"/>
    <w:rsid w:val="00234555"/>
    <w:rsid w:val="0023465E"/>
    <w:rsid w:val="0023487D"/>
    <w:rsid w:val="00235006"/>
    <w:rsid w:val="00235423"/>
    <w:rsid w:val="00235447"/>
    <w:rsid w:val="002356E5"/>
    <w:rsid w:val="00236069"/>
    <w:rsid w:val="00236436"/>
    <w:rsid w:val="002376AC"/>
    <w:rsid w:val="00237D64"/>
    <w:rsid w:val="00237E16"/>
    <w:rsid w:val="00237F34"/>
    <w:rsid w:val="002402CE"/>
    <w:rsid w:val="00240751"/>
    <w:rsid w:val="00240AB3"/>
    <w:rsid w:val="00242E59"/>
    <w:rsid w:val="00244999"/>
    <w:rsid w:val="00244D7B"/>
    <w:rsid w:val="00244EE0"/>
    <w:rsid w:val="00244FDB"/>
    <w:rsid w:val="002453A2"/>
    <w:rsid w:val="0024558B"/>
    <w:rsid w:val="0024629B"/>
    <w:rsid w:val="0024655D"/>
    <w:rsid w:val="00246781"/>
    <w:rsid w:val="00246792"/>
    <w:rsid w:val="00247214"/>
    <w:rsid w:val="00247A0B"/>
    <w:rsid w:val="00247E9A"/>
    <w:rsid w:val="00250461"/>
    <w:rsid w:val="00250767"/>
    <w:rsid w:val="00250BF9"/>
    <w:rsid w:val="002512A8"/>
    <w:rsid w:val="002520A5"/>
    <w:rsid w:val="0025283E"/>
    <w:rsid w:val="00252F15"/>
    <w:rsid w:val="00252F2E"/>
    <w:rsid w:val="00252FC4"/>
    <w:rsid w:val="00253100"/>
    <w:rsid w:val="002533A9"/>
    <w:rsid w:val="002534C0"/>
    <w:rsid w:val="002540D9"/>
    <w:rsid w:val="00254346"/>
    <w:rsid w:val="00254845"/>
    <w:rsid w:val="00255AA0"/>
    <w:rsid w:val="00255E90"/>
    <w:rsid w:val="00256240"/>
    <w:rsid w:val="002567AD"/>
    <w:rsid w:val="00256991"/>
    <w:rsid w:val="00257AEF"/>
    <w:rsid w:val="00260592"/>
    <w:rsid w:val="00260F31"/>
    <w:rsid w:val="00261504"/>
    <w:rsid w:val="002615B4"/>
    <w:rsid w:val="00261D2C"/>
    <w:rsid w:val="0026238E"/>
    <w:rsid w:val="00262429"/>
    <w:rsid w:val="00262DA7"/>
    <w:rsid w:val="00262E7C"/>
    <w:rsid w:val="00263FA4"/>
    <w:rsid w:val="00264253"/>
    <w:rsid w:val="00264957"/>
    <w:rsid w:val="00264D6B"/>
    <w:rsid w:val="00265351"/>
    <w:rsid w:val="00265B20"/>
    <w:rsid w:val="00265B9B"/>
    <w:rsid w:val="0026609B"/>
    <w:rsid w:val="002660A9"/>
    <w:rsid w:val="0026610B"/>
    <w:rsid w:val="00267C9C"/>
    <w:rsid w:val="0027048F"/>
    <w:rsid w:val="00270729"/>
    <w:rsid w:val="00270791"/>
    <w:rsid w:val="002709C5"/>
    <w:rsid w:val="00270E38"/>
    <w:rsid w:val="0027157C"/>
    <w:rsid w:val="00271D84"/>
    <w:rsid w:val="00272215"/>
    <w:rsid w:val="002727B3"/>
    <w:rsid w:val="0027287A"/>
    <w:rsid w:val="00272BCA"/>
    <w:rsid w:val="00272C5D"/>
    <w:rsid w:val="00273065"/>
    <w:rsid w:val="002733C9"/>
    <w:rsid w:val="00273E59"/>
    <w:rsid w:val="00273F7C"/>
    <w:rsid w:val="002742B1"/>
    <w:rsid w:val="002758E0"/>
    <w:rsid w:val="00275BCC"/>
    <w:rsid w:val="00276241"/>
    <w:rsid w:val="00276995"/>
    <w:rsid w:val="00277018"/>
    <w:rsid w:val="002804EB"/>
    <w:rsid w:val="002804F1"/>
    <w:rsid w:val="002805DC"/>
    <w:rsid w:val="002818A8"/>
    <w:rsid w:val="00283227"/>
    <w:rsid w:val="002839D5"/>
    <w:rsid w:val="0028422B"/>
    <w:rsid w:val="00284457"/>
    <w:rsid w:val="00284950"/>
    <w:rsid w:val="002856B7"/>
    <w:rsid w:val="00285D12"/>
    <w:rsid w:val="00285E44"/>
    <w:rsid w:val="0028657C"/>
    <w:rsid w:val="00286A4C"/>
    <w:rsid w:val="00290492"/>
    <w:rsid w:val="00290D24"/>
    <w:rsid w:val="002913DB"/>
    <w:rsid w:val="00291481"/>
    <w:rsid w:val="002917E2"/>
    <w:rsid w:val="0029225A"/>
    <w:rsid w:val="00292384"/>
    <w:rsid w:val="002929BB"/>
    <w:rsid w:val="002932C1"/>
    <w:rsid w:val="00293654"/>
    <w:rsid w:val="00293716"/>
    <w:rsid w:val="0029378D"/>
    <w:rsid w:val="002943D3"/>
    <w:rsid w:val="002945C1"/>
    <w:rsid w:val="00294978"/>
    <w:rsid w:val="00294D19"/>
    <w:rsid w:val="00294E5D"/>
    <w:rsid w:val="002955D6"/>
    <w:rsid w:val="00295904"/>
    <w:rsid w:val="0029605E"/>
    <w:rsid w:val="00297004"/>
    <w:rsid w:val="0029740E"/>
    <w:rsid w:val="00297507"/>
    <w:rsid w:val="002978F8"/>
    <w:rsid w:val="0029798C"/>
    <w:rsid w:val="002979F5"/>
    <w:rsid w:val="00297CB4"/>
    <w:rsid w:val="00297E7F"/>
    <w:rsid w:val="00297EDB"/>
    <w:rsid w:val="002A0C16"/>
    <w:rsid w:val="002A0EDD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4234"/>
    <w:rsid w:val="002A47AA"/>
    <w:rsid w:val="002A47B4"/>
    <w:rsid w:val="002A4E58"/>
    <w:rsid w:val="002A5705"/>
    <w:rsid w:val="002A5B1D"/>
    <w:rsid w:val="002A61CB"/>
    <w:rsid w:val="002A65F9"/>
    <w:rsid w:val="002A6679"/>
    <w:rsid w:val="002A6926"/>
    <w:rsid w:val="002A6DEE"/>
    <w:rsid w:val="002A7120"/>
    <w:rsid w:val="002A72F3"/>
    <w:rsid w:val="002B029F"/>
    <w:rsid w:val="002B03D3"/>
    <w:rsid w:val="002B0D30"/>
    <w:rsid w:val="002B0F19"/>
    <w:rsid w:val="002B1115"/>
    <w:rsid w:val="002B12F8"/>
    <w:rsid w:val="002B1631"/>
    <w:rsid w:val="002B2B1F"/>
    <w:rsid w:val="002B2FFA"/>
    <w:rsid w:val="002B356E"/>
    <w:rsid w:val="002B3657"/>
    <w:rsid w:val="002B3903"/>
    <w:rsid w:val="002B3C8B"/>
    <w:rsid w:val="002B4998"/>
    <w:rsid w:val="002B4C26"/>
    <w:rsid w:val="002B4D7D"/>
    <w:rsid w:val="002B4F13"/>
    <w:rsid w:val="002B51C4"/>
    <w:rsid w:val="002B5435"/>
    <w:rsid w:val="002B55C9"/>
    <w:rsid w:val="002B59F2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8FF"/>
    <w:rsid w:val="002C0B83"/>
    <w:rsid w:val="002C2451"/>
    <w:rsid w:val="002C26F8"/>
    <w:rsid w:val="002C2ADC"/>
    <w:rsid w:val="002C2C4E"/>
    <w:rsid w:val="002C3430"/>
    <w:rsid w:val="002C3A21"/>
    <w:rsid w:val="002C40AB"/>
    <w:rsid w:val="002C418E"/>
    <w:rsid w:val="002C42EC"/>
    <w:rsid w:val="002C448D"/>
    <w:rsid w:val="002C4C39"/>
    <w:rsid w:val="002C4CD1"/>
    <w:rsid w:val="002C5321"/>
    <w:rsid w:val="002C5947"/>
    <w:rsid w:val="002C5EC2"/>
    <w:rsid w:val="002C60BD"/>
    <w:rsid w:val="002C626B"/>
    <w:rsid w:val="002C68DD"/>
    <w:rsid w:val="002D0154"/>
    <w:rsid w:val="002D0B1F"/>
    <w:rsid w:val="002D0C81"/>
    <w:rsid w:val="002D170B"/>
    <w:rsid w:val="002D1764"/>
    <w:rsid w:val="002D1E57"/>
    <w:rsid w:val="002D2908"/>
    <w:rsid w:val="002D4587"/>
    <w:rsid w:val="002D47B7"/>
    <w:rsid w:val="002D496C"/>
    <w:rsid w:val="002D53DD"/>
    <w:rsid w:val="002D553D"/>
    <w:rsid w:val="002D5BB1"/>
    <w:rsid w:val="002D5ED3"/>
    <w:rsid w:val="002D60D8"/>
    <w:rsid w:val="002D6884"/>
    <w:rsid w:val="002D7385"/>
    <w:rsid w:val="002D7A71"/>
    <w:rsid w:val="002D7BD9"/>
    <w:rsid w:val="002E01ED"/>
    <w:rsid w:val="002E0214"/>
    <w:rsid w:val="002E04F7"/>
    <w:rsid w:val="002E050A"/>
    <w:rsid w:val="002E0751"/>
    <w:rsid w:val="002E0982"/>
    <w:rsid w:val="002E0983"/>
    <w:rsid w:val="002E178E"/>
    <w:rsid w:val="002E21EB"/>
    <w:rsid w:val="002E22CD"/>
    <w:rsid w:val="002E27EA"/>
    <w:rsid w:val="002E2A18"/>
    <w:rsid w:val="002E2A22"/>
    <w:rsid w:val="002E2C44"/>
    <w:rsid w:val="002E2C70"/>
    <w:rsid w:val="002E3A75"/>
    <w:rsid w:val="002E43B9"/>
    <w:rsid w:val="002E4799"/>
    <w:rsid w:val="002E49F7"/>
    <w:rsid w:val="002E556C"/>
    <w:rsid w:val="002E55CE"/>
    <w:rsid w:val="002E61FE"/>
    <w:rsid w:val="002E6217"/>
    <w:rsid w:val="002E6F92"/>
    <w:rsid w:val="002E757D"/>
    <w:rsid w:val="002F005D"/>
    <w:rsid w:val="002F04AF"/>
    <w:rsid w:val="002F0587"/>
    <w:rsid w:val="002F0F40"/>
    <w:rsid w:val="002F2390"/>
    <w:rsid w:val="002F2F78"/>
    <w:rsid w:val="002F427F"/>
    <w:rsid w:val="002F4A88"/>
    <w:rsid w:val="002F4B1F"/>
    <w:rsid w:val="002F4C83"/>
    <w:rsid w:val="002F5807"/>
    <w:rsid w:val="002F62BF"/>
    <w:rsid w:val="002F63A2"/>
    <w:rsid w:val="002F63B0"/>
    <w:rsid w:val="002F6AC0"/>
    <w:rsid w:val="002F6F77"/>
    <w:rsid w:val="0030030F"/>
    <w:rsid w:val="00301722"/>
    <w:rsid w:val="00301806"/>
    <w:rsid w:val="00301898"/>
    <w:rsid w:val="00301F63"/>
    <w:rsid w:val="00302EA4"/>
    <w:rsid w:val="00302F8B"/>
    <w:rsid w:val="00303952"/>
    <w:rsid w:val="00304CFA"/>
    <w:rsid w:val="00306040"/>
    <w:rsid w:val="00306C55"/>
    <w:rsid w:val="00306C5A"/>
    <w:rsid w:val="003104EB"/>
    <w:rsid w:val="0031061A"/>
    <w:rsid w:val="003110B0"/>
    <w:rsid w:val="00311870"/>
    <w:rsid w:val="003124FB"/>
    <w:rsid w:val="0031254C"/>
    <w:rsid w:val="00312C60"/>
    <w:rsid w:val="003131DC"/>
    <w:rsid w:val="00313642"/>
    <w:rsid w:val="0031412F"/>
    <w:rsid w:val="00314351"/>
    <w:rsid w:val="0031482C"/>
    <w:rsid w:val="0031491B"/>
    <w:rsid w:val="00314EF8"/>
    <w:rsid w:val="00314F2E"/>
    <w:rsid w:val="00315796"/>
    <w:rsid w:val="00317931"/>
    <w:rsid w:val="00317EA1"/>
    <w:rsid w:val="003204C3"/>
    <w:rsid w:val="00320A9A"/>
    <w:rsid w:val="00320C54"/>
    <w:rsid w:val="003212A9"/>
    <w:rsid w:val="003213A0"/>
    <w:rsid w:val="00321C78"/>
    <w:rsid w:val="00323469"/>
    <w:rsid w:val="00324710"/>
    <w:rsid w:val="00325148"/>
    <w:rsid w:val="0032587F"/>
    <w:rsid w:val="00325949"/>
    <w:rsid w:val="00325F10"/>
    <w:rsid w:val="00326B60"/>
    <w:rsid w:val="00326FC2"/>
    <w:rsid w:val="00327180"/>
    <w:rsid w:val="00327368"/>
    <w:rsid w:val="00327441"/>
    <w:rsid w:val="00327571"/>
    <w:rsid w:val="00327666"/>
    <w:rsid w:val="003276D4"/>
    <w:rsid w:val="003279F6"/>
    <w:rsid w:val="00327CE1"/>
    <w:rsid w:val="00330D9E"/>
    <w:rsid w:val="00331B9D"/>
    <w:rsid w:val="003326B2"/>
    <w:rsid w:val="00332E0C"/>
    <w:rsid w:val="00333969"/>
    <w:rsid w:val="00334C42"/>
    <w:rsid w:val="00334EFB"/>
    <w:rsid w:val="00335D7C"/>
    <w:rsid w:val="003366F0"/>
    <w:rsid w:val="00336D32"/>
    <w:rsid w:val="00336E59"/>
    <w:rsid w:val="00336F3D"/>
    <w:rsid w:val="00337481"/>
    <w:rsid w:val="00337C8E"/>
    <w:rsid w:val="00337E29"/>
    <w:rsid w:val="003400DA"/>
    <w:rsid w:val="00340D0E"/>
    <w:rsid w:val="00340E5A"/>
    <w:rsid w:val="00341A01"/>
    <w:rsid w:val="00341AC0"/>
    <w:rsid w:val="003421A0"/>
    <w:rsid w:val="0034247B"/>
    <w:rsid w:val="0034279B"/>
    <w:rsid w:val="00342AA2"/>
    <w:rsid w:val="003430D9"/>
    <w:rsid w:val="00343606"/>
    <w:rsid w:val="003438D8"/>
    <w:rsid w:val="00343EF8"/>
    <w:rsid w:val="003440F2"/>
    <w:rsid w:val="0034428F"/>
    <w:rsid w:val="0034430C"/>
    <w:rsid w:val="0034503C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47E13"/>
    <w:rsid w:val="003500DA"/>
    <w:rsid w:val="00350221"/>
    <w:rsid w:val="0035069D"/>
    <w:rsid w:val="0035089B"/>
    <w:rsid w:val="00350C1D"/>
    <w:rsid w:val="00350EF6"/>
    <w:rsid w:val="0035141D"/>
    <w:rsid w:val="00351458"/>
    <w:rsid w:val="00351754"/>
    <w:rsid w:val="003518C2"/>
    <w:rsid w:val="0035201D"/>
    <w:rsid w:val="003521AE"/>
    <w:rsid w:val="00352306"/>
    <w:rsid w:val="00352325"/>
    <w:rsid w:val="00352780"/>
    <w:rsid w:val="00352876"/>
    <w:rsid w:val="0035296F"/>
    <w:rsid w:val="00352E3C"/>
    <w:rsid w:val="0035303B"/>
    <w:rsid w:val="0035421F"/>
    <w:rsid w:val="0035461A"/>
    <w:rsid w:val="00354AEE"/>
    <w:rsid w:val="0035546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C9D"/>
    <w:rsid w:val="00360DD5"/>
    <w:rsid w:val="003610FD"/>
    <w:rsid w:val="00361220"/>
    <w:rsid w:val="003618D2"/>
    <w:rsid w:val="00361CDD"/>
    <w:rsid w:val="00361EE2"/>
    <w:rsid w:val="00362B78"/>
    <w:rsid w:val="00362DC3"/>
    <w:rsid w:val="0036399C"/>
    <w:rsid w:val="00363A6C"/>
    <w:rsid w:val="00363D30"/>
    <w:rsid w:val="00364D24"/>
    <w:rsid w:val="00364D33"/>
    <w:rsid w:val="0036509E"/>
    <w:rsid w:val="00365F66"/>
    <w:rsid w:val="00366042"/>
    <w:rsid w:val="0036604C"/>
    <w:rsid w:val="003666C8"/>
    <w:rsid w:val="00366F04"/>
    <w:rsid w:val="00367468"/>
    <w:rsid w:val="003674CF"/>
    <w:rsid w:val="00367A40"/>
    <w:rsid w:val="00367E68"/>
    <w:rsid w:val="003708D1"/>
    <w:rsid w:val="003709D9"/>
    <w:rsid w:val="0037163F"/>
    <w:rsid w:val="00371796"/>
    <w:rsid w:val="00372407"/>
    <w:rsid w:val="003725BD"/>
    <w:rsid w:val="00373390"/>
    <w:rsid w:val="003733A1"/>
    <w:rsid w:val="0037392E"/>
    <w:rsid w:val="00374083"/>
    <w:rsid w:val="0037509B"/>
    <w:rsid w:val="003751B3"/>
    <w:rsid w:val="0037523A"/>
    <w:rsid w:val="003753DC"/>
    <w:rsid w:val="0037567F"/>
    <w:rsid w:val="0037616F"/>
    <w:rsid w:val="00376FA9"/>
    <w:rsid w:val="00377351"/>
    <w:rsid w:val="003778C1"/>
    <w:rsid w:val="00380758"/>
    <w:rsid w:val="003808C5"/>
    <w:rsid w:val="00380991"/>
    <w:rsid w:val="003809D0"/>
    <w:rsid w:val="00380F6D"/>
    <w:rsid w:val="00381804"/>
    <w:rsid w:val="00382830"/>
    <w:rsid w:val="0038288C"/>
    <w:rsid w:val="003836A5"/>
    <w:rsid w:val="00383750"/>
    <w:rsid w:val="00383CD4"/>
    <w:rsid w:val="00384093"/>
    <w:rsid w:val="00384130"/>
    <w:rsid w:val="0038466C"/>
    <w:rsid w:val="003848E4"/>
    <w:rsid w:val="00384A61"/>
    <w:rsid w:val="00384C3D"/>
    <w:rsid w:val="00384E8E"/>
    <w:rsid w:val="00384FCC"/>
    <w:rsid w:val="003850C8"/>
    <w:rsid w:val="003852AE"/>
    <w:rsid w:val="00385547"/>
    <w:rsid w:val="003855B5"/>
    <w:rsid w:val="00385D34"/>
    <w:rsid w:val="003860D3"/>
    <w:rsid w:val="0038649E"/>
    <w:rsid w:val="0038651F"/>
    <w:rsid w:val="00386D9F"/>
    <w:rsid w:val="00387044"/>
    <w:rsid w:val="003900F4"/>
    <w:rsid w:val="00390A2E"/>
    <w:rsid w:val="00391AFF"/>
    <w:rsid w:val="00392133"/>
    <w:rsid w:val="003935D5"/>
    <w:rsid w:val="003938D4"/>
    <w:rsid w:val="00393AF0"/>
    <w:rsid w:val="00393EFD"/>
    <w:rsid w:val="003958B2"/>
    <w:rsid w:val="00395DD3"/>
    <w:rsid w:val="0039602A"/>
    <w:rsid w:val="00396830"/>
    <w:rsid w:val="00396D24"/>
    <w:rsid w:val="0039777A"/>
    <w:rsid w:val="003978A9"/>
    <w:rsid w:val="00397B39"/>
    <w:rsid w:val="003A0170"/>
    <w:rsid w:val="003A0F11"/>
    <w:rsid w:val="003A1905"/>
    <w:rsid w:val="003A23E3"/>
    <w:rsid w:val="003A2645"/>
    <w:rsid w:val="003A29EC"/>
    <w:rsid w:val="003A2F35"/>
    <w:rsid w:val="003A3F3B"/>
    <w:rsid w:val="003A3FDF"/>
    <w:rsid w:val="003A4F32"/>
    <w:rsid w:val="003A5516"/>
    <w:rsid w:val="003A6530"/>
    <w:rsid w:val="003A6597"/>
    <w:rsid w:val="003A68A8"/>
    <w:rsid w:val="003A6989"/>
    <w:rsid w:val="003A6FF4"/>
    <w:rsid w:val="003A74D7"/>
    <w:rsid w:val="003A775C"/>
    <w:rsid w:val="003B0043"/>
    <w:rsid w:val="003B0A35"/>
    <w:rsid w:val="003B13A2"/>
    <w:rsid w:val="003B1C6C"/>
    <w:rsid w:val="003B20C4"/>
    <w:rsid w:val="003B29F3"/>
    <w:rsid w:val="003B4290"/>
    <w:rsid w:val="003B4404"/>
    <w:rsid w:val="003B4A3E"/>
    <w:rsid w:val="003B4B56"/>
    <w:rsid w:val="003B4FF6"/>
    <w:rsid w:val="003B5448"/>
    <w:rsid w:val="003B56F2"/>
    <w:rsid w:val="003B5A49"/>
    <w:rsid w:val="003B5AC0"/>
    <w:rsid w:val="003B5BC4"/>
    <w:rsid w:val="003B5D08"/>
    <w:rsid w:val="003B652D"/>
    <w:rsid w:val="003B6B0C"/>
    <w:rsid w:val="003B6DE7"/>
    <w:rsid w:val="003B77C0"/>
    <w:rsid w:val="003B7947"/>
    <w:rsid w:val="003B7B3D"/>
    <w:rsid w:val="003C092D"/>
    <w:rsid w:val="003C1206"/>
    <w:rsid w:val="003C146E"/>
    <w:rsid w:val="003C1D81"/>
    <w:rsid w:val="003C1EDF"/>
    <w:rsid w:val="003C27BA"/>
    <w:rsid w:val="003C2DB0"/>
    <w:rsid w:val="003C376C"/>
    <w:rsid w:val="003C37D0"/>
    <w:rsid w:val="003C3AC9"/>
    <w:rsid w:val="003C3AF1"/>
    <w:rsid w:val="003C5237"/>
    <w:rsid w:val="003C5B29"/>
    <w:rsid w:val="003C5B5E"/>
    <w:rsid w:val="003C62D4"/>
    <w:rsid w:val="003C6A44"/>
    <w:rsid w:val="003C732A"/>
    <w:rsid w:val="003C73A5"/>
    <w:rsid w:val="003C7605"/>
    <w:rsid w:val="003C7A60"/>
    <w:rsid w:val="003D03B7"/>
    <w:rsid w:val="003D08BC"/>
    <w:rsid w:val="003D0D6F"/>
    <w:rsid w:val="003D0E52"/>
    <w:rsid w:val="003D12B1"/>
    <w:rsid w:val="003D1C77"/>
    <w:rsid w:val="003D203A"/>
    <w:rsid w:val="003D2DCA"/>
    <w:rsid w:val="003D3904"/>
    <w:rsid w:val="003D3937"/>
    <w:rsid w:val="003D4534"/>
    <w:rsid w:val="003D7842"/>
    <w:rsid w:val="003D7AEC"/>
    <w:rsid w:val="003E02C4"/>
    <w:rsid w:val="003E03B6"/>
    <w:rsid w:val="003E1025"/>
    <w:rsid w:val="003E1307"/>
    <w:rsid w:val="003E13B9"/>
    <w:rsid w:val="003E15CA"/>
    <w:rsid w:val="003E172D"/>
    <w:rsid w:val="003E17D8"/>
    <w:rsid w:val="003E185D"/>
    <w:rsid w:val="003E1969"/>
    <w:rsid w:val="003E1AAE"/>
    <w:rsid w:val="003E1B52"/>
    <w:rsid w:val="003E2BA9"/>
    <w:rsid w:val="003E3B96"/>
    <w:rsid w:val="003E3EBF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84B"/>
    <w:rsid w:val="003E5B02"/>
    <w:rsid w:val="003E5CB7"/>
    <w:rsid w:val="003E618F"/>
    <w:rsid w:val="003E61A8"/>
    <w:rsid w:val="003E61C0"/>
    <w:rsid w:val="003E66B9"/>
    <w:rsid w:val="003E7D87"/>
    <w:rsid w:val="003F03D1"/>
    <w:rsid w:val="003F056C"/>
    <w:rsid w:val="003F0A0D"/>
    <w:rsid w:val="003F0D86"/>
    <w:rsid w:val="003F0F08"/>
    <w:rsid w:val="003F0F89"/>
    <w:rsid w:val="003F188D"/>
    <w:rsid w:val="003F1A94"/>
    <w:rsid w:val="003F216D"/>
    <w:rsid w:val="003F27CC"/>
    <w:rsid w:val="003F2B5F"/>
    <w:rsid w:val="003F3D81"/>
    <w:rsid w:val="003F410C"/>
    <w:rsid w:val="003F48AE"/>
    <w:rsid w:val="003F5535"/>
    <w:rsid w:val="003F5C6E"/>
    <w:rsid w:val="003F5DF3"/>
    <w:rsid w:val="003F5ED8"/>
    <w:rsid w:val="003F680F"/>
    <w:rsid w:val="003F7004"/>
    <w:rsid w:val="003F7913"/>
    <w:rsid w:val="004015AA"/>
    <w:rsid w:val="00401840"/>
    <w:rsid w:val="00401C23"/>
    <w:rsid w:val="00402174"/>
    <w:rsid w:val="004024DD"/>
    <w:rsid w:val="004027D6"/>
    <w:rsid w:val="004039DA"/>
    <w:rsid w:val="00403A9C"/>
    <w:rsid w:val="004056B0"/>
    <w:rsid w:val="00405784"/>
    <w:rsid w:val="00405BA6"/>
    <w:rsid w:val="004073E6"/>
    <w:rsid w:val="004076AA"/>
    <w:rsid w:val="00407749"/>
    <w:rsid w:val="004100D5"/>
    <w:rsid w:val="00410DFA"/>
    <w:rsid w:val="00411EC2"/>
    <w:rsid w:val="004125F3"/>
    <w:rsid w:val="00412857"/>
    <w:rsid w:val="00412EFF"/>
    <w:rsid w:val="0041326C"/>
    <w:rsid w:val="00413B80"/>
    <w:rsid w:val="00413F81"/>
    <w:rsid w:val="00413FB9"/>
    <w:rsid w:val="00414379"/>
    <w:rsid w:val="00415391"/>
    <w:rsid w:val="00415857"/>
    <w:rsid w:val="00415F30"/>
    <w:rsid w:val="00416E0F"/>
    <w:rsid w:val="0041726C"/>
    <w:rsid w:val="00417EF6"/>
    <w:rsid w:val="0042143D"/>
    <w:rsid w:val="0042144C"/>
    <w:rsid w:val="004217AE"/>
    <w:rsid w:val="00421E07"/>
    <w:rsid w:val="0042275E"/>
    <w:rsid w:val="004227B3"/>
    <w:rsid w:val="00422BBC"/>
    <w:rsid w:val="004235F3"/>
    <w:rsid w:val="0042375A"/>
    <w:rsid w:val="00423B64"/>
    <w:rsid w:val="004243A5"/>
    <w:rsid w:val="00424D02"/>
    <w:rsid w:val="004256FB"/>
    <w:rsid w:val="00425E5B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EF4"/>
    <w:rsid w:val="00430055"/>
    <w:rsid w:val="00430225"/>
    <w:rsid w:val="0043040A"/>
    <w:rsid w:val="0043142E"/>
    <w:rsid w:val="00431517"/>
    <w:rsid w:val="00431A1F"/>
    <w:rsid w:val="00431D70"/>
    <w:rsid w:val="00431FBC"/>
    <w:rsid w:val="0043200E"/>
    <w:rsid w:val="004327C8"/>
    <w:rsid w:val="00432D5A"/>
    <w:rsid w:val="00432DE7"/>
    <w:rsid w:val="00432F07"/>
    <w:rsid w:val="00435126"/>
    <w:rsid w:val="00435191"/>
    <w:rsid w:val="0043526F"/>
    <w:rsid w:val="0043559D"/>
    <w:rsid w:val="00435BE3"/>
    <w:rsid w:val="00436702"/>
    <w:rsid w:val="00437678"/>
    <w:rsid w:val="00440180"/>
    <w:rsid w:val="00440974"/>
    <w:rsid w:val="00440C05"/>
    <w:rsid w:val="00441041"/>
    <w:rsid w:val="00441E0A"/>
    <w:rsid w:val="004420FB"/>
    <w:rsid w:val="00442191"/>
    <w:rsid w:val="00442613"/>
    <w:rsid w:val="0044275B"/>
    <w:rsid w:val="004429A2"/>
    <w:rsid w:val="004438A8"/>
    <w:rsid w:val="00443A31"/>
    <w:rsid w:val="00444BC3"/>
    <w:rsid w:val="00444D77"/>
    <w:rsid w:val="004450FA"/>
    <w:rsid w:val="00445A9D"/>
    <w:rsid w:val="004464C3"/>
    <w:rsid w:val="0044697B"/>
    <w:rsid w:val="0044699C"/>
    <w:rsid w:val="00446FF8"/>
    <w:rsid w:val="00447BF9"/>
    <w:rsid w:val="00447C4B"/>
    <w:rsid w:val="00447DC1"/>
    <w:rsid w:val="004508FD"/>
    <w:rsid w:val="004511E3"/>
    <w:rsid w:val="0045142E"/>
    <w:rsid w:val="00451873"/>
    <w:rsid w:val="00451ACC"/>
    <w:rsid w:val="00451E63"/>
    <w:rsid w:val="00452470"/>
    <w:rsid w:val="00452B7A"/>
    <w:rsid w:val="00453A51"/>
    <w:rsid w:val="00453C6C"/>
    <w:rsid w:val="0045415C"/>
    <w:rsid w:val="004546D6"/>
    <w:rsid w:val="00455195"/>
    <w:rsid w:val="0045528E"/>
    <w:rsid w:val="00456357"/>
    <w:rsid w:val="00456A34"/>
    <w:rsid w:val="00456AF7"/>
    <w:rsid w:val="00456E08"/>
    <w:rsid w:val="00457BCD"/>
    <w:rsid w:val="004612C9"/>
    <w:rsid w:val="004615FA"/>
    <w:rsid w:val="00461FE6"/>
    <w:rsid w:val="00462AB0"/>
    <w:rsid w:val="0046302B"/>
    <w:rsid w:val="00463A15"/>
    <w:rsid w:val="00463DF4"/>
    <w:rsid w:val="004643A8"/>
    <w:rsid w:val="0046471B"/>
    <w:rsid w:val="00464782"/>
    <w:rsid w:val="00464AB7"/>
    <w:rsid w:val="00465A34"/>
    <w:rsid w:val="00465DB9"/>
    <w:rsid w:val="00465ED4"/>
    <w:rsid w:val="00465F71"/>
    <w:rsid w:val="00466401"/>
    <w:rsid w:val="00466BAA"/>
    <w:rsid w:val="00466E3F"/>
    <w:rsid w:val="00467186"/>
    <w:rsid w:val="004673AE"/>
    <w:rsid w:val="00467D33"/>
    <w:rsid w:val="00467E3E"/>
    <w:rsid w:val="00467FF8"/>
    <w:rsid w:val="0047021C"/>
    <w:rsid w:val="0047079C"/>
    <w:rsid w:val="00471143"/>
    <w:rsid w:val="004711DE"/>
    <w:rsid w:val="0047137F"/>
    <w:rsid w:val="00471C46"/>
    <w:rsid w:val="00471D61"/>
    <w:rsid w:val="00471FA2"/>
    <w:rsid w:val="0047287C"/>
    <w:rsid w:val="00472C08"/>
    <w:rsid w:val="004734EA"/>
    <w:rsid w:val="004736AB"/>
    <w:rsid w:val="00473C2D"/>
    <w:rsid w:val="004745A4"/>
    <w:rsid w:val="00474DF3"/>
    <w:rsid w:val="004751A8"/>
    <w:rsid w:val="004753F5"/>
    <w:rsid w:val="00475520"/>
    <w:rsid w:val="004755D4"/>
    <w:rsid w:val="0047560C"/>
    <w:rsid w:val="00475CD3"/>
    <w:rsid w:val="00475D76"/>
    <w:rsid w:val="0047615D"/>
    <w:rsid w:val="0047623B"/>
    <w:rsid w:val="00476B3A"/>
    <w:rsid w:val="00477706"/>
    <w:rsid w:val="00480065"/>
    <w:rsid w:val="00480C09"/>
    <w:rsid w:val="00480F32"/>
    <w:rsid w:val="00481B07"/>
    <w:rsid w:val="00482646"/>
    <w:rsid w:val="00482C66"/>
    <w:rsid w:val="00482EEA"/>
    <w:rsid w:val="00483363"/>
    <w:rsid w:val="00484264"/>
    <w:rsid w:val="00484535"/>
    <w:rsid w:val="004845AA"/>
    <w:rsid w:val="00485B7E"/>
    <w:rsid w:val="00485E45"/>
    <w:rsid w:val="0048617F"/>
    <w:rsid w:val="00486F03"/>
    <w:rsid w:val="00487C39"/>
    <w:rsid w:val="00487CC0"/>
    <w:rsid w:val="0049022C"/>
    <w:rsid w:val="00490C60"/>
    <w:rsid w:val="004928FE"/>
    <w:rsid w:val="00492E56"/>
    <w:rsid w:val="00493839"/>
    <w:rsid w:val="004948B8"/>
    <w:rsid w:val="004949D3"/>
    <w:rsid w:val="00495329"/>
    <w:rsid w:val="00495554"/>
    <w:rsid w:val="004958C7"/>
    <w:rsid w:val="00495AA7"/>
    <w:rsid w:val="0049603F"/>
    <w:rsid w:val="004965B9"/>
    <w:rsid w:val="004965E3"/>
    <w:rsid w:val="00496E78"/>
    <w:rsid w:val="004974DE"/>
    <w:rsid w:val="00497722"/>
    <w:rsid w:val="0049780F"/>
    <w:rsid w:val="0049798D"/>
    <w:rsid w:val="00497CC7"/>
    <w:rsid w:val="004A0452"/>
    <w:rsid w:val="004A1087"/>
    <w:rsid w:val="004A1151"/>
    <w:rsid w:val="004A1D53"/>
    <w:rsid w:val="004A22A4"/>
    <w:rsid w:val="004A2375"/>
    <w:rsid w:val="004A307D"/>
    <w:rsid w:val="004A3E3D"/>
    <w:rsid w:val="004A4065"/>
    <w:rsid w:val="004A435E"/>
    <w:rsid w:val="004A52D1"/>
    <w:rsid w:val="004B012B"/>
    <w:rsid w:val="004B0B41"/>
    <w:rsid w:val="004B1024"/>
    <w:rsid w:val="004B1075"/>
    <w:rsid w:val="004B2528"/>
    <w:rsid w:val="004B2E45"/>
    <w:rsid w:val="004B31F8"/>
    <w:rsid w:val="004B3581"/>
    <w:rsid w:val="004B37E9"/>
    <w:rsid w:val="004B3A4E"/>
    <w:rsid w:val="004B3E21"/>
    <w:rsid w:val="004B40F5"/>
    <w:rsid w:val="004B4249"/>
    <w:rsid w:val="004B42E5"/>
    <w:rsid w:val="004B4398"/>
    <w:rsid w:val="004B47F3"/>
    <w:rsid w:val="004B4B60"/>
    <w:rsid w:val="004B4E85"/>
    <w:rsid w:val="004B5B6A"/>
    <w:rsid w:val="004B6C5C"/>
    <w:rsid w:val="004B72B2"/>
    <w:rsid w:val="004B7EB3"/>
    <w:rsid w:val="004B7FB9"/>
    <w:rsid w:val="004C0AD6"/>
    <w:rsid w:val="004C0D0E"/>
    <w:rsid w:val="004C0E3A"/>
    <w:rsid w:val="004C0F60"/>
    <w:rsid w:val="004C0FA9"/>
    <w:rsid w:val="004C2C54"/>
    <w:rsid w:val="004C47C9"/>
    <w:rsid w:val="004C4A36"/>
    <w:rsid w:val="004C4BD8"/>
    <w:rsid w:val="004C4EB5"/>
    <w:rsid w:val="004C551D"/>
    <w:rsid w:val="004C5C34"/>
    <w:rsid w:val="004C68F1"/>
    <w:rsid w:val="004C6AA1"/>
    <w:rsid w:val="004C6FC2"/>
    <w:rsid w:val="004C70AF"/>
    <w:rsid w:val="004C7481"/>
    <w:rsid w:val="004C7F5E"/>
    <w:rsid w:val="004D03A8"/>
    <w:rsid w:val="004D0A5B"/>
    <w:rsid w:val="004D15DC"/>
    <w:rsid w:val="004D1853"/>
    <w:rsid w:val="004D1F21"/>
    <w:rsid w:val="004D24F0"/>
    <w:rsid w:val="004D2C14"/>
    <w:rsid w:val="004D3175"/>
    <w:rsid w:val="004D3EEE"/>
    <w:rsid w:val="004D44BD"/>
    <w:rsid w:val="004D46B5"/>
    <w:rsid w:val="004D4BEB"/>
    <w:rsid w:val="004D4C22"/>
    <w:rsid w:val="004D53CF"/>
    <w:rsid w:val="004D55F3"/>
    <w:rsid w:val="004D5656"/>
    <w:rsid w:val="004D5803"/>
    <w:rsid w:val="004D6DA4"/>
    <w:rsid w:val="004D7149"/>
    <w:rsid w:val="004D7D8A"/>
    <w:rsid w:val="004E01A8"/>
    <w:rsid w:val="004E05F2"/>
    <w:rsid w:val="004E0C1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F8B"/>
    <w:rsid w:val="004E35C5"/>
    <w:rsid w:val="004E38D5"/>
    <w:rsid w:val="004E3A2B"/>
    <w:rsid w:val="004E3E76"/>
    <w:rsid w:val="004E5087"/>
    <w:rsid w:val="004E5674"/>
    <w:rsid w:val="004E58A7"/>
    <w:rsid w:val="004E5BA6"/>
    <w:rsid w:val="004E6690"/>
    <w:rsid w:val="004E7BA7"/>
    <w:rsid w:val="004E7FFB"/>
    <w:rsid w:val="004F0695"/>
    <w:rsid w:val="004F0A64"/>
    <w:rsid w:val="004F0BE7"/>
    <w:rsid w:val="004F0C74"/>
    <w:rsid w:val="004F102D"/>
    <w:rsid w:val="004F1575"/>
    <w:rsid w:val="004F1B1A"/>
    <w:rsid w:val="004F1ED0"/>
    <w:rsid w:val="004F20BF"/>
    <w:rsid w:val="004F291B"/>
    <w:rsid w:val="004F3505"/>
    <w:rsid w:val="004F369A"/>
    <w:rsid w:val="004F37EC"/>
    <w:rsid w:val="004F3855"/>
    <w:rsid w:val="004F3ADB"/>
    <w:rsid w:val="004F4965"/>
    <w:rsid w:val="004F52EC"/>
    <w:rsid w:val="004F5BF1"/>
    <w:rsid w:val="004F5D84"/>
    <w:rsid w:val="004F615A"/>
    <w:rsid w:val="004F64BF"/>
    <w:rsid w:val="004F6771"/>
    <w:rsid w:val="004F6A7F"/>
    <w:rsid w:val="004F71BF"/>
    <w:rsid w:val="004F7262"/>
    <w:rsid w:val="004F7464"/>
    <w:rsid w:val="004F7D19"/>
    <w:rsid w:val="004F7D29"/>
    <w:rsid w:val="004F7DC0"/>
    <w:rsid w:val="004F7FA4"/>
    <w:rsid w:val="00500CD2"/>
    <w:rsid w:val="0050144D"/>
    <w:rsid w:val="00501771"/>
    <w:rsid w:val="0050268F"/>
    <w:rsid w:val="00502E02"/>
    <w:rsid w:val="005033B1"/>
    <w:rsid w:val="00503F70"/>
    <w:rsid w:val="005053C7"/>
    <w:rsid w:val="00505744"/>
    <w:rsid w:val="0050585F"/>
    <w:rsid w:val="00505CEE"/>
    <w:rsid w:val="00506F89"/>
    <w:rsid w:val="0050768C"/>
    <w:rsid w:val="00507E6D"/>
    <w:rsid w:val="00507ECC"/>
    <w:rsid w:val="0051026F"/>
    <w:rsid w:val="00510457"/>
    <w:rsid w:val="00510E11"/>
    <w:rsid w:val="005113E6"/>
    <w:rsid w:val="00511451"/>
    <w:rsid w:val="00511636"/>
    <w:rsid w:val="0051168D"/>
    <w:rsid w:val="0051226F"/>
    <w:rsid w:val="005126AA"/>
    <w:rsid w:val="005127F6"/>
    <w:rsid w:val="00512965"/>
    <w:rsid w:val="00512B21"/>
    <w:rsid w:val="005133FE"/>
    <w:rsid w:val="00514393"/>
    <w:rsid w:val="00514B1D"/>
    <w:rsid w:val="00514BF2"/>
    <w:rsid w:val="00514DC7"/>
    <w:rsid w:val="00515B52"/>
    <w:rsid w:val="00517E7C"/>
    <w:rsid w:val="00517EAD"/>
    <w:rsid w:val="005211DE"/>
    <w:rsid w:val="005228FA"/>
    <w:rsid w:val="00522B76"/>
    <w:rsid w:val="00522CC9"/>
    <w:rsid w:val="005230A1"/>
    <w:rsid w:val="0052386B"/>
    <w:rsid w:val="005251EA"/>
    <w:rsid w:val="00525205"/>
    <w:rsid w:val="005258A0"/>
    <w:rsid w:val="0052698B"/>
    <w:rsid w:val="00526F44"/>
    <w:rsid w:val="005276AF"/>
    <w:rsid w:val="005277AA"/>
    <w:rsid w:val="005279A8"/>
    <w:rsid w:val="00527AEB"/>
    <w:rsid w:val="00527D32"/>
    <w:rsid w:val="00530158"/>
    <w:rsid w:val="0053050E"/>
    <w:rsid w:val="0053079C"/>
    <w:rsid w:val="00531ACF"/>
    <w:rsid w:val="00531FF8"/>
    <w:rsid w:val="00532450"/>
    <w:rsid w:val="0053250A"/>
    <w:rsid w:val="005328FA"/>
    <w:rsid w:val="00532CD2"/>
    <w:rsid w:val="005332AC"/>
    <w:rsid w:val="005332D7"/>
    <w:rsid w:val="00533374"/>
    <w:rsid w:val="005334DB"/>
    <w:rsid w:val="0053365F"/>
    <w:rsid w:val="0053475A"/>
    <w:rsid w:val="005349DD"/>
    <w:rsid w:val="00535063"/>
    <w:rsid w:val="00535628"/>
    <w:rsid w:val="00535A4E"/>
    <w:rsid w:val="00535BCA"/>
    <w:rsid w:val="00535C2E"/>
    <w:rsid w:val="00536237"/>
    <w:rsid w:val="0053625C"/>
    <w:rsid w:val="005367BF"/>
    <w:rsid w:val="00536893"/>
    <w:rsid w:val="00536DB9"/>
    <w:rsid w:val="005375F5"/>
    <w:rsid w:val="005408C6"/>
    <w:rsid w:val="00540CCB"/>
    <w:rsid w:val="0054170E"/>
    <w:rsid w:val="00541D07"/>
    <w:rsid w:val="005420DE"/>
    <w:rsid w:val="00542125"/>
    <w:rsid w:val="0054233F"/>
    <w:rsid w:val="0054291F"/>
    <w:rsid w:val="00542ACF"/>
    <w:rsid w:val="00542C20"/>
    <w:rsid w:val="00542F70"/>
    <w:rsid w:val="00543502"/>
    <w:rsid w:val="00543688"/>
    <w:rsid w:val="005437AE"/>
    <w:rsid w:val="00543917"/>
    <w:rsid w:val="00543ADC"/>
    <w:rsid w:val="005444B1"/>
    <w:rsid w:val="0054468D"/>
    <w:rsid w:val="00545EC1"/>
    <w:rsid w:val="00545FFA"/>
    <w:rsid w:val="0054765C"/>
    <w:rsid w:val="00547F95"/>
    <w:rsid w:val="00550F7A"/>
    <w:rsid w:val="00552A83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5211"/>
    <w:rsid w:val="0055591F"/>
    <w:rsid w:val="005560B9"/>
    <w:rsid w:val="00556C19"/>
    <w:rsid w:val="00556E42"/>
    <w:rsid w:val="0055713E"/>
    <w:rsid w:val="005572E2"/>
    <w:rsid w:val="0055778F"/>
    <w:rsid w:val="00557D96"/>
    <w:rsid w:val="00560810"/>
    <w:rsid w:val="0056097D"/>
    <w:rsid w:val="00560A3D"/>
    <w:rsid w:val="005610C0"/>
    <w:rsid w:val="00561527"/>
    <w:rsid w:val="00561735"/>
    <w:rsid w:val="00562023"/>
    <w:rsid w:val="00562DE8"/>
    <w:rsid w:val="00563016"/>
    <w:rsid w:val="005634FB"/>
    <w:rsid w:val="00563E31"/>
    <w:rsid w:val="005648DD"/>
    <w:rsid w:val="0056591E"/>
    <w:rsid w:val="005667EA"/>
    <w:rsid w:val="00566924"/>
    <w:rsid w:val="00566D74"/>
    <w:rsid w:val="00566FC0"/>
    <w:rsid w:val="00567BB7"/>
    <w:rsid w:val="005705C2"/>
    <w:rsid w:val="00570F61"/>
    <w:rsid w:val="00571118"/>
    <w:rsid w:val="0057163B"/>
    <w:rsid w:val="00571717"/>
    <w:rsid w:val="00571A8A"/>
    <w:rsid w:val="00571BCD"/>
    <w:rsid w:val="00571C15"/>
    <w:rsid w:val="00571D40"/>
    <w:rsid w:val="0057203C"/>
    <w:rsid w:val="00572785"/>
    <w:rsid w:val="00572909"/>
    <w:rsid w:val="00572E23"/>
    <w:rsid w:val="00573D37"/>
    <w:rsid w:val="0057499B"/>
    <w:rsid w:val="005753F9"/>
    <w:rsid w:val="0057558B"/>
    <w:rsid w:val="0057671F"/>
    <w:rsid w:val="00576991"/>
    <w:rsid w:val="00577680"/>
    <w:rsid w:val="00577D37"/>
    <w:rsid w:val="00580004"/>
    <w:rsid w:val="00581116"/>
    <w:rsid w:val="005814FC"/>
    <w:rsid w:val="00581570"/>
    <w:rsid w:val="00582A1E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C47"/>
    <w:rsid w:val="00584D50"/>
    <w:rsid w:val="005855EC"/>
    <w:rsid w:val="005856FB"/>
    <w:rsid w:val="00585867"/>
    <w:rsid w:val="00585F06"/>
    <w:rsid w:val="0058683E"/>
    <w:rsid w:val="00586E31"/>
    <w:rsid w:val="00586E99"/>
    <w:rsid w:val="00587019"/>
    <w:rsid w:val="0058714C"/>
    <w:rsid w:val="00587301"/>
    <w:rsid w:val="0058756F"/>
    <w:rsid w:val="00587628"/>
    <w:rsid w:val="005879C7"/>
    <w:rsid w:val="005900B2"/>
    <w:rsid w:val="0059028F"/>
    <w:rsid w:val="00591037"/>
    <w:rsid w:val="005911C4"/>
    <w:rsid w:val="00591395"/>
    <w:rsid w:val="00592105"/>
    <w:rsid w:val="00592150"/>
    <w:rsid w:val="005921BC"/>
    <w:rsid w:val="005926C6"/>
    <w:rsid w:val="005928CB"/>
    <w:rsid w:val="00592995"/>
    <w:rsid w:val="005931A5"/>
    <w:rsid w:val="00593550"/>
    <w:rsid w:val="005937DE"/>
    <w:rsid w:val="00593BCD"/>
    <w:rsid w:val="00593EC4"/>
    <w:rsid w:val="00593FF6"/>
    <w:rsid w:val="00594292"/>
    <w:rsid w:val="00594B98"/>
    <w:rsid w:val="00594BE4"/>
    <w:rsid w:val="00594FFC"/>
    <w:rsid w:val="0059646F"/>
    <w:rsid w:val="005964B5"/>
    <w:rsid w:val="005967FF"/>
    <w:rsid w:val="00596BEC"/>
    <w:rsid w:val="00597097"/>
    <w:rsid w:val="00597399"/>
    <w:rsid w:val="005973FF"/>
    <w:rsid w:val="00597467"/>
    <w:rsid w:val="005A0152"/>
    <w:rsid w:val="005A0E62"/>
    <w:rsid w:val="005A1991"/>
    <w:rsid w:val="005A27E5"/>
    <w:rsid w:val="005A2F13"/>
    <w:rsid w:val="005A33CB"/>
    <w:rsid w:val="005A346C"/>
    <w:rsid w:val="005A34D3"/>
    <w:rsid w:val="005A36A3"/>
    <w:rsid w:val="005A4964"/>
    <w:rsid w:val="005A4BBF"/>
    <w:rsid w:val="005A5B20"/>
    <w:rsid w:val="005A5D31"/>
    <w:rsid w:val="005A5F1B"/>
    <w:rsid w:val="005A64AF"/>
    <w:rsid w:val="005A6C56"/>
    <w:rsid w:val="005A704C"/>
    <w:rsid w:val="005A786E"/>
    <w:rsid w:val="005A7893"/>
    <w:rsid w:val="005A7F6B"/>
    <w:rsid w:val="005B07AA"/>
    <w:rsid w:val="005B09BC"/>
    <w:rsid w:val="005B0D6D"/>
    <w:rsid w:val="005B17E7"/>
    <w:rsid w:val="005B26B4"/>
    <w:rsid w:val="005B2E1E"/>
    <w:rsid w:val="005B2FC4"/>
    <w:rsid w:val="005B30AB"/>
    <w:rsid w:val="005B348E"/>
    <w:rsid w:val="005B38CC"/>
    <w:rsid w:val="005B39B8"/>
    <w:rsid w:val="005B3AEF"/>
    <w:rsid w:val="005B3B7A"/>
    <w:rsid w:val="005B3C94"/>
    <w:rsid w:val="005B45F2"/>
    <w:rsid w:val="005B4666"/>
    <w:rsid w:val="005B467D"/>
    <w:rsid w:val="005B47E1"/>
    <w:rsid w:val="005B4822"/>
    <w:rsid w:val="005B52ED"/>
    <w:rsid w:val="005B5CBA"/>
    <w:rsid w:val="005B6246"/>
    <w:rsid w:val="005B6252"/>
    <w:rsid w:val="005B6ACF"/>
    <w:rsid w:val="005B7051"/>
    <w:rsid w:val="005B733F"/>
    <w:rsid w:val="005B7763"/>
    <w:rsid w:val="005B7E5C"/>
    <w:rsid w:val="005C0213"/>
    <w:rsid w:val="005C07A8"/>
    <w:rsid w:val="005C07C5"/>
    <w:rsid w:val="005C0962"/>
    <w:rsid w:val="005C0EE1"/>
    <w:rsid w:val="005C23DE"/>
    <w:rsid w:val="005C2757"/>
    <w:rsid w:val="005C304A"/>
    <w:rsid w:val="005C3930"/>
    <w:rsid w:val="005C3985"/>
    <w:rsid w:val="005C3F1B"/>
    <w:rsid w:val="005C5080"/>
    <w:rsid w:val="005C543F"/>
    <w:rsid w:val="005C5815"/>
    <w:rsid w:val="005C5A90"/>
    <w:rsid w:val="005C5F16"/>
    <w:rsid w:val="005C6BCF"/>
    <w:rsid w:val="005C701E"/>
    <w:rsid w:val="005C7834"/>
    <w:rsid w:val="005C7B3C"/>
    <w:rsid w:val="005C7BDA"/>
    <w:rsid w:val="005D02AF"/>
    <w:rsid w:val="005D0442"/>
    <w:rsid w:val="005D04C8"/>
    <w:rsid w:val="005D0D61"/>
    <w:rsid w:val="005D0E6B"/>
    <w:rsid w:val="005D15E3"/>
    <w:rsid w:val="005D161B"/>
    <w:rsid w:val="005D1E23"/>
    <w:rsid w:val="005D227B"/>
    <w:rsid w:val="005D26B9"/>
    <w:rsid w:val="005D44F2"/>
    <w:rsid w:val="005D47E7"/>
    <w:rsid w:val="005D4C1B"/>
    <w:rsid w:val="005D6049"/>
    <w:rsid w:val="005D6084"/>
    <w:rsid w:val="005D6114"/>
    <w:rsid w:val="005D6369"/>
    <w:rsid w:val="005D72B5"/>
    <w:rsid w:val="005D776E"/>
    <w:rsid w:val="005E0C80"/>
    <w:rsid w:val="005E0FF9"/>
    <w:rsid w:val="005E1149"/>
    <w:rsid w:val="005E1AC9"/>
    <w:rsid w:val="005E1CC5"/>
    <w:rsid w:val="005E25D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FD5"/>
    <w:rsid w:val="005E7793"/>
    <w:rsid w:val="005E79BA"/>
    <w:rsid w:val="005E7C0A"/>
    <w:rsid w:val="005F031A"/>
    <w:rsid w:val="005F0ACB"/>
    <w:rsid w:val="005F0DDD"/>
    <w:rsid w:val="005F10E3"/>
    <w:rsid w:val="005F1B01"/>
    <w:rsid w:val="005F1FA9"/>
    <w:rsid w:val="005F2854"/>
    <w:rsid w:val="005F30BA"/>
    <w:rsid w:val="005F3C43"/>
    <w:rsid w:val="005F45FE"/>
    <w:rsid w:val="005F5141"/>
    <w:rsid w:val="005F519A"/>
    <w:rsid w:val="005F584C"/>
    <w:rsid w:val="005F5DB7"/>
    <w:rsid w:val="005F5E36"/>
    <w:rsid w:val="005F622F"/>
    <w:rsid w:val="005F6E35"/>
    <w:rsid w:val="00600064"/>
    <w:rsid w:val="00600509"/>
    <w:rsid w:val="006007DF"/>
    <w:rsid w:val="006011E6"/>
    <w:rsid w:val="006019C8"/>
    <w:rsid w:val="00601EA0"/>
    <w:rsid w:val="00602914"/>
    <w:rsid w:val="00602C27"/>
    <w:rsid w:val="0060310B"/>
    <w:rsid w:val="006033B5"/>
    <w:rsid w:val="00603FC4"/>
    <w:rsid w:val="00603FEB"/>
    <w:rsid w:val="00604566"/>
    <w:rsid w:val="00604ECB"/>
    <w:rsid w:val="00604EE8"/>
    <w:rsid w:val="006055AE"/>
    <w:rsid w:val="00605E0F"/>
    <w:rsid w:val="00606243"/>
    <w:rsid w:val="006062EB"/>
    <w:rsid w:val="00606558"/>
    <w:rsid w:val="00607F82"/>
    <w:rsid w:val="006104CA"/>
    <w:rsid w:val="00610667"/>
    <w:rsid w:val="00610847"/>
    <w:rsid w:val="00610988"/>
    <w:rsid w:val="00610E47"/>
    <w:rsid w:val="00610F80"/>
    <w:rsid w:val="00611186"/>
    <w:rsid w:val="00611826"/>
    <w:rsid w:val="00611AF1"/>
    <w:rsid w:val="00611BC6"/>
    <w:rsid w:val="00611F37"/>
    <w:rsid w:val="0061226B"/>
    <w:rsid w:val="006122B2"/>
    <w:rsid w:val="0061251E"/>
    <w:rsid w:val="0061254C"/>
    <w:rsid w:val="00612617"/>
    <w:rsid w:val="00612C26"/>
    <w:rsid w:val="00612FC3"/>
    <w:rsid w:val="006133AF"/>
    <w:rsid w:val="0061341D"/>
    <w:rsid w:val="006142C8"/>
    <w:rsid w:val="006144D9"/>
    <w:rsid w:val="00614A47"/>
    <w:rsid w:val="00614DEE"/>
    <w:rsid w:val="006150F8"/>
    <w:rsid w:val="006160D5"/>
    <w:rsid w:val="00616BC5"/>
    <w:rsid w:val="006177E3"/>
    <w:rsid w:val="00617865"/>
    <w:rsid w:val="00617B20"/>
    <w:rsid w:val="00617CF2"/>
    <w:rsid w:val="00617D02"/>
    <w:rsid w:val="00617DF1"/>
    <w:rsid w:val="0062039B"/>
    <w:rsid w:val="0062138D"/>
    <w:rsid w:val="00622049"/>
    <w:rsid w:val="00622A4D"/>
    <w:rsid w:val="00622C38"/>
    <w:rsid w:val="00623063"/>
    <w:rsid w:val="00623471"/>
    <w:rsid w:val="0062360D"/>
    <w:rsid w:val="00623825"/>
    <w:rsid w:val="00623B33"/>
    <w:rsid w:val="00623B49"/>
    <w:rsid w:val="00624ECC"/>
    <w:rsid w:val="00624FBE"/>
    <w:rsid w:val="006250DF"/>
    <w:rsid w:val="00625CA0"/>
    <w:rsid w:val="0062688D"/>
    <w:rsid w:val="0062733C"/>
    <w:rsid w:val="00627841"/>
    <w:rsid w:val="00627869"/>
    <w:rsid w:val="00630114"/>
    <w:rsid w:val="00630186"/>
    <w:rsid w:val="0063080A"/>
    <w:rsid w:val="00630BDA"/>
    <w:rsid w:val="0063141B"/>
    <w:rsid w:val="006315E8"/>
    <w:rsid w:val="00631C5C"/>
    <w:rsid w:val="00631E6F"/>
    <w:rsid w:val="006326D9"/>
    <w:rsid w:val="00632710"/>
    <w:rsid w:val="00632857"/>
    <w:rsid w:val="00632A7D"/>
    <w:rsid w:val="00633C5E"/>
    <w:rsid w:val="00633D52"/>
    <w:rsid w:val="00634895"/>
    <w:rsid w:val="0063493E"/>
    <w:rsid w:val="0063510B"/>
    <w:rsid w:val="006359AB"/>
    <w:rsid w:val="00635D33"/>
    <w:rsid w:val="0063607E"/>
    <w:rsid w:val="00636F08"/>
    <w:rsid w:val="0063723E"/>
    <w:rsid w:val="0063723F"/>
    <w:rsid w:val="006376E5"/>
    <w:rsid w:val="0063771B"/>
    <w:rsid w:val="0063791C"/>
    <w:rsid w:val="00640228"/>
    <w:rsid w:val="006402BA"/>
    <w:rsid w:val="00640936"/>
    <w:rsid w:val="00641C27"/>
    <w:rsid w:val="00642328"/>
    <w:rsid w:val="0064261A"/>
    <w:rsid w:val="00643258"/>
    <w:rsid w:val="00644716"/>
    <w:rsid w:val="00644C8A"/>
    <w:rsid w:val="0064613A"/>
    <w:rsid w:val="00646457"/>
    <w:rsid w:val="0064676D"/>
    <w:rsid w:val="00646D14"/>
    <w:rsid w:val="00647270"/>
    <w:rsid w:val="0064757F"/>
    <w:rsid w:val="006501C4"/>
    <w:rsid w:val="00650DF6"/>
    <w:rsid w:val="00650F53"/>
    <w:rsid w:val="00651756"/>
    <w:rsid w:val="0065222B"/>
    <w:rsid w:val="00652550"/>
    <w:rsid w:val="00652927"/>
    <w:rsid w:val="00652C80"/>
    <w:rsid w:val="00653521"/>
    <w:rsid w:val="006536C8"/>
    <w:rsid w:val="006544FA"/>
    <w:rsid w:val="00654CC0"/>
    <w:rsid w:val="00654CD0"/>
    <w:rsid w:val="00654D60"/>
    <w:rsid w:val="0065525A"/>
    <w:rsid w:val="00655458"/>
    <w:rsid w:val="00655AE8"/>
    <w:rsid w:val="006570CA"/>
    <w:rsid w:val="006575DA"/>
    <w:rsid w:val="00657BEE"/>
    <w:rsid w:val="00657EC2"/>
    <w:rsid w:val="006603C6"/>
    <w:rsid w:val="00660451"/>
    <w:rsid w:val="006605FA"/>
    <w:rsid w:val="00661276"/>
    <w:rsid w:val="0066178E"/>
    <w:rsid w:val="00661CD5"/>
    <w:rsid w:val="00662304"/>
    <w:rsid w:val="00662477"/>
    <w:rsid w:val="006635E9"/>
    <w:rsid w:val="00663908"/>
    <w:rsid w:val="006646FE"/>
    <w:rsid w:val="00664BD5"/>
    <w:rsid w:val="006651D2"/>
    <w:rsid w:val="00665310"/>
    <w:rsid w:val="00666CB0"/>
    <w:rsid w:val="00667321"/>
    <w:rsid w:val="00667D5E"/>
    <w:rsid w:val="00672050"/>
    <w:rsid w:val="00673429"/>
    <w:rsid w:val="0067370B"/>
    <w:rsid w:val="00673B45"/>
    <w:rsid w:val="0067449C"/>
    <w:rsid w:val="00674C9B"/>
    <w:rsid w:val="006752FF"/>
    <w:rsid w:val="00675849"/>
    <w:rsid w:val="00675EE6"/>
    <w:rsid w:val="00675FEE"/>
    <w:rsid w:val="00676275"/>
    <w:rsid w:val="00676A1D"/>
    <w:rsid w:val="00677C45"/>
    <w:rsid w:val="00680291"/>
    <w:rsid w:val="006802C2"/>
    <w:rsid w:val="006803E0"/>
    <w:rsid w:val="0068111B"/>
    <w:rsid w:val="00682638"/>
    <w:rsid w:val="00682F84"/>
    <w:rsid w:val="0068527E"/>
    <w:rsid w:val="0068564C"/>
    <w:rsid w:val="00685858"/>
    <w:rsid w:val="00685FF4"/>
    <w:rsid w:val="006868BB"/>
    <w:rsid w:val="006869EC"/>
    <w:rsid w:val="00686BDE"/>
    <w:rsid w:val="00686CB6"/>
    <w:rsid w:val="00687800"/>
    <w:rsid w:val="00687C2E"/>
    <w:rsid w:val="0069011F"/>
    <w:rsid w:val="006902D4"/>
    <w:rsid w:val="00690548"/>
    <w:rsid w:val="00690906"/>
    <w:rsid w:val="00690C96"/>
    <w:rsid w:val="00691382"/>
    <w:rsid w:val="0069140D"/>
    <w:rsid w:val="00692420"/>
    <w:rsid w:val="006924F0"/>
    <w:rsid w:val="006932D1"/>
    <w:rsid w:val="00693BA9"/>
    <w:rsid w:val="00693CBD"/>
    <w:rsid w:val="00693E07"/>
    <w:rsid w:val="00694065"/>
    <w:rsid w:val="0069517F"/>
    <w:rsid w:val="00695352"/>
    <w:rsid w:val="00695DC3"/>
    <w:rsid w:val="0069671A"/>
    <w:rsid w:val="00696A1B"/>
    <w:rsid w:val="006972EA"/>
    <w:rsid w:val="006976A8"/>
    <w:rsid w:val="00697C33"/>
    <w:rsid w:val="006A036B"/>
    <w:rsid w:val="006A081A"/>
    <w:rsid w:val="006A09FC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42C7"/>
    <w:rsid w:val="006A4646"/>
    <w:rsid w:val="006A5173"/>
    <w:rsid w:val="006A5D3E"/>
    <w:rsid w:val="006A6180"/>
    <w:rsid w:val="006A64BF"/>
    <w:rsid w:val="006A663D"/>
    <w:rsid w:val="006A6918"/>
    <w:rsid w:val="006A70AF"/>
    <w:rsid w:val="006A73F5"/>
    <w:rsid w:val="006A790C"/>
    <w:rsid w:val="006B0015"/>
    <w:rsid w:val="006B0099"/>
    <w:rsid w:val="006B0581"/>
    <w:rsid w:val="006B1489"/>
    <w:rsid w:val="006B1492"/>
    <w:rsid w:val="006B32FE"/>
    <w:rsid w:val="006B3D0B"/>
    <w:rsid w:val="006B41BC"/>
    <w:rsid w:val="006B41DF"/>
    <w:rsid w:val="006B421A"/>
    <w:rsid w:val="006B4C99"/>
    <w:rsid w:val="006B4E49"/>
    <w:rsid w:val="006B57CF"/>
    <w:rsid w:val="006B653B"/>
    <w:rsid w:val="006B6591"/>
    <w:rsid w:val="006B6628"/>
    <w:rsid w:val="006B6BD1"/>
    <w:rsid w:val="006B6E02"/>
    <w:rsid w:val="006B74B4"/>
    <w:rsid w:val="006B77A2"/>
    <w:rsid w:val="006C0C63"/>
    <w:rsid w:val="006C12C8"/>
    <w:rsid w:val="006C1591"/>
    <w:rsid w:val="006C1754"/>
    <w:rsid w:val="006C2865"/>
    <w:rsid w:val="006C2A06"/>
    <w:rsid w:val="006C2B92"/>
    <w:rsid w:val="006C3350"/>
    <w:rsid w:val="006C3647"/>
    <w:rsid w:val="006C3746"/>
    <w:rsid w:val="006C3B42"/>
    <w:rsid w:val="006C3F19"/>
    <w:rsid w:val="006C4587"/>
    <w:rsid w:val="006C481E"/>
    <w:rsid w:val="006C48F4"/>
    <w:rsid w:val="006C4E4D"/>
    <w:rsid w:val="006C5F33"/>
    <w:rsid w:val="006C64B2"/>
    <w:rsid w:val="006C6F6F"/>
    <w:rsid w:val="006C7022"/>
    <w:rsid w:val="006C71E3"/>
    <w:rsid w:val="006C7509"/>
    <w:rsid w:val="006C7826"/>
    <w:rsid w:val="006C7A11"/>
    <w:rsid w:val="006D03E3"/>
    <w:rsid w:val="006D04E5"/>
    <w:rsid w:val="006D0501"/>
    <w:rsid w:val="006D06F0"/>
    <w:rsid w:val="006D150C"/>
    <w:rsid w:val="006D171F"/>
    <w:rsid w:val="006D1B4A"/>
    <w:rsid w:val="006D1BB2"/>
    <w:rsid w:val="006D1DB5"/>
    <w:rsid w:val="006D1DC5"/>
    <w:rsid w:val="006D2124"/>
    <w:rsid w:val="006D25D7"/>
    <w:rsid w:val="006D3CEC"/>
    <w:rsid w:val="006D3CF9"/>
    <w:rsid w:val="006D42FE"/>
    <w:rsid w:val="006D4D82"/>
    <w:rsid w:val="006D4E3A"/>
    <w:rsid w:val="006D5079"/>
    <w:rsid w:val="006D5D38"/>
    <w:rsid w:val="006D5F59"/>
    <w:rsid w:val="006D63A1"/>
    <w:rsid w:val="006D6852"/>
    <w:rsid w:val="006D68F8"/>
    <w:rsid w:val="006D77AE"/>
    <w:rsid w:val="006E0256"/>
    <w:rsid w:val="006E0728"/>
    <w:rsid w:val="006E089E"/>
    <w:rsid w:val="006E0E89"/>
    <w:rsid w:val="006E1160"/>
    <w:rsid w:val="006E1A0D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83E"/>
    <w:rsid w:val="006E4C6D"/>
    <w:rsid w:val="006E61D4"/>
    <w:rsid w:val="006E69D1"/>
    <w:rsid w:val="006E6AE7"/>
    <w:rsid w:val="006E72C7"/>
    <w:rsid w:val="006E7366"/>
    <w:rsid w:val="006E7C85"/>
    <w:rsid w:val="006F0091"/>
    <w:rsid w:val="006F00C0"/>
    <w:rsid w:val="006F0342"/>
    <w:rsid w:val="006F0D4E"/>
    <w:rsid w:val="006F1ADF"/>
    <w:rsid w:val="006F2465"/>
    <w:rsid w:val="006F2751"/>
    <w:rsid w:val="006F2B3E"/>
    <w:rsid w:val="006F2F1C"/>
    <w:rsid w:val="006F2F56"/>
    <w:rsid w:val="006F3267"/>
    <w:rsid w:val="006F37AD"/>
    <w:rsid w:val="006F3B8E"/>
    <w:rsid w:val="006F3BFD"/>
    <w:rsid w:val="006F4061"/>
    <w:rsid w:val="006F4889"/>
    <w:rsid w:val="006F4B2F"/>
    <w:rsid w:val="006F58D5"/>
    <w:rsid w:val="006F5CD1"/>
    <w:rsid w:val="006F7079"/>
    <w:rsid w:val="006F768E"/>
    <w:rsid w:val="007010AA"/>
    <w:rsid w:val="007010EE"/>
    <w:rsid w:val="00701316"/>
    <w:rsid w:val="007014AA"/>
    <w:rsid w:val="00701532"/>
    <w:rsid w:val="007031D2"/>
    <w:rsid w:val="007032AA"/>
    <w:rsid w:val="0070371D"/>
    <w:rsid w:val="00704166"/>
    <w:rsid w:val="0070447D"/>
    <w:rsid w:val="00704A5E"/>
    <w:rsid w:val="007051CC"/>
    <w:rsid w:val="007056B1"/>
    <w:rsid w:val="007060AD"/>
    <w:rsid w:val="007068D5"/>
    <w:rsid w:val="00706914"/>
    <w:rsid w:val="00706B79"/>
    <w:rsid w:val="00707690"/>
    <w:rsid w:val="0070789A"/>
    <w:rsid w:val="00707C99"/>
    <w:rsid w:val="00707CC6"/>
    <w:rsid w:val="007100CA"/>
    <w:rsid w:val="007101E2"/>
    <w:rsid w:val="007105A0"/>
    <w:rsid w:val="00710B3E"/>
    <w:rsid w:val="00710EAD"/>
    <w:rsid w:val="0071123F"/>
    <w:rsid w:val="007117C9"/>
    <w:rsid w:val="00711CF7"/>
    <w:rsid w:val="00712572"/>
    <w:rsid w:val="00712E8E"/>
    <w:rsid w:val="00713A2F"/>
    <w:rsid w:val="00714CCE"/>
    <w:rsid w:val="00714F57"/>
    <w:rsid w:val="00715334"/>
    <w:rsid w:val="007155A6"/>
    <w:rsid w:val="00715B57"/>
    <w:rsid w:val="00716184"/>
    <w:rsid w:val="007161BC"/>
    <w:rsid w:val="00716222"/>
    <w:rsid w:val="0071675A"/>
    <w:rsid w:val="007168FD"/>
    <w:rsid w:val="0071799D"/>
    <w:rsid w:val="00717E4F"/>
    <w:rsid w:val="00720495"/>
    <w:rsid w:val="00720B03"/>
    <w:rsid w:val="00721155"/>
    <w:rsid w:val="00721948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347D"/>
    <w:rsid w:val="007235D0"/>
    <w:rsid w:val="00723D42"/>
    <w:rsid w:val="0072492D"/>
    <w:rsid w:val="0072497C"/>
    <w:rsid w:val="00724ACC"/>
    <w:rsid w:val="00724CBC"/>
    <w:rsid w:val="00725165"/>
    <w:rsid w:val="007251D4"/>
    <w:rsid w:val="0072581F"/>
    <w:rsid w:val="0073073A"/>
    <w:rsid w:val="00730F0F"/>
    <w:rsid w:val="00731D57"/>
    <w:rsid w:val="00731D75"/>
    <w:rsid w:val="00731FD3"/>
    <w:rsid w:val="0073271A"/>
    <w:rsid w:val="00732984"/>
    <w:rsid w:val="007329DF"/>
    <w:rsid w:val="00732E2D"/>
    <w:rsid w:val="00733754"/>
    <w:rsid w:val="00734474"/>
    <w:rsid w:val="007344F3"/>
    <w:rsid w:val="0073452C"/>
    <w:rsid w:val="00734A10"/>
    <w:rsid w:val="00734FB8"/>
    <w:rsid w:val="0073517D"/>
    <w:rsid w:val="007353B1"/>
    <w:rsid w:val="00736173"/>
    <w:rsid w:val="00736EAA"/>
    <w:rsid w:val="007417DD"/>
    <w:rsid w:val="00742020"/>
    <w:rsid w:val="00742465"/>
    <w:rsid w:val="007427C4"/>
    <w:rsid w:val="00742A9B"/>
    <w:rsid w:val="00742DDD"/>
    <w:rsid w:val="00742EFF"/>
    <w:rsid w:val="0074318C"/>
    <w:rsid w:val="00744304"/>
    <w:rsid w:val="00744D1A"/>
    <w:rsid w:val="00745050"/>
    <w:rsid w:val="00745330"/>
    <w:rsid w:val="007453FD"/>
    <w:rsid w:val="00745AAA"/>
    <w:rsid w:val="00745DED"/>
    <w:rsid w:val="00745F45"/>
    <w:rsid w:val="007460AF"/>
    <w:rsid w:val="0074621A"/>
    <w:rsid w:val="007464AC"/>
    <w:rsid w:val="007464C5"/>
    <w:rsid w:val="0074669C"/>
    <w:rsid w:val="0074674F"/>
    <w:rsid w:val="00746AF1"/>
    <w:rsid w:val="0074725E"/>
    <w:rsid w:val="0074730D"/>
    <w:rsid w:val="007476B4"/>
    <w:rsid w:val="007510EE"/>
    <w:rsid w:val="00751E0F"/>
    <w:rsid w:val="0075204F"/>
    <w:rsid w:val="00752122"/>
    <w:rsid w:val="007538F2"/>
    <w:rsid w:val="00754221"/>
    <w:rsid w:val="00754548"/>
    <w:rsid w:val="007546EF"/>
    <w:rsid w:val="00754A01"/>
    <w:rsid w:val="007557EB"/>
    <w:rsid w:val="0075615E"/>
    <w:rsid w:val="00756AF8"/>
    <w:rsid w:val="00756E54"/>
    <w:rsid w:val="007570B4"/>
    <w:rsid w:val="007571BE"/>
    <w:rsid w:val="00757A84"/>
    <w:rsid w:val="00757A85"/>
    <w:rsid w:val="00760607"/>
    <w:rsid w:val="0076080A"/>
    <w:rsid w:val="00760A07"/>
    <w:rsid w:val="007614C7"/>
    <w:rsid w:val="00761BCB"/>
    <w:rsid w:val="007623C3"/>
    <w:rsid w:val="0076250C"/>
    <w:rsid w:val="0076266A"/>
    <w:rsid w:val="00762970"/>
    <w:rsid w:val="007629EE"/>
    <w:rsid w:val="00762F31"/>
    <w:rsid w:val="007635CA"/>
    <w:rsid w:val="007639F7"/>
    <w:rsid w:val="00763FF7"/>
    <w:rsid w:val="007643A7"/>
    <w:rsid w:val="00764512"/>
    <w:rsid w:val="00764591"/>
    <w:rsid w:val="0076460E"/>
    <w:rsid w:val="00764AA4"/>
    <w:rsid w:val="00764AC1"/>
    <w:rsid w:val="00764AF4"/>
    <w:rsid w:val="00765A57"/>
    <w:rsid w:val="00765E24"/>
    <w:rsid w:val="00765FBC"/>
    <w:rsid w:val="00766539"/>
    <w:rsid w:val="00766765"/>
    <w:rsid w:val="00766ADD"/>
    <w:rsid w:val="00766E19"/>
    <w:rsid w:val="0077003C"/>
    <w:rsid w:val="007701C3"/>
    <w:rsid w:val="007715F6"/>
    <w:rsid w:val="00771ED7"/>
    <w:rsid w:val="00772C4D"/>
    <w:rsid w:val="0077300B"/>
    <w:rsid w:val="00773B3E"/>
    <w:rsid w:val="00775169"/>
    <w:rsid w:val="007751AF"/>
    <w:rsid w:val="007759B5"/>
    <w:rsid w:val="007760CF"/>
    <w:rsid w:val="00777567"/>
    <w:rsid w:val="007775A0"/>
    <w:rsid w:val="00777692"/>
    <w:rsid w:val="00777714"/>
    <w:rsid w:val="007803C9"/>
    <w:rsid w:val="00781553"/>
    <w:rsid w:val="007818B6"/>
    <w:rsid w:val="007819FD"/>
    <w:rsid w:val="00782F5C"/>
    <w:rsid w:val="007832C5"/>
    <w:rsid w:val="00783BC0"/>
    <w:rsid w:val="00783C32"/>
    <w:rsid w:val="00784060"/>
    <w:rsid w:val="0078411D"/>
    <w:rsid w:val="00784339"/>
    <w:rsid w:val="007849F3"/>
    <w:rsid w:val="00784FD0"/>
    <w:rsid w:val="00785834"/>
    <w:rsid w:val="0078585A"/>
    <w:rsid w:val="00785C00"/>
    <w:rsid w:val="00786BEF"/>
    <w:rsid w:val="00786DEC"/>
    <w:rsid w:val="0078731D"/>
    <w:rsid w:val="0079049A"/>
    <w:rsid w:val="007909A8"/>
    <w:rsid w:val="00791276"/>
    <w:rsid w:val="00791DA9"/>
    <w:rsid w:val="007920C0"/>
    <w:rsid w:val="00792368"/>
    <w:rsid w:val="0079272A"/>
    <w:rsid w:val="007927C8"/>
    <w:rsid w:val="007928D5"/>
    <w:rsid w:val="007932B3"/>
    <w:rsid w:val="007933E0"/>
    <w:rsid w:val="00793C0B"/>
    <w:rsid w:val="00793CBF"/>
    <w:rsid w:val="00793E6C"/>
    <w:rsid w:val="007951F6"/>
    <w:rsid w:val="00795225"/>
    <w:rsid w:val="00795613"/>
    <w:rsid w:val="007964CD"/>
    <w:rsid w:val="00796983"/>
    <w:rsid w:val="007969D2"/>
    <w:rsid w:val="007975D9"/>
    <w:rsid w:val="007A0800"/>
    <w:rsid w:val="007A0C59"/>
    <w:rsid w:val="007A17A4"/>
    <w:rsid w:val="007A20D5"/>
    <w:rsid w:val="007A2400"/>
    <w:rsid w:val="007A3255"/>
    <w:rsid w:val="007A3C86"/>
    <w:rsid w:val="007A3FEA"/>
    <w:rsid w:val="007A434D"/>
    <w:rsid w:val="007A516A"/>
    <w:rsid w:val="007A57CE"/>
    <w:rsid w:val="007A5841"/>
    <w:rsid w:val="007A593A"/>
    <w:rsid w:val="007A5CC9"/>
    <w:rsid w:val="007A65C8"/>
    <w:rsid w:val="007A6BD0"/>
    <w:rsid w:val="007A7061"/>
    <w:rsid w:val="007A773B"/>
    <w:rsid w:val="007A7CD8"/>
    <w:rsid w:val="007A7F55"/>
    <w:rsid w:val="007B0C55"/>
    <w:rsid w:val="007B0FB4"/>
    <w:rsid w:val="007B12A7"/>
    <w:rsid w:val="007B174F"/>
    <w:rsid w:val="007B1B30"/>
    <w:rsid w:val="007B1FD9"/>
    <w:rsid w:val="007B234B"/>
    <w:rsid w:val="007B25A6"/>
    <w:rsid w:val="007B36F2"/>
    <w:rsid w:val="007B4A6B"/>
    <w:rsid w:val="007B4B13"/>
    <w:rsid w:val="007B5835"/>
    <w:rsid w:val="007B6757"/>
    <w:rsid w:val="007B73A2"/>
    <w:rsid w:val="007B740D"/>
    <w:rsid w:val="007B741C"/>
    <w:rsid w:val="007B762D"/>
    <w:rsid w:val="007C0309"/>
    <w:rsid w:val="007C0496"/>
    <w:rsid w:val="007C0AC7"/>
    <w:rsid w:val="007C3A6F"/>
    <w:rsid w:val="007C3D69"/>
    <w:rsid w:val="007C3E6D"/>
    <w:rsid w:val="007C42B5"/>
    <w:rsid w:val="007C45ED"/>
    <w:rsid w:val="007C4824"/>
    <w:rsid w:val="007C527D"/>
    <w:rsid w:val="007C5418"/>
    <w:rsid w:val="007C5608"/>
    <w:rsid w:val="007C569F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106B"/>
    <w:rsid w:val="007D142D"/>
    <w:rsid w:val="007D1B03"/>
    <w:rsid w:val="007D20EE"/>
    <w:rsid w:val="007D2B68"/>
    <w:rsid w:val="007D2D9D"/>
    <w:rsid w:val="007D2EAA"/>
    <w:rsid w:val="007D3567"/>
    <w:rsid w:val="007D38B5"/>
    <w:rsid w:val="007D4316"/>
    <w:rsid w:val="007D5095"/>
    <w:rsid w:val="007D52C9"/>
    <w:rsid w:val="007D65A0"/>
    <w:rsid w:val="007D6A8E"/>
    <w:rsid w:val="007D6BA8"/>
    <w:rsid w:val="007D739C"/>
    <w:rsid w:val="007D7995"/>
    <w:rsid w:val="007D7BF1"/>
    <w:rsid w:val="007E0199"/>
    <w:rsid w:val="007E057A"/>
    <w:rsid w:val="007E0AAD"/>
    <w:rsid w:val="007E0CF5"/>
    <w:rsid w:val="007E12F9"/>
    <w:rsid w:val="007E1393"/>
    <w:rsid w:val="007E18B9"/>
    <w:rsid w:val="007E2A73"/>
    <w:rsid w:val="007E2BD6"/>
    <w:rsid w:val="007E32A7"/>
    <w:rsid w:val="007E466D"/>
    <w:rsid w:val="007E4BCD"/>
    <w:rsid w:val="007E5092"/>
    <w:rsid w:val="007E513C"/>
    <w:rsid w:val="007E5742"/>
    <w:rsid w:val="007E5771"/>
    <w:rsid w:val="007E57DA"/>
    <w:rsid w:val="007E5C96"/>
    <w:rsid w:val="007E5E95"/>
    <w:rsid w:val="007E618D"/>
    <w:rsid w:val="007E62DD"/>
    <w:rsid w:val="007F0736"/>
    <w:rsid w:val="007F09C7"/>
    <w:rsid w:val="007F10CF"/>
    <w:rsid w:val="007F12FA"/>
    <w:rsid w:val="007F1A31"/>
    <w:rsid w:val="007F1BEB"/>
    <w:rsid w:val="007F1F8D"/>
    <w:rsid w:val="007F225C"/>
    <w:rsid w:val="007F2C77"/>
    <w:rsid w:val="007F2E87"/>
    <w:rsid w:val="007F339D"/>
    <w:rsid w:val="007F34D4"/>
    <w:rsid w:val="007F3745"/>
    <w:rsid w:val="007F3E59"/>
    <w:rsid w:val="007F53DC"/>
    <w:rsid w:val="007F54B7"/>
    <w:rsid w:val="007F5802"/>
    <w:rsid w:val="007F5865"/>
    <w:rsid w:val="007F5B73"/>
    <w:rsid w:val="007F6322"/>
    <w:rsid w:val="007F6E58"/>
    <w:rsid w:val="007F6F38"/>
    <w:rsid w:val="007F7382"/>
    <w:rsid w:val="007F749F"/>
    <w:rsid w:val="007F7752"/>
    <w:rsid w:val="007F783E"/>
    <w:rsid w:val="007F79C2"/>
    <w:rsid w:val="00800517"/>
    <w:rsid w:val="008009AE"/>
    <w:rsid w:val="008012CC"/>
    <w:rsid w:val="00801E75"/>
    <w:rsid w:val="008020B5"/>
    <w:rsid w:val="008021A8"/>
    <w:rsid w:val="008023D5"/>
    <w:rsid w:val="008028F1"/>
    <w:rsid w:val="00802A35"/>
    <w:rsid w:val="00802E8D"/>
    <w:rsid w:val="008030F7"/>
    <w:rsid w:val="0080324C"/>
    <w:rsid w:val="0080426F"/>
    <w:rsid w:val="0080449A"/>
    <w:rsid w:val="00804FBA"/>
    <w:rsid w:val="00805274"/>
    <w:rsid w:val="00805401"/>
    <w:rsid w:val="008054A1"/>
    <w:rsid w:val="00805954"/>
    <w:rsid w:val="00805E46"/>
    <w:rsid w:val="008071DD"/>
    <w:rsid w:val="00807E67"/>
    <w:rsid w:val="008106F5"/>
    <w:rsid w:val="008109F4"/>
    <w:rsid w:val="00810C81"/>
    <w:rsid w:val="00810D78"/>
    <w:rsid w:val="00810F14"/>
    <w:rsid w:val="008114A8"/>
    <w:rsid w:val="008122EA"/>
    <w:rsid w:val="00812769"/>
    <w:rsid w:val="00812B49"/>
    <w:rsid w:val="0081357D"/>
    <w:rsid w:val="00813871"/>
    <w:rsid w:val="00813A36"/>
    <w:rsid w:val="00813ACC"/>
    <w:rsid w:val="008140A2"/>
    <w:rsid w:val="008142C1"/>
    <w:rsid w:val="0081440E"/>
    <w:rsid w:val="008145D1"/>
    <w:rsid w:val="00814723"/>
    <w:rsid w:val="00814DA8"/>
    <w:rsid w:val="008158F1"/>
    <w:rsid w:val="008159F6"/>
    <w:rsid w:val="00816821"/>
    <w:rsid w:val="00816F1D"/>
    <w:rsid w:val="008175BD"/>
    <w:rsid w:val="008205ED"/>
    <w:rsid w:val="0082134F"/>
    <w:rsid w:val="0082153A"/>
    <w:rsid w:val="00821A43"/>
    <w:rsid w:val="00821A89"/>
    <w:rsid w:val="00822463"/>
    <w:rsid w:val="00822533"/>
    <w:rsid w:val="00822588"/>
    <w:rsid w:val="00822964"/>
    <w:rsid w:val="00822D0B"/>
    <w:rsid w:val="0082428F"/>
    <w:rsid w:val="00824CDB"/>
    <w:rsid w:val="0082619E"/>
    <w:rsid w:val="0082638A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417F"/>
    <w:rsid w:val="0083428A"/>
    <w:rsid w:val="00834326"/>
    <w:rsid w:val="00834A8B"/>
    <w:rsid w:val="00834D1C"/>
    <w:rsid w:val="0083500F"/>
    <w:rsid w:val="00835307"/>
    <w:rsid w:val="008354FC"/>
    <w:rsid w:val="00835566"/>
    <w:rsid w:val="0083569F"/>
    <w:rsid w:val="008356D8"/>
    <w:rsid w:val="008356EF"/>
    <w:rsid w:val="00835ABE"/>
    <w:rsid w:val="00835C07"/>
    <w:rsid w:val="00835CFD"/>
    <w:rsid w:val="00835D0E"/>
    <w:rsid w:val="00836D4C"/>
    <w:rsid w:val="00837063"/>
    <w:rsid w:val="008373B6"/>
    <w:rsid w:val="00837729"/>
    <w:rsid w:val="008377E2"/>
    <w:rsid w:val="00837B2D"/>
    <w:rsid w:val="0084025B"/>
    <w:rsid w:val="00840A2F"/>
    <w:rsid w:val="00840C55"/>
    <w:rsid w:val="00840DDA"/>
    <w:rsid w:val="0084101A"/>
    <w:rsid w:val="00841DFB"/>
    <w:rsid w:val="00841EF7"/>
    <w:rsid w:val="00842326"/>
    <w:rsid w:val="008434F6"/>
    <w:rsid w:val="00843BD3"/>
    <w:rsid w:val="0084429F"/>
    <w:rsid w:val="0084430B"/>
    <w:rsid w:val="0084480A"/>
    <w:rsid w:val="00844890"/>
    <w:rsid w:val="00844CF0"/>
    <w:rsid w:val="00844D28"/>
    <w:rsid w:val="0084537B"/>
    <w:rsid w:val="00845775"/>
    <w:rsid w:val="00845784"/>
    <w:rsid w:val="008457D5"/>
    <w:rsid w:val="00845A42"/>
    <w:rsid w:val="00846322"/>
    <w:rsid w:val="00846566"/>
    <w:rsid w:val="00846A38"/>
    <w:rsid w:val="00846ADA"/>
    <w:rsid w:val="008477FC"/>
    <w:rsid w:val="00847C81"/>
    <w:rsid w:val="00850D04"/>
    <w:rsid w:val="00850DC7"/>
    <w:rsid w:val="00850EB9"/>
    <w:rsid w:val="00851949"/>
    <w:rsid w:val="00851C06"/>
    <w:rsid w:val="008521BC"/>
    <w:rsid w:val="0085236B"/>
    <w:rsid w:val="00852D55"/>
    <w:rsid w:val="00852F32"/>
    <w:rsid w:val="00853D31"/>
    <w:rsid w:val="00855017"/>
    <w:rsid w:val="0085547C"/>
    <w:rsid w:val="008557A7"/>
    <w:rsid w:val="008557EB"/>
    <w:rsid w:val="008566E7"/>
    <w:rsid w:val="00857D0F"/>
    <w:rsid w:val="00860ACF"/>
    <w:rsid w:val="008620D8"/>
    <w:rsid w:val="00862C3D"/>
    <w:rsid w:val="008638AB"/>
    <w:rsid w:val="00863C2F"/>
    <w:rsid w:val="00863F2D"/>
    <w:rsid w:val="00864051"/>
    <w:rsid w:val="00864382"/>
    <w:rsid w:val="008653DE"/>
    <w:rsid w:val="00865AEA"/>
    <w:rsid w:val="00865D4D"/>
    <w:rsid w:val="008662F6"/>
    <w:rsid w:val="00866B44"/>
    <w:rsid w:val="00866D74"/>
    <w:rsid w:val="0086728F"/>
    <w:rsid w:val="008673B3"/>
    <w:rsid w:val="008676AB"/>
    <w:rsid w:val="008677D7"/>
    <w:rsid w:val="00867DCF"/>
    <w:rsid w:val="00870464"/>
    <w:rsid w:val="00870749"/>
    <w:rsid w:val="00870BFB"/>
    <w:rsid w:val="00870EC7"/>
    <w:rsid w:val="0087131B"/>
    <w:rsid w:val="0087210D"/>
    <w:rsid w:val="0087212F"/>
    <w:rsid w:val="008724A8"/>
    <w:rsid w:val="00872DBC"/>
    <w:rsid w:val="00872DD9"/>
    <w:rsid w:val="00873C91"/>
    <w:rsid w:val="0087534A"/>
    <w:rsid w:val="008775EB"/>
    <w:rsid w:val="00877738"/>
    <w:rsid w:val="00881110"/>
    <w:rsid w:val="008820F3"/>
    <w:rsid w:val="00882AAA"/>
    <w:rsid w:val="008830AC"/>
    <w:rsid w:val="008834CA"/>
    <w:rsid w:val="00883519"/>
    <w:rsid w:val="00883830"/>
    <w:rsid w:val="00883A07"/>
    <w:rsid w:val="00883B18"/>
    <w:rsid w:val="008843F8"/>
    <w:rsid w:val="00884E58"/>
    <w:rsid w:val="0088529E"/>
    <w:rsid w:val="00885380"/>
    <w:rsid w:val="00885CFD"/>
    <w:rsid w:val="00885F74"/>
    <w:rsid w:val="00887150"/>
    <w:rsid w:val="00887A00"/>
    <w:rsid w:val="00887B26"/>
    <w:rsid w:val="008900E5"/>
    <w:rsid w:val="00890906"/>
    <w:rsid w:val="00890B81"/>
    <w:rsid w:val="008912C0"/>
    <w:rsid w:val="0089168A"/>
    <w:rsid w:val="00891A60"/>
    <w:rsid w:val="00891BD6"/>
    <w:rsid w:val="00891FC0"/>
    <w:rsid w:val="008923B3"/>
    <w:rsid w:val="008923FB"/>
    <w:rsid w:val="00892F30"/>
    <w:rsid w:val="00893253"/>
    <w:rsid w:val="00893914"/>
    <w:rsid w:val="00893AB1"/>
    <w:rsid w:val="00893BF4"/>
    <w:rsid w:val="00893C9F"/>
    <w:rsid w:val="00893DBD"/>
    <w:rsid w:val="00894A29"/>
    <w:rsid w:val="00895403"/>
    <w:rsid w:val="00895750"/>
    <w:rsid w:val="008959F5"/>
    <w:rsid w:val="00895E2C"/>
    <w:rsid w:val="00896086"/>
    <w:rsid w:val="008960AC"/>
    <w:rsid w:val="0089699B"/>
    <w:rsid w:val="008970D6"/>
    <w:rsid w:val="00897348"/>
    <w:rsid w:val="008973AA"/>
    <w:rsid w:val="00897C1F"/>
    <w:rsid w:val="00897CC2"/>
    <w:rsid w:val="00897EAF"/>
    <w:rsid w:val="008A0148"/>
    <w:rsid w:val="008A0779"/>
    <w:rsid w:val="008A0828"/>
    <w:rsid w:val="008A17E0"/>
    <w:rsid w:val="008A1C1E"/>
    <w:rsid w:val="008A2198"/>
    <w:rsid w:val="008A22A1"/>
    <w:rsid w:val="008A2439"/>
    <w:rsid w:val="008A275F"/>
    <w:rsid w:val="008A277C"/>
    <w:rsid w:val="008A2A97"/>
    <w:rsid w:val="008A3394"/>
    <w:rsid w:val="008A36C9"/>
    <w:rsid w:val="008A470E"/>
    <w:rsid w:val="008A4809"/>
    <w:rsid w:val="008A51D6"/>
    <w:rsid w:val="008A58F2"/>
    <w:rsid w:val="008A5968"/>
    <w:rsid w:val="008A5C8B"/>
    <w:rsid w:val="008A6CB9"/>
    <w:rsid w:val="008A7B2F"/>
    <w:rsid w:val="008A7E10"/>
    <w:rsid w:val="008A7E6A"/>
    <w:rsid w:val="008B031F"/>
    <w:rsid w:val="008B08E4"/>
    <w:rsid w:val="008B0EF8"/>
    <w:rsid w:val="008B0F7D"/>
    <w:rsid w:val="008B0F91"/>
    <w:rsid w:val="008B103B"/>
    <w:rsid w:val="008B19EE"/>
    <w:rsid w:val="008B239E"/>
    <w:rsid w:val="008B25DE"/>
    <w:rsid w:val="008B2A8D"/>
    <w:rsid w:val="008B3895"/>
    <w:rsid w:val="008B38B4"/>
    <w:rsid w:val="008B39E4"/>
    <w:rsid w:val="008B410F"/>
    <w:rsid w:val="008B4233"/>
    <w:rsid w:val="008B46D0"/>
    <w:rsid w:val="008B5250"/>
    <w:rsid w:val="008B5A8F"/>
    <w:rsid w:val="008B5C34"/>
    <w:rsid w:val="008B6516"/>
    <w:rsid w:val="008B6953"/>
    <w:rsid w:val="008B6A31"/>
    <w:rsid w:val="008B742B"/>
    <w:rsid w:val="008B7677"/>
    <w:rsid w:val="008B784E"/>
    <w:rsid w:val="008B7E7E"/>
    <w:rsid w:val="008C0787"/>
    <w:rsid w:val="008C0EA4"/>
    <w:rsid w:val="008C12B3"/>
    <w:rsid w:val="008C16E5"/>
    <w:rsid w:val="008C1C2E"/>
    <w:rsid w:val="008C2EBC"/>
    <w:rsid w:val="008C3FAB"/>
    <w:rsid w:val="008C461F"/>
    <w:rsid w:val="008C4DB2"/>
    <w:rsid w:val="008C560F"/>
    <w:rsid w:val="008C5A18"/>
    <w:rsid w:val="008C5D16"/>
    <w:rsid w:val="008C5F7A"/>
    <w:rsid w:val="008C5F92"/>
    <w:rsid w:val="008C7060"/>
    <w:rsid w:val="008C777D"/>
    <w:rsid w:val="008D024D"/>
    <w:rsid w:val="008D09C4"/>
    <w:rsid w:val="008D1161"/>
    <w:rsid w:val="008D14F3"/>
    <w:rsid w:val="008D1A6A"/>
    <w:rsid w:val="008D1B08"/>
    <w:rsid w:val="008D1E27"/>
    <w:rsid w:val="008D1E47"/>
    <w:rsid w:val="008D2143"/>
    <w:rsid w:val="008D2243"/>
    <w:rsid w:val="008D2952"/>
    <w:rsid w:val="008D379A"/>
    <w:rsid w:val="008D3C33"/>
    <w:rsid w:val="008D4472"/>
    <w:rsid w:val="008D455B"/>
    <w:rsid w:val="008D4588"/>
    <w:rsid w:val="008D4702"/>
    <w:rsid w:val="008D4903"/>
    <w:rsid w:val="008D49C7"/>
    <w:rsid w:val="008D4C05"/>
    <w:rsid w:val="008D4EB9"/>
    <w:rsid w:val="008D5826"/>
    <w:rsid w:val="008D5907"/>
    <w:rsid w:val="008D5A36"/>
    <w:rsid w:val="008D5BE1"/>
    <w:rsid w:val="008D662B"/>
    <w:rsid w:val="008D69A2"/>
    <w:rsid w:val="008D7A8B"/>
    <w:rsid w:val="008D7D2E"/>
    <w:rsid w:val="008E0FFF"/>
    <w:rsid w:val="008E177D"/>
    <w:rsid w:val="008E1915"/>
    <w:rsid w:val="008E228A"/>
    <w:rsid w:val="008E2E97"/>
    <w:rsid w:val="008E34C9"/>
    <w:rsid w:val="008E39C5"/>
    <w:rsid w:val="008E3F65"/>
    <w:rsid w:val="008E4394"/>
    <w:rsid w:val="008E4574"/>
    <w:rsid w:val="008E4634"/>
    <w:rsid w:val="008E4C0F"/>
    <w:rsid w:val="008E4DD9"/>
    <w:rsid w:val="008E4E9D"/>
    <w:rsid w:val="008E5319"/>
    <w:rsid w:val="008E5B48"/>
    <w:rsid w:val="008E5F25"/>
    <w:rsid w:val="008E675F"/>
    <w:rsid w:val="008E69FB"/>
    <w:rsid w:val="008E6A9C"/>
    <w:rsid w:val="008E70D2"/>
    <w:rsid w:val="008E7D03"/>
    <w:rsid w:val="008F0032"/>
    <w:rsid w:val="008F01BE"/>
    <w:rsid w:val="008F06D3"/>
    <w:rsid w:val="008F0910"/>
    <w:rsid w:val="008F09BC"/>
    <w:rsid w:val="008F0A03"/>
    <w:rsid w:val="008F16DE"/>
    <w:rsid w:val="008F1AA1"/>
    <w:rsid w:val="008F1D14"/>
    <w:rsid w:val="008F1DBA"/>
    <w:rsid w:val="008F1F7F"/>
    <w:rsid w:val="008F39B2"/>
    <w:rsid w:val="008F4021"/>
    <w:rsid w:val="008F45D3"/>
    <w:rsid w:val="008F5480"/>
    <w:rsid w:val="008F554A"/>
    <w:rsid w:val="008F5C25"/>
    <w:rsid w:val="008F61A2"/>
    <w:rsid w:val="008F6C4C"/>
    <w:rsid w:val="008F75F9"/>
    <w:rsid w:val="008F7675"/>
    <w:rsid w:val="008F7ACD"/>
    <w:rsid w:val="00900689"/>
    <w:rsid w:val="00900C2C"/>
    <w:rsid w:val="00900E32"/>
    <w:rsid w:val="009012A2"/>
    <w:rsid w:val="00902432"/>
    <w:rsid w:val="0090249A"/>
    <w:rsid w:val="009024F9"/>
    <w:rsid w:val="009027A6"/>
    <w:rsid w:val="00902DA6"/>
    <w:rsid w:val="00902E40"/>
    <w:rsid w:val="00902E80"/>
    <w:rsid w:val="00903E57"/>
    <w:rsid w:val="009043DD"/>
    <w:rsid w:val="009047FE"/>
    <w:rsid w:val="009050B6"/>
    <w:rsid w:val="0090587B"/>
    <w:rsid w:val="00906233"/>
    <w:rsid w:val="009065AF"/>
    <w:rsid w:val="0090678D"/>
    <w:rsid w:val="00907632"/>
    <w:rsid w:val="00907655"/>
    <w:rsid w:val="00907C13"/>
    <w:rsid w:val="00907E79"/>
    <w:rsid w:val="00907E80"/>
    <w:rsid w:val="0091102E"/>
    <w:rsid w:val="00911585"/>
    <w:rsid w:val="00911C20"/>
    <w:rsid w:val="00911F06"/>
    <w:rsid w:val="0091231E"/>
    <w:rsid w:val="0091270A"/>
    <w:rsid w:val="009127EE"/>
    <w:rsid w:val="00912F19"/>
    <w:rsid w:val="00913626"/>
    <w:rsid w:val="009136AC"/>
    <w:rsid w:val="00913CFF"/>
    <w:rsid w:val="00914FEC"/>
    <w:rsid w:val="009151DA"/>
    <w:rsid w:val="009163C2"/>
    <w:rsid w:val="0091655C"/>
    <w:rsid w:val="00916600"/>
    <w:rsid w:val="0091679F"/>
    <w:rsid w:val="00917A32"/>
    <w:rsid w:val="00917DF1"/>
    <w:rsid w:val="00920C48"/>
    <w:rsid w:val="00921C16"/>
    <w:rsid w:val="00921D4A"/>
    <w:rsid w:val="009222BC"/>
    <w:rsid w:val="00922C50"/>
    <w:rsid w:val="00922F70"/>
    <w:rsid w:val="00923730"/>
    <w:rsid w:val="00923B57"/>
    <w:rsid w:val="00923DEB"/>
    <w:rsid w:val="00924CF3"/>
    <w:rsid w:val="0092585F"/>
    <w:rsid w:val="00925BF5"/>
    <w:rsid w:val="00925D77"/>
    <w:rsid w:val="00926BD6"/>
    <w:rsid w:val="00926E70"/>
    <w:rsid w:val="00927032"/>
    <w:rsid w:val="009278D1"/>
    <w:rsid w:val="00927D94"/>
    <w:rsid w:val="009300F6"/>
    <w:rsid w:val="00930219"/>
    <w:rsid w:val="0093066E"/>
    <w:rsid w:val="00930C10"/>
    <w:rsid w:val="00930E52"/>
    <w:rsid w:val="00930F5F"/>
    <w:rsid w:val="00931A89"/>
    <w:rsid w:val="00931E6F"/>
    <w:rsid w:val="0093221E"/>
    <w:rsid w:val="009326A2"/>
    <w:rsid w:val="00932983"/>
    <w:rsid w:val="009331C3"/>
    <w:rsid w:val="00933633"/>
    <w:rsid w:val="009337E6"/>
    <w:rsid w:val="00933AAA"/>
    <w:rsid w:val="0093441D"/>
    <w:rsid w:val="009354AD"/>
    <w:rsid w:val="00935D4D"/>
    <w:rsid w:val="00935E9E"/>
    <w:rsid w:val="009365FB"/>
    <w:rsid w:val="0093667D"/>
    <w:rsid w:val="00936AD2"/>
    <w:rsid w:val="00937E17"/>
    <w:rsid w:val="0094054A"/>
    <w:rsid w:val="00941162"/>
    <w:rsid w:val="0094122D"/>
    <w:rsid w:val="00941F04"/>
    <w:rsid w:val="009420F6"/>
    <w:rsid w:val="00942333"/>
    <w:rsid w:val="009425F3"/>
    <w:rsid w:val="009428C2"/>
    <w:rsid w:val="00943869"/>
    <w:rsid w:val="00943945"/>
    <w:rsid w:val="00943ACC"/>
    <w:rsid w:val="00943CB0"/>
    <w:rsid w:val="00943EC7"/>
    <w:rsid w:val="00943FBC"/>
    <w:rsid w:val="00944206"/>
    <w:rsid w:val="00944ADF"/>
    <w:rsid w:val="00944B39"/>
    <w:rsid w:val="00945553"/>
    <w:rsid w:val="009455DC"/>
    <w:rsid w:val="00946444"/>
    <w:rsid w:val="00946E09"/>
    <w:rsid w:val="00950985"/>
    <w:rsid w:val="00951413"/>
    <w:rsid w:val="00951462"/>
    <w:rsid w:val="00951B2C"/>
    <w:rsid w:val="009521C7"/>
    <w:rsid w:val="00953737"/>
    <w:rsid w:val="00953BA9"/>
    <w:rsid w:val="00953D68"/>
    <w:rsid w:val="00953FCB"/>
    <w:rsid w:val="0095432F"/>
    <w:rsid w:val="00954489"/>
    <w:rsid w:val="0095478F"/>
    <w:rsid w:val="00954DB4"/>
    <w:rsid w:val="00954E8A"/>
    <w:rsid w:val="00954F7F"/>
    <w:rsid w:val="00955413"/>
    <w:rsid w:val="009557CE"/>
    <w:rsid w:val="00955950"/>
    <w:rsid w:val="00956673"/>
    <w:rsid w:val="00956833"/>
    <w:rsid w:val="009569AB"/>
    <w:rsid w:val="00956A7E"/>
    <w:rsid w:val="00956F76"/>
    <w:rsid w:val="00957850"/>
    <w:rsid w:val="00957A78"/>
    <w:rsid w:val="00957C16"/>
    <w:rsid w:val="009605FF"/>
    <w:rsid w:val="00960FA8"/>
    <w:rsid w:val="00961CF6"/>
    <w:rsid w:val="00961F62"/>
    <w:rsid w:val="00962021"/>
    <w:rsid w:val="0096203B"/>
    <w:rsid w:val="00962111"/>
    <w:rsid w:val="00962842"/>
    <w:rsid w:val="009628E7"/>
    <w:rsid w:val="00962925"/>
    <w:rsid w:val="0096299F"/>
    <w:rsid w:val="00963A6C"/>
    <w:rsid w:val="00963CC1"/>
    <w:rsid w:val="0096497C"/>
    <w:rsid w:val="00965180"/>
    <w:rsid w:val="00965AE8"/>
    <w:rsid w:val="00966B04"/>
    <w:rsid w:val="00966DD6"/>
    <w:rsid w:val="009671CA"/>
    <w:rsid w:val="009672F7"/>
    <w:rsid w:val="0096781D"/>
    <w:rsid w:val="00967B62"/>
    <w:rsid w:val="00967DBE"/>
    <w:rsid w:val="00970151"/>
    <w:rsid w:val="009708D2"/>
    <w:rsid w:val="00970CF8"/>
    <w:rsid w:val="009711E3"/>
    <w:rsid w:val="0097135D"/>
    <w:rsid w:val="00971636"/>
    <w:rsid w:val="00971AF5"/>
    <w:rsid w:val="00971DB4"/>
    <w:rsid w:val="0097260E"/>
    <w:rsid w:val="00972B04"/>
    <w:rsid w:val="00972F1E"/>
    <w:rsid w:val="009731D0"/>
    <w:rsid w:val="009737EF"/>
    <w:rsid w:val="009738CC"/>
    <w:rsid w:val="00973B8E"/>
    <w:rsid w:val="00973EEB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18B9"/>
    <w:rsid w:val="00982497"/>
    <w:rsid w:val="00982C86"/>
    <w:rsid w:val="00982EB4"/>
    <w:rsid w:val="00983857"/>
    <w:rsid w:val="00984079"/>
    <w:rsid w:val="009842CC"/>
    <w:rsid w:val="00985259"/>
    <w:rsid w:val="0098532C"/>
    <w:rsid w:val="00985C09"/>
    <w:rsid w:val="00986526"/>
    <w:rsid w:val="009867F9"/>
    <w:rsid w:val="009869F0"/>
    <w:rsid w:val="00987118"/>
    <w:rsid w:val="00987348"/>
    <w:rsid w:val="009875CD"/>
    <w:rsid w:val="00987B26"/>
    <w:rsid w:val="00990825"/>
    <w:rsid w:val="00991781"/>
    <w:rsid w:val="00991BA9"/>
    <w:rsid w:val="00991CA9"/>
    <w:rsid w:val="009920D0"/>
    <w:rsid w:val="0099236E"/>
    <w:rsid w:val="0099281F"/>
    <w:rsid w:val="00993258"/>
    <w:rsid w:val="00993E1C"/>
    <w:rsid w:val="009949A9"/>
    <w:rsid w:val="00995215"/>
    <w:rsid w:val="0099604F"/>
    <w:rsid w:val="009964F7"/>
    <w:rsid w:val="009975CD"/>
    <w:rsid w:val="00997621"/>
    <w:rsid w:val="00997A52"/>
    <w:rsid w:val="00997BD7"/>
    <w:rsid w:val="009A004F"/>
    <w:rsid w:val="009A06E6"/>
    <w:rsid w:val="009A1074"/>
    <w:rsid w:val="009A167D"/>
    <w:rsid w:val="009A183D"/>
    <w:rsid w:val="009A1E6A"/>
    <w:rsid w:val="009A24E5"/>
    <w:rsid w:val="009A29CC"/>
    <w:rsid w:val="009A37B4"/>
    <w:rsid w:val="009A37CE"/>
    <w:rsid w:val="009A4363"/>
    <w:rsid w:val="009A44D7"/>
    <w:rsid w:val="009A5640"/>
    <w:rsid w:val="009A5B47"/>
    <w:rsid w:val="009A68BD"/>
    <w:rsid w:val="009A6DED"/>
    <w:rsid w:val="009A7053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3FF6"/>
    <w:rsid w:val="009B4DF4"/>
    <w:rsid w:val="009B5604"/>
    <w:rsid w:val="009B5917"/>
    <w:rsid w:val="009B5EAC"/>
    <w:rsid w:val="009B606B"/>
    <w:rsid w:val="009B6798"/>
    <w:rsid w:val="009B6CD2"/>
    <w:rsid w:val="009B7203"/>
    <w:rsid w:val="009B7F8D"/>
    <w:rsid w:val="009C02A4"/>
    <w:rsid w:val="009C0753"/>
    <w:rsid w:val="009C075C"/>
    <w:rsid w:val="009C0A9B"/>
    <w:rsid w:val="009C0C63"/>
    <w:rsid w:val="009C1F8E"/>
    <w:rsid w:val="009C2248"/>
    <w:rsid w:val="009C2455"/>
    <w:rsid w:val="009C2D92"/>
    <w:rsid w:val="009C32A3"/>
    <w:rsid w:val="009C3691"/>
    <w:rsid w:val="009C373E"/>
    <w:rsid w:val="009C374F"/>
    <w:rsid w:val="009C51D1"/>
    <w:rsid w:val="009C5ACA"/>
    <w:rsid w:val="009C5C46"/>
    <w:rsid w:val="009C6324"/>
    <w:rsid w:val="009C6A01"/>
    <w:rsid w:val="009C74C0"/>
    <w:rsid w:val="009C7508"/>
    <w:rsid w:val="009C7B4B"/>
    <w:rsid w:val="009D035E"/>
    <w:rsid w:val="009D0476"/>
    <w:rsid w:val="009D0734"/>
    <w:rsid w:val="009D2376"/>
    <w:rsid w:val="009D3CA0"/>
    <w:rsid w:val="009D3CDA"/>
    <w:rsid w:val="009D40D1"/>
    <w:rsid w:val="009D5AFD"/>
    <w:rsid w:val="009D5C07"/>
    <w:rsid w:val="009D5FCC"/>
    <w:rsid w:val="009D6452"/>
    <w:rsid w:val="009D7248"/>
    <w:rsid w:val="009E0714"/>
    <w:rsid w:val="009E0859"/>
    <w:rsid w:val="009E0991"/>
    <w:rsid w:val="009E0BC4"/>
    <w:rsid w:val="009E267B"/>
    <w:rsid w:val="009E2C24"/>
    <w:rsid w:val="009E2D2C"/>
    <w:rsid w:val="009E3DD8"/>
    <w:rsid w:val="009E474B"/>
    <w:rsid w:val="009E4B13"/>
    <w:rsid w:val="009E502C"/>
    <w:rsid w:val="009E5D90"/>
    <w:rsid w:val="009E6371"/>
    <w:rsid w:val="009E71E2"/>
    <w:rsid w:val="009E7DED"/>
    <w:rsid w:val="009F0105"/>
    <w:rsid w:val="009F0322"/>
    <w:rsid w:val="009F06A3"/>
    <w:rsid w:val="009F09DE"/>
    <w:rsid w:val="009F0A87"/>
    <w:rsid w:val="009F18BA"/>
    <w:rsid w:val="009F21E7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69E1"/>
    <w:rsid w:val="009F733B"/>
    <w:rsid w:val="009F7C5F"/>
    <w:rsid w:val="00A0067C"/>
    <w:rsid w:val="00A0127E"/>
    <w:rsid w:val="00A01923"/>
    <w:rsid w:val="00A01DD0"/>
    <w:rsid w:val="00A020BE"/>
    <w:rsid w:val="00A02390"/>
    <w:rsid w:val="00A027F8"/>
    <w:rsid w:val="00A02B37"/>
    <w:rsid w:val="00A03C07"/>
    <w:rsid w:val="00A04505"/>
    <w:rsid w:val="00A04998"/>
    <w:rsid w:val="00A04B04"/>
    <w:rsid w:val="00A04F4F"/>
    <w:rsid w:val="00A067B3"/>
    <w:rsid w:val="00A06A04"/>
    <w:rsid w:val="00A06EF8"/>
    <w:rsid w:val="00A06F04"/>
    <w:rsid w:val="00A074B4"/>
    <w:rsid w:val="00A07EF7"/>
    <w:rsid w:val="00A1018B"/>
    <w:rsid w:val="00A10463"/>
    <w:rsid w:val="00A1094A"/>
    <w:rsid w:val="00A1106E"/>
    <w:rsid w:val="00A114F2"/>
    <w:rsid w:val="00A11A1D"/>
    <w:rsid w:val="00A11EE0"/>
    <w:rsid w:val="00A12504"/>
    <w:rsid w:val="00A13C58"/>
    <w:rsid w:val="00A140F5"/>
    <w:rsid w:val="00A1452C"/>
    <w:rsid w:val="00A14A60"/>
    <w:rsid w:val="00A1552C"/>
    <w:rsid w:val="00A15CEA"/>
    <w:rsid w:val="00A15F61"/>
    <w:rsid w:val="00A1646B"/>
    <w:rsid w:val="00A164B5"/>
    <w:rsid w:val="00A165B7"/>
    <w:rsid w:val="00A167A4"/>
    <w:rsid w:val="00A16A80"/>
    <w:rsid w:val="00A16AC2"/>
    <w:rsid w:val="00A20029"/>
    <w:rsid w:val="00A20EA8"/>
    <w:rsid w:val="00A21982"/>
    <w:rsid w:val="00A21A4B"/>
    <w:rsid w:val="00A236F9"/>
    <w:rsid w:val="00A23748"/>
    <w:rsid w:val="00A23783"/>
    <w:rsid w:val="00A242B6"/>
    <w:rsid w:val="00A24731"/>
    <w:rsid w:val="00A248F5"/>
    <w:rsid w:val="00A24B46"/>
    <w:rsid w:val="00A24E0D"/>
    <w:rsid w:val="00A254B1"/>
    <w:rsid w:val="00A256B2"/>
    <w:rsid w:val="00A26588"/>
    <w:rsid w:val="00A26637"/>
    <w:rsid w:val="00A26B2F"/>
    <w:rsid w:val="00A26B69"/>
    <w:rsid w:val="00A26BD3"/>
    <w:rsid w:val="00A27037"/>
    <w:rsid w:val="00A27C95"/>
    <w:rsid w:val="00A27D2C"/>
    <w:rsid w:val="00A304B5"/>
    <w:rsid w:val="00A304F4"/>
    <w:rsid w:val="00A305F3"/>
    <w:rsid w:val="00A30A1F"/>
    <w:rsid w:val="00A30B77"/>
    <w:rsid w:val="00A31A42"/>
    <w:rsid w:val="00A31C57"/>
    <w:rsid w:val="00A322E7"/>
    <w:rsid w:val="00A32913"/>
    <w:rsid w:val="00A32C8E"/>
    <w:rsid w:val="00A3310E"/>
    <w:rsid w:val="00A332AF"/>
    <w:rsid w:val="00A337CA"/>
    <w:rsid w:val="00A339CB"/>
    <w:rsid w:val="00A33D58"/>
    <w:rsid w:val="00A34028"/>
    <w:rsid w:val="00A34502"/>
    <w:rsid w:val="00A353A1"/>
    <w:rsid w:val="00A35B67"/>
    <w:rsid w:val="00A35CE7"/>
    <w:rsid w:val="00A362D8"/>
    <w:rsid w:val="00A36409"/>
    <w:rsid w:val="00A36F8C"/>
    <w:rsid w:val="00A37052"/>
    <w:rsid w:val="00A3710A"/>
    <w:rsid w:val="00A403B5"/>
    <w:rsid w:val="00A4049E"/>
    <w:rsid w:val="00A40D42"/>
    <w:rsid w:val="00A40FF6"/>
    <w:rsid w:val="00A414A9"/>
    <w:rsid w:val="00A4239A"/>
    <w:rsid w:val="00A42433"/>
    <w:rsid w:val="00A42577"/>
    <w:rsid w:val="00A42943"/>
    <w:rsid w:val="00A43ABB"/>
    <w:rsid w:val="00A442E3"/>
    <w:rsid w:val="00A448BB"/>
    <w:rsid w:val="00A449CE"/>
    <w:rsid w:val="00A46241"/>
    <w:rsid w:val="00A465E7"/>
    <w:rsid w:val="00A466F4"/>
    <w:rsid w:val="00A46CF6"/>
    <w:rsid w:val="00A4767F"/>
    <w:rsid w:val="00A476A9"/>
    <w:rsid w:val="00A47E04"/>
    <w:rsid w:val="00A47F23"/>
    <w:rsid w:val="00A5012C"/>
    <w:rsid w:val="00A50B29"/>
    <w:rsid w:val="00A50B50"/>
    <w:rsid w:val="00A50EB5"/>
    <w:rsid w:val="00A51049"/>
    <w:rsid w:val="00A510FE"/>
    <w:rsid w:val="00A51496"/>
    <w:rsid w:val="00A51506"/>
    <w:rsid w:val="00A515EA"/>
    <w:rsid w:val="00A5192C"/>
    <w:rsid w:val="00A52481"/>
    <w:rsid w:val="00A52556"/>
    <w:rsid w:val="00A529FB"/>
    <w:rsid w:val="00A52BFD"/>
    <w:rsid w:val="00A53516"/>
    <w:rsid w:val="00A53613"/>
    <w:rsid w:val="00A5398D"/>
    <w:rsid w:val="00A53E15"/>
    <w:rsid w:val="00A541B3"/>
    <w:rsid w:val="00A54803"/>
    <w:rsid w:val="00A54A4C"/>
    <w:rsid w:val="00A55825"/>
    <w:rsid w:val="00A563BE"/>
    <w:rsid w:val="00A56E5D"/>
    <w:rsid w:val="00A575BD"/>
    <w:rsid w:val="00A605EE"/>
    <w:rsid w:val="00A60A15"/>
    <w:rsid w:val="00A60A57"/>
    <w:rsid w:val="00A60E05"/>
    <w:rsid w:val="00A6141D"/>
    <w:rsid w:val="00A615AB"/>
    <w:rsid w:val="00A61659"/>
    <w:rsid w:val="00A6185F"/>
    <w:rsid w:val="00A61B44"/>
    <w:rsid w:val="00A61CB3"/>
    <w:rsid w:val="00A6314B"/>
    <w:rsid w:val="00A638DD"/>
    <w:rsid w:val="00A638F8"/>
    <w:rsid w:val="00A63AC5"/>
    <w:rsid w:val="00A65529"/>
    <w:rsid w:val="00A6576C"/>
    <w:rsid w:val="00A65D1E"/>
    <w:rsid w:val="00A667CF"/>
    <w:rsid w:val="00A66B96"/>
    <w:rsid w:val="00A6720F"/>
    <w:rsid w:val="00A673D0"/>
    <w:rsid w:val="00A6755B"/>
    <w:rsid w:val="00A67986"/>
    <w:rsid w:val="00A67BB1"/>
    <w:rsid w:val="00A67D62"/>
    <w:rsid w:val="00A70542"/>
    <w:rsid w:val="00A706BF"/>
    <w:rsid w:val="00A709AA"/>
    <w:rsid w:val="00A70A29"/>
    <w:rsid w:val="00A70D44"/>
    <w:rsid w:val="00A70DA3"/>
    <w:rsid w:val="00A71C4C"/>
    <w:rsid w:val="00A727C5"/>
    <w:rsid w:val="00A73351"/>
    <w:rsid w:val="00A74375"/>
    <w:rsid w:val="00A754FE"/>
    <w:rsid w:val="00A76FA8"/>
    <w:rsid w:val="00A77B11"/>
    <w:rsid w:val="00A77BEB"/>
    <w:rsid w:val="00A77EA3"/>
    <w:rsid w:val="00A800FB"/>
    <w:rsid w:val="00A80A02"/>
    <w:rsid w:val="00A80DF4"/>
    <w:rsid w:val="00A80F13"/>
    <w:rsid w:val="00A80FCD"/>
    <w:rsid w:val="00A81789"/>
    <w:rsid w:val="00A82AD8"/>
    <w:rsid w:val="00A82B85"/>
    <w:rsid w:val="00A832D0"/>
    <w:rsid w:val="00A835B9"/>
    <w:rsid w:val="00A83A6D"/>
    <w:rsid w:val="00A83C01"/>
    <w:rsid w:val="00A8458C"/>
    <w:rsid w:val="00A84D04"/>
    <w:rsid w:val="00A84F91"/>
    <w:rsid w:val="00A856D6"/>
    <w:rsid w:val="00A85B68"/>
    <w:rsid w:val="00A85ECB"/>
    <w:rsid w:val="00A862DB"/>
    <w:rsid w:val="00A86896"/>
    <w:rsid w:val="00A86A11"/>
    <w:rsid w:val="00A874F8"/>
    <w:rsid w:val="00A876D9"/>
    <w:rsid w:val="00A87FA9"/>
    <w:rsid w:val="00A90458"/>
    <w:rsid w:val="00A906C3"/>
    <w:rsid w:val="00A91ECD"/>
    <w:rsid w:val="00A920B6"/>
    <w:rsid w:val="00A9272A"/>
    <w:rsid w:val="00A929AD"/>
    <w:rsid w:val="00A92F2C"/>
    <w:rsid w:val="00A92FBB"/>
    <w:rsid w:val="00A9313E"/>
    <w:rsid w:val="00A93144"/>
    <w:rsid w:val="00A93B35"/>
    <w:rsid w:val="00A93C03"/>
    <w:rsid w:val="00A940E0"/>
    <w:rsid w:val="00A9444E"/>
    <w:rsid w:val="00A945A1"/>
    <w:rsid w:val="00A95009"/>
    <w:rsid w:val="00A955B3"/>
    <w:rsid w:val="00A95C89"/>
    <w:rsid w:val="00A95CB6"/>
    <w:rsid w:val="00A95FD6"/>
    <w:rsid w:val="00A9603E"/>
    <w:rsid w:val="00A9642D"/>
    <w:rsid w:val="00A97218"/>
    <w:rsid w:val="00A97F00"/>
    <w:rsid w:val="00AA097C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4148"/>
    <w:rsid w:val="00AA4391"/>
    <w:rsid w:val="00AA43CB"/>
    <w:rsid w:val="00AA47F6"/>
    <w:rsid w:val="00AA48FC"/>
    <w:rsid w:val="00AA4CC8"/>
    <w:rsid w:val="00AA5932"/>
    <w:rsid w:val="00AA5E89"/>
    <w:rsid w:val="00AA6007"/>
    <w:rsid w:val="00AA6027"/>
    <w:rsid w:val="00AA641C"/>
    <w:rsid w:val="00AA6934"/>
    <w:rsid w:val="00AB0252"/>
    <w:rsid w:val="00AB033B"/>
    <w:rsid w:val="00AB21BB"/>
    <w:rsid w:val="00AB22B8"/>
    <w:rsid w:val="00AB2733"/>
    <w:rsid w:val="00AB2D34"/>
    <w:rsid w:val="00AB30B4"/>
    <w:rsid w:val="00AB3355"/>
    <w:rsid w:val="00AB363F"/>
    <w:rsid w:val="00AB3F10"/>
    <w:rsid w:val="00AB4642"/>
    <w:rsid w:val="00AB4BF8"/>
    <w:rsid w:val="00AB51D6"/>
    <w:rsid w:val="00AB555F"/>
    <w:rsid w:val="00AB57ED"/>
    <w:rsid w:val="00AB5A42"/>
    <w:rsid w:val="00AB6C15"/>
    <w:rsid w:val="00AB7654"/>
    <w:rsid w:val="00AB7C59"/>
    <w:rsid w:val="00AB7C88"/>
    <w:rsid w:val="00AB7D32"/>
    <w:rsid w:val="00AB7E51"/>
    <w:rsid w:val="00AC0053"/>
    <w:rsid w:val="00AC0201"/>
    <w:rsid w:val="00AC05DC"/>
    <w:rsid w:val="00AC09AE"/>
    <w:rsid w:val="00AC0CDD"/>
    <w:rsid w:val="00AC0F33"/>
    <w:rsid w:val="00AC1F1E"/>
    <w:rsid w:val="00AC2530"/>
    <w:rsid w:val="00AC2DC3"/>
    <w:rsid w:val="00AC32D3"/>
    <w:rsid w:val="00AC3563"/>
    <w:rsid w:val="00AC3630"/>
    <w:rsid w:val="00AC3F88"/>
    <w:rsid w:val="00AC445A"/>
    <w:rsid w:val="00AC449E"/>
    <w:rsid w:val="00AC459A"/>
    <w:rsid w:val="00AC49C9"/>
    <w:rsid w:val="00AC4C87"/>
    <w:rsid w:val="00AC4FAF"/>
    <w:rsid w:val="00AC6003"/>
    <w:rsid w:val="00AC6015"/>
    <w:rsid w:val="00AC6442"/>
    <w:rsid w:val="00AC680F"/>
    <w:rsid w:val="00AC6B39"/>
    <w:rsid w:val="00AC71DC"/>
    <w:rsid w:val="00AC72EC"/>
    <w:rsid w:val="00AC7691"/>
    <w:rsid w:val="00AC7C44"/>
    <w:rsid w:val="00AD013C"/>
    <w:rsid w:val="00AD0578"/>
    <w:rsid w:val="00AD205A"/>
    <w:rsid w:val="00AD2993"/>
    <w:rsid w:val="00AD29D2"/>
    <w:rsid w:val="00AD3D02"/>
    <w:rsid w:val="00AD55B3"/>
    <w:rsid w:val="00AD5758"/>
    <w:rsid w:val="00AD6125"/>
    <w:rsid w:val="00AD64A9"/>
    <w:rsid w:val="00AD65EC"/>
    <w:rsid w:val="00AD7A8E"/>
    <w:rsid w:val="00AE00B3"/>
    <w:rsid w:val="00AE1153"/>
    <w:rsid w:val="00AE1397"/>
    <w:rsid w:val="00AE1558"/>
    <w:rsid w:val="00AE157D"/>
    <w:rsid w:val="00AE1643"/>
    <w:rsid w:val="00AE19E8"/>
    <w:rsid w:val="00AE1D22"/>
    <w:rsid w:val="00AE2089"/>
    <w:rsid w:val="00AE2A4A"/>
    <w:rsid w:val="00AE2EC8"/>
    <w:rsid w:val="00AE30EC"/>
    <w:rsid w:val="00AE3891"/>
    <w:rsid w:val="00AE4EC5"/>
    <w:rsid w:val="00AE5280"/>
    <w:rsid w:val="00AE541F"/>
    <w:rsid w:val="00AE5CC9"/>
    <w:rsid w:val="00AE63AC"/>
    <w:rsid w:val="00AE6790"/>
    <w:rsid w:val="00AE6EBD"/>
    <w:rsid w:val="00AE7C22"/>
    <w:rsid w:val="00AF0875"/>
    <w:rsid w:val="00AF0A95"/>
    <w:rsid w:val="00AF171E"/>
    <w:rsid w:val="00AF1988"/>
    <w:rsid w:val="00AF1D97"/>
    <w:rsid w:val="00AF2438"/>
    <w:rsid w:val="00AF2AB4"/>
    <w:rsid w:val="00AF36B9"/>
    <w:rsid w:val="00AF3992"/>
    <w:rsid w:val="00AF3E44"/>
    <w:rsid w:val="00AF427A"/>
    <w:rsid w:val="00AF4B02"/>
    <w:rsid w:val="00AF4CB9"/>
    <w:rsid w:val="00AF51AB"/>
    <w:rsid w:val="00AF5456"/>
    <w:rsid w:val="00AF59A0"/>
    <w:rsid w:val="00AF637C"/>
    <w:rsid w:val="00AF6645"/>
    <w:rsid w:val="00AF69E0"/>
    <w:rsid w:val="00AF710C"/>
    <w:rsid w:val="00AF72C7"/>
    <w:rsid w:val="00AF7315"/>
    <w:rsid w:val="00AF7861"/>
    <w:rsid w:val="00AF7CCB"/>
    <w:rsid w:val="00AF7EA0"/>
    <w:rsid w:val="00AF7F9A"/>
    <w:rsid w:val="00B0028A"/>
    <w:rsid w:val="00B003AE"/>
    <w:rsid w:val="00B00604"/>
    <w:rsid w:val="00B00AFE"/>
    <w:rsid w:val="00B00FC1"/>
    <w:rsid w:val="00B0143B"/>
    <w:rsid w:val="00B01AA7"/>
    <w:rsid w:val="00B01D7A"/>
    <w:rsid w:val="00B02034"/>
    <w:rsid w:val="00B02219"/>
    <w:rsid w:val="00B02356"/>
    <w:rsid w:val="00B023B5"/>
    <w:rsid w:val="00B03207"/>
    <w:rsid w:val="00B03239"/>
    <w:rsid w:val="00B03832"/>
    <w:rsid w:val="00B0393B"/>
    <w:rsid w:val="00B039EA"/>
    <w:rsid w:val="00B04A53"/>
    <w:rsid w:val="00B056CE"/>
    <w:rsid w:val="00B05E42"/>
    <w:rsid w:val="00B06C99"/>
    <w:rsid w:val="00B07539"/>
    <w:rsid w:val="00B0756D"/>
    <w:rsid w:val="00B075EB"/>
    <w:rsid w:val="00B076F7"/>
    <w:rsid w:val="00B079E2"/>
    <w:rsid w:val="00B07BD1"/>
    <w:rsid w:val="00B101F1"/>
    <w:rsid w:val="00B10224"/>
    <w:rsid w:val="00B107D1"/>
    <w:rsid w:val="00B1080E"/>
    <w:rsid w:val="00B11113"/>
    <w:rsid w:val="00B1147E"/>
    <w:rsid w:val="00B11522"/>
    <w:rsid w:val="00B119B5"/>
    <w:rsid w:val="00B11AA4"/>
    <w:rsid w:val="00B12200"/>
    <w:rsid w:val="00B12643"/>
    <w:rsid w:val="00B12CB8"/>
    <w:rsid w:val="00B12EDA"/>
    <w:rsid w:val="00B12F71"/>
    <w:rsid w:val="00B13231"/>
    <w:rsid w:val="00B14131"/>
    <w:rsid w:val="00B1465B"/>
    <w:rsid w:val="00B14B6D"/>
    <w:rsid w:val="00B152E7"/>
    <w:rsid w:val="00B15399"/>
    <w:rsid w:val="00B1552E"/>
    <w:rsid w:val="00B15E1F"/>
    <w:rsid w:val="00B1628D"/>
    <w:rsid w:val="00B16840"/>
    <w:rsid w:val="00B171E7"/>
    <w:rsid w:val="00B174A1"/>
    <w:rsid w:val="00B17519"/>
    <w:rsid w:val="00B17521"/>
    <w:rsid w:val="00B1754E"/>
    <w:rsid w:val="00B179F8"/>
    <w:rsid w:val="00B200AE"/>
    <w:rsid w:val="00B20AA5"/>
    <w:rsid w:val="00B20FA7"/>
    <w:rsid w:val="00B21834"/>
    <w:rsid w:val="00B2232C"/>
    <w:rsid w:val="00B22656"/>
    <w:rsid w:val="00B235A8"/>
    <w:rsid w:val="00B2368D"/>
    <w:rsid w:val="00B23B5B"/>
    <w:rsid w:val="00B23E77"/>
    <w:rsid w:val="00B24496"/>
    <w:rsid w:val="00B24DCC"/>
    <w:rsid w:val="00B2597C"/>
    <w:rsid w:val="00B26483"/>
    <w:rsid w:val="00B2715D"/>
    <w:rsid w:val="00B2768A"/>
    <w:rsid w:val="00B3005E"/>
    <w:rsid w:val="00B30636"/>
    <w:rsid w:val="00B30675"/>
    <w:rsid w:val="00B31143"/>
    <w:rsid w:val="00B3143A"/>
    <w:rsid w:val="00B3156C"/>
    <w:rsid w:val="00B3172D"/>
    <w:rsid w:val="00B320BF"/>
    <w:rsid w:val="00B323EB"/>
    <w:rsid w:val="00B326B4"/>
    <w:rsid w:val="00B32A3F"/>
    <w:rsid w:val="00B32CDE"/>
    <w:rsid w:val="00B3339E"/>
    <w:rsid w:val="00B333DB"/>
    <w:rsid w:val="00B342CB"/>
    <w:rsid w:val="00B34EF3"/>
    <w:rsid w:val="00B3507B"/>
    <w:rsid w:val="00B35C2F"/>
    <w:rsid w:val="00B3621E"/>
    <w:rsid w:val="00B36AEB"/>
    <w:rsid w:val="00B373AD"/>
    <w:rsid w:val="00B379A9"/>
    <w:rsid w:val="00B37CBC"/>
    <w:rsid w:val="00B37E89"/>
    <w:rsid w:val="00B40632"/>
    <w:rsid w:val="00B40CEF"/>
    <w:rsid w:val="00B412D3"/>
    <w:rsid w:val="00B41334"/>
    <w:rsid w:val="00B419AA"/>
    <w:rsid w:val="00B42139"/>
    <w:rsid w:val="00B4294F"/>
    <w:rsid w:val="00B42EC6"/>
    <w:rsid w:val="00B437C6"/>
    <w:rsid w:val="00B45486"/>
    <w:rsid w:val="00B45B36"/>
    <w:rsid w:val="00B45D7C"/>
    <w:rsid w:val="00B463B1"/>
    <w:rsid w:val="00B463F1"/>
    <w:rsid w:val="00B46450"/>
    <w:rsid w:val="00B46C39"/>
    <w:rsid w:val="00B50B18"/>
    <w:rsid w:val="00B5165A"/>
    <w:rsid w:val="00B52A16"/>
    <w:rsid w:val="00B53600"/>
    <w:rsid w:val="00B540B9"/>
    <w:rsid w:val="00B5424A"/>
    <w:rsid w:val="00B54BF7"/>
    <w:rsid w:val="00B552FB"/>
    <w:rsid w:val="00B55A1C"/>
    <w:rsid w:val="00B55CDF"/>
    <w:rsid w:val="00B55D11"/>
    <w:rsid w:val="00B5631F"/>
    <w:rsid w:val="00B56E39"/>
    <w:rsid w:val="00B57724"/>
    <w:rsid w:val="00B57C1E"/>
    <w:rsid w:val="00B60C91"/>
    <w:rsid w:val="00B61C51"/>
    <w:rsid w:val="00B6252A"/>
    <w:rsid w:val="00B62F61"/>
    <w:rsid w:val="00B63E88"/>
    <w:rsid w:val="00B6463A"/>
    <w:rsid w:val="00B6476B"/>
    <w:rsid w:val="00B64784"/>
    <w:rsid w:val="00B65253"/>
    <w:rsid w:val="00B65BFA"/>
    <w:rsid w:val="00B65CA8"/>
    <w:rsid w:val="00B65DA8"/>
    <w:rsid w:val="00B66275"/>
    <w:rsid w:val="00B66A8F"/>
    <w:rsid w:val="00B67330"/>
    <w:rsid w:val="00B710E6"/>
    <w:rsid w:val="00B71244"/>
    <w:rsid w:val="00B71381"/>
    <w:rsid w:val="00B71AF7"/>
    <w:rsid w:val="00B7299F"/>
    <w:rsid w:val="00B72ABE"/>
    <w:rsid w:val="00B72DEA"/>
    <w:rsid w:val="00B730F9"/>
    <w:rsid w:val="00B73780"/>
    <w:rsid w:val="00B73974"/>
    <w:rsid w:val="00B740A8"/>
    <w:rsid w:val="00B74B4B"/>
    <w:rsid w:val="00B75DC3"/>
    <w:rsid w:val="00B75EEA"/>
    <w:rsid w:val="00B76948"/>
    <w:rsid w:val="00B76BFF"/>
    <w:rsid w:val="00B773A7"/>
    <w:rsid w:val="00B7749B"/>
    <w:rsid w:val="00B777FA"/>
    <w:rsid w:val="00B77D33"/>
    <w:rsid w:val="00B77ED4"/>
    <w:rsid w:val="00B77FEE"/>
    <w:rsid w:val="00B801C4"/>
    <w:rsid w:val="00B80C72"/>
    <w:rsid w:val="00B81A1F"/>
    <w:rsid w:val="00B81BE0"/>
    <w:rsid w:val="00B81FEF"/>
    <w:rsid w:val="00B8210E"/>
    <w:rsid w:val="00B82487"/>
    <w:rsid w:val="00B82BD3"/>
    <w:rsid w:val="00B82DC7"/>
    <w:rsid w:val="00B83142"/>
    <w:rsid w:val="00B83657"/>
    <w:rsid w:val="00B84103"/>
    <w:rsid w:val="00B84904"/>
    <w:rsid w:val="00B84B53"/>
    <w:rsid w:val="00B858E4"/>
    <w:rsid w:val="00B86044"/>
    <w:rsid w:val="00B8612F"/>
    <w:rsid w:val="00B8693D"/>
    <w:rsid w:val="00B86EE9"/>
    <w:rsid w:val="00B87074"/>
    <w:rsid w:val="00B87D34"/>
    <w:rsid w:val="00B87FCE"/>
    <w:rsid w:val="00B900D9"/>
    <w:rsid w:val="00B9041E"/>
    <w:rsid w:val="00B91402"/>
    <w:rsid w:val="00B9177D"/>
    <w:rsid w:val="00B91F5E"/>
    <w:rsid w:val="00B9209F"/>
    <w:rsid w:val="00B9225F"/>
    <w:rsid w:val="00B9235D"/>
    <w:rsid w:val="00B92C0E"/>
    <w:rsid w:val="00B92E5F"/>
    <w:rsid w:val="00B934F8"/>
    <w:rsid w:val="00B93E46"/>
    <w:rsid w:val="00B94196"/>
    <w:rsid w:val="00B946AC"/>
    <w:rsid w:val="00B94FB5"/>
    <w:rsid w:val="00B95047"/>
    <w:rsid w:val="00B9511C"/>
    <w:rsid w:val="00B95E15"/>
    <w:rsid w:val="00B96113"/>
    <w:rsid w:val="00B96803"/>
    <w:rsid w:val="00B96D66"/>
    <w:rsid w:val="00B96FCB"/>
    <w:rsid w:val="00B97299"/>
    <w:rsid w:val="00B973E2"/>
    <w:rsid w:val="00B9745A"/>
    <w:rsid w:val="00BA012F"/>
    <w:rsid w:val="00BA05AB"/>
    <w:rsid w:val="00BA0DBB"/>
    <w:rsid w:val="00BA153F"/>
    <w:rsid w:val="00BA2382"/>
    <w:rsid w:val="00BA245F"/>
    <w:rsid w:val="00BA2A34"/>
    <w:rsid w:val="00BA2E07"/>
    <w:rsid w:val="00BA2FC7"/>
    <w:rsid w:val="00BA3429"/>
    <w:rsid w:val="00BA3BCA"/>
    <w:rsid w:val="00BA5663"/>
    <w:rsid w:val="00BA71B3"/>
    <w:rsid w:val="00BA7297"/>
    <w:rsid w:val="00BA7333"/>
    <w:rsid w:val="00BA7648"/>
    <w:rsid w:val="00BA7B40"/>
    <w:rsid w:val="00BA7C0D"/>
    <w:rsid w:val="00BB129A"/>
    <w:rsid w:val="00BB18F2"/>
    <w:rsid w:val="00BB19F7"/>
    <w:rsid w:val="00BB1FAF"/>
    <w:rsid w:val="00BB2F08"/>
    <w:rsid w:val="00BB2F5F"/>
    <w:rsid w:val="00BB4258"/>
    <w:rsid w:val="00BB4522"/>
    <w:rsid w:val="00BB4C73"/>
    <w:rsid w:val="00BB4D8A"/>
    <w:rsid w:val="00BB4FEA"/>
    <w:rsid w:val="00BB69F7"/>
    <w:rsid w:val="00BB7689"/>
    <w:rsid w:val="00BB7707"/>
    <w:rsid w:val="00BB7E58"/>
    <w:rsid w:val="00BC0036"/>
    <w:rsid w:val="00BC0233"/>
    <w:rsid w:val="00BC15C0"/>
    <w:rsid w:val="00BC18DB"/>
    <w:rsid w:val="00BC1B8D"/>
    <w:rsid w:val="00BC1E01"/>
    <w:rsid w:val="00BC27E2"/>
    <w:rsid w:val="00BC3D78"/>
    <w:rsid w:val="00BC3E55"/>
    <w:rsid w:val="00BC4514"/>
    <w:rsid w:val="00BC4B5F"/>
    <w:rsid w:val="00BC5E0F"/>
    <w:rsid w:val="00BC5FCA"/>
    <w:rsid w:val="00BC63D8"/>
    <w:rsid w:val="00BC64DB"/>
    <w:rsid w:val="00BC6EB5"/>
    <w:rsid w:val="00BC75FB"/>
    <w:rsid w:val="00BC77B3"/>
    <w:rsid w:val="00BC77EB"/>
    <w:rsid w:val="00BC7C61"/>
    <w:rsid w:val="00BD00C3"/>
    <w:rsid w:val="00BD0A21"/>
    <w:rsid w:val="00BD0E55"/>
    <w:rsid w:val="00BD0F85"/>
    <w:rsid w:val="00BD1004"/>
    <w:rsid w:val="00BD14DD"/>
    <w:rsid w:val="00BD1ED4"/>
    <w:rsid w:val="00BD20CC"/>
    <w:rsid w:val="00BD20FB"/>
    <w:rsid w:val="00BD2519"/>
    <w:rsid w:val="00BD2D48"/>
    <w:rsid w:val="00BD3675"/>
    <w:rsid w:val="00BD3893"/>
    <w:rsid w:val="00BD3915"/>
    <w:rsid w:val="00BD3E1F"/>
    <w:rsid w:val="00BD3EE3"/>
    <w:rsid w:val="00BD3EED"/>
    <w:rsid w:val="00BD4312"/>
    <w:rsid w:val="00BD500A"/>
    <w:rsid w:val="00BD5052"/>
    <w:rsid w:val="00BD54B2"/>
    <w:rsid w:val="00BD553B"/>
    <w:rsid w:val="00BD617D"/>
    <w:rsid w:val="00BD64C8"/>
    <w:rsid w:val="00BD679C"/>
    <w:rsid w:val="00BD6B71"/>
    <w:rsid w:val="00BD7565"/>
    <w:rsid w:val="00BD7A28"/>
    <w:rsid w:val="00BE044B"/>
    <w:rsid w:val="00BE0482"/>
    <w:rsid w:val="00BE0808"/>
    <w:rsid w:val="00BE1133"/>
    <w:rsid w:val="00BE152C"/>
    <w:rsid w:val="00BE156D"/>
    <w:rsid w:val="00BE161D"/>
    <w:rsid w:val="00BE1BB2"/>
    <w:rsid w:val="00BE241D"/>
    <w:rsid w:val="00BE2833"/>
    <w:rsid w:val="00BE329F"/>
    <w:rsid w:val="00BE4A2A"/>
    <w:rsid w:val="00BE5534"/>
    <w:rsid w:val="00BE56CC"/>
    <w:rsid w:val="00BE5852"/>
    <w:rsid w:val="00BE5C5E"/>
    <w:rsid w:val="00BE65F4"/>
    <w:rsid w:val="00BE7426"/>
    <w:rsid w:val="00BE7C9D"/>
    <w:rsid w:val="00BF0727"/>
    <w:rsid w:val="00BF0BE4"/>
    <w:rsid w:val="00BF1058"/>
    <w:rsid w:val="00BF1334"/>
    <w:rsid w:val="00BF146C"/>
    <w:rsid w:val="00BF1544"/>
    <w:rsid w:val="00BF15B4"/>
    <w:rsid w:val="00BF19BD"/>
    <w:rsid w:val="00BF1D09"/>
    <w:rsid w:val="00BF1EBB"/>
    <w:rsid w:val="00BF322F"/>
    <w:rsid w:val="00BF32FE"/>
    <w:rsid w:val="00BF4AD0"/>
    <w:rsid w:val="00BF4EC4"/>
    <w:rsid w:val="00BF5581"/>
    <w:rsid w:val="00BF55C3"/>
    <w:rsid w:val="00BF55ED"/>
    <w:rsid w:val="00BF5754"/>
    <w:rsid w:val="00BF5B9A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6F2"/>
    <w:rsid w:val="00C017FF"/>
    <w:rsid w:val="00C01B43"/>
    <w:rsid w:val="00C01CC6"/>
    <w:rsid w:val="00C01D62"/>
    <w:rsid w:val="00C022D9"/>
    <w:rsid w:val="00C03470"/>
    <w:rsid w:val="00C03A5F"/>
    <w:rsid w:val="00C03E43"/>
    <w:rsid w:val="00C044AB"/>
    <w:rsid w:val="00C048A5"/>
    <w:rsid w:val="00C04F74"/>
    <w:rsid w:val="00C05054"/>
    <w:rsid w:val="00C057A5"/>
    <w:rsid w:val="00C05FDD"/>
    <w:rsid w:val="00C06038"/>
    <w:rsid w:val="00C06BFB"/>
    <w:rsid w:val="00C06E14"/>
    <w:rsid w:val="00C0759B"/>
    <w:rsid w:val="00C10390"/>
    <w:rsid w:val="00C10B10"/>
    <w:rsid w:val="00C10DA2"/>
    <w:rsid w:val="00C11227"/>
    <w:rsid w:val="00C1136C"/>
    <w:rsid w:val="00C11CDA"/>
    <w:rsid w:val="00C11DE2"/>
    <w:rsid w:val="00C12533"/>
    <w:rsid w:val="00C12652"/>
    <w:rsid w:val="00C12915"/>
    <w:rsid w:val="00C12DA4"/>
    <w:rsid w:val="00C1348B"/>
    <w:rsid w:val="00C141ED"/>
    <w:rsid w:val="00C148B1"/>
    <w:rsid w:val="00C14A74"/>
    <w:rsid w:val="00C14D5C"/>
    <w:rsid w:val="00C1523E"/>
    <w:rsid w:val="00C155A1"/>
    <w:rsid w:val="00C158AC"/>
    <w:rsid w:val="00C15DCB"/>
    <w:rsid w:val="00C16E6B"/>
    <w:rsid w:val="00C209C2"/>
    <w:rsid w:val="00C20BC1"/>
    <w:rsid w:val="00C20C1B"/>
    <w:rsid w:val="00C21361"/>
    <w:rsid w:val="00C21DD7"/>
    <w:rsid w:val="00C222CF"/>
    <w:rsid w:val="00C22318"/>
    <w:rsid w:val="00C227FA"/>
    <w:rsid w:val="00C2283F"/>
    <w:rsid w:val="00C22FC5"/>
    <w:rsid w:val="00C236D0"/>
    <w:rsid w:val="00C237AF"/>
    <w:rsid w:val="00C23F9C"/>
    <w:rsid w:val="00C244C9"/>
    <w:rsid w:val="00C2482C"/>
    <w:rsid w:val="00C24FB0"/>
    <w:rsid w:val="00C251EB"/>
    <w:rsid w:val="00C252B4"/>
    <w:rsid w:val="00C25A8B"/>
    <w:rsid w:val="00C26135"/>
    <w:rsid w:val="00C26EE9"/>
    <w:rsid w:val="00C27110"/>
    <w:rsid w:val="00C275DC"/>
    <w:rsid w:val="00C278FE"/>
    <w:rsid w:val="00C30C18"/>
    <w:rsid w:val="00C30CD2"/>
    <w:rsid w:val="00C328BB"/>
    <w:rsid w:val="00C32B5E"/>
    <w:rsid w:val="00C33053"/>
    <w:rsid w:val="00C33084"/>
    <w:rsid w:val="00C339FA"/>
    <w:rsid w:val="00C343CB"/>
    <w:rsid w:val="00C346B5"/>
    <w:rsid w:val="00C348D0"/>
    <w:rsid w:val="00C34988"/>
    <w:rsid w:val="00C34A26"/>
    <w:rsid w:val="00C34F6C"/>
    <w:rsid w:val="00C34FAB"/>
    <w:rsid w:val="00C34FDA"/>
    <w:rsid w:val="00C35143"/>
    <w:rsid w:val="00C353E8"/>
    <w:rsid w:val="00C3554A"/>
    <w:rsid w:val="00C363B6"/>
    <w:rsid w:val="00C368C3"/>
    <w:rsid w:val="00C371B3"/>
    <w:rsid w:val="00C379DB"/>
    <w:rsid w:val="00C409CF"/>
    <w:rsid w:val="00C40F00"/>
    <w:rsid w:val="00C41168"/>
    <w:rsid w:val="00C4228E"/>
    <w:rsid w:val="00C42899"/>
    <w:rsid w:val="00C4352C"/>
    <w:rsid w:val="00C43869"/>
    <w:rsid w:val="00C43BFD"/>
    <w:rsid w:val="00C4406A"/>
    <w:rsid w:val="00C4508F"/>
    <w:rsid w:val="00C453AE"/>
    <w:rsid w:val="00C457E9"/>
    <w:rsid w:val="00C46B97"/>
    <w:rsid w:val="00C46D7E"/>
    <w:rsid w:val="00C4713C"/>
    <w:rsid w:val="00C47BD6"/>
    <w:rsid w:val="00C5026B"/>
    <w:rsid w:val="00C50378"/>
    <w:rsid w:val="00C50416"/>
    <w:rsid w:val="00C508AC"/>
    <w:rsid w:val="00C51A84"/>
    <w:rsid w:val="00C52122"/>
    <w:rsid w:val="00C52C26"/>
    <w:rsid w:val="00C52E13"/>
    <w:rsid w:val="00C531C0"/>
    <w:rsid w:val="00C532BA"/>
    <w:rsid w:val="00C53631"/>
    <w:rsid w:val="00C53CD4"/>
    <w:rsid w:val="00C53F61"/>
    <w:rsid w:val="00C53FB2"/>
    <w:rsid w:val="00C549F6"/>
    <w:rsid w:val="00C54BF0"/>
    <w:rsid w:val="00C54CED"/>
    <w:rsid w:val="00C54D32"/>
    <w:rsid w:val="00C5501E"/>
    <w:rsid w:val="00C55CDB"/>
    <w:rsid w:val="00C56089"/>
    <w:rsid w:val="00C563D0"/>
    <w:rsid w:val="00C5653D"/>
    <w:rsid w:val="00C60017"/>
    <w:rsid w:val="00C60201"/>
    <w:rsid w:val="00C61447"/>
    <w:rsid w:val="00C6175B"/>
    <w:rsid w:val="00C6277C"/>
    <w:rsid w:val="00C62A97"/>
    <w:rsid w:val="00C62D71"/>
    <w:rsid w:val="00C63563"/>
    <w:rsid w:val="00C63795"/>
    <w:rsid w:val="00C63DE2"/>
    <w:rsid w:val="00C63E56"/>
    <w:rsid w:val="00C6527E"/>
    <w:rsid w:val="00C6547A"/>
    <w:rsid w:val="00C661EB"/>
    <w:rsid w:val="00C66820"/>
    <w:rsid w:val="00C66A1B"/>
    <w:rsid w:val="00C66BEE"/>
    <w:rsid w:val="00C67887"/>
    <w:rsid w:val="00C67C10"/>
    <w:rsid w:val="00C67EE2"/>
    <w:rsid w:val="00C7000B"/>
    <w:rsid w:val="00C70B1B"/>
    <w:rsid w:val="00C70CF5"/>
    <w:rsid w:val="00C70CFD"/>
    <w:rsid w:val="00C70DF9"/>
    <w:rsid w:val="00C714DA"/>
    <w:rsid w:val="00C71531"/>
    <w:rsid w:val="00C72162"/>
    <w:rsid w:val="00C725F9"/>
    <w:rsid w:val="00C72FD6"/>
    <w:rsid w:val="00C730DA"/>
    <w:rsid w:val="00C73114"/>
    <w:rsid w:val="00C7365A"/>
    <w:rsid w:val="00C73B29"/>
    <w:rsid w:val="00C73B72"/>
    <w:rsid w:val="00C7485B"/>
    <w:rsid w:val="00C7490F"/>
    <w:rsid w:val="00C74ED0"/>
    <w:rsid w:val="00C75597"/>
    <w:rsid w:val="00C758E4"/>
    <w:rsid w:val="00C76581"/>
    <w:rsid w:val="00C76811"/>
    <w:rsid w:val="00C7767A"/>
    <w:rsid w:val="00C77D19"/>
    <w:rsid w:val="00C800C9"/>
    <w:rsid w:val="00C80E18"/>
    <w:rsid w:val="00C81153"/>
    <w:rsid w:val="00C8115C"/>
    <w:rsid w:val="00C81CF3"/>
    <w:rsid w:val="00C8249C"/>
    <w:rsid w:val="00C8268A"/>
    <w:rsid w:val="00C82D55"/>
    <w:rsid w:val="00C8310B"/>
    <w:rsid w:val="00C85C72"/>
    <w:rsid w:val="00C85F34"/>
    <w:rsid w:val="00C862E9"/>
    <w:rsid w:val="00C863F9"/>
    <w:rsid w:val="00C8695E"/>
    <w:rsid w:val="00C86F25"/>
    <w:rsid w:val="00C87114"/>
    <w:rsid w:val="00C873F9"/>
    <w:rsid w:val="00C87857"/>
    <w:rsid w:val="00C8788A"/>
    <w:rsid w:val="00C90968"/>
    <w:rsid w:val="00C91BDE"/>
    <w:rsid w:val="00C91C09"/>
    <w:rsid w:val="00C91FBC"/>
    <w:rsid w:val="00C92008"/>
    <w:rsid w:val="00C9257E"/>
    <w:rsid w:val="00C927D0"/>
    <w:rsid w:val="00C92C32"/>
    <w:rsid w:val="00C92C8C"/>
    <w:rsid w:val="00C93F4D"/>
    <w:rsid w:val="00C93F68"/>
    <w:rsid w:val="00C94621"/>
    <w:rsid w:val="00C94794"/>
    <w:rsid w:val="00C949F7"/>
    <w:rsid w:val="00C95235"/>
    <w:rsid w:val="00C952A4"/>
    <w:rsid w:val="00C96698"/>
    <w:rsid w:val="00C973FA"/>
    <w:rsid w:val="00C97AF2"/>
    <w:rsid w:val="00CA0551"/>
    <w:rsid w:val="00CA0D24"/>
    <w:rsid w:val="00CA0E12"/>
    <w:rsid w:val="00CA1205"/>
    <w:rsid w:val="00CA23E5"/>
    <w:rsid w:val="00CA2789"/>
    <w:rsid w:val="00CA2D51"/>
    <w:rsid w:val="00CA383E"/>
    <w:rsid w:val="00CA3A75"/>
    <w:rsid w:val="00CA4079"/>
    <w:rsid w:val="00CA4180"/>
    <w:rsid w:val="00CA41CF"/>
    <w:rsid w:val="00CA443C"/>
    <w:rsid w:val="00CA499C"/>
    <w:rsid w:val="00CA58DF"/>
    <w:rsid w:val="00CA6703"/>
    <w:rsid w:val="00CA6C0D"/>
    <w:rsid w:val="00CA71E3"/>
    <w:rsid w:val="00CA7293"/>
    <w:rsid w:val="00CA7C67"/>
    <w:rsid w:val="00CB01DD"/>
    <w:rsid w:val="00CB068A"/>
    <w:rsid w:val="00CB0E9D"/>
    <w:rsid w:val="00CB1455"/>
    <w:rsid w:val="00CB14F8"/>
    <w:rsid w:val="00CB1D85"/>
    <w:rsid w:val="00CB1E83"/>
    <w:rsid w:val="00CB2721"/>
    <w:rsid w:val="00CB33D4"/>
    <w:rsid w:val="00CB4102"/>
    <w:rsid w:val="00CB416C"/>
    <w:rsid w:val="00CB42C9"/>
    <w:rsid w:val="00CB4850"/>
    <w:rsid w:val="00CB5631"/>
    <w:rsid w:val="00CB585C"/>
    <w:rsid w:val="00CB5AB6"/>
    <w:rsid w:val="00CB5EB4"/>
    <w:rsid w:val="00CB6022"/>
    <w:rsid w:val="00CB6A14"/>
    <w:rsid w:val="00CB777A"/>
    <w:rsid w:val="00CC0361"/>
    <w:rsid w:val="00CC05D5"/>
    <w:rsid w:val="00CC06D0"/>
    <w:rsid w:val="00CC0AE3"/>
    <w:rsid w:val="00CC1102"/>
    <w:rsid w:val="00CC1A7F"/>
    <w:rsid w:val="00CC1CF8"/>
    <w:rsid w:val="00CC2219"/>
    <w:rsid w:val="00CC31CD"/>
    <w:rsid w:val="00CC385B"/>
    <w:rsid w:val="00CC54D4"/>
    <w:rsid w:val="00CC6574"/>
    <w:rsid w:val="00CC6B38"/>
    <w:rsid w:val="00CC6B62"/>
    <w:rsid w:val="00CC6C4A"/>
    <w:rsid w:val="00CC7657"/>
    <w:rsid w:val="00CC7A05"/>
    <w:rsid w:val="00CC7BAC"/>
    <w:rsid w:val="00CD05CA"/>
    <w:rsid w:val="00CD1244"/>
    <w:rsid w:val="00CD148B"/>
    <w:rsid w:val="00CD212F"/>
    <w:rsid w:val="00CD2B3A"/>
    <w:rsid w:val="00CD3413"/>
    <w:rsid w:val="00CD41E2"/>
    <w:rsid w:val="00CD4277"/>
    <w:rsid w:val="00CD47B6"/>
    <w:rsid w:val="00CD5F9A"/>
    <w:rsid w:val="00CD6572"/>
    <w:rsid w:val="00CD66E9"/>
    <w:rsid w:val="00CD6710"/>
    <w:rsid w:val="00CD6C50"/>
    <w:rsid w:val="00CD7918"/>
    <w:rsid w:val="00CE02E6"/>
    <w:rsid w:val="00CE05B4"/>
    <w:rsid w:val="00CE0A06"/>
    <w:rsid w:val="00CE1554"/>
    <w:rsid w:val="00CE1CE4"/>
    <w:rsid w:val="00CE1DF0"/>
    <w:rsid w:val="00CE2179"/>
    <w:rsid w:val="00CE2DBA"/>
    <w:rsid w:val="00CE2E66"/>
    <w:rsid w:val="00CE2EA0"/>
    <w:rsid w:val="00CE37D1"/>
    <w:rsid w:val="00CE392A"/>
    <w:rsid w:val="00CE3DF3"/>
    <w:rsid w:val="00CE4950"/>
    <w:rsid w:val="00CE4AA3"/>
    <w:rsid w:val="00CE509E"/>
    <w:rsid w:val="00CE5232"/>
    <w:rsid w:val="00CE5C53"/>
    <w:rsid w:val="00CE6FCA"/>
    <w:rsid w:val="00CE7854"/>
    <w:rsid w:val="00CE78CC"/>
    <w:rsid w:val="00CF0220"/>
    <w:rsid w:val="00CF055F"/>
    <w:rsid w:val="00CF070A"/>
    <w:rsid w:val="00CF119A"/>
    <w:rsid w:val="00CF1278"/>
    <w:rsid w:val="00CF12DA"/>
    <w:rsid w:val="00CF1E05"/>
    <w:rsid w:val="00CF1E5A"/>
    <w:rsid w:val="00CF1F9F"/>
    <w:rsid w:val="00CF2010"/>
    <w:rsid w:val="00CF21CF"/>
    <w:rsid w:val="00CF2313"/>
    <w:rsid w:val="00CF24D9"/>
    <w:rsid w:val="00CF2525"/>
    <w:rsid w:val="00CF2E2F"/>
    <w:rsid w:val="00CF3141"/>
    <w:rsid w:val="00CF32D6"/>
    <w:rsid w:val="00CF36C7"/>
    <w:rsid w:val="00CF3FE0"/>
    <w:rsid w:val="00CF467B"/>
    <w:rsid w:val="00CF4ACE"/>
    <w:rsid w:val="00CF5637"/>
    <w:rsid w:val="00CF5D04"/>
    <w:rsid w:val="00CF6EF5"/>
    <w:rsid w:val="00CF74F8"/>
    <w:rsid w:val="00CF7A35"/>
    <w:rsid w:val="00D001E7"/>
    <w:rsid w:val="00D006CA"/>
    <w:rsid w:val="00D00BE8"/>
    <w:rsid w:val="00D00BEE"/>
    <w:rsid w:val="00D00FC4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37FE"/>
    <w:rsid w:val="00D03C86"/>
    <w:rsid w:val="00D03DB5"/>
    <w:rsid w:val="00D03EFB"/>
    <w:rsid w:val="00D0419F"/>
    <w:rsid w:val="00D047B3"/>
    <w:rsid w:val="00D04AF1"/>
    <w:rsid w:val="00D04B9C"/>
    <w:rsid w:val="00D05857"/>
    <w:rsid w:val="00D05983"/>
    <w:rsid w:val="00D05FE0"/>
    <w:rsid w:val="00D06062"/>
    <w:rsid w:val="00D0624B"/>
    <w:rsid w:val="00D06623"/>
    <w:rsid w:val="00D06890"/>
    <w:rsid w:val="00D06AB9"/>
    <w:rsid w:val="00D06CC1"/>
    <w:rsid w:val="00D073B6"/>
    <w:rsid w:val="00D078F1"/>
    <w:rsid w:val="00D07AEA"/>
    <w:rsid w:val="00D116BD"/>
    <w:rsid w:val="00D117CD"/>
    <w:rsid w:val="00D120D6"/>
    <w:rsid w:val="00D121ED"/>
    <w:rsid w:val="00D12227"/>
    <w:rsid w:val="00D12434"/>
    <w:rsid w:val="00D1295D"/>
    <w:rsid w:val="00D131EF"/>
    <w:rsid w:val="00D135B8"/>
    <w:rsid w:val="00D1374E"/>
    <w:rsid w:val="00D144E8"/>
    <w:rsid w:val="00D14865"/>
    <w:rsid w:val="00D16D32"/>
    <w:rsid w:val="00D16E38"/>
    <w:rsid w:val="00D17064"/>
    <w:rsid w:val="00D17565"/>
    <w:rsid w:val="00D17AB2"/>
    <w:rsid w:val="00D17EE5"/>
    <w:rsid w:val="00D17EEA"/>
    <w:rsid w:val="00D20066"/>
    <w:rsid w:val="00D2097D"/>
    <w:rsid w:val="00D20D1E"/>
    <w:rsid w:val="00D212D2"/>
    <w:rsid w:val="00D21374"/>
    <w:rsid w:val="00D214FF"/>
    <w:rsid w:val="00D215D4"/>
    <w:rsid w:val="00D22C53"/>
    <w:rsid w:val="00D233A1"/>
    <w:rsid w:val="00D23C12"/>
    <w:rsid w:val="00D23DC3"/>
    <w:rsid w:val="00D24370"/>
    <w:rsid w:val="00D245E6"/>
    <w:rsid w:val="00D25316"/>
    <w:rsid w:val="00D26169"/>
    <w:rsid w:val="00D26330"/>
    <w:rsid w:val="00D26989"/>
    <w:rsid w:val="00D26B0D"/>
    <w:rsid w:val="00D26E84"/>
    <w:rsid w:val="00D271C8"/>
    <w:rsid w:val="00D27269"/>
    <w:rsid w:val="00D27416"/>
    <w:rsid w:val="00D3034D"/>
    <w:rsid w:val="00D30972"/>
    <w:rsid w:val="00D30FFC"/>
    <w:rsid w:val="00D318AB"/>
    <w:rsid w:val="00D33862"/>
    <w:rsid w:val="00D33B1F"/>
    <w:rsid w:val="00D340DE"/>
    <w:rsid w:val="00D34457"/>
    <w:rsid w:val="00D34570"/>
    <w:rsid w:val="00D346B4"/>
    <w:rsid w:val="00D34777"/>
    <w:rsid w:val="00D348BA"/>
    <w:rsid w:val="00D3521B"/>
    <w:rsid w:val="00D355E4"/>
    <w:rsid w:val="00D355E5"/>
    <w:rsid w:val="00D358A9"/>
    <w:rsid w:val="00D35ABC"/>
    <w:rsid w:val="00D3621E"/>
    <w:rsid w:val="00D362DC"/>
    <w:rsid w:val="00D36719"/>
    <w:rsid w:val="00D368BF"/>
    <w:rsid w:val="00D37958"/>
    <w:rsid w:val="00D37A95"/>
    <w:rsid w:val="00D4049C"/>
    <w:rsid w:val="00D40536"/>
    <w:rsid w:val="00D40724"/>
    <w:rsid w:val="00D40B6E"/>
    <w:rsid w:val="00D40EC9"/>
    <w:rsid w:val="00D41027"/>
    <w:rsid w:val="00D414E9"/>
    <w:rsid w:val="00D414F2"/>
    <w:rsid w:val="00D41915"/>
    <w:rsid w:val="00D41BA8"/>
    <w:rsid w:val="00D41D22"/>
    <w:rsid w:val="00D41FC6"/>
    <w:rsid w:val="00D42A66"/>
    <w:rsid w:val="00D43508"/>
    <w:rsid w:val="00D43B35"/>
    <w:rsid w:val="00D442C4"/>
    <w:rsid w:val="00D44719"/>
    <w:rsid w:val="00D447FB"/>
    <w:rsid w:val="00D4495B"/>
    <w:rsid w:val="00D44C3F"/>
    <w:rsid w:val="00D44FF0"/>
    <w:rsid w:val="00D45750"/>
    <w:rsid w:val="00D4617B"/>
    <w:rsid w:val="00D46277"/>
    <w:rsid w:val="00D46A7D"/>
    <w:rsid w:val="00D46B43"/>
    <w:rsid w:val="00D46CE5"/>
    <w:rsid w:val="00D46F6F"/>
    <w:rsid w:val="00D50BA6"/>
    <w:rsid w:val="00D51B9A"/>
    <w:rsid w:val="00D524E9"/>
    <w:rsid w:val="00D5259E"/>
    <w:rsid w:val="00D52991"/>
    <w:rsid w:val="00D52EA3"/>
    <w:rsid w:val="00D53722"/>
    <w:rsid w:val="00D53BA1"/>
    <w:rsid w:val="00D53D10"/>
    <w:rsid w:val="00D53D40"/>
    <w:rsid w:val="00D53D7C"/>
    <w:rsid w:val="00D53FBE"/>
    <w:rsid w:val="00D540FB"/>
    <w:rsid w:val="00D54C0E"/>
    <w:rsid w:val="00D54C89"/>
    <w:rsid w:val="00D55925"/>
    <w:rsid w:val="00D56005"/>
    <w:rsid w:val="00D560C6"/>
    <w:rsid w:val="00D56106"/>
    <w:rsid w:val="00D5626E"/>
    <w:rsid w:val="00D56569"/>
    <w:rsid w:val="00D56D56"/>
    <w:rsid w:val="00D574F2"/>
    <w:rsid w:val="00D57838"/>
    <w:rsid w:val="00D57EB4"/>
    <w:rsid w:val="00D6052C"/>
    <w:rsid w:val="00D60FBD"/>
    <w:rsid w:val="00D615D5"/>
    <w:rsid w:val="00D61A2D"/>
    <w:rsid w:val="00D620A1"/>
    <w:rsid w:val="00D62178"/>
    <w:rsid w:val="00D623C8"/>
    <w:rsid w:val="00D630B5"/>
    <w:rsid w:val="00D63DBE"/>
    <w:rsid w:val="00D644BA"/>
    <w:rsid w:val="00D644CF"/>
    <w:rsid w:val="00D64512"/>
    <w:rsid w:val="00D655D6"/>
    <w:rsid w:val="00D65DF4"/>
    <w:rsid w:val="00D6637C"/>
    <w:rsid w:val="00D67FB9"/>
    <w:rsid w:val="00D7021C"/>
    <w:rsid w:val="00D70429"/>
    <w:rsid w:val="00D70488"/>
    <w:rsid w:val="00D709E7"/>
    <w:rsid w:val="00D70B78"/>
    <w:rsid w:val="00D70D39"/>
    <w:rsid w:val="00D70E1A"/>
    <w:rsid w:val="00D72207"/>
    <w:rsid w:val="00D72C2D"/>
    <w:rsid w:val="00D7325A"/>
    <w:rsid w:val="00D7335F"/>
    <w:rsid w:val="00D7336E"/>
    <w:rsid w:val="00D73A90"/>
    <w:rsid w:val="00D73AC6"/>
    <w:rsid w:val="00D73EF1"/>
    <w:rsid w:val="00D740F9"/>
    <w:rsid w:val="00D744BE"/>
    <w:rsid w:val="00D7474C"/>
    <w:rsid w:val="00D75A50"/>
    <w:rsid w:val="00D75CF3"/>
    <w:rsid w:val="00D75E4C"/>
    <w:rsid w:val="00D75E7E"/>
    <w:rsid w:val="00D75ED9"/>
    <w:rsid w:val="00D76068"/>
    <w:rsid w:val="00D76647"/>
    <w:rsid w:val="00D76B79"/>
    <w:rsid w:val="00D76F03"/>
    <w:rsid w:val="00D77054"/>
    <w:rsid w:val="00D820B9"/>
    <w:rsid w:val="00D820C9"/>
    <w:rsid w:val="00D82147"/>
    <w:rsid w:val="00D82321"/>
    <w:rsid w:val="00D83156"/>
    <w:rsid w:val="00D8389A"/>
    <w:rsid w:val="00D839B9"/>
    <w:rsid w:val="00D84B17"/>
    <w:rsid w:val="00D84DDD"/>
    <w:rsid w:val="00D85828"/>
    <w:rsid w:val="00D85CB8"/>
    <w:rsid w:val="00D85E21"/>
    <w:rsid w:val="00D85FF7"/>
    <w:rsid w:val="00D86249"/>
    <w:rsid w:val="00D8660F"/>
    <w:rsid w:val="00D86911"/>
    <w:rsid w:val="00D8719A"/>
    <w:rsid w:val="00D879D1"/>
    <w:rsid w:val="00D87BB0"/>
    <w:rsid w:val="00D87BDA"/>
    <w:rsid w:val="00D87E14"/>
    <w:rsid w:val="00D90815"/>
    <w:rsid w:val="00D91613"/>
    <w:rsid w:val="00D9190E"/>
    <w:rsid w:val="00D91CAF"/>
    <w:rsid w:val="00D9272E"/>
    <w:rsid w:val="00D92D14"/>
    <w:rsid w:val="00D92F40"/>
    <w:rsid w:val="00D932DE"/>
    <w:rsid w:val="00D93655"/>
    <w:rsid w:val="00D938AC"/>
    <w:rsid w:val="00D93C55"/>
    <w:rsid w:val="00D93C58"/>
    <w:rsid w:val="00D94F5C"/>
    <w:rsid w:val="00D95394"/>
    <w:rsid w:val="00D95A8A"/>
    <w:rsid w:val="00D95F5D"/>
    <w:rsid w:val="00D96B3D"/>
    <w:rsid w:val="00D96BDF"/>
    <w:rsid w:val="00D96DB4"/>
    <w:rsid w:val="00D96F6D"/>
    <w:rsid w:val="00D9716E"/>
    <w:rsid w:val="00D97204"/>
    <w:rsid w:val="00D973B4"/>
    <w:rsid w:val="00D978E9"/>
    <w:rsid w:val="00D97AF3"/>
    <w:rsid w:val="00D97F24"/>
    <w:rsid w:val="00D97F8C"/>
    <w:rsid w:val="00DA0033"/>
    <w:rsid w:val="00DA042E"/>
    <w:rsid w:val="00DA0ABE"/>
    <w:rsid w:val="00DA0D1F"/>
    <w:rsid w:val="00DA1065"/>
    <w:rsid w:val="00DA3060"/>
    <w:rsid w:val="00DA3776"/>
    <w:rsid w:val="00DA3963"/>
    <w:rsid w:val="00DA4434"/>
    <w:rsid w:val="00DA4B0B"/>
    <w:rsid w:val="00DA5B95"/>
    <w:rsid w:val="00DA781E"/>
    <w:rsid w:val="00DB0172"/>
    <w:rsid w:val="00DB052F"/>
    <w:rsid w:val="00DB16A8"/>
    <w:rsid w:val="00DB1FD4"/>
    <w:rsid w:val="00DB226B"/>
    <w:rsid w:val="00DB2A5A"/>
    <w:rsid w:val="00DB2C74"/>
    <w:rsid w:val="00DB2F1A"/>
    <w:rsid w:val="00DB360D"/>
    <w:rsid w:val="00DB380F"/>
    <w:rsid w:val="00DB3D4F"/>
    <w:rsid w:val="00DB43FC"/>
    <w:rsid w:val="00DB494E"/>
    <w:rsid w:val="00DB4ED8"/>
    <w:rsid w:val="00DB6186"/>
    <w:rsid w:val="00DB6AC7"/>
    <w:rsid w:val="00DB6B97"/>
    <w:rsid w:val="00DB71C1"/>
    <w:rsid w:val="00DB72F4"/>
    <w:rsid w:val="00DC0861"/>
    <w:rsid w:val="00DC096F"/>
    <w:rsid w:val="00DC0E1C"/>
    <w:rsid w:val="00DC0F32"/>
    <w:rsid w:val="00DC1144"/>
    <w:rsid w:val="00DC13B1"/>
    <w:rsid w:val="00DC15C5"/>
    <w:rsid w:val="00DC1F73"/>
    <w:rsid w:val="00DC214C"/>
    <w:rsid w:val="00DC2156"/>
    <w:rsid w:val="00DC279B"/>
    <w:rsid w:val="00DC2C94"/>
    <w:rsid w:val="00DC2D3A"/>
    <w:rsid w:val="00DC3583"/>
    <w:rsid w:val="00DC35B1"/>
    <w:rsid w:val="00DC3746"/>
    <w:rsid w:val="00DC37B1"/>
    <w:rsid w:val="00DC39D0"/>
    <w:rsid w:val="00DC3E2D"/>
    <w:rsid w:val="00DC451C"/>
    <w:rsid w:val="00DC4778"/>
    <w:rsid w:val="00DC4D4C"/>
    <w:rsid w:val="00DC5254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673"/>
    <w:rsid w:val="00DD0C4E"/>
    <w:rsid w:val="00DD13E0"/>
    <w:rsid w:val="00DD30C1"/>
    <w:rsid w:val="00DD325E"/>
    <w:rsid w:val="00DD4233"/>
    <w:rsid w:val="00DD4E6F"/>
    <w:rsid w:val="00DD53CD"/>
    <w:rsid w:val="00DD53DD"/>
    <w:rsid w:val="00DD573F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E45"/>
    <w:rsid w:val="00DE1EDD"/>
    <w:rsid w:val="00DE204F"/>
    <w:rsid w:val="00DE216D"/>
    <w:rsid w:val="00DE25B2"/>
    <w:rsid w:val="00DE25C2"/>
    <w:rsid w:val="00DE26EC"/>
    <w:rsid w:val="00DE2EA7"/>
    <w:rsid w:val="00DE3402"/>
    <w:rsid w:val="00DE3466"/>
    <w:rsid w:val="00DE358A"/>
    <w:rsid w:val="00DE3A9A"/>
    <w:rsid w:val="00DE3D50"/>
    <w:rsid w:val="00DE3E70"/>
    <w:rsid w:val="00DE4627"/>
    <w:rsid w:val="00DE4BF1"/>
    <w:rsid w:val="00DE515E"/>
    <w:rsid w:val="00DE517B"/>
    <w:rsid w:val="00DE5218"/>
    <w:rsid w:val="00DE575A"/>
    <w:rsid w:val="00DE57B7"/>
    <w:rsid w:val="00DE5852"/>
    <w:rsid w:val="00DE5AA4"/>
    <w:rsid w:val="00DE5AD6"/>
    <w:rsid w:val="00DE5CA1"/>
    <w:rsid w:val="00DE5CBA"/>
    <w:rsid w:val="00DE5E63"/>
    <w:rsid w:val="00DE5F94"/>
    <w:rsid w:val="00DE6336"/>
    <w:rsid w:val="00DE66D9"/>
    <w:rsid w:val="00DE698D"/>
    <w:rsid w:val="00DE77CE"/>
    <w:rsid w:val="00DE7B62"/>
    <w:rsid w:val="00DF0739"/>
    <w:rsid w:val="00DF1274"/>
    <w:rsid w:val="00DF2372"/>
    <w:rsid w:val="00DF25B1"/>
    <w:rsid w:val="00DF2D02"/>
    <w:rsid w:val="00DF30DD"/>
    <w:rsid w:val="00DF3333"/>
    <w:rsid w:val="00DF34C3"/>
    <w:rsid w:val="00DF3AAE"/>
    <w:rsid w:val="00DF4AE5"/>
    <w:rsid w:val="00DF4BA0"/>
    <w:rsid w:val="00DF4D1E"/>
    <w:rsid w:val="00DF5875"/>
    <w:rsid w:val="00DF5EBC"/>
    <w:rsid w:val="00DF5FCC"/>
    <w:rsid w:val="00DF6020"/>
    <w:rsid w:val="00DF70E0"/>
    <w:rsid w:val="00DF7655"/>
    <w:rsid w:val="00DF7BC8"/>
    <w:rsid w:val="00DF7DF0"/>
    <w:rsid w:val="00E00482"/>
    <w:rsid w:val="00E00693"/>
    <w:rsid w:val="00E006ED"/>
    <w:rsid w:val="00E00CDC"/>
    <w:rsid w:val="00E01F40"/>
    <w:rsid w:val="00E020AE"/>
    <w:rsid w:val="00E02A21"/>
    <w:rsid w:val="00E02E6D"/>
    <w:rsid w:val="00E030B3"/>
    <w:rsid w:val="00E0371F"/>
    <w:rsid w:val="00E037E8"/>
    <w:rsid w:val="00E0395A"/>
    <w:rsid w:val="00E03C79"/>
    <w:rsid w:val="00E0421E"/>
    <w:rsid w:val="00E04272"/>
    <w:rsid w:val="00E04333"/>
    <w:rsid w:val="00E0446D"/>
    <w:rsid w:val="00E04481"/>
    <w:rsid w:val="00E0481A"/>
    <w:rsid w:val="00E05658"/>
    <w:rsid w:val="00E05697"/>
    <w:rsid w:val="00E059FF"/>
    <w:rsid w:val="00E0716B"/>
    <w:rsid w:val="00E07F8A"/>
    <w:rsid w:val="00E1093C"/>
    <w:rsid w:val="00E10BD5"/>
    <w:rsid w:val="00E10F96"/>
    <w:rsid w:val="00E11385"/>
    <w:rsid w:val="00E11811"/>
    <w:rsid w:val="00E11D2C"/>
    <w:rsid w:val="00E1239C"/>
    <w:rsid w:val="00E1279F"/>
    <w:rsid w:val="00E12C28"/>
    <w:rsid w:val="00E1338A"/>
    <w:rsid w:val="00E137AF"/>
    <w:rsid w:val="00E138D3"/>
    <w:rsid w:val="00E13D65"/>
    <w:rsid w:val="00E13E69"/>
    <w:rsid w:val="00E142C2"/>
    <w:rsid w:val="00E14305"/>
    <w:rsid w:val="00E14315"/>
    <w:rsid w:val="00E14715"/>
    <w:rsid w:val="00E14CBE"/>
    <w:rsid w:val="00E1516A"/>
    <w:rsid w:val="00E16333"/>
    <w:rsid w:val="00E16A3C"/>
    <w:rsid w:val="00E16D03"/>
    <w:rsid w:val="00E16DB4"/>
    <w:rsid w:val="00E177AD"/>
    <w:rsid w:val="00E177BD"/>
    <w:rsid w:val="00E1794E"/>
    <w:rsid w:val="00E17B99"/>
    <w:rsid w:val="00E212A3"/>
    <w:rsid w:val="00E212DA"/>
    <w:rsid w:val="00E21556"/>
    <w:rsid w:val="00E21950"/>
    <w:rsid w:val="00E22199"/>
    <w:rsid w:val="00E225AC"/>
    <w:rsid w:val="00E227AF"/>
    <w:rsid w:val="00E23419"/>
    <w:rsid w:val="00E23423"/>
    <w:rsid w:val="00E23C4E"/>
    <w:rsid w:val="00E24E36"/>
    <w:rsid w:val="00E258B0"/>
    <w:rsid w:val="00E26389"/>
    <w:rsid w:val="00E272CD"/>
    <w:rsid w:val="00E27584"/>
    <w:rsid w:val="00E27F63"/>
    <w:rsid w:val="00E3005A"/>
    <w:rsid w:val="00E3017C"/>
    <w:rsid w:val="00E309FA"/>
    <w:rsid w:val="00E30FCD"/>
    <w:rsid w:val="00E314E7"/>
    <w:rsid w:val="00E319B5"/>
    <w:rsid w:val="00E31BA9"/>
    <w:rsid w:val="00E31CAA"/>
    <w:rsid w:val="00E32754"/>
    <w:rsid w:val="00E328B5"/>
    <w:rsid w:val="00E32FA8"/>
    <w:rsid w:val="00E33178"/>
    <w:rsid w:val="00E3322D"/>
    <w:rsid w:val="00E334D8"/>
    <w:rsid w:val="00E33E07"/>
    <w:rsid w:val="00E34221"/>
    <w:rsid w:val="00E34423"/>
    <w:rsid w:val="00E347C3"/>
    <w:rsid w:val="00E34A39"/>
    <w:rsid w:val="00E35CE2"/>
    <w:rsid w:val="00E36147"/>
    <w:rsid w:val="00E365A3"/>
    <w:rsid w:val="00E3690F"/>
    <w:rsid w:val="00E36AF5"/>
    <w:rsid w:val="00E37515"/>
    <w:rsid w:val="00E37523"/>
    <w:rsid w:val="00E37C32"/>
    <w:rsid w:val="00E37D29"/>
    <w:rsid w:val="00E37DC7"/>
    <w:rsid w:val="00E404A9"/>
    <w:rsid w:val="00E40888"/>
    <w:rsid w:val="00E414D4"/>
    <w:rsid w:val="00E416B3"/>
    <w:rsid w:val="00E4175C"/>
    <w:rsid w:val="00E41A88"/>
    <w:rsid w:val="00E41D4F"/>
    <w:rsid w:val="00E41FC1"/>
    <w:rsid w:val="00E42301"/>
    <w:rsid w:val="00E4334C"/>
    <w:rsid w:val="00E4383D"/>
    <w:rsid w:val="00E43B3A"/>
    <w:rsid w:val="00E44247"/>
    <w:rsid w:val="00E44713"/>
    <w:rsid w:val="00E44790"/>
    <w:rsid w:val="00E4492F"/>
    <w:rsid w:val="00E45367"/>
    <w:rsid w:val="00E456ED"/>
    <w:rsid w:val="00E462E0"/>
    <w:rsid w:val="00E468C9"/>
    <w:rsid w:val="00E46BA9"/>
    <w:rsid w:val="00E46F01"/>
    <w:rsid w:val="00E4733B"/>
    <w:rsid w:val="00E47597"/>
    <w:rsid w:val="00E506F8"/>
    <w:rsid w:val="00E50A8A"/>
    <w:rsid w:val="00E5115A"/>
    <w:rsid w:val="00E51DC6"/>
    <w:rsid w:val="00E523ED"/>
    <w:rsid w:val="00E528BD"/>
    <w:rsid w:val="00E52BC1"/>
    <w:rsid w:val="00E53066"/>
    <w:rsid w:val="00E531CB"/>
    <w:rsid w:val="00E535CC"/>
    <w:rsid w:val="00E536E3"/>
    <w:rsid w:val="00E53B2A"/>
    <w:rsid w:val="00E542F3"/>
    <w:rsid w:val="00E55621"/>
    <w:rsid w:val="00E55947"/>
    <w:rsid w:val="00E55E1E"/>
    <w:rsid w:val="00E5675A"/>
    <w:rsid w:val="00E5787C"/>
    <w:rsid w:val="00E57F5D"/>
    <w:rsid w:val="00E60236"/>
    <w:rsid w:val="00E6053C"/>
    <w:rsid w:val="00E60AD6"/>
    <w:rsid w:val="00E61B8F"/>
    <w:rsid w:val="00E61FA7"/>
    <w:rsid w:val="00E62B18"/>
    <w:rsid w:val="00E634B0"/>
    <w:rsid w:val="00E6353B"/>
    <w:rsid w:val="00E63A30"/>
    <w:rsid w:val="00E646E6"/>
    <w:rsid w:val="00E64776"/>
    <w:rsid w:val="00E65221"/>
    <w:rsid w:val="00E65B19"/>
    <w:rsid w:val="00E65CED"/>
    <w:rsid w:val="00E662EB"/>
    <w:rsid w:val="00E6699E"/>
    <w:rsid w:val="00E66A50"/>
    <w:rsid w:val="00E6711D"/>
    <w:rsid w:val="00E6731D"/>
    <w:rsid w:val="00E6770E"/>
    <w:rsid w:val="00E678AA"/>
    <w:rsid w:val="00E70A9C"/>
    <w:rsid w:val="00E70FA1"/>
    <w:rsid w:val="00E713E2"/>
    <w:rsid w:val="00E71FB4"/>
    <w:rsid w:val="00E722BC"/>
    <w:rsid w:val="00E72397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6B6"/>
    <w:rsid w:val="00E74852"/>
    <w:rsid w:val="00E751C9"/>
    <w:rsid w:val="00E7574B"/>
    <w:rsid w:val="00E77027"/>
    <w:rsid w:val="00E77AF9"/>
    <w:rsid w:val="00E77BF2"/>
    <w:rsid w:val="00E77CD0"/>
    <w:rsid w:val="00E80653"/>
    <w:rsid w:val="00E806EC"/>
    <w:rsid w:val="00E809F0"/>
    <w:rsid w:val="00E80B08"/>
    <w:rsid w:val="00E812A7"/>
    <w:rsid w:val="00E81426"/>
    <w:rsid w:val="00E81731"/>
    <w:rsid w:val="00E825D9"/>
    <w:rsid w:val="00E82797"/>
    <w:rsid w:val="00E82807"/>
    <w:rsid w:val="00E829D2"/>
    <w:rsid w:val="00E82B2E"/>
    <w:rsid w:val="00E84400"/>
    <w:rsid w:val="00E84564"/>
    <w:rsid w:val="00E849C1"/>
    <w:rsid w:val="00E84F03"/>
    <w:rsid w:val="00E855D7"/>
    <w:rsid w:val="00E86529"/>
    <w:rsid w:val="00E867AE"/>
    <w:rsid w:val="00E86D68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2E04"/>
    <w:rsid w:val="00E93116"/>
    <w:rsid w:val="00E93D88"/>
    <w:rsid w:val="00E9406D"/>
    <w:rsid w:val="00E94221"/>
    <w:rsid w:val="00E9465C"/>
    <w:rsid w:val="00E94793"/>
    <w:rsid w:val="00E95325"/>
    <w:rsid w:val="00E9553F"/>
    <w:rsid w:val="00E9613F"/>
    <w:rsid w:val="00E965AA"/>
    <w:rsid w:val="00E96923"/>
    <w:rsid w:val="00E971CB"/>
    <w:rsid w:val="00E97DBD"/>
    <w:rsid w:val="00E97E7B"/>
    <w:rsid w:val="00EA005B"/>
    <w:rsid w:val="00EA0D49"/>
    <w:rsid w:val="00EA0E39"/>
    <w:rsid w:val="00EA1361"/>
    <w:rsid w:val="00EA14FE"/>
    <w:rsid w:val="00EA1694"/>
    <w:rsid w:val="00EA1A48"/>
    <w:rsid w:val="00EA1B8D"/>
    <w:rsid w:val="00EA2068"/>
    <w:rsid w:val="00EA22F5"/>
    <w:rsid w:val="00EA2847"/>
    <w:rsid w:val="00EA2907"/>
    <w:rsid w:val="00EA2F78"/>
    <w:rsid w:val="00EA37AC"/>
    <w:rsid w:val="00EA3D4C"/>
    <w:rsid w:val="00EA451B"/>
    <w:rsid w:val="00EA488B"/>
    <w:rsid w:val="00EA4E92"/>
    <w:rsid w:val="00EA7CAD"/>
    <w:rsid w:val="00EB0B6D"/>
    <w:rsid w:val="00EB0C02"/>
    <w:rsid w:val="00EB16F3"/>
    <w:rsid w:val="00EB193C"/>
    <w:rsid w:val="00EB21FB"/>
    <w:rsid w:val="00EB2279"/>
    <w:rsid w:val="00EB2523"/>
    <w:rsid w:val="00EB26FF"/>
    <w:rsid w:val="00EB315D"/>
    <w:rsid w:val="00EB3191"/>
    <w:rsid w:val="00EB33F4"/>
    <w:rsid w:val="00EB3584"/>
    <w:rsid w:val="00EB37D0"/>
    <w:rsid w:val="00EB3C7C"/>
    <w:rsid w:val="00EB3EAE"/>
    <w:rsid w:val="00EB4580"/>
    <w:rsid w:val="00EB4AFA"/>
    <w:rsid w:val="00EB4F28"/>
    <w:rsid w:val="00EB534C"/>
    <w:rsid w:val="00EB5B93"/>
    <w:rsid w:val="00EB5D5B"/>
    <w:rsid w:val="00EB6726"/>
    <w:rsid w:val="00EB798E"/>
    <w:rsid w:val="00EB7ACC"/>
    <w:rsid w:val="00EC06EF"/>
    <w:rsid w:val="00EC0A6C"/>
    <w:rsid w:val="00EC0AC6"/>
    <w:rsid w:val="00EC0F8E"/>
    <w:rsid w:val="00EC123A"/>
    <w:rsid w:val="00EC12AE"/>
    <w:rsid w:val="00EC1F57"/>
    <w:rsid w:val="00EC21B6"/>
    <w:rsid w:val="00EC342E"/>
    <w:rsid w:val="00EC35E2"/>
    <w:rsid w:val="00EC38AE"/>
    <w:rsid w:val="00EC39CE"/>
    <w:rsid w:val="00EC4142"/>
    <w:rsid w:val="00EC517C"/>
    <w:rsid w:val="00EC66BE"/>
    <w:rsid w:val="00EC6DB8"/>
    <w:rsid w:val="00EC7290"/>
    <w:rsid w:val="00EC72DF"/>
    <w:rsid w:val="00EC7317"/>
    <w:rsid w:val="00ED0277"/>
    <w:rsid w:val="00ED0316"/>
    <w:rsid w:val="00ED0664"/>
    <w:rsid w:val="00ED125C"/>
    <w:rsid w:val="00ED1FAE"/>
    <w:rsid w:val="00ED2365"/>
    <w:rsid w:val="00ED238B"/>
    <w:rsid w:val="00ED28F5"/>
    <w:rsid w:val="00ED2963"/>
    <w:rsid w:val="00ED2A19"/>
    <w:rsid w:val="00ED2FDD"/>
    <w:rsid w:val="00ED38D7"/>
    <w:rsid w:val="00ED47F0"/>
    <w:rsid w:val="00ED4C1C"/>
    <w:rsid w:val="00ED4C49"/>
    <w:rsid w:val="00ED5C3A"/>
    <w:rsid w:val="00ED5F5E"/>
    <w:rsid w:val="00ED5F92"/>
    <w:rsid w:val="00ED62EB"/>
    <w:rsid w:val="00ED694A"/>
    <w:rsid w:val="00ED7BD2"/>
    <w:rsid w:val="00EE048C"/>
    <w:rsid w:val="00EE0550"/>
    <w:rsid w:val="00EE0B45"/>
    <w:rsid w:val="00EE176E"/>
    <w:rsid w:val="00EE1AB5"/>
    <w:rsid w:val="00EE20E4"/>
    <w:rsid w:val="00EE2634"/>
    <w:rsid w:val="00EE2C9F"/>
    <w:rsid w:val="00EE4048"/>
    <w:rsid w:val="00EE449C"/>
    <w:rsid w:val="00EE54D8"/>
    <w:rsid w:val="00EE5979"/>
    <w:rsid w:val="00EE5B1F"/>
    <w:rsid w:val="00EE5CD6"/>
    <w:rsid w:val="00EE5E10"/>
    <w:rsid w:val="00EE6070"/>
    <w:rsid w:val="00EE6967"/>
    <w:rsid w:val="00EE78C0"/>
    <w:rsid w:val="00EF0A34"/>
    <w:rsid w:val="00EF0A6E"/>
    <w:rsid w:val="00EF0ED8"/>
    <w:rsid w:val="00EF1651"/>
    <w:rsid w:val="00EF1F02"/>
    <w:rsid w:val="00EF246C"/>
    <w:rsid w:val="00EF2717"/>
    <w:rsid w:val="00EF2865"/>
    <w:rsid w:val="00EF32F3"/>
    <w:rsid w:val="00EF33B7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51A2"/>
    <w:rsid w:val="00EF558C"/>
    <w:rsid w:val="00EF57E8"/>
    <w:rsid w:val="00EF5F33"/>
    <w:rsid w:val="00EF6374"/>
    <w:rsid w:val="00EF7130"/>
    <w:rsid w:val="00EF717F"/>
    <w:rsid w:val="00EF773A"/>
    <w:rsid w:val="00EF7F64"/>
    <w:rsid w:val="00F006D7"/>
    <w:rsid w:val="00F00D43"/>
    <w:rsid w:val="00F00D6B"/>
    <w:rsid w:val="00F00DC2"/>
    <w:rsid w:val="00F00EAE"/>
    <w:rsid w:val="00F01217"/>
    <w:rsid w:val="00F0172A"/>
    <w:rsid w:val="00F01789"/>
    <w:rsid w:val="00F0285B"/>
    <w:rsid w:val="00F03860"/>
    <w:rsid w:val="00F03B81"/>
    <w:rsid w:val="00F04655"/>
    <w:rsid w:val="00F05787"/>
    <w:rsid w:val="00F06311"/>
    <w:rsid w:val="00F0677C"/>
    <w:rsid w:val="00F06E37"/>
    <w:rsid w:val="00F0702A"/>
    <w:rsid w:val="00F07365"/>
    <w:rsid w:val="00F07592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A20"/>
    <w:rsid w:val="00F12F74"/>
    <w:rsid w:val="00F13388"/>
    <w:rsid w:val="00F14189"/>
    <w:rsid w:val="00F144E8"/>
    <w:rsid w:val="00F14855"/>
    <w:rsid w:val="00F15426"/>
    <w:rsid w:val="00F15B2B"/>
    <w:rsid w:val="00F15F7B"/>
    <w:rsid w:val="00F1613D"/>
    <w:rsid w:val="00F166A3"/>
    <w:rsid w:val="00F16E15"/>
    <w:rsid w:val="00F17085"/>
    <w:rsid w:val="00F179E5"/>
    <w:rsid w:val="00F17DE2"/>
    <w:rsid w:val="00F206EF"/>
    <w:rsid w:val="00F206F7"/>
    <w:rsid w:val="00F20845"/>
    <w:rsid w:val="00F21161"/>
    <w:rsid w:val="00F212E7"/>
    <w:rsid w:val="00F21940"/>
    <w:rsid w:val="00F21A06"/>
    <w:rsid w:val="00F21CD3"/>
    <w:rsid w:val="00F21ED0"/>
    <w:rsid w:val="00F22999"/>
    <w:rsid w:val="00F22E94"/>
    <w:rsid w:val="00F231DA"/>
    <w:rsid w:val="00F237A9"/>
    <w:rsid w:val="00F23E33"/>
    <w:rsid w:val="00F24B92"/>
    <w:rsid w:val="00F25535"/>
    <w:rsid w:val="00F25ABA"/>
    <w:rsid w:val="00F25E2B"/>
    <w:rsid w:val="00F25F07"/>
    <w:rsid w:val="00F25F57"/>
    <w:rsid w:val="00F25FC8"/>
    <w:rsid w:val="00F26BE9"/>
    <w:rsid w:val="00F27025"/>
    <w:rsid w:val="00F27A81"/>
    <w:rsid w:val="00F27D17"/>
    <w:rsid w:val="00F27E2E"/>
    <w:rsid w:val="00F300F0"/>
    <w:rsid w:val="00F30433"/>
    <w:rsid w:val="00F3077D"/>
    <w:rsid w:val="00F3202D"/>
    <w:rsid w:val="00F321C8"/>
    <w:rsid w:val="00F3242D"/>
    <w:rsid w:val="00F32804"/>
    <w:rsid w:val="00F3365C"/>
    <w:rsid w:val="00F337AE"/>
    <w:rsid w:val="00F33B35"/>
    <w:rsid w:val="00F34477"/>
    <w:rsid w:val="00F34680"/>
    <w:rsid w:val="00F35B7C"/>
    <w:rsid w:val="00F3684A"/>
    <w:rsid w:val="00F368DC"/>
    <w:rsid w:val="00F368F8"/>
    <w:rsid w:val="00F36BA1"/>
    <w:rsid w:val="00F36E72"/>
    <w:rsid w:val="00F3728D"/>
    <w:rsid w:val="00F3761E"/>
    <w:rsid w:val="00F40964"/>
    <w:rsid w:val="00F414C5"/>
    <w:rsid w:val="00F426A5"/>
    <w:rsid w:val="00F42BDA"/>
    <w:rsid w:val="00F42E19"/>
    <w:rsid w:val="00F42F10"/>
    <w:rsid w:val="00F4381A"/>
    <w:rsid w:val="00F43959"/>
    <w:rsid w:val="00F43A11"/>
    <w:rsid w:val="00F4411B"/>
    <w:rsid w:val="00F4416B"/>
    <w:rsid w:val="00F4425B"/>
    <w:rsid w:val="00F44915"/>
    <w:rsid w:val="00F44A1D"/>
    <w:rsid w:val="00F44AB4"/>
    <w:rsid w:val="00F45399"/>
    <w:rsid w:val="00F4558D"/>
    <w:rsid w:val="00F45B54"/>
    <w:rsid w:val="00F45B72"/>
    <w:rsid w:val="00F46395"/>
    <w:rsid w:val="00F477C0"/>
    <w:rsid w:val="00F477E3"/>
    <w:rsid w:val="00F47A19"/>
    <w:rsid w:val="00F47ABD"/>
    <w:rsid w:val="00F47B40"/>
    <w:rsid w:val="00F47BE6"/>
    <w:rsid w:val="00F50215"/>
    <w:rsid w:val="00F511C8"/>
    <w:rsid w:val="00F52C35"/>
    <w:rsid w:val="00F52E71"/>
    <w:rsid w:val="00F534AC"/>
    <w:rsid w:val="00F53731"/>
    <w:rsid w:val="00F53A20"/>
    <w:rsid w:val="00F53A94"/>
    <w:rsid w:val="00F53F66"/>
    <w:rsid w:val="00F542C2"/>
    <w:rsid w:val="00F5451E"/>
    <w:rsid w:val="00F546C4"/>
    <w:rsid w:val="00F54833"/>
    <w:rsid w:val="00F55E2E"/>
    <w:rsid w:val="00F56037"/>
    <w:rsid w:val="00F5611B"/>
    <w:rsid w:val="00F56318"/>
    <w:rsid w:val="00F5645B"/>
    <w:rsid w:val="00F566EB"/>
    <w:rsid w:val="00F570A7"/>
    <w:rsid w:val="00F6062C"/>
    <w:rsid w:val="00F60641"/>
    <w:rsid w:val="00F60799"/>
    <w:rsid w:val="00F60913"/>
    <w:rsid w:val="00F60DD5"/>
    <w:rsid w:val="00F61237"/>
    <w:rsid w:val="00F6150D"/>
    <w:rsid w:val="00F618E3"/>
    <w:rsid w:val="00F61A2A"/>
    <w:rsid w:val="00F61AD6"/>
    <w:rsid w:val="00F61D95"/>
    <w:rsid w:val="00F621AC"/>
    <w:rsid w:val="00F6258E"/>
    <w:rsid w:val="00F62CB6"/>
    <w:rsid w:val="00F63761"/>
    <w:rsid w:val="00F64E1F"/>
    <w:rsid w:val="00F64E96"/>
    <w:rsid w:val="00F65971"/>
    <w:rsid w:val="00F65B52"/>
    <w:rsid w:val="00F65E65"/>
    <w:rsid w:val="00F65EEC"/>
    <w:rsid w:val="00F66026"/>
    <w:rsid w:val="00F6620D"/>
    <w:rsid w:val="00F66601"/>
    <w:rsid w:val="00F66B56"/>
    <w:rsid w:val="00F671EE"/>
    <w:rsid w:val="00F67DA2"/>
    <w:rsid w:val="00F67E32"/>
    <w:rsid w:val="00F700FA"/>
    <w:rsid w:val="00F706F9"/>
    <w:rsid w:val="00F707EF"/>
    <w:rsid w:val="00F70B70"/>
    <w:rsid w:val="00F70E41"/>
    <w:rsid w:val="00F70F94"/>
    <w:rsid w:val="00F7142F"/>
    <w:rsid w:val="00F716BC"/>
    <w:rsid w:val="00F717F8"/>
    <w:rsid w:val="00F71A30"/>
    <w:rsid w:val="00F726FB"/>
    <w:rsid w:val="00F72F93"/>
    <w:rsid w:val="00F73284"/>
    <w:rsid w:val="00F74130"/>
    <w:rsid w:val="00F748C1"/>
    <w:rsid w:val="00F74AF3"/>
    <w:rsid w:val="00F757DA"/>
    <w:rsid w:val="00F75EFC"/>
    <w:rsid w:val="00F76114"/>
    <w:rsid w:val="00F76132"/>
    <w:rsid w:val="00F7659A"/>
    <w:rsid w:val="00F7673D"/>
    <w:rsid w:val="00F7677B"/>
    <w:rsid w:val="00F76DE9"/>
    <w:rsid w:val="00F77104"/>
    <w:rsid w:val="00F77F17"/>
    <w:rsid w:val="00F8025E"/>
    <w:rsid w:val="00F803A9"/>
    <w:rsid w:val="00F80A9E"/>
    <w:rsid w:val="00F81036"/>
    <w:rsid w:val="00F81078"/>
    <w:rsid w:val="00F8159F"/>
    <w:rsid w:val="00F81672"/>
    <w:rsid w:val="00F816E9"/>
    <w:rsid w:val="00F817DF"/>
    <w:rsid w:val="00F826C4"/>
    <w:rsid w:val="00F82A35"/>
    <w:rsid w:val="00F83560"/>
    <w:rsid w:val="00F83C7F"/>
    <w:rsid w:val="00F83D84"/>
    <w:rsid w:val="00F84008"/>
    <w:rsid w:val="00F848E1"/>
    <w:rsid w:val="00F851FF"/>
    <w:rsid w:val="00F86235"/>
    <w:rsid w:val="00F86A4B"/>
    <w:rsid w:val="00F87FD7"/>
    <w:rsid w:val="00F9087E"/>
    <w:rsid w:val="00F91573"/>
    <w:rsid w:val="00F91DA1"/>
    <w:rsid w:val="00F92A88"/>
    <w:rsid w:val="00F92C51"/>
    <w:rsid w:val="00F93F27"/>
    <w:rsid w:val="00F942F3"/>
    <w:rsid w:val="00F94A62"/>
    <w:rsid w:val="00F94A72"/>
    <w:rsid w:val="00F950BB"/>
    <w:rsid w:val="00F95290"/>
    <w:rsid w:val="00F956DA"/>
    <w:rsid w:val="00F95D18"/>
    <w:rsid w:val="00F95E79"/>
    <w:rsid w:val="00F969E8"/>
    <w:rsid w:val="00F96B2B"/>
    <w:rsid w:val="00F97295"/>
    <w:rsid w:val="00F973B6"/>
    <w:rsid w:val="00F974A4"/>
    <w:rsid w:val="00F97E6A"/>
    <w:rsid w:val="00F97EEA"/>
    <w:rsid w:val="00F97F4C"/>
    <w:rsid w:val="00FA0542"/>
    <w:rsid w:val="00FA0773"/>
    <w:rsid w:val="00FA0A68"/>
    <w:rsid w:val="00FA0B4C"/>
    <w:rsid w:val="00FA13D2"/>
    <w:rsid w:val="00FA14B4"/>
    <w:rsid w:val="00FA1565"/>
    <w:rsid w:val="00FA198D"/>
    <w:rsid w:val="00FA19D5"/>
    <w:rsid w:val="00FA1B7B"/>
    <w:rsid w:val="00FA1E5C"/>
    <w:rsid w:val="00FA290A"/>
    <w:rsid w:val="00FA2CD8"/>
    <w:rsid w:val="00FA3309"/>
    <w:rsid w:val="00FA3379"/>
    <w:rsid w:val="00FA4358"/>
    <w:rsid w:val="00FA4391"/>
    <w:rsid w:val="00FA44BE"/>
    <w:rsid w:val="00FA460C"/>
    <w:rsid w:val="00FA474A"/>
    <w:rsid w:val="00FA485C"/>
    <w:rsid w:val="00FA489A"/>
    <w:rsid w:val="00FA4E6D"/>
    <w:rsid w:val="00FA4FEE"/>
    <w:rsid w:val="00FA52F6"/>
    <w:rsid w:val="00FA56B9"/>
    <w:rsid w:val="00FA57DD"/>
    <w:rsid w:val="00FA6015"/>
    <w:rsid w:val="00FA628F"/>
    <w:rsid w:val="00FA62E8"/>
    <w:rsid w:val="00FA6AED"/>
    <w:rsid w:val="00FA70C7"/>
    <w:rsid w:val="00FA7165"/>
    <w:rsid w:val="00FA7399"/>
    <w:rsid w:val="00FB06A9"/>
    <w:rsid w:val="00FB070F"/>
    <w:rsid w:val="00FB2133"/>
    <w:rsid w:val="00FB2306"/>
    <w:rsid w:val="00FB2648"/>
    <w:rsid w:val="00FB2778"/>
    <w:rsid w:val="00FB35A8"/>
    <w:rsid w:val="00FB3797"/>
    <w:rsid w:val="00FB3B77"/>
    <w:rsid w:val="00FB3E59"/>
    <w:rsid w:val="00FB4D5D"/>
    <w:rsid w:val="00FB4E4C"/>
    <w:rsid w:val="00FB50DD"/>
    <w:rsid w:val="00FB5A48"/>
    <w:rsid w:val="00FB6A02"/>
    <w:rsid w:val="00FB7341"/>
    <w:rsid w:val="00FB79FD"/>
    <w:rsid w:val="00FC10A3"/>
    <w:rsid w:val="00FC25D8"/>
    <w:rsid w:val="00FC2692"/>
    <w:rsid w:val="00FC2C34"/>
    <w:rsid w:val="00FC3142"/>
    <w:rsid w:val="00FC34C3"/>
    <w:rsid w:val="00FC3755"/>
    <w:rsid w:val="00FC39F6"/>
    <w:rsid w:val="00FC3A91"/>
    <w:rsid w:val="00FC41EF"/>
    <w:rsid w:val="00FC5177"/>
    <w:rsid w:val="00FC5559"/>
    <w:rsid w:val="00FC5AFF"/>
    <w:rsid w:val="00FC5D85"/>
    <w:rsid w:val="00FC6C9F"/>
    <w:rsid w:val="00FC76E7"/>
    <w:rsid w:val="00FC7D96"/>
    <w:rsid w:val="00FD03E8"/>
    <w:rsid w:val="00FD1323"/>
    <w:rsid w:val="00FD143C"/>
    <w:rsid w:val="00FD18BA"/>
    <w:rsid w:val="00FD1907"/>
    <w:rsid w:val="00FD2347"/>
    <w:rsid w:val="00FD2BBC"/>
    <w:rsid w:val="00FD3B7F"/>
    <w:rsid w:val="00FD49FF"/>
    <w:rsid w:val="00FD4F60"/>
    <w:rsid w:val="00FD51DC"/>
    <w:rsid w:val="00FD52F4"/>
    <w:rsid w:val="00FD5D0E"/>
    <w:rsid w:val="00FD5E56"/>
    <w:rsid w:val="00FD60C4"/>
    <w:rsid w:val="00FD62C5"/>
    <w:rsid w:val="00FD714F"/>
    <w:rsid w:val="00FD72D6"/>
    <w:rsid w:val="00FD7A9C"/>
    <w:rsid w:val="00FD7BE1"/>
    <w:rsid w:val="00FD7EF2"/>
    <w:rsid w:val="00FE02D5"/>
    <w:rsid w:val="00FE0B75"/>
    <w:rsid w:val="00FE1224"/>
    <w:rsid w:val="00FE16D7"/>
    <w:rsid w:val="00FE1701"/>
    <w:rsid w:val="00FE1D3A"/>
    <w:rsid w:val="00FE2693"/>
    <w:rsid w:val="00FE33A4"/>
    <w:rsid w:val="00FE3F00"/>
    <w:rsid w:val="00FE4092"/>
    <w:rsid w:val="00FE422E"/>
    <w:rsid w:val="00FE4C74"/>
    <w:rsid w:val="00FE4CE9"/>
    <w:rsid w:val="00FE50F7"/>
    <w:rsid w:val="00FE57A2"/>
    <w:rsid w:val="00FE5D18"/>
    <w:rsid w:val="00FE5D45"/>
    <w:rsid w:val="00FE648C"/>
    <w:rsid w:val="00FE6B7A"/>
    <w:rsid w:val="00FE6BA7"/>
    <w:rsid w:val="00FE735E"/>
    <w:rsid w:val="00FE73E9"/>
    <w:rsid w:val="00FF00F4"/>
    <w:rsid w:val="00FF01F3"/>
    <w:rsid w:val="00FF0381"/>
    <w:rsid w:val="00FF0589"/>
    <w:rsid w:val="00FF07F8"/>
    <w:rsid w:val="00FF084D"/>
    <w:rsid w:val="00FF1306"/>
    <w:rsid w:val="00FF1611"/>
    <w:rsid w:val="00FF1F9B"/>
    <w:rsid w:val="00FF2217"/>
    <w:rsid w:val="00FF24BB"/>
    <w:rsid w:val="00FF27E3"/>
    <w:rsid w:val="00FF2B18"/>
    <w:rsid w:val="00FF30D4"/>
    <w:rsid w:val="00FF3542"/>
    <w:rsid w:val="00FF36AD"/>
    <w:rsid w:val="00FF3969"/>
    <w:rsid w:val="00FF4052"/>
    <w:rsid w:val="00FF4EE6"/>
    <w:rsid w:val="00FF5124"/>
    <w:rsid w:val="00FF539B"/>
    <w:rsid w:val="00FF55CB"/>
    <w:rsid w:val="00FF68C4"/>
    <w:rsid w:val="00FF6FA9"/>
    <w:rsid w:val="00FF7105"/>
    <w:rsid w:val="00FF7A6F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C6C21C6"/>
  <w15:docId w15:val="{40992C56-D8F7-4357-9E32-574171061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3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uiPriority w:val="99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link w:val="affb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c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d">
    <w:name w:val="footnote text"/>
    <w:basedOn w:val="a3"/>
    <w:link w:val="affe"/>
    <w:rsid w:val="00CA71E3"/>
    <w:pPr>
      <w:spacing w:before="0" w:after="0"/>
    </w:pPr>
    <w:rPr>
      <w:sz w:val="20"/>
    </w:rPr>
  </w:style>
  <w:style w:type="character" w:customStyle="1" w:styleId="affe">
    <w:name w:val="Текст сноски Знак"/>
    <w:basedOn w:val="a5"/>
    <w:link w:val="affd"/>
    <w:rsid w:val="00CA71E3"/>
    <w:rPr>
      <w:rFonts w:ascii="Arial" w:hAnsi="Arial"/>
    </w:rPr>
  </w:style>
  <w:style w:type="character" w:styleId="afff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14">
    <w:name w:val="Заголовок1"/>
    <w:link w:val="afff0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1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0">
    <w:name w:val="Заголовок Знак"/>
    <w:basedOn w:val="11"/>
    <w:link w:val="14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2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3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3"/>
    <w:rsid w:val="009569AB"/>
    <w:pPr>
      <w:numPr>
        <w:numId w:val="6"/>
      </w:numPr>
      <w:ind w:left="0" w:firstLine="0"/>
    </w:pPr>
  </w:style>
  <w:style w:type="paragraph" w:customStyle="1" w:styleId="afff4">
    <w:name w:val="Входные данные"/>
    <w:basedOn w:val="a4"/>
    <w:rsid w:val="00542F70"/>
    <w:pPr>
      <w:ind w:firstLine="0"/>
    </w:pPr>
  </w:style>
  <w:style w:type="paragraph" w:customStyle="1" w:styleId="afff5">
    <w:name w:val="Печатные формы и отчеты"/>
    <w:basedOn w:val="afff3"/>
    <w:rsid w:val="00C85F34"/>
  </w:style>
  <w:style w:type="paragraph" w:customStyle="1" w:styleId="a2">
    <w:name w:val="Приложения"/>
    <w:basedOn w:val="afff3"/>
    <w:rsid w:val="003A2F35"/>
    <w:pPr>
      <w:numPr>
        <w:numId w:val="7"/>
      </w:numPr>
      <w:ind w:left="0" w:firstLine="0"/>
    </w:pPr>
  </w:style>
  <w:style w:type="paragraph" w:customStyle="1" w:styleId="afff6">
    <w:name w:val="Печатные формы"/>
    <w:basedOn w:val="afff3"/>
    <w:rsid w:val="003A2F35"/>
    <w:pPr>
      <w:ind w:left="0" w:firstLine="0"/>
    </w:pPr>
  </w:style>
  <w:style w:type="paragraph" w:customStyle="1" w:styleId="a">
    <w:name w:val="Настройки"/>
    <w:basedOn w:val="afff7"/>
    <w:rsid w:val="00467D33"/>
    <w:pPr>
      <w:numPr>
        <w:numId w:val="8"/>
      </w:numPr>
    </w:pPr>
  </w:style>
  <w:style w:type="paragraph" w:customStyle="1" w:styleId="afff7">
    <w:name w:val="Допущения и ограничения"/>
    <w:basedOn w:val="a4"/>
    <w:rsid w:val="00443A31"/>
    <w:pPr>
      <w:ind w:firstLine="0"/>
    </w:pPr>
  </w:style>
  <w:style w:type="character" w:customStyle="1" w:styleId="15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8">
    <w:name w:val="Strong"/>
    <w:basedOn w:val="a5"/>
    <w:qFormat/>
    <w:rsid w:val="004D53CF"/>
    <w:rPr>
      <w:b/>
      <w:bCs/>
    </w:rPr>
  </w:style>
  <w:style w:type="character" w:styleId="afff9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a">
    <w:name w:val="Emphasis"/>
    <w:basedOn w:val="a5"/>
    <w:qFormat/>
    <w:rsid w:val="001A746E"/>
    <w:rPr>
      <w:i/>
      <w:iCs/>
    </w:rPr>
  </w:style>
  <w:style w:type="character" w:customStyle="1" w:styleId="affb">
    <w:name w:val="Абзац списка Знак"/>
    <w:basedOn w:val="a5"/>
    <w:link w:val="affa"/>
    <w:uiPriority w:val="34"/>
    <w:locked/>
    <w:rsid w:val="00E6053C"/>
    <w:rPr>
      <w:rFonts w:ascii="Arial" w:hAnsi="Arial"/>
      <w:sz w:val="24"/>
    </w:rPr>
  </w:style>
  <w:style w:type="paragraph" w:styleId="afffb">
    <w:name w:val="Revision"/>
    <w:hidden/>
    <w:uiPriority w:val="99"/>
    <w:semiHidden/>
    <w:rsid w:val="009C32A3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6B5D4F382214D4999F052D683012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AC1E32-7336-408C-B7C0-4FB48B894A89}"/>
      </w:docPartPr>
      <w:docPartBody>
        <w:p w:rsidR="00667056" w:rsidRDefault="00997EDD">
          <w:pPr>
            <w:pStyle w:val="E6B5D4F382214D4999F052D6830124A3"/>
          </w:pPr>
          <w:r w:rsidRPr="0050659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EDD"/>
    <w:rsid w:val="00004EEC"/>
    <w:rsid w:val="00031FDE"/>
    <w:rsid w:val="00032116"/>
    <w:rsid w:val="00034ADF"/>
    <w:rsid w:val="0006791B"/>
    <w:rsid w:val="00071B14"/>
    <w:rsid w:val="000A1C52"/>
    <w:rsid w:val="000F0DC0"/>
    <w:rsid w:val="00154D25"/>
    <w:rsid w:val="0016304D"/>
    <w:rsid w:val="001811B1"/>
    <w:rsid w:val="001832DC"/>
    <w:rsid w:val="001850F8"/>
    <w:rsid w:val="001A373B"/>
    <w:rsid w:val="001D0851"/>
    <w:rsid w:val="001D0F93"/>
    <w:rsid w:val="002633D9"/>
    <w:rsid w:val="002875A9"/>
    <w:rsid w:val="002977C1"/>
    <w:rsid w:val="002C37B7"/>
    <w:rsid w:val="002C6E44"/>
    <w:rsid w:val="00305020"/>
    <w:rsid w:val="00340C40"/>
    <w:rsid w:val="003513F2"/>
    <w:rsid w:val="00360CBB"/>
    <w:rsid w:val="003B2307"/>
    <w:rsid w:val="003B27FD"/>
    <w:rsid w:val="003B6907"/>
    <w:rsid w:val="003D3838"/>
    <w:rsid w:val="003F73D7"/>
    <w:rsid w:val="00400E12"/>
    <w:rsid w:val="00412654"/>
    <w:rsid w:val="00424477"/>
    <w:rsid w:val="00437B41"/>
    <w:rsid w:val="00471884"/>
    <w:rsid w:val="004B5EBA"/>
    <w:rsid w:val="004E7AD5"/>
    <w:rsid w:val="004F3A32"/>
    <w:rsid w:val="00502683"/>
    <w:rsid w:val="0052256A"/>
    <w:rsid w:val="005512BA"/>
    <w:rsid w:val="005530C5"/>
    <w:rsid w:val="005656E9"/>
    <w:rsid w:val="0059384D"/>
    <w:rsid w:val="00667056"/>
    <w:rsid w:val="006A34BB"/>
    <w:rsid w:val="006D4EA5"/>
    <w:rsid w:val="00712CC9"/>
    <w:rsid w:val="00727F94"/>
    <w:rsid w:val="00741FB7"/>
    <w:rsid w:val="00766B02"/>
    <w:rsid w:val="007776B3"/>
    <w:rsid w:val="00783153"/>
    <w:rsid w:val="007C3451"/>
    <w:rsid w:val="00815B6F"/>
    <w:rsid w:val="00836CB6"/>
    <w:rsid w:val="00876354"/>
    <w:rsid w:val="008A48AC"/>
    <w:rsid w:val="008B1AA6"/>
    <w:rsid w:val="008D4800"/>
    <w:rsid w:val="008E2D44"/>
    <w:rsid w:val="008F6FDE"/>
    <w:rsid w:val="00927196"/>
    <w:rsid w:val="00986182"/>
    <w:rsid w:val="00991270"/>
    <w:rsid w:val="00997EDD"/>
    <w:rsid w:val="009A4FB1"/>
    <w:rsid w:val="009A5B67"/>
    <w:rsid w:val="009C71F6"/>
    <w:rsid w:val="00A34E41"/>
    <w:rsid w:val="00A44744"/>
    <w:rsid w:val="00A86EEB"/>
    <w:rsid w:val="00AD231A"/>
    <w:rsid w:val="00B64846"/>
    <w:rsid w:val="00BB3075"/>
    <w:rsid w:val="00BC4987"/>
    <w:rsid w:val="00C013C4"/>
    <w:rsid w:val="00C40680"/>
    <w:rsid w:val="00CA030F"/>
    <w:rsid w:val="00D003C9"/>
    <w:rsid w:val="00D211A9"/>
    <w:rsid w:val="00D6448A"/>
    <w:rsid w:val="00D73304"/>
    <w:rsid w:val="00D87502"/>
    <w:rsid w:val="00D93DF4"/>
    <w:rsid w:val="00DA094D"/>
    <w:rsid w:val="00DA6633"/>
    <w:rsid w:val="00DB0DC7"/>
    <w:rsid w:val="00DD4B3E"/>
    <w:rsid w:val="00DF035B"/>
    <w:rsid w:val="00E205EC"/>
    <w:rsid w:val="00E340BF"/>
    <w:rsid w:val="00E356AA"/>
    <w:rsid w:val="00E5077F"/>
    <w:rsid w:val="00E50C69"/>
    <w:rsid w:val="00E543D9"/>
    <w:rsid w:val="00EE62E6"/>
    <w:rsid w:val="00F24369"/>
    <w:rsid w:val="00F2744B"/>
    <w:rsid w:val="00F27C4E"/>
    <w:rsid w:val="00F46007"/>
    <w:rsid w:val="00F70DE5"/>
    <w:rsid w:val="00FA4706"/>
    <w:rsid w:val="00FA5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Props1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BCC15BA5-87F0-407A-B2F5-DE44B2512C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</Template>
  <TotalTime>1605</TotalTime>
  <Pages>7</Pages>
  <Words>1874</Words>
  <Characters>10687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DAX-10595 Обработка товара с некорректными КМ</vt:lpstr>
    </vt:vector>
  </TitlesOfParts>
  <Company>HP Inc.</Company>
  <LinksUpToDate>false</LinksUpToDate>
  <CharactersWithSpaces>12536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DAX-10595 Обработка товара с некорректными КМ</dc:title>
  <dc:creator>K.alyanykh</dc:creator>
  <cp:lastModifiedBy>Aleksey I Kuznetsov</cp:lastModifiedBy>
  <cp:revision>88</cp:revision>
  <cp:lastPrinted>2010-02-27T12:52:00Z</cp:lastPrinted>
  <dcterms:created xsi:type="dcterms:W3CDTF">2024-09-05T15:32:00Z</dcterms:created>
  <dcterms:modified xsi:type="dcterms:W3CDTF">2025-11-05T13:41:00Z</dcterms:modified>
</cp:coreProperties>
</file>