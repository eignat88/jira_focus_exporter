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1FD1DFE3" w:rsidR="00A51049" w:rsidRPr="00FF5124" w:rsidRDefault="006D25D7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6D25D7">
            <w:rPr>
              <w:rFonts w:cs="Times New Roman"/>
              <w:spacing w:val="-2"/>
              <w:kern w:val="36"/>
              <w:sz w:val="41"/>
              <w:szCs w:val="41"/>
            </w:rPr>
            <w:t>DAX-8776 Добавить новое поле на форму Сведения по заданиям - Сортировка консолидированной покупки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43943AB6" w:rsidR="00662477" w:rsidRPr="00FF5124" w:rsidRDefault="003C5B29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bookmarkStart w:id="2" w:name="_GoBack"/>
            <w:bookmarkEnd w:id="2"/>
            <w:r w:rsidR="00813871">
              <w:rPr>
                <w:sz w:val="24"/>
                <w:szCs w:val="24"/>
              </w:rPr>
              <w:t>0</w:t>
            </w:r>
            <w:r w:rsidR="009136AC" w:rsidRPr="00FF5124">
              <w:rPr>
                <w:sz w:val="24"/>
                <w:szCs w:val="24"/>
              </w:rPr>
              <w:t>.0</w:t>
            </w:r>
            <w:r w:rsidR="008B7677">
              <w:rPr>
                <w:sz w:val="24"/>
                <w:szCs w:val="24"/>
              </w:rPr>
              <w:t>9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524EBDE6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FDBE78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40FF5E92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2979CEC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39"/>
      <w:r w:rsidRPr="00FF5124">
        <w:rPr>
          <w:rFonts w:cs="Times New Roman"/>
        </w:rPr>
        <w:t>Бизнес-процессы</w:t>
      </w:r>
    </w:p>
    <w:p w14:paraId="0DEE77C8" w14:textId="64A4A263" w:rsidR="00532450" w:rsidRPr="00FF5124" w:rsidRDefault="006D25D7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Сортировка товара</w:t>
      </w:r>
      <w:r w:rsidR="00BE5852">
        <w:rPr>
          <w:sz w:val="24"/>
          <w:szCs w:val="24"/>
        </w:rPr>
        <w:t>.</w:t>
      </w:r>
    </w:p>
    <w:p w14:paraId="1075E5A3" w14:textId="635F37C5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0"/>
      <w:bookmarkEnd w:id="3"/>
      <w:r w:rsidRPr="00FF5124">
        <w:rPr>
          <w:rFonts w:cs="Times New Roman"/>
        </w:rPr>
        <w:t>Изменение модели данных</w:t>
      </w:r>
      <w:bookmarkEnd w:id="4"/>
    </w:p>
    <w:p w14:paraId="204C2DE2" w14:textId="2ED40199" w:rsidR="009C2D92" w:rsidRPr="00793CBF" w:rsidRDefault="006D25D7" w:rsidP="006D25D7">
      <w:pPr>
        <w:pStyle w:val="a4"/>
        <w:numPr>
          <w:ilvl w:val="1"/>
          <w:numId w:val="23"/>
        </w:numPr>
      </w:pPr>
      <w:r>
        <w:t>Добавить новое поле</w:t>
      </w:r>
      <w:r w:rsidR="009605FF">
        <w:t xml:space="preserve"> в таблицу </w:t>
      </w:r>
      <w:r w:rsidRPr="006D25D7">
        <w:rPr>
          <w:b/>
          <w:lang w:val="en-US"/>
        </w:rPr>
        <w:t>WMS</w:t>
      </w:r>
      <w:r w:rsidRPr="006D25D7">
        <w:rPr>
          <w:b/>
        </w:rPr>
        <w:t>_</w:t>
      </w:r>
      <w:proofErr w:type="spellStart"/>
      <w:r w:rsidRPr="006D25D7">
        <w:rPr>
          <w:b/>
          <w:lang w:val="en-US"/>
        </w:rPr>
        <w:t>TSDTmpManualTaskTable</w:t>
      </w:r>
      <w:proofErr w:type="spellEnd"/>
      <w:r w:rsidR="009605FF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2268"/>
        <w:gridCol w:w="1701"/>
        <w:gridCol w:w="2127"/>
      </w:tblGrid>
      <w:tr w:rsidR="009C2D92" w:rsidRPr="00FF5124" w14:paraId="7A643BE1" w14:textId="77777777" w:rsidTr="00F01789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2588E868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048A531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DF6003F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1745A9C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7C4F7D4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9C2D92" w:rsidRPr="002933F6" w14:paraId="1B8A7FCB" w14:textId="77777777" w:rsidTr="00F01789">
        <w:tc>
          <w:tcPr>
            <w:tcW w:w="2693" w:type="dxa"/>
          </w:tcPr>
          <w:p w14:paraId="725A2BF5" w14:textId="232229CB" w:rsidR="009C2D92" w:rsidRPr="006D25D7" w:rsidRDefault="006D25D7" w:rsidP="006D25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Дата количественной приемки</w:t>
            </w:r>
            <w:r w:rsidR="00F01789">
              <w:rPr>
                <w:rFonts w:ascii="Times New Roman" w:hAnsi="Times New Roman"/>
                <w:sz w:val="22"/>
              </w:rPr>
              <w:br/>
            </w:r>
            <w:r w:rsidR="00F01789" w:rsidRPr="006D25D7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6D25D7">
              <w:rPr>
                <w:rFonts w:ascii="Times New Roman" w:hAnsi="Times New Roman"/>
                <w:sz w:val="22"/>
              </w:rPr>
              <w:t>WMS_FinishQtyProcDateTime</w:t>
            </w:r>
            <w:proofErr w:type="spellEnd"/>
            <w:r w:rsidR="00F01789" w:rsidRPr="006D25D7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085554B6" w14:textId="6B8258C3" w:rsidR="009C2D92" w:rsidRPr="00B41334" w:rsidRDefault="006D25D7" w:rsidP="00F0178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 xml:space="preserve">Дата завершения регистрации </w:t>
            </w:r>
            <w:r w:rsidR="001D0232">
              <w:rPr>
                <w:rFonts w:ascii="Times New Roman" w:hAnsi="Times New Roman"/>
                <w:i/>
                <w:sz w:val="22"/>
              </w:rPr>
              <w:t>по</w:t>
            </w:r>
            <w:r>
              <w:rPr>
                <w:rFonts w:ascii="Times New Roman" w:hAnsi="Times New Roman"/>
                <w:i/>
                <w:sz w:val="22"/>
              </w:rPr>
              <w:t>купки</w:t>
            </w:r>
          </w:p>
        </w:tc>
        <w:tc>
          <w:tcPr>
            <w:tcW w:w="2268" w:type="dxa"/>
          </w:tcPr>
          <w:p w14:paraId="4C9F8396" w14:textId="3C065891" w:rsidR="009C2D92" w:rsidRPr="00B9235D" w:rsidRDefault="006D25D7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DateTime</w:t>
            </w:r>
            <w:proofErr w:type="spellEnd"/>
          </w:p>
        </w:tc>
        <w:tc>
          <w:tcPr>
            <w:tcW w:w="1701" w:type="dxa"/>
          </w:tcPr>
          <w:p w14:paraId="1E87F78C" w14:textId="39FA0CB2" w:rsidR="009C2D92" w:rsidRPr="009C5ACA" w:rsidRDefault="00B9235D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1307878" w14:textId="032DB2CD" w:rsidR="009C2D92" w:rsidRPr="002933F6" w:rsidRDefault="00B9235D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620F4F88" w14:textId="6A3C4B3B" w:rsidR="009605FF" w:rsidRPr="00793CBF" w:rsidRDefault="006D25D7" w:rsidP="006D25D7">
      <w:pPr>
        <w:pStyle w:val="a4"/>
        <w:numPr>
          <w:ilvl w:val="2"/>
          <w:numId w:val="23"/>
        </w:numPr>
      </w:pPr>
      <w:r>
        <w:t xml:space="preserve">Заполнять поле </w:t>
      </w:r>
      <w:r>
        <w:rPr>
          <w:b/>
          <w:i/>
        </w:rPr>
        <w:t>Дата количественной приемки</w:t>
      </w:r>
      <w:r>
        <w:t xml:space="preserve"> (</w:t>
      </w:r>
      <w:proofErr w:type="spellStart"/>
      <w:r w:rsidRPr="006D25D7">
        <w:t>WMS_TSDTmpManualTaskTable</w:t>
      </w:r>
      <w:proofErr w:type="spellEnd"/>
      <w:proofErr w:type="gramStart"/>
      <w:r>
        <w:t>)</w:t>
      </w:r>
      <w:r w:rsidRPr="006D25D7">
        <w:t>.</w:t>
      </w:r>
      <w:proofErr w:type="spellStart"/>
      <w:r w:rsidRPr="006D25D7">
        <w:t>WMS</w:t>
      </w:r>
      <w:proofErr w:type="gramEnd"/>
      <w:r w:rsidRPr="006D25D7">
        <w:t>_FinishQtyProcDateTime</w:t>
      </w:r>
      <w:proofErr w:type="spellEnd"/>
      <w:r>
        <w:t xml:space="preserve"> значением из поля </w:t>
      </w:r>
      <w:r w:rsidRPr="006D25D7">
        <w:rPr>
          <w:b/>
          <w:i/>
        </w:rPr>
        <w:t>Время количественной приемки</w:t>
      </w:r>
      <w:r w:rsidRPr="006D25D7">
        <w:t xml:space="preserve"> (</w:t>
      </w:r>
      <w:proofErr w:type="spellStart"/>
      <w:r w:rsidRPr="006D25D7">
        <w:t>PurchaseTable</w:t>
      </w:r>
      <w:proofErr w:type="spellEnd"/>
      <w:r w:rsidRPr="006D25D7">
        <w:t>).</w:t>
      </w:r>
      <w:proofErr w:type="spellStart"/>
      <w:r w:rsidRPr="006D25D7">
        <w:t>WMS_FinishQtyProcDateTime</w:t>
      </w:r>
      <w:proofErr w:type="spellEnd"/>
    </w:p>
    <w:p w14:paraId="03A76995" w14:textId="27BEA570" w:rsidR="006E7366" w:rsidRPr="00FB070F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1"/>
      <w:r w:rsidRPr="00FF5124">
        <w:rPr>
          <w:rFonts w:cs="Times New Roman"/>
        </w:rPr>
        <w:t>Изменение интерфейса пользователей</w:t>
      </w:r>
      <w:bookmarkEnd w:id="5"/>
    </w:p>
    <w:p w14:paraId="0A066C88" w14:textId="096D0B1A" w:rsidR="001D0232" w:rsidRPr="006D25D7" w:rsidRDefault="006D25D7" w:rsidP="006D25D7">
      <w:pPr>
        <w:pStyle w:val="a4"/>
        <w:numPr>
          <w:ilvl w:val="1"/>
          <w:numId w:val="23"/>
        </w:numPr>
      </w:pPr>
      <w:r>
        <w:t xml:space="preserve">Добавить новое поле на форму </w:t>
      </w:r>
      <w:r w:rsidR="001D0232" w:rsidRPr="001D0232">
        <w:rPr>
          <w:b/>
        </w:rPr>
        <w:t>Сведения по заданиям – Сортировка консолидированной покупки</w:t>
      </w:r>
      <w:r w:rsidR="001D0232">
        <w:t xml:space="preserve"> (</w:t>
      </w:r>
      <w:r w:rsidR="001D0232" w:rsidRPr="001D0232">
        <w:rPr>
          <w:b/>
        </w:rPr>
        <w:t xml:space="preserve">Управление запасами \ Запросы \ Управление складом \ Задания на ТСД \ </w:t>
      </w:r>
      <w:r w:rsidR="001D0232" w:rsidRPr="001D0232">
        <w:rPr>
          <w:b/>
        </w:rPr>
        <w:t>Сведения по заданиям – Сортировка консолидированной покупки</w:t>
      </w:r>
      <w:r w:rsidR="001D0232"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1D0232" w:rsidRPr="00FF5124" w14:paraId="3D6A1F0C" w14:textId="77777777" w:rsidTr="00FD26C5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337E5F58" w14:textId="77777777" w:rsidR="001D0232" w:rsidRPr="00FF5124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121C86D1" w14:textId="77777777" w:rsidR="001D0232" w:rsidRPr="00FF5124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B6CBD37" w14:textId="77777777" w:rsidR="001D0232" w:rsidRPr="00FF5124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5A3D726" w14:textId="77777777" w:rsidR="001D0232" w:rsidRPr="00FF5124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981A37F" w14:textId="77777777" w:rsidR="001D0232" w:rsidRPr="00FF5124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1D0232" w:rsidRPr="00835ABE" w14:paraId="02ED652D" w14:textId="77777777" w:rsidTr="00FD26C5">
        <w:tc>
          <w:tcPr>
            <w:tcW w:w="1843" w:type="dxa"/>
          </w:tcPr>
          <w:p w14:paraId="2B35D605" w14:textId="097342BE" w:rsidR="001D0232" w:rsidRPr="002933F6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Дата количественной приемки</w:t>
            </w:r>
          </w:p>
        </w:tc>
        <w:tc>
          <w:tcPr>
            <w:tcW w:w="1842" w:type="dxa"/>
          </w:tcPr>
          <w:p w14:paraId="4B603C4E" w14:textId="00977984" w:rsidR="001D0232" w:rsidRPr="009C2D92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Дата завершения регистрации покупки</w:t>
            </w:r>
          </w:p>
        </w:tc>
        <w:tc>
          <w:tcPr>
            <w:tcW w:w="1276" w:type="dxa"/>
          </w:tcPr>
          <w:p w14:paraId="45F668E8" w14:textId="77777777" w:rsidR="001D0232" w:rsidRPr="002933F6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19236DB1" w14:textId="77777777" w:rsidR="001D0232" w:rsidRPr="002933F6" w:rsidRDefault="001D0232" w:rsidP="00FD26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7F33D7DE" w14:textId="259450EF" w:rsidR="001D0232" w:rsidRPr="00835ABE" w:rsidRDefault="001D0232" w:rsidP="00FD26C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1D0232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D0232">
              <w:rPr>
                <w:rFonts w:ascii="Times New Roman" w:hAnsi="Times New Roman"/>
                <w:sz w:val="22"/>
              </w:rPr>
              <w:t>WMS_TSDTmpManualTaskTable</w:t>
            </w:r>
            <w:proofErr w:type="spellEnd"/>
            <w:r w:rsidRPr="001D0232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1D0232">
              <w:rPr>
                <w:rFonts w:ascii="Times New Roman" w:hAnsi="Times New Roman"/>
                <w:sz w:val="22"/>
              </w:rPr>
              <w:t>WMS_FinishQtyProcDateTime</w:t>
            </w:r>
            <w:proofErr w:type="spellEnd"/>
          </w:p>
        </w:tc>
      </w:tr>
    </w:tbl>
    <w:p w14:paraId="69057848" w14:textId="25EE7FBF" w:rsidR="00BE5852" w:rsidRPr="006D25D7" w:rsidRDefault="001D0232" w:rsidP="001D0232">
      <w:pPr>
        <w:pStyle w:val="a4"/>
        <w:numPr>
          <w:ilvl w:val="1"/>
          <w:numId w:val="23"/>
        </w:numPr>
      </w:pPr>
      <w:r>
        <w:t>Требуется оптимизировать</w:t>
      </w:r>
      <w:r w:rsidR="003C5B29">
        <w:t xml:space="preserve"> скорость</w:t>
      </w:r>
      <w:r>
        <w:t xml:space="preserve"> работ</w:t>
      </w:r>
      <w:r w:rsidR="003C5B29">
        <w:t>ы</w:t>
      </w:r>
      <w:r>
        <w:t xml:space="preserve"> формы </w:t>
      </w:r>
      <w:r w:rsidRPr="001D0232">
        <w:rPr>
          <w:b/>
        </w:rPr>
        <w:t>Сведения по заданиям – Сортировка консолидированной покупки</w:t>
      </w:r>
      <w:r>
        <w:t xml:space="preserve">, </w:t>
      </w:r>
      <w:r w:rsidR="003C5B29">
        <w:t>проверив корректность выполнения запросов формы и наличия необходимых индексов.</w:t>
      </w:r>
    </w:p>
    <w:p w14:paraId="5B191894" w14:textId="092BBB66" w:rsidR="00895E2C" w:rsidRPr="00290D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6" w:name="_Toc309597746"/>
      <w:r w:rsidRPr="00290D24">
        <w:rPr>
          <w:rFonts w:cs="Times New Roman"/>
        </w:rPr>
        <w:t>Алгоритмы</w:t>
      </w:r>
      <w:bookmarkStart w:id="7" w:name="_Toc309597747"/>
      <w:bookmarkEnd w:id="6"/>
    </w:p>
    <w:p w14:paraId="56DF2C9D" w14:textId="1500F786" w:rsidR="00A9444E" w:rsidRPr="006D25D7" w:rsidRDefault="006D25D7" w:rsidP="006D25D7">
      <w:pPr>
        <w:pStyle w:val="a4"/>
      </w:pPr>
      <w:r w:rsidRPr="006D25D7">
        <w:t>Нет.</w:t>
      </w:r>
    </w:p>
    <w:p w14:paraId="55F998A4" w14:textId="55EE65D7" w:rsidR="00ED2A19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lastRenderedPageBreak/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41F57384" w:rsidR="00D1295D" w:rsidRPr="00FF51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7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9C1060" w14:textId="77777777" w:rsidR="00581116" w:rsidRDefault="00581116">
      <w:r>
        <w:separator/>
      </w:r>
    </w:p>
  </w:endnote>
  <w:endnote w:type="continuationSeparator" w:id="0">
    <w:p w14:paraId="2C4DF12D" w14:textId="77777777" w:rsidR="00581116" w:rsidRDefault="00581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5B92404C" w:rsidR="00465ED4" w:rsidRPr="00D9272E" w:rsidRDefault="00465ED4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D25D7">
          <w:rPr>
            <w:sz w:val="18"/>
            <w:szCs w:val="18"/>
          </w:rPr>
          <w:t>DAX-8776 Добавить новое поле на форму Сведения по заданиям - Сортировка консолидированной покупки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1D0232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1D0232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13ED3F5A" w:rsidR="00465ED4" w:rsidRPr="008638AB" w:rsidRDefault="00465ED4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D25D7">
          <w:rPr>
            <w:rFonts w:ascii="Times New Roman" w:hAnsi="Times New Roman"/>
            <w:sz w:val="18"/>
            <w:szCs w:val="18"/>
          </w:rPr>
          <w:t>DAX-8776 Добавить новое поле на форму Сведения по заданиям - Сортировка консолидированной покупки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3C5B29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3C5B29">
      <w:rPr>
        <w:rFonts w:ascii="Times New Roman" w:hAnsi="Times New Roman"/>
        <w:noProof/>
        <w:sz w:val="18"/>
        <w:szCs w:val="18"/>
      </w:rPr>
      <w:t>2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8E5ABA" w14:textId="77777777" w:rsidR="00581116" w:rsidRDefault="00581116">
      <w:r>
        <w:separator/>
      </w:r>
    </w:p>
  </w:footnote>
  <w:footnote w:type="continuationSeparator" w:id="0">
    <w:p w14:paraId="4C9571E0" w14:textId="77777777" w:rsidR="00581116" w:rsidRDefault="00581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465ED4" w:rsidRPr="00D95F5D" w:rsidRDefault="00465ED4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465ED4" w:rsidRPr="00EF1F02" w:rsidRDefault="00465ED4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5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0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16"/>
  </w:num>
  <w:num w:numId="3">
    <w:abstractNumId w:val="19"/>
  </w:num>
  <w:num w:numId="4">
    <w:abstractNumId w:val="1"/>
  </w:num>
  <w:num w:numId="5">
    <w:abstractNumId w:val="0"/>
  </w:num>
  <w:num w:numId="6">
    <w:abstractNumId w:val="13"/>
  </w:num>
  <w:num w:numId="7">
    <w:abstractNumId w:val="22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7"/>
  </w:num>
  <w:num w:numId="11">
    <w:abstractNumId w:val="10"/>
  </w:num>
  <w:num w:numId="12">
    <w:abstractNumId w:val="17"/>
  </w:num>
  <w:num w:numId="13">
    <w:abstractNumId w:val="21"/>
  </w:num>
  <w:num w:numId="14">
    <w:abstractNumId w:val="23"/>
  </w:num>
  <w:num w:numId="15">
    <w:abstractNumId w:val="11"/>
  </w:num>
  <w:num w:numId="16">
    <w:abstractNumId w:val="28"/>
  </w:num>
  <w:num w:numId="17">
    <w:abstractNumId w:val="24"/>
  </w:num>
  <w:num w:numId="18">
    <w:abstractNumId w:val="9"/>
  </w:num>
  <w:num w:numId="19">
    <w:abstractNumId w:val="12"/>
  </w:num>
  <w:num w:numId="20">
    <w:abstractNumId w:val="2"/>
  </w:num>
  <w:num w:numId="21">
    <w:abstractNumId w:val="15"/>
  </w:num>
  <w:num w:numId="22">
    <w:abstractNumId w:val="4"/>
  </w:num>
  <w:num w:numId="23">
    <w:abstractNumId w:val="26"/>
  </w:num>
  <w:num w:numId="24">
    <w:abstractNumId w:val="5"/>
  </w:num>
  <w:num w:numId="25">
    <w:abstractNumId w:val="14"/>
  </w:num>
  <w:num w:numId="26">
    <w:abstractNumId w:val="20"/>
  </w:num>
  <w:num w:numId="27">
    <w:abstractNumId w:val="18"/>
  </w:num>
  <w:num w:numId="28">
    <w:abstractNumId w:val="7"/>
  </w:num>
  <w:num w:numId="29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54D25"/>
    <w:rsid w:val="0016304D"/>
    <w:rsid w:val="001832DC"/>
    <w:rsid w:val="001850F8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E2D44"/>
    <w:rsid w:val="008F6FDE"/>
    <w:rsid w:val="00927196"/>
    <w:rsid w:val="00986182"/>
    <w:rsid w:val="00991270"/>
    <w:rsid w:val="00997EDD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40680"/>
    <w:rsid w:val="00CA030F"/>
    <w:rsid w:val="00D003C9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267D18A-B076-4E3A-9935-2D7243A77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609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DAX-8729 Расчет характеристик размещения при импорте ВГХ из ПИМ</vt:lpstr>
    </vt:vector>
  </TitlesOfParts>
  <Company>HP Inc.</Company>
  <LinksUpToDate>false</LinksUpToDate>
  <CharactersWithSpaces>1514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DAX-8776 Добавить новое поле на форму Сведения по заданиям - Сортировка консолидированной покупки</dc:title>
  <dc:creator>K.alyanykh</dc:creator>
  <cp:lastModifiedBy>Aleksey I Kuznetsov</cp:lastModifiedBy>
  <cp:revision>24</cp:revision>
  <cp:lastPrinted>2010-02-27T12:52:00Z</cp:lastPrinted>
  <dcterms:created xsi:type="dcterms:W3CDTF">2024-09-05T15:32:00Z</dcterms:created>
  <dcterms:modified xsi:type="dcterms:W3CDTF">2024-09-30T10:36:00Z</dcterms:modified>
</cp:coreProperties>
</file>