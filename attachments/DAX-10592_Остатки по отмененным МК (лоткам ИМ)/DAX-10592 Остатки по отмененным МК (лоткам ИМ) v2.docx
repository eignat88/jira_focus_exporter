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29B55938" w:rsidR="00A51049" w:rsidRPr="00FF5124" w:rsidRDefault="00F97E73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C346B5" w:rsidRPr="00C346B5">
            <w:rPr>
              <w:rFonts w:cs="Times New Roman"/>
              <w:spacing w:val="-2"/>
              <w:kern w:val="36"/>
              <w:sz w:val="41"/>
              <w:szCs w:val="41"/>
            </w:rPr>
            <w:t>DAX-10592 Остатки по отмененным МК (лоткам ИМ)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0BBF58EC" w:rsidR="00662477" w:rsidRPr="00FF5124" w:rsidRDefault="00C346B5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04.07</w:t>
            </w:r>
            <w:r w:rsidR="00891BD6" w:rsidRPr="00FF5124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668BEAFA" w:rsidR="008F1D14" w:rsidRPr="00FF5124" w:rsidRDefault="001721A7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29005E89" w:rsidR="008F1D14" w:rsidRPr="00FF5124" w:rsidRDefault="001721A7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изменений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0916062B" w:rsidR="008F1D14" w:rsidRPr="00FF5124" w:rsidRDefault="001721A7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25.09.2025</w:t>
            </w:r>
            <w:bookmarkStart w:id="2" w:name="_GoBack"/>
            <w:bookmarkEnd w:id="2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979CEC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035D8677" w:rsidR="00532450" w:rsidRPr="00FF5124" w:rsidRDefault="00C346B5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Отмена маршрутов комплектации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6D8ACA43" w14:textId="3DA4998C" w:rsidR="00F70B70" w:rsidRPr="00EA22F5" w:rsidRDefault="007F54B7" w:rsidP="007F54B7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A21A4B">
        <w:rPr>
          <w:b/>
        </w:rPr>
        <w:t>WMS_WMSAdvancedParameters</w:t>
      </w:r>
      <w:proofErr w:type="spellEnd"/>
      <w:r w:rsidR="006F58D5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F70B70" w:rsidRPr="00FF5124" w14:paraId="73E1F421" w14:textId="77777777" w:rsidTr="00EE5CD6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007E6700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C422BD1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197A8F9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23A38B5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E9E2443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F70B70" w:rsidRPr="002933F6" w14:paraId="149BF02E" w14:textId="77777777" w:rsidTr="00EE5CD6">
        <w:tc>
          <w:tcPr>
            <w:tcW w:w="2693" w:type="dxa"/>
          </w:tcPr>
          <w:p w14:paraId="3E5F955E" w14:textId="6C4CD241" w:rsidR="00F70B70" w:rsidRPr="00F70B70" w:rsidRDefault="00F70B70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Статус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для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отмены</w:t>
            </w:r>
            <w:r w:rsidR="0082638A">
              <w:rPr>
                <w:rFonts w:ascii="Times New Roman" w:hAnsi="Times New Roman"/>
                <w:b/>
                <w:i/>
                <w:sz w:val="22"/>
              </w:rPr>
              <w:t xml:space="preserve"> маршрута комплектации</w:t>
            </w:r>
            <w:r w:rsidRPr="00F70B70">
              <w:rPr>
                <w:rFonts w:ascii="Times New Roman" w:hAnsi="Times New Roman"/>
                <w:sz w:val="22"/>
              </w:rPr>
              <w:br/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ALK</w:t>
            </w:r>
            <w:r w:rsidRPr="0082638A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EscPicRouteStatus</w:t>
            </w:r>
            <w:proofErr w:type="spellEnd"/>
            <w:r w:rsidRPr="00F70B70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73F208E4" w14:textId="203A6ADF" w:rsidR="00F70B70" w:rsidRPr="00F70B70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Допустимый статус для отмены маршрутной карты</w:t>
            </w:r>
          </w:p>
        </w:tc>
        <w:tc>
          <w:tcPr>
            <w:tcW w:w="1701" w:type="dxa"/>
          </w:tcPr>
          <w:p w14:paraId="274C198D" w14:textId="27D63B8F" w:rsidR="00F70B70" w:rsidRPr="00004B76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  <w:proofErr w:type="spellEnd"/>
          </w:p>
        </w:tc>
        <w:tc>
          <w:tcPr>
            <w:tcW w:w="1701" w:type="dxa"/>
          </w:tcPr>
          <w:p w14:paraId="2D7D007A" w14:textId="77777777" w:rsidR="00F70B70" w:rsidRPr="009C5ACA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F882263" w14:textId="77777777" w:rsidR="00F70B70" w:rsidRPr="002933F6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710F8A97" w14:textId="4688BAF5" w:rsidR="00206F7B" w:rsidRPr="00206F7B" w:rsidRDefault="00206F7B" w:rsidP="00206F7B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206F7B">
        <w:rPr>
          <w:b/>
        </w:rPr>
        <w:t>InventLocation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206F7B" w:rsidRPr="00FF5124" w14:paraId="28ABB9A1" w14:textId="77777777" w:rsidTr="00D00938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7C44BDBC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42FD14D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97D687D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B1E6472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8002582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206F7B" w:rsidRPr="002933F6" w14:paraId="58E79644" w14:textId="77777777" w:rsidTr="00D00938">
        <w:tc>
          <w:tcPr>
            <w:tcW w:w="2693" w:type="dxa"/>
          </w:tcPr>
          <w:p w14:paraId="5EFD2150" w14:textId="7B73E05E" w:rsidR="00206F7B" w:rsidRPr="00552A83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06F7B">
              <w:rPr>
                <w:rFonts w:ascii="Times New Roman" w:hAnsi="Times New Roman"/>
                <w:b/>
                <w:i/>
                <w:sz w:val="22"/>
              </w:rPr>
              <w:t>Ячейка для отмены ма</w:t>
            </w:r>
            <w:r>
              <w:rPr>
                <w:rFonts w:ascii="Times New Roman" w:hAnsi="Times New Roman"/>
                <w:b/>
                <w:i/>
                <w:sz w:val="22"/>
              </w:rPr>
              <w:t>р</w:t>
            </w:r>
            <w:r w:rsidRPr="00206F7B">
              <w:rPr>
                <w:rFonts w:ascii="Times New Roman" w:hAnsi="Times New Roman"/>
                <w:b/>
                <w:i/>
                <w:sz w:val="22"/>
              </w:rPr>
              <w:t>шрута комплектации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 w:rsidRPr="00206F7B">
              <w:rPr>
                <w:rFonts w:ascii="Times New Roman" w:hAnsi="Times New Roman"/>
                <w:sz w:val="22"/>
                <w:lang w:val="en-US"/>
              </w:rPr>
              <w:t>ALK</w:t>
            </w:r>
            <w:r w:rsidRPr="00206F7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206F7B">
              <w:rPr>
                <w:rFonts w:ascii="Times New Roman" w:hAnsi="Times New Roman"/>
                <w:sz w:val="22"/>
                <w:lang w:val="en-US"/>
              </w:rPr>
              <w:t>EscPickRout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FF3F35F" w14:textId="50DD22BA" w:rsidR="00206F7B" w:rsidRPr="00F70B70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206F7B">
              <w:rPr>
                <w:rFonts w:ascii="Times New Roman" w:hAnsi="Times New Roman"/>
                <w:i/>
                <w:sz w:val="22"/>
              </w:rPr>
              <w:t>Ячейка для отмены маршрута комплектации</w:t>
            </w:r>
          </w:p>
        </w:tc>
        <w:tc>
          <w:tcPr>
            <w:tcW w:w="1701" w:type="dxa"/>
          </w:tcPr>
          <w:p w14:paraId="3CCC6046" w14:textId="0D02CD07" w:rsidR="00206F7B" w:rsidRPr="000B0BB7" w:rsidRDefault="00206F7B" w:rsidP="00206F7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06F7B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</w:rPr>
              <w:t>(10)</w:t>
            </w:r>
          </w:p>
        </w:tc>
        <w:tc>
          <w:tcPr>
            <w:tcW w:w="1701" w:type="dxa"/>
          </w:tcPr>
          <w:p w14:paraId="07963254" w14:textId="5EA436D8" w:rsidR="00206F7B" w:rsidRPr="009C5ACA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8156C47" w14:textId="77777777" w:rsidR="00206F7B" w:rsidRPr="002933F6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7939EDF9" w14:textId="4804892E" w:rsidR="00EA22F5" w:rsidRPr="00206F7B" w:rsidRDefault="00EA22F5" w:rsidP="001721A7">
      <w:pPr>
        <w:pStyle w:val="a4"/>
      </w:pP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74B31A3D" w14:textId="7E87CA68" w:rsidR="00EA22F5" w:rsidRDefault="007F54B7" w:rsidP="007F54B7">
      <w:pPr>
        <w:pStyle w:val="a4"/>
        <w:numPr>
          <w:ilvl w:val="1"/>
          <w:numId w:val="23"/>
        </w:numPr>
      </w:pPr>
      <w:r>
        <w:t xml:space="preserve">Добавить новую группу полей на закладку </w:t>
      </w:r>
      <w:r w:rsidRPr="007F54B7">
        <w:rPr>
          <w:b/>
        </w:rPr>
        <w:t>Управление складом</w:t>
      </w:r>
      <w:r>
        <w:t xml:space="preserve">, которая находится на форме </w:t>
      </w:r>
      <w:r w:rsidRPr="007F54B7">
        <w:rPr>
          <w:b/>
        </w:rPr>
        <w:t>Параметры управления складом</w:t>
      </w:r>
      <w:r>
        <w:t xml:space="preserve"> (см. п .7.1.):</w:t>
      </w:r>
    </w:p>
    <w:p w14:paraId="1B60E94D" w14:textId="4AB3776E" w:rsidR="007F54B7" w:rsidRDefault="007F54B7" w:rsidP="007F54B7">
      <w:pPr>
        <w:pStyle w:val="a4"/>
        <w:numPr>
          <w:ilvl w:val="2"/>
          <w:numId w:val="23"/>
        </w:numPr>
      </w:pPr>
      <w:r>
        <w:t xml:space="preserve">Группа полей </w:t>
      </w:r>
      <w:r w:rsidRPr="007F54B7">
        <w:rPr>
          <w:b/>
        </w:rPr>
        <w:t>Отмена маршрута комплектации</w:t>
      </w:r>
    </w:p>
    <w:p w14:paraId="61F997FE" w14:textId="51ED231F" w:rsidR="007F54B7" w:rsidRDefault="007F54B7" w:rsidP="007F54B7">
      <w:pPr>
        <w:pStyle w:val="a4"/>
        <w:numPr>
          <w:ilvl w:val="1"/>
          <w:numId w:val="23"/>
        </w:numPr>
      </w:pPr>
      <w:r>
        <w:t xml:space="preserve">Добавить новое поле в группу полей </w:t>
      </w:r>
      <w:r w:rsidRPr="007F54B7">
        <w:rPr>
          <w:b/>
        </w:rPr>
        <w:t>Отмена маршрута комплектации</w:t>
      </w:r>
      <w:r>
        <w:t xml:space="preserve"> (см. п. 3.1.1.):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701"/>
        <w:gridCol w:w="3119"/>
      </w:tblGrid>
      <w:tr w:rsidR="00F70B70" w:rsidRPr="00FF5124" w14:paraId="4BF497B6" w14:textId="77777777" w:rsidTr="00EE5CD6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D6A64DE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5AC98C7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96DD525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596D7E4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76E50B6F" w14:textId="77777777" w:rsidR="00F70B70" w:rsidRPr="00FF5124" w:rsidRDefault="00F70B70" w:rsidP="00EE5CD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F70B70" w:rsidRPr="00F70B70" w14:paraId="458E7377" w14:textId="77777777" w:rsidTr="00EE5CD6">
        <w:tc>
          <w:tcPr>
            <w:tcW w:w="1843" w:type="dxa"/>
          </w:tcPr>
          <w:p w14:paraId="016CFAA9" w14:textId="32C0F391" w:rsidR="00F70B70" w:rsidRPr="0082638A" w:rsidRDefault="0082638A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Статус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для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>отмены маршрута комплектации</w:t>
            </w:r>
            <w:r w:rsidR="00F70B70" w:rsidRPr="00F70B70">
              <w:rPr>
                <w:rFonts w:ascii="Times New Roman" w:hAnsi="Times New Roman"/>
                <w:sz w:val="22"/>
              </w:rPr>
              <w:br/>
            </w:r>
            <w:r w:rsidR="00F70B70" w:rsidRPr="00F70B70">
              <w:rPr>
                <w:rFonts w:ascii="Times New Roman" w:hAnsi="Times New Roman"/>
                <w:sz w:val="22"/>
              </w:rPr>
              <w:lastRenderedPageBreak/>
              <w:t>(</w:t>
            </w:r>
            <w:r w:rsidR="00F70B70">
              <w:rPr>
                <w:rFonts w:ascii="Times New Roman" w:hAnsi="Times New Roman"/>
                <w:sz w:val="22"/>
                <w:lang w:val="en-US"/>
              </w:rPr>
              <w:t>ALK</w:t>
            </w:r>
            <w:r w:rsidR="00F70B70" w:rsidRPr="0082638A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F70B70">
              <w:rPr>
                <w:rFonts w:ascii="Times New Roman" w:hAnsi="Times New Roman"/>
                <w:sz w:val="22"/>
                <w:lang w:val="en-US"/>
              </w:rPr>
              <w:t>EscPicRouteStatus</w:t>
            </w:r>
            <w:proofErr w:type="spellEnd"/>
            <w:r w:rsidR="00F70B70" w:rsidRPr="00F70B70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4CD8DB31" w14:textId="2A58AA39" w:rsidR="00F70B70" w:rsidRPr="009C2D92" w:rsidRDefault="00F70B70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lastRenderedPageBreak/>
              <w:t>Допустимый статус для отмены маршрутной карты</w:t>
            </w:r>
          </w:p>
        </w:tc>
        <w:tc>
          <w:tcPr>
            <w:tcW w:w="1417" w:type="dxa"/>
          </w:tcPr>
          <w:p w14:paraId="365DD0AD" w14:textId="77777777" w:rsidR="00F70B70" w:rsidRPr="002933F6" w:rsidRDefault="00F70B70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481B550A" w14:textId="4ADC674D" w:rsidR="00F70B70" w:rsidRPr="00C4713C" w:rsidRDefault="00C4713C" w:rsidP="00F70B7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C4713C">
              <w:rPr>
                <w:rFonts w:ascii="Times New Roman" w:hAnsi="Times New Roman"/>
                <w:i/>
                <w:sz w:val="22"/>
              </w:rPr>
              <w:t>Начато</w:t>
            </w:r>
          </w:p>
        </w:tc>
        <w:tc>
          <w:tcPr>
            <w:tcW w:w="3119" w:type="dxa"/>
          </w:tcPr>
          <w:p w14:paraId="5B9A3274" w14:textId="3CB4EF0A" w:rsidR="00F70B70" w:rsidRPr="00F70B70" w:rsidRDefault="00F70B70" w:rsidP="00F70B70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F70B70">
              <w:rPr>
                <w:rFonts w:ascii="Times New Roman" w:hAnsi="Times New Roman"/>
                <w:sz w:val="22"/>
              </w:rPr>
              <w:t xml:space="preserve"> </w:t>
            </w:r>
            <w:r w:rsidRPr="00F70B70">
              <w:rPr>
                <w:rFonts w:ascii="Times New Roman" w:hAnsi="Times New Roman"/>
                <w:b/>
                <w:i/>
                <w:sz w:val="22"/>
              </w:rPr>
              <w:t>Статус обработки</w:t>
            </w:r>
            <w:r w:rsidRPr="00F70B70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F70B70">
              <w:rPr>
                <w:rFonts w:ascii="Times New Roman" w:hAnsi="Times New Roman"/>
                <w:sz w:val="22"/>
                <w:lang w:val="en-US"/>
              </w:rPr>
              <w:t>WMSPickingRoute</w:t>
            </w:r>
            <w:proofErr w:type="spellEnd"/>
            <w:r w:rsidRPr="00F70B70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70B70">
              <w:rPr>
                <w:rFonts w:ascii="Times New Roman" w:hAnsi="Times New Roman"/>
                <w:sz w:val="22"/>
                <w:lang w:val="en-US"/>
              </w:rPr>
              <w:t>expeditionStatus</w:t>
            </w:r>
            <w:proofErr w:type="spellEnd"/>
            <w:r w:rsidRPr="00F70B70"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sz w:val="22"/>
              </w:rPr>
              <w:t>которое</w:t>
            </w:r>
            <w:r w:rsidRPr="00F70B70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находится на </w:t>
            </w:r>
            <w:r>
              <w:rPr>
                <w:rFonts w:ascii="Times New Roman" w:hAnsi="Times New Roman"/>
                <w:sz w:val="22"/>
              </w:rPr>
              <w:lastRenderedPageBreak/>
              <w:t xml:space="preserve">форме </w:t>
            </w:r>
            <w:r w:rsidRPr="00F70B70">
              <w:rPr>
                <w:rFonts w:ascii="Times New Roman" w:hAnsi="Times New Roman"/>
                <w:b/>
                <w:sz w:val="22"/>
              </w:rPr>
              <w:t>Маршрут комплектации</w:t>
            </w:r>
            <w:r w:rsidRPr="00F70B70">
              <w:rPr>
                <w:rFonts w:ascii="Times New Roman" w:hAnsi="Times New Roman"/>
                <w:sz w:val="22"/>
              </w:rPr>
              <w:t xml:space="preserve"> (см. п. 7.2.)</w:t>
            </w:r>
          </w:p>
        </w:tc>
      </w:tr>
    </w:tbl>
    <w:p w14:paraId="11693415" w14:textId="300BBDEE" w:rsidR="007F54B7" w:rsidRDefault="003F691C" w:rsidP="00EE5CD6">
      <w:pPr>
        <w:pStyle w:val="a4"/>
        <w:numPr>
          <w:ilvl w:val="1"/>
          <w:numId w:val="23"/>
        </w:numPr>
      </w:pPr>
      <w:proofErr w:type="spellStart"/>
      <w:r>
        <w:lastRenderedPageBreak/>
        <w:t>Добработать</w:t>
      </w:r>
      <w:proofErr w:type="spellEnd"/>
      <w:r w:rsidR="0043559D">
        <w:t xml:space="preserve"> форму</w:t>
      </w:r>
      <w:r w:rsidR="00D96F6D">
        <w:t xml:space="preserve"> </w:t>
      </w:r>
      <w:r w:rsidR="00D96F6D" w:rsidRPr="00001DE5">
        <w:rPr>
          <w:b/>
        </w:rPr>
        <w:t>Отмена маршрута комплектации</w:t>
      </w:r>
      <w:r w:rsidR="0043559D">
        <w:t xml:space="preserve">, которая должна выводиться на экран при нажатии на кнопку </w:t>
      </w:r>
      <w:r w:rsidR="0043559D" w:rsidRPr="007F54B7">
        <w:rPr>
          <w:b/>
        </w:rPr>
        <w:t>[Отмена маршрута комплектации]</w:t>
      </w:r>
      <w:r w:rsidR="0043559D" w:rsidRPr="007F54B7">
        <w:t xml:space="preserve"> </w:t>
      </w:r>
      <w:proofErr w:type="spellStart"/>
      <w:r w:rsidR="0043559D" w:rsidRPr="007F54B7">
        <w:t>PRK_EscPickRoute</w:t>
      </w:r>
      <w:proofErr w:type="spellEnd"/>
      <w:r w:rsidR="0043559D" w:rsidRPr="007F54B7">
        <w:t xml:space="preserve">, которая находится на форме </w:t>
      </w:r>
      <w:r w:rsidR="0043559D" w:rsidRPr="007F54B7">
        <w:rPr>
          <w:b/>
        </w:rPr>
        <w:t>Маршрут комплектации</w:t>
      </w:r>
      <w:r w:rsidR="0043559D" w:rsidRPr="007F54B7">
        <w:t xml:space="preserve"> (см. п. 7.2.)</w:t>
      </w:r>
      <w:r w:rsidR="0043559D">
        <w:t>:</w:t>
      </w:r>
    </w:p>
    <w:p w14:paraId="2EF54917" w14:textId="12BFAF60" w:rsidR="00D96F6D" w:rsidRDefault="003F691C" w:rsidP="00D96F6D">
      <w:pPr>
        <w:pStyle w:val="a4"/>
        <w:numPr>
          <w:ilvl w:val="2"/>
          <w:numId w:val="23"/>
        </w:numPr>
      </w:pPr>
      <w:r>
        <w:t xml:space="preserve">Добавить </w:t>
      </w:r>
      <w:r w:rsidR="00297CA5">
        <w:t>новые</w:t>
      </w:r>
      <w:r>
        <w:t xml:space="preserve"> пол</w:t>
      </w:r>
      <w:r w:rsidR="00297CA5">
        <w:t>я</w:t>
      </w:r>
      <w:r>
        <w:t xml:space="preserve"> на форму</w:t>
      </w:r>
      <w:r w:rsidR="00D96F6D">
        <w:t xml:space="preserve"> </w:t>
      </w:r>
      <w:r w:rsidR="00D96F6D" w:rsidRPr="00D96F6D">
        <w:rPr>
          <w:b/>
        </w:rPr>
        <w:t>Отмена маршрута комплектации</w:t>
      </w:r>
      <w:r w:rsidR="00D96F6D">
        <w:t xml:space="preserve"> (см. п. 3.3.):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701"/>
        <w:gridCol w:w="3119"/>
      </w:tblGrid>
      <w:tr w:rsidR="0043559D" w:rsidRPr="00FF5124" w14:paraId="10CFD0FC" w14:textId="77777777" w:rsidTr="00001DE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6AF9871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978145F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EB25AF4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B57FF55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9EB3EAA" w14:textId="77777777" w:rsidR="0043559D" w:rsidRPr="00FF5124" w:rsidRDefault="0043559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43559D" w:rsidRPr="00F70B70" w14:paraId="5F16466C" w14:textId="77777777" w:rsidTr="00001DE5">
        <w:tc>
          <w:tcPr>
            <w:tcW w:w="1843" w:type="dxa"/>
          </w:tcPr>
          <w:p w14:paraId="0F910321" w14:textId="59F1C71B" w:rsidR="0043559D" w:rsidRPr="0082638A" w:rsidRDefault="0059277C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9277C">
              <w:rPr>
                <w:rFonts w:ascii="Times New Roman" w:hAnsi="Times New Roman"/>
                <w:b/>
                <w:i/>
                <w:sz w:val="22"/>
              </w:rPr>
              <w:t>Тип размещения</w:t>
            </w:r>
          </w:p>
        </w:tc>
        <w:tc>
          <w:tcPr>
            <w:tcW w:w="2126" w:type="dxa"/>
          </w:tcPr>
          <w:p w14:paraId="4931C994" w14:textId="3902BF00" w:rsidR="0043559D" w:rsidRPr="009C2D92" w:rsidRDefault="0059277C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Тип размещения при отмене маршрута комплектации</w:t>
            </w:r>
          </w:p>
        </w:tc>
        <w:tc>
          <w:tcPr>
            <w:tcW w:w="1417" w:type="dxa"/>
          </w:tcPr>
          <w:p w14:paraId="160EFC46" w14:textId="46BE89CF" w:rsidR="0043559D" w:rsidRPr="002933F6" w:rsidRDefault="0059277C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57F0C42C" w14:textId="342FAF65" w:rsidR="0043559D" w:rsidRPr="006646FE" w:rsidRDefault="0059277C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59277C">
              <w:rPr>
                <w:rFonts w:ascii="Times New Roman" w:hAnsi="Times New Roman"/>
                <w:i/>
                <w:sz w:val="22"/>
              </w:rPr>
              <w:t>Вернуть товар обратно в ячейку</w:t>
            </w:r>
          </w:p>
        </w:tc>
        <w:tc>
          <w:tcPr>
            <w:tcW w:w="3119" w:type="dxa"/>
          </w:tcPr>
          <w:p w14:paraId="4AA2B568" w14:textId="21B8DCAB" w:rsidR="0043559D" w:rsidRPr="00F70B70" w:rsidRDefault="003F691C" w:rsidP="003F691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Выбор значения из выпадающего списка.</w:t>
            </w:r>
            <w:r>
              <w:rPr>
                <w:rFonts w:ascii="Times New Roman" w:hAnsi="Times New Roman"/>
                <w:sz w:val="22"/>
              </w:rPr>
              <w:br/>
              <w:t>Значения поля:</w:t>
            </w:r>
            <w:r>
              <w:rPr>
                <w:rFonts w:ascii="Times New Roman" w:hAnsi="Times New Roman"/>
                <w:sz w:val="22"/>
              </w:rPr>
              <w:br/>
              <w:t xml:space="preserve">Значение </w:t>
            </w:r>
            <w:r w:rsidRPr="003F691C">
              <w:rPr>
                <w:rFonts w:ascii="Times New Roman" w:hAnsi="Times New Roman"/>
                <w:i/>
                <w:sz w:val="22"/>
              </w:rPr>
              <w:t>Вернуть товар обратно в ячейку</w:t>
            </w:r>
            <w:r w:rsidRPr="003F691C">
              <w:rPr>
                <w:rFonts w:ascii="Times New Roman" w:hAnsi="Times New Roman"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 xml:space="preserve">Значение </w:t>
            </w:r>
            <w:r w:rsidRPr="003F691C">
              <w:rPr>
                <w:rFonts w:ascii="Times New Roman" w:hAnsi="Times New Roman"/>
                <w:i/>
                <w:sz w:val="22"/>
              </w:rPr>
              <w:t>Разместить на склад РС</w:t>
            </w:r>
            <w:r w:rsidRPr="003F691C">
              <w:rPr>
                <w:rFonts w:ascii="Times New Roman" w:hAnsi="Times New Roman"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 xml:space="preserve">Значение </w:t>
            </w:r>
            <w:r w:rsidRPr="003F691C">
              <w:rPr>
                <w:rFonts w:ascii="Times New Roman" w:hAnsi="Times New Roman"/>
                <w:i/>
                <w:sz w:val="22"/>
              </w:rPr>
              <w:t>Переместить в ячейку</w:t>
            </w:r>
          </w:p>
        </w:tc>
      </w:tr>
    </w:tbl>
    <w:p w14:paraId="3A8701B8" w14:textId="62671ECC" w:rsidR="00D96F6D" w:rsidRDefault="00D96F6D" w:rsidP="00D96F6D">
      <w:pPr>
        <w:pStyle w:val="a4"/>
        <w:numPr>
          <w:ilvl w:val="2"/>
          <w:numId w:val="23"/>
        </w:numPr>
      </w:pPr>
      <w:r>
        <w:t xml:space="preserve">Кнопки формы </w:t>
      </w:r>
      <w:r w:rsidRPr="00D96F6D">
        <w:rPr>
          <w:b/>
        </w:rPr>
        <w:t>Отмена маршрута комплектации</w:t>
      </w:r>
      <w:r>
        <w:t xml:space="preserve"> (см. п. 3.3.):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118"/>
        <w:gridCol w:w="3119"/>
      </w:tblGrid>
      <w:tr w:rsidR="00D96F6D" w14:paraId="470481B2" w14:textId="77777777" w:rsidTr="00001DE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2F2100BC" w14:textId="77777777" w:rsidR="00D96F6D" w:rsidRPr="00FF5124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025F428" w14:textId="77777777" w:rsidR="00D96F6D" w:rsidRPr="00FF5124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B145D6C" w14:textId="77777777" w:rsidR="00D96F6D" w:rsidRPr="00FF5124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0750EF99" w14:textId="77777777" w:rsidR="00D96F6D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D96F6D" w:rsidRPr="00381107" w14:paraId="0B9BFBDE" w14:textId="77777777" w:rsidTr="00001DE5">
        <w:tc>
          <w:tcPr>
            <w:tcW w:w="1843" w:type="dxa"/>
          </w:tcPr>
          <w:p w14:paraId="12F05D96" w14:textId="7524058B" w:rsidR="00D96F6D" w:rsidRPr="002933F6" w:rsidRDefault="00D96F6D" w:rsidP="00D96F6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126" w:type="dxa"/>
          </w:tcPr>
          <w:p w14:paraId="2A4307C1" w14:textId="10D90040" w:rsidR="00D96F6D" w:rsidRPr="00153CDA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Подтверждение выбора</w:t>
            </w:r>
          </w:p>
        </w:tc>
        <w:tc>
          <w:tcPr>
            <w:tcW w:w="3118" w:type="dxa"/>
          </w:tcPr>
          <w:p w14:paraId="688D3CCB" w14:textId="658EFDBC" w:rsidR="00D96F6D" w:rsidRPr="00D96F6D" w:rsidRDefault="00D96F6D" w:rsidP="00D96F6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D96F6D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0D62351B" w14:textId="40A242AD" w:rsidR="00D96F6D" w:rsidRPr="00381107" w:rsidRDefault="00001DE5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Алгоритм расписан в пункте 4.1.1.</w:t>
            </w:r>
          </w:p>
        </w:tc>
      </w:tr>
      <w:tr w:rsidR="00D96F6D" w:rsidRPr="00381107" w14:paraId="441B2C71" w14:textId="77777777" w:rsidTr="00001DE5">
        <w:tc>
          <w:tcPr>
            <w:tcW w:w="1843" w:type="dxa"/>
          </w:tcPr>
          <w:p w14:paraId="4AD2C72E" w14:textId="6D23B18D" w:rsidR="00D96F6D" w:rsidRPr="002933F6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Отмена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126" w:type="dxa"/>
          </w:tcPr>
          <w:p w14:paraId="13300116" w14:textId="33EF68B0" w:rsidR="00D96F6D" w:rsidRPr="00153CDA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Отмена выбора</w:t>
            </w:r>
          </w:p>
        </w:tc>
        <w:tc>
          <w:tcPr>
            <w:tcW w:w="3118" w:type="dxa"/>
          </w:tcPr>
          <w:p w14:paraId="33A66682" w14:textId="2B2F61E0" w:rsidR="00D96F6D" w:rsidRPr="00D96F6D" w:rsidRDefault="00D96F6D" w:rsidP="00D96F6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D96F6D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11B767F0" w14:textId="72308022" w:rsidR="00D96F6D" w:rsidRPr="00381107" w:rsidRDefault="00D96F6D" w:rsidP="00001D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закрыть форму без применения изменений.</w:t>
            </w:r>
          </w:p>
        </w:tc>
      </w:tr>
    </w:tbl>
    <w:p w14:paraId="4CC31048" w14:textId="1AAABEA2" w:rsidR="00206F7B" w:rsidRPr="00F70B70" w:rsidRDefault="00206F7B" w:rsidP="00206F7B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Pr="00206F7B">
        <w:rPr>
          <w:b/>
        </w:rPr>
        <w:t>Склады</w:t>
      </w:r>
      <w:r>
        <w:t xml:space="preserve"> (см. п. 7.3.):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417"/>
        <w:gridCol w:w="1560"/>
        <w:gridCol w:w="3260"/>
      </w:tblGrid>
      <w:tr w:rsidR="00206F7B" w:rsidRPr="00FF5124" w14:paraId="61D921E4" w14:textId="77777777" w:rsidTr="003F691C">
        <w:trPr>
          <w:trHeight w:val="999"/>
        </w:trPr>
        <w:tc>
          <w:tcPr>
            <w:tcW w:w="2268" w:type="dxa"/>
            <w:shd w:val="clear" w:color="auto" w:fill="D9D9D9" w:themeFill="background1" w:themeFillShade="D9"/>
          </w:tcPr>
          <w:p w14:paraId="72547424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CF88F0D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694B6DE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23857FD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694499E" w14:textId="77777777" w:rsidR="00206F7B" w:rsidRPr="00FF5124" w:rsidRDefault="00206F7B" w:rsidP="00D0093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206F7B" w:rsidRPr="003F691C" w14:paraId="7E14B6D6" w14:textId="77777777" w:rsidTr="003F691C">
        <w:tc>
          <w:tcPr>
            <w:tcW w:w="2268" w:type="dxa"/>
          </w:tcPr>
          <w:p w14:paraId="61F60C74" w14:textId="3B61161D" w:rsidR="00206F7B" w:rsidRPr="0082638A" w:rsidRDefault="00206F7B" w:rsidP="00206F7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206F7B">
              <w:rPr>
                <w:rFonts w:ascii="Times New Roman" w:hAnsi="Times New Roman"/>
                <w:b/>
                <w:i/>
                <w:sz w:val="22"/>
              </w:rPr>
              <w:t>Ячейка для отмены ма</w:t>
            </w:r>
            <w:r>
              <w:rPr>
                <w:rFonts w:ascii="Times New Roman" w:hAnsi="Times New Roman"/>
                <w:b/>
                <w:i/>
                <w:sz w:val="22"/>
              </w:rPr>
              <w:t>р</w:t>
            </w:r>
            <w:r w:rsidRPr="00206F7B">
              <w:rPr>
                <w:rFonts w:ascii="Times New Roman" w:hAnsi="Times New Roman"/>
                <w:b/>
                <w:i/>
                <w:sz w:val="22"/>
              </w:rPr>
              <w:t>шрута комплектации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 w:rsidRPr="00206F7B">
              <w:rPr>
                <w:rFonts w:ascii="Times New Roman" w:hAnsi="Times New Roman"/>
                <w:sz w:val="22"/>
                <w:lang w:val="en-US"/>
              </w:rPr>
              <w:t>ALK</w:t>
            </w:r>
            <w:r w:rsidRPr="00206F7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206F7B">
              <w:rPr>
                <w:rFonts w:ascii="Times New Roman" w:hAnsi="Times New Roman"/>
                <w:sz w:val="22"/>
                <w:lang w:val="en-US"/>
              </w:rPr>
              <w:t>EscPickRout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3748BC2C" w14:textId="31140905" w:rsidR="00206F7B" w:rsidRPr="009C2D92" w:rsidRDefault="00206F7B" w:rsidP="00206F7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206F7B">
              <w:rPr>
                <w:rFonts w:ascii="Times New Roman" w:hAnsi="Times New Roman"/>
                <w:i/>
                <w:sz w:val="22"/>
              </w:rPr>
              <w:t>Ячейка для отмены маршрута комплектации</w:t>
            </w:r>
          </w:p>
        </w:tc>
        <w:tc>
          <w:tcPr>
            <w:tcW w:w="1417" w:type="dxa"/>
          </w:tcPr>
          <w:p w14:paraId="7C67AB63" w14:textId="77777777" w:rsidR="00206F7B" w:rsidRPr="002933F6" w:rsidRDefault="00206F7B" w:rsidP="00206F7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60" w:type="dxa"/>
          </w:tcPr>
          <w:p w14:paraId="3026F924" w14:textId="14A7A879" w:rsidR="00206F7B" w:rsidRPr="00C4713C" w:rsidRDefault="00206F7B" w:rsidP="00206F7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нет</w:t>
            </w:r>
          </w:p>
        </w:tc>
        <w:tc>
          <w:tcPr>
            <w:tcW w:w="3260" w:type="dxa"/>
          </w:tcPr>
          <w:p w14:paraId="62309D70" w14:textId="2C26B619" w:rsidR="00206F7B" w:rsidRPr="003F691C" w:rsidRDefault="00206F7B" w:rsidP="003F691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3F691C">
              <w:rPr>
                <w:rFonts w:ascii="Times New Roman" w:hAnsi="Times New Roman"/>
                <w:sz w:val="22"/>
              </w:rPr>
              <w:t xml:space="preserve"> </w:t>
            </w:r>
            <w:r w:rsidR="003F691C" w:rsidRPr="003F691C">
              <w:rPr>
                <w:rFonts w:ascii="Times New Roman" w:hAnsi="Times New Roman"/>
                <w:b/>
                <w:i/>
                <w:sz w:val="22"/>
              </w:rPr>
              <w:t xml:space="preserve">Ячейка </w:t>
            </w:r>
            <w:r w:rsidR="003F691C" w:rsidRPr="003F691C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3F691C" w:rsidRPr="003F691C">
              <w:rPr>
                <w:rFonts w:ascii="Times New Roman" w:hAnsi="Times New Roman"/>
                <w:sz w:val="22"/>
                <w:lang w:val="en-US"/>
              </w:rPr>
              <w:t>WMSLocation</w:t>
            </w:r>
            <w:proofErr w:type="spellEnd"/>
            <w:r w:rsidR="003F691C" w:rsidRPr="003F691C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3F691C" w:rsidRPr="003F691C">
              <w:rPr>
                <w:rFonts w:ascii="Times New Roman" w:hAnsi="Times New Roman"/>
                <w:sz w:val="22"/>
                <w:lang w:val="en-US"/>
              </w:rPr>
              <w:t>wMSLocationId</w:t>
            </w:r>
            <w:proofErr w:type="spellEnd"/>
            <w:r w:rsidR="003F691C" w:rsidRPr="003F691C">
              <w:rPr>
                <w:rFonts w:ascii="Times New Roman" w:hAnsi="Times New Roman"/>
                <w:sz w:val="22"/>
              </w:rPr>
              <w:br/>
            </w:r>
            <w:r w:rsidR="003F691C" w:rsidRPr="001721A7">
              <w:rPr>
                <w:rFonts w:ascii="Times New Roman" w:hAnsi="Times New Roman"/>
                <w:b/>
                <w:sz w:val="22"/>
              </w:rPr>
              <w:t>Фильтры</w:t>
            </w:r>
            <w:r w:rsidR="003F691C" w:rsidRPr="003F691C">
              <w:rPr>
                <w:rFonts w:ascii="Times New Roman" w:hAnsi="Times New Roman"/>
                <w:sz w:val="22"/>
              </w:rPr>
              <w:t>:</w:t>
            </w:r>
            <w:r w:rsidR="003F691C" w:rsidRPr="003F691C">
              <w:rPr>
                <w:rFonts w:ascii="Times New Roman" w:hAnsi="Times New Roman"/>
                <w:sz w:val="22"/>
              </w:rPr>
              <w:br/>
            </w:r>
            <w:r w:rsidR="003F691C">
              <w:rPr>
                <w:rFonts w:ascii="Times New Roman" w:hAnsi="Times New Roman"/>
                <w:sz w:val="22"/>
              </w:rPr>
              <w:t>В выпадающем списке поля должны быть только доступные ячейки для размещения товара, которые относятся к складу, который указан</w:t>
            </w:r>
            <w:r w:rsidR="003F691C">
              <w:rPr>
                <w:rFonts w:ascii="Times New Roman" w:hAnsi="Times New Roman"/>
                <w:sz w:val="22"/>
              </w:rPr>
              <w:t xml:space="preserve"> на записи формы Склады</w:t>
            </w:r>
            <w:r w:rsidR="003F691C">
              <w:rPr>
                <w:rFonts w:ascii="Times New Roman" w:hAnsi="Times New Roman"/>
                <w:sz w:val="22"/>
              </w:rPr>
              <w:t xml:space="preserve"> в поле</w:t>
            </w:r>
            <w:r w:rsidR="003F691C">
              <w:t xml:space="preserve"> </w:t>
            </w:r>
            <w:r w:rsidR="003F691C" w:rsidRPr="00F45B72">
              <w:rPr>
                <w:rFonts w:ascii="Times New Roman" w:hAnsi="Times New Roman"/>
                <w:b/>
                <w:i/>
                <w:sz w:val="22"/>
              </w:rPr>
              <w:t>Склад</w:t>
            </w:r>
            <w:r w:rsidR="003F691C" w:rsidRPr="00F45B72">
              <w:rPr>
                <w:rFonts w:ascii="Times New Roman" w:hAnsi="Times New Roman"/>
                <w:sz w:val="22"/>
              </w:rPr>
              <w:t xml:space="preserve"> </w:t>
            </w:r>
            <w:r w:rsidR="003F691C" w:rsidRPr="003F691C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3F691C" w:rsidRPr="003F691C">
              <w:rPr>
                <w:rFonts w:ascii="Times New Roman" w:hAnsi="Times New Roman"/>
                <w:sz w:val="22"/>
              </w:rPr>
              <w:t>InventLocation</w:t>
            </w:r>
            <w:proofErr w:type="spellEnd"/>
            <w:r w:rsidR="003F691C" w:rsidRPr="003F691C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3F691C" w:rsidRPr="003F691C">
              <w:rPr>
                <w:rFonts w:ascii="Times New Roman" w:hAnsi="Times New Roman"/>
                <w:sz w:val="22"/>
              </w:rPr>
              <w:t>InventLocationId</w:t>
            </w:r>
            <w:proofErr w:type="spellEnd"/>
          </w:p>
        </w:tc>
      </w:tr>
    </w:tbl>
    <w:p w14:paraId="0E1E4987" w14:textId="78B82DD4" w:rsidR="0043559D" w:rsidRPr="003F691C" w:rsidRDefault="0043559D" w:rsidP="0059277C">
      <w:pPr>
        <w:pStyle w:val="a4"/>
        <w:ind w:left="804" w:firstLine="0"/>
      </w:pPr>
    </w:p>
    <w:p w14:paraId="5B191894" w14:textId="092BBB66" w:rsidR="00895E2C" w:rsidRPr="00290D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708BF493" w14:textId="417CD720" w:rsidR="007344F3" w:rsidRDefault="00E1338A" w:rsidP="00D96F6D">
      <w:pPr>
        <w:pStyle w:val="a4"/>
        <w:numPr>
          <w:ilvl w:val="1"/>
          <w:numId w:val="23"/>
        </w:numPr>
      </w:pPr>
      <w:r w:rsidRPr="007F54B7">
        <w:t xml:space="preserve">Добавить новую проверку при нажатии на кнопку </w:t>
      </w:r>
      <w:r w:rsidRPr="007F54B7">
        <w:rPr>
          <w:b/>
        </w:rPr>
        <w:t>[Отмена маршрута комплектации]</w:t>
      </w:r>
      <w:r w:rsidR="00870749" w:rsidRPr="007F54B7">
        <w:t xml:space="preserve"> </w:t>
      </w:r>
      <w:proofErr w:type="spellStart"/>
      <w:r w:rsidR="00870749" w:rsidRPr="007F54B7">
        <w:t>PRK_EscPickRoute</w:t>
      </w:r>
      <w:proofErr w:type="spellEnd"/>
      <w:r w:rsidRPr="007F54B7">
        <w:t xml:space="preserve">, которая находится на форме </w:t>
      </w:r>
      <w:r w:rsidRPr="007F54B7">
        <w:rPr>
          <w:b/>
        </w:rPr>
        <w:t>Маршрут комплектации</w:t>
      </w:r>
      <w:r w:rsidRPr="007F54B7">
        <w:t xml:space="preserve"> (см. п. 7.</w:t>
      </w:r>
      <w:r w:rsidR="007F54B7" w:rsidRPr="007F54B7">
        <w:t>2</w:t>
      </w:r>
      <w:r w:rsidRPr="007F54B7">
        <w:t>.)</w:t>
      </w:r>
      <w:r w:rsidR="00870749" w:rsidRPr="007F54B7">
        <w:t xml:space="preserve"> на </w:t>
      </w:r>
      <w:r w:rsidR="0082638A">
        <w:t xml:space="preserve">совпадения </w:t>
      </w:r>
      <w:r w:rsidR="0082638A">
        <w:lastRenderedPageBreak/>
        <w:t xml:space="preserve">значения полей </w:t>
      </w:r>
      <w:r w:rsidR="00870749" w:rsidRPr="007F54B7">
        <w:rPr>
          <w:b/>
          <w:i/>
        </w:rPr>
        <w:t>Статус обработки</w:t>
      </w:r>
      <w:r w:rsidR="00870749" w:rsidRPr="007F54B7">
        <w:t xml:space="preserve"> (</w:t>
      </w:r>
      <w:proofErr w:type="spellStart"/>
      <w:r w:rsidR="00870749" w:rsidRPr="007F54B7">
        <w:t>WMSPickingRoute</w:t>
      </w:r>
      <w:proofErr w:type="spellEnd"/>
      <w:proofErr w:type="gramStart"/>
      <w:r w:rsidR="00870749" w:rsidRPr="007F54B7">
        <w:t>).</w:t>
      </w:r>
      <w:proofErr w:type="spellStart"/>
      <w:r w:rsidR="00870749" w:rsidRPr="007F54B7">
        <w:t>expeditionStatus</w:t>
      </w:r>
      <w:proofErr w:type="spellEnd"/>
      <w:proofErr w:type="gramEnd"/>
      <w:r w:rsidR="0082638A">
        <w:t xml:space="preserve"> и </w:t>
      </w:r>
      <w:r w:rsidR="0082638A">
        <w:rPr>
          <w:b/>
          <w:i/>
        </w:rPr>
        <w:t>Статус</w:t>
      </w:r>
      <w:r w:rsidR="0082638A" w:rsidRPr="00F70B70">
        <w:rPr>
          <w:b/>
          <w:i/>
        </w:rPr>
        <w:t xml:space="preserve"> </w:t>
      </w:r>
      <w:r w:rsidR="0082638A">
        <w:rPr>
          <w:b/>
          <w:i/>
        </w:rPr>
        <w:t>для</w:t>
      </w:r>
      <w:r w:rsidR="0082638A" w:rsidRPr="00F70B70">
        <w:rPr>
          <w:b/>
          <w:i/>
        </w:rPr>
        <w:t xml:space="preserve"> </w:t>
      </w:r>
      <w:r w:rsidR="0082638A">
        <w:rPr>
          <w:b/>
          <w:i/>
        </w:rPr>
        <w:t>отмены маршрута комплектации</w:t>
      </w:r>
      <w:r w:rsidR="0082638A">
        <w:t xml:space="preserve"> (</w:t>
      </w:r>
      <w:proofErr w:type="spellStart"/>
      <w:r w:rsidR="0082638A" w:rsidRPr="007F54B7">
        <w:t>WMS_WMSAdvancedParameters</w:t>
      </w:r>
      <w:proofErr w:type="spellEnd"/>
      <w:r w:rsidR="0082638A">
        <w:t>).</w:t>
      </w:r>
      <w:r w:rsidR="0082638A">
        <w:rPr>
          <w:lang w:val="en-US"/>
        </w:rPr>
        <w:t>ALK</w:t>
      </w:r>
      <w:r w:rsidR="0082638A" w:rsidRPr="0082638A">
        <w:t>_</w:t>
      </w:r>
      <w:proofErr w:type="spellStart"/>
      <w:r w:rsidR="0082638A">
        <w:rPr>
          <w:lang w:val="en-US"/>
        </w:rPr>
        <w:t>EscPicRouteStatus</w:t>
      </w:r>
      <w:proofErr w:type="spellEnd"/>
      <w:r w:rsidR="0082638A">
        <w:t>:</w:t>
      </w:r>
    </w:p>
    <w:p w14:paraId="16DD7936" w14:textId="011BB723" w:rsidR="0082638A" w:rsidRDefault="0082638A" w:rsidP="00D96F6D">
      <w:pPr>
        <w:pStyle w:val="a4"/>
        <w:numPr>
          <w:ilvl w:val="2"/>
          <w:numId w:val="23"/>
        </w:numPr>
      </w:pPr>
      <w:r>
        <w:t>Если</w:t>
      </w:r>
      <w:r w:rsidRPr="0082638A">
        <w:t xml:space="preserve"> </w:t>
      </w:r>
      <w:r>
        <w:t xml:space="preserve">значения полей равны, то система должна </w:t>
      </w:r>
      <w:r w:rsidR="00001DE5">
        <w:t xml:space="preserve">вывести на экран форму </w:t>
      </w:r>
      <w:r w:rsidR="00001DE5" w:rsidRPr="00D96F6D">
        <w:rPr>
          <w:b/>
        </w:rPr>
        <w:t>Отмена маршрута комплектации</w:t>
      </w:r>
      <w:r w:rsidR="00001DE5">
        <w:t xml:space="preserve"> (см. п. 3.3.), где при нажатии на кнопку </w:t>
      </w:r>
      <w:r w:rsidR="00001DE5" w:rsidRPr="002933F6">
        <w:rPr>
          <w:b/>
        </w:rPr>
        <w:t>[</w:t>
      </w:r>
      <w:r w:rsidR="00001DE5">
        <w:rPr>
          <w:b/>
        </w:rPr>
        <w:t>ОК</w:t>
      </w:r>
      <w:r w:rsidR="00001DE5" w:rsidRPr="002933F6">
        <w:rPr>
          <w:b/>
        </w:rPr>
        <w:t>]</w:t>
      </w:r>
      <w:r w:rsidR="00001DE5">
        <w:t xml:space="preserve"> (см. п. 3.3.2.) система должна выполнить следующие действия:</w:t>
      </w:r>
    </w:p>
    <w:p w14:paraId="1F4D59B6" w14:textId="79A6F34F" w:rsidR="00001DE5" w:rsidRDefault="00001DE5" w:rsidP="00001DE5">
      <w:pPr>
        <w:pStyle w:val="a4"/>
        <w:numPr>
          <w:ilvl w:val="3"/>
          <w:numId w:val="23"/>
        </w:numPr>
      </w:pPr>
      <w:r>
        <w:t xml:space="preserve">Если, при нажатии на кнопку </w:t>
      </w:r>
      <w:r w:rsidRPr="002933F6">
        <w:rPr>
          <w:b/>
        </w:rPr>
        <w:t>[</w:t>
      </w:r>
      <w:r>
        <w:rPr>
          <w:b/>
        </w:rPr>
        <w:t>ОК</w:t>
      </w:r>
      <w:r w:rsidRPr="002933F6">
        <w:rPr>
          <w:b/>
        </w:rPr>
        <w:t>]</w:t>
      </w:r>
      <w:r>
        <w:t xml:space="preserve"> (см. п. 3.3.2.) </w:t>
      </w:r>
      <w:r w:rsidR="00297CA5">
        <w:t xml:space="preserve">в поле </w:t>
      </w:r>
      <w:r w:rsidR="00297CA5" w:rsidRPr="0059277C">
        <w:rPr>
          <w:b/>
          <w:i/>
        </w:rPr>
        <w:t>Тип размещения</w:t>
      </w:r>
      <w:r w:rsidR="00297CA5">
        <w:rPr>
          <w:b/>
          <w:i/>
        </w:rPr>
        <w:t xml:space="preserve"> </w:t>
      </w:r>
      <w:r w:rsidR="00297CA5">
        <w:t>выбрано значение</w:t>
      </w:r>
      <w:r>
        <w:t xml:space="preserve"> </w:t>
      </w:r>
      <w:r w:rsidRPr="00297CA5">
        <w:rPr>
          <w:i/>
        </w:rPr>
        <w:t>Вернуть товар обратно в ячейку</w:t>
      </w:r>
      <w:r>
        <w:t>, то система должна</w:t>
      </w:r>
      <w:r w:rsidR="00E309FA">
        <w:t xml:space="preserve"> создать перемещение товара в ячейку из которой этот товар был отобран</w:t>
      </w:r>
      <w:r w:rsidR="00095D7C">
        <w:t>, где с текущей ячейки снимается резерв и переносится в изначальную ячейку</w:t>
      </w:r>
      <w:r w:rsidR="00E309FA">
        <w:t>;</w:t>
      </w:r>
      <w:r>
        <w:br/>
      </w:r>
      <w:r w:rsidRPr="00001DE5">
        <w:rPr>
          <w:b/>
          <w:i/>
        </w:rPr>
        <w:t>Примечание</w:t>
      </w:r>
      <w:r>
        <w:t xml:space="preserve">: </w:t>
      </w:r>
      <w:r w:rsidRPr="00001DE5">
        <w:rPr>
          <w:i/>
        </w:rPr>
        <w:t xml:space="preserve">В текущей реализации товар всегда возвращается обратно в ячейку из которой его </w:t>
      </w:r>
      <w:r w:rsidR="00095D7C">
        <w:rPr>
          <w:i/>
        </w:rPr>
        <w:t>собрали</w:t>
      </w:r>
      <w:r>
        <w:t>.</w:t>
      </w:r>
    </w:p>
    <w:p w14:paraId="0A7C30D9" w14:textId="381643B9" w:rsidR="00001DE5" w:rsidRDefault="00001DE5" w:rsidP="00001DE5">
      <w:pPr>
        <w:pStyle w:val="a4"/>
        <w:numPr>
          <w:ilvl w:val="3"/>
          <w:numId w:val="23"/>
        </w:numPr>
      </w:pPr>
      <w:r>
        <w:t>Если,</w:t>
      </w:r>
      <w:r w:rsidRPr="00001DE5">
        <w:t xml:space="preserve"> </w:t>
      </w:r>
      <w:r>
        <w:t xml:space="preserve">при нажатии на кнопку </w:t>
      </w:r>
      <w:r w:rsidRPr="002933F6">
        <w:rPr>
          <w:b/>
        </w:rPr>
        <w:t>[</w:t>
      </w:r>
      <w:r>
        <w:rPr>
          <w:b/>
        </w:rPr>
        <w:t>ОК</w:t>
      </w:r>
      <w:r w:rsidRPr="002933F6">
        <w:rPr>
          <w:b/>
        </w:rPr>
        <w:t>]</w:t>
      </w:r>
      <w:r>
        <w:t xml:space="preserve"> (см. п. 3.3.2.) </w:t>
      </w:r>
      <w:r w:rsidR="00297CA5">
        <w:t xml:space="preserve">в поле </w:t>
      </w:r>
      <w:r w:rsidR="00297CA5" w:rsidRPr="0059277C">
        <w:rPr>
          <w:b/>
          <w:i/>
        </w:rPr>
        <w:t>Тип размещения</w:t>
      </w:r>
      <w:r w:rsidR="00297CA5">
        <w:rPr>
          <w:b/>
          <w:i/>
        </w:rPr>
        <w:t xml:space="preserve"> </w:t>
      </w:r>
      <w:r w:rsidR="00297CA5">
        <w:t>выбрано значение</w:t>
      </w:r>
      <w:r w:rsidR="00297CA5">
        <w:rPr>
          <w:b/>
          <w:i/>
        </w:rPr>
        <w:t xml:space="preserve"> </w:t>
      </w:r>
      <w:r w:rsidRPr="00297CA5">
        <w:rPr>
          <w:i/>
        </w:rPr>
        <w:t>Разместить на склад РС</w:t>
      </w:r>
      <w:r>
        <w:t xml:space="preserve">, то система должна определить склад, который указан в маршруте комплектации в поле </w:t>
      </w:r>
      <w:r w:rsidRPr="00001DE5">
        <w:rPr>
          <w:b/>
          <w:i/>
        </w:rPr>
        <w:t>Склад</w:t>
      </w:r>
      <w:r>
        <w:t xml:space="preserve"> </w:t>
      </w:r>
      <w:r w:rsidRPr="00001DE5">
        <w:t>(</w:t>
      </w:r>
      <w:proofErr w:type="spellStart"/>
      <w:r w:rsidRPr="00001DE5">
        <w:t>WMSPickingRoute</w:t>
      </w:r>
      <w:proofErr w:type="spellEnd"/>
      <w:proofErr w:type="gramStart"/>
      <w:r w:rsidRPr="00001DE5">
        <w:t>).</w:t>
      </w:r>
      <w:proofErr w:type="spellStart"/>
      <w:r w:rsidRPr="00001DE5">
        <w:t>inventLocationId</w:t>
      </w:r>
      <w:proofErr w:type="spellEnd"/>
      <w:proofErr w:type="gramEnd"/>
      <w:r>
        <w:t xml:space="preserve">, в карточке которого определить склад расхождения в поле </w:t>
      </w:r>
      <w:r w:rsidRPr="00001DE5">
        <w:rPr>
          <w:b/>
          <w:i/>
        </w:rPr>
        <w:t>Склад расхождений</w:t>
      </w:r>
      <w:r>
        <w:t xml:space="preserve"> </w:t>
      </w:r>
      <w:r w:rsidRPr="00001DE5">
        <w:t>(</w:t>
      </w:r>
      <w:proofErr w:type="spellStart"/>
      <w:r w:rsidRPr="00001DE5">
        <w:t>InventLocation</w:t>
      </w:r>
      <w:proofErr w:type="spellEnd"/>
      <w:r w:rsidRPr="00001DE5">
        <w:t>).</w:t>
      </w:r>
      <w:proofErr w:type="spellStart"/>
      <w:r w:rsidRPr="00001DE5">
        <w:t>WMS_InventLocationIdDivergence</w:t>
      </w:r>
      <w:proofErr w:type="spellEnd"/>
      <w:r w:rsidR="00E309FA">
        <w:t xml:space="preserve"> и создать перемещение в доступную ячейку местоположения этого склада расхождений</w:t>
      </w:r>
      <w:r w:rsidR="00710EAD">
        <w:t>, так же перенеся в нее резерв по товару</w:t>
      </w:r>
      <w:r w:rsidR="00E309FA">
        <w:t>;</w:t>
      </w:r>
    </w:p>
    <w:p w14:paraId="74CA2957" w14:textId="3E83F6E6" w:rsidR="00001DE5" w:rsidRDefault="00001DE5" w:rsidP="00001DE5">
      <w:pPr>
        <w:pStyle w:val="a4"/>
        <w:numPr>
          <w:ilvl w:val="3"/>
          <w:numId w:val="23"/>
        </w:numPr>
      </w:pPr>
      <w:r>
        <w:t xml:space="preserve">Если, при нажатии на кнопку </w:t>
      </w:r>
      <w:r w:rsidRPr="002933F6">
        <w:rPr>
          <w:b/>
        </w:rPr>
        <w:t>[</w:t>
      </w:r>
      <w:r>
        <w:rPr>
          <w:b/>
        </w:rPr>
        <w:t>ОК</w:t>
      </w:r>
      <w:r w:rsidRPr="002933F6">
        <w:rPr>
          <w:b/>
        </w:rPr>
        <w:t>]</w:t>
      </w:r>
      <w:r>
        <w:t xml:space="preserve"> (см. п. 3.3.2</w:t>
      </w:r>
      <w:r w:rsidR="001721A7" w:rsidRPr="001721A7">
        <w:t xml:space="preserve"> </w:t>
      </w:r>
      <w:r w:rsidR="001721A7">
        <w:t xml:space="preserve">в поле </w:t>
      </w:r>
      <w:r w:rsidR="001721A7" w:rsidRPr="0059277C">
        <w:rPr>
          <w:b/>
          <w:i/>
        </w:rPr>
        <w:t>Тип размещения</w:t>
      </w:r>
      <w:r w:rsidR="001721A7">
        <w:rPr>
          <w:b/>
          <w:i/>
        </w:rPr>
        <w:t xml:space="preserve"> </w:t>
      </w:r>
      <w:r w:rsidR="001721A7">
        <w:t>выбрано значение</w:t>
      </w:r>
      <w:r w:rsidR="001721A7">
        <w:rPr>
          <w:b/>
          <w:i/>
        </w:rPr>
        <w:t xml:space="preserve"> </w:t>
      </w:r>
      <w:proofErr w:type="gramStart"/>
      <w:r w:rsidR="00F45B72" w:rsidRPr="001721A7">
        <w:rPr>
          <w:i/>
        </w:rPr>
        <w:t>Переместить</w:t>
      </w:r>
      <w:proofErr w:type="gramEnd"/>
      <w:r w:rsidR="00F45B72" w:rsidRPr="001721A7">
        <w:rPr>
          <w:i/>
        </w:rPr>
        <w:t xml:space="preserve"> в ячейку</w:t>
      </w:r>
      <w:r w:rsidR="00F45B72">
        <w:t xml:space="preserve">, то система должна </w:t>
      </w:r>
      <w:r w:rsidR="00A61659">
        <w:t>создать перемещение товара в выбранную ячейку местоположения, сняв текущий резерв и перенести его в новую ячейку.</w:t>
      </w:r>
    </w:p>
    <w:p w14:paraId="21F6A5D0" w14:textId="731A51F8" w:rsidR="0082638A" w:rsidRPr="0082638A" w:rsidRDefault="0082638A" w:rsidP="00001DE5">
      <w:pPr>
        <w:pStyle w:val="a4"/>
        <w:numPr>
          <w:ilvl w:val="2"/>
          <w:numId w:val="23"/>
        </w:numPr>
        <w:spacing w:before="240"/>
      </w:pPr>
      <w:r>
        <w:t>Если значения полей отличаются, то система должна работать как это уже реализовано сейчас.</w:t>
      </w:r>
    </w:p>
    <w:p w14:paraId="55F998A4" w14:textId="55EE65D7" w:rsidR="00ED2A19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2A0D1FE2" w:rsidR="00DE5218" w:rsidRDefault="00C4713C" w:rsidP="00D96F6D">
      <w:pPr>
        <w:pStyle w:val="a4"/>
        <w:numPr>
          <w:ilvl w:val="1"/>
          <w:numId w:val="23"/>
        </w:numPr>
      </w:pPr>
      <w:r>
        <w:t xml:space="preserve">Указать значение поля </w:t>
      </w:r>
      <w:r>
        <w:rPr>
          <w:b/>
          <w:i/>
        </w:rPr>
        <w:t>Статус</w:t>
      </w:r>
      <w:r w:rsidRPr="00F70B70">
        <w:rPr>
          <w:b/>
          <w:i/>
        </w:rPr>
        <w:t xml:space="preserve"> </w:t>
      </w:r>
      <w:r>
        <w:rPr>
          <w:b/>
          <w:i/>
        </w:rPr>
        <w:t>для</w:t>
      </w:r>
      <w:r w:rsidRPr="00F70B70">
        <w:rPr>
          <w:b/>
          <w:i/>
        </w:rPr>
        <w:t xml:space="preserve"> </w:t>
      </w:r>
      <w:r>
        <w:rPr>
          <w:b/>
          <w:i/>
        </w:rPr>
        <w:t>отмены маршрута комплектации</w:t>
      </w:r>
      <w:r>
        <w:t xml:space="preserve"> (</w:t>
      </w:r>
      <w:proofErr w:type="spellStart"/>
      <w:r w:rsidRPr="007F54B7">
        <w:t>WMS_WMSAdvancedParameters</w:t>
      </w:r>
      <w:proofErr w:type="spellEnd"/>
      <w:proofErr w:type="gramStart"/>
      <w:r>
        <w:t>).</w:t>
      </w:r>
      <w:r>
        <w:rPr>
          <w:lang w:val="en-US"/>
        </w:rPr>
        <w:t>ALK</w:t>
      </w:r>
      <w:proofErr w:type="gramEnd"/>
      <w:r w:rsidRPr="0082638A">
        <w:t>_</w:t>
      </w:r>
      <w:proofErr w:type="spellStart"/>
      <w:r>
        <w:rPr>
          <w:lang w:val="en-US"/>
        </w:rPr>
        <w:t>EscPicRouteStatus</w:t>
      </w:r>
      <w:proofErr w:type="spellEnd"/>
      <w:r w:rsidR="001721A7">
        <w:t xml:space="preserve"> (см. п. 3.2.);</w:t>
      </w:r>
    </w:p>
    <w:p w14:paraId="548CDB3F" w14:textId="39FF1DCA" w:rsidR="001721A7" w:rsidRPr="00FF5124" w:rsidRDefault="001721A7" w:rsidP="001721A7">
      <w:pPr>
        <w:pStyle w:val="a4"/>
        <w:numPr>
          <w:ilvl w:val="1"/>
          <w:numId w:val="23"/>
        </w:numPr>
      </w:pPr>
      <w:r>
        <w:t xml:space="preserve">Указать значение поля </w:t>
      </w:r>
      <w:r w:rsidRPr="001721A7">
        <w:rPr>
          <w:b/>
          <w:i/>
        </w:rPr>
        <w:t>Ячейка для отмены маршрута комплектации</w:t>
      </w:r>
      <w:r>
        <w:t xml:space="preserve"> </w:t>
      </w:r>
      <w:r w:rsidRPr="001721A7">
        <w:t>(</w:t>
      </w:r>
      <w:proofErr w:type="spellStart"/>
      <w:r w:rsidRPr="001721A7">
        <w:t>InventLocation</w:t>
      </w:r>
      <w:proofErr w:type="spellEnd"/>
      <w:proofErr w:type="gramStart"/>
      <w:r w:rsidRPr="001721A7">
        <w:t>).</w:t>
      </w:r>
      <w:proofErr w:type="spellStart"/>
      <w:r w:rsidRPr="001721A7">
        <w:t>ALK</w:t>
      </w:r>
      <w:proofErr w:type="gramEnd"/>
      <w:r w:rsidRPr="001721A7">
        <w:t>_EscPickRouteWMSLocationId</w:t>
      </w:r>
      <w:proofErr w:type="spellEnd"/>
      <w:r>
        <w:t xml:space="preserve"> на форме Склады (см. п. 7.3.).</w:t>
      </w:r>
    </w:p>
    <w:p w14:paraId="35C01846" w14:textId="7B1C8550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11B24490" w14:textId="189C7ECE" w:rsidR="007F54B7" w:rsidRPr="007F54B7" w:rsidRDefault="007F54B7" w:rsidP="00D96F6D">
      <w:pPr>
        <w:pStyle w:val="a4"/>
        <w:numPr>
          <w:ilvl w:val="1"/>
          <w:numId w:val="23"/>
        </w:numPr>
        <w:rPr>
          <w:szCs w:val="24"/>
        </w:rPr>
      </w:pPr>
      <w:r w:rsidRPr="007F54B7">
        <w:rPr>
          <w:szCs w:val="24"/>
        </w:rPr>
        <w:t>Параметры управления складом (Управление запасами \ Настройка \ Управление складом \ Параметры управления складом);</w:t>
      </w:r>
    </w:p>
    <w:p w14:paraId="5317C208" w14:textId="6E93F38D" w:rsidR="00E53066" w:rsidRDefault="00E1338A" w:rsidP="00D96F6D">
      <w:pPr>
        <w:pStyle w:val="a4"/>
        <w:numPr>
          <w:ilvl w:val="1"/>
          <w:numId w:val="23"/>
        </w:numPr>
        <w:rPr>
          <w:szCs w:val="24"/>
        </w:rPr>
      </w:pPr>
      <w:r w:rsidRPr="007F54B7">
        <w:rPr>
          <w:szCs w:val="24"/>
        </w:rPr>
        <w:t>Маршрут комплектации (Управление запасами \ Обычный \ Маршрут комплектации)</w:t>
      </w:r>
      <w:r w:rsidR="0067370B">
        <w:rPr>
          <w:szCs w:val="24"/>
        </w:rPr>
        <w:t>;</w:t>
      </w:r>
    </w:p>
    <w:p w14:paraId="3CF350E6" w14:textId="051EFD7B" w:rsidR="0067370B" w:rsidRDefault="0067370B" w:rsidP="0067370B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Склады (Управление запасами \ Настройка \ Управление складом \ Разделение запасов \ Склады</w:t>
      </w:r>
      <w:r w:rsidRPr="0067370B">
        <w:rPr>
          <w:szCs w:val="24"/>
        </w:rPr>
        <w:t>)</w:t>
      </w:r>
      <w:r>
        <w:rPr>
          <w:szCs w:val="24"/>
        </w:rPr>
        <w:t>;</w:t>
      </w:r>
    </w:p>
    <w:p w14:paraId="10EF174D" w14:textId="4A67D667" w:rsidR="0067370B" w:rsidRPr="0067370B" w:rsidRDefault="0067370B" w:rsidP="0067370B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Места хранения (Управление запасами \ Настройка \ Управление складом \ Разде</w:t>
      </w:r>
      <w:r w:rsidR="00206F7B">
        <w:rPr>
          <w:szCs w:val="24"/>
        </w:rPr>
        <w:t>ление запасов \ Места хранения).</w:t>
      </w:r>
    </w:p>
    <w:p w14:paraId="517B9E1F" w14:textId="41F57384" w:rsidR="00D1295D" w:rsidRPr="00FF51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40C872" w14:textId="77777777" w:rsidR="00F97E73" w:rsidRDefault="00F97E73">
      <w:r>
        <w:separator/>
      </w:r>
    </w:p>
  </w:endnote>
  <w:endnote w:type="continuationSeparator" w:id="0">
    <w:p w14:paraId="504694B4" w14:textId="77777777" w:rsidR="00F97E73" w:rsidRDefault="00F97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01EE0867" w:rsidR="00001DE5" w:rsidRPr="00D9272E" w:rsidRDefault="00001DE5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DAX-10592 Остатки по отмененным МК (лоткам ИМ)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1721A7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1721A7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383D0D17" w:rsidR="00001DE5" w:rsidRPr="008638AB" w:rsidRDefault="00001DE5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DAX-10592 Остатки по отмененным МК (лоткам ИМ)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1721A7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1721A7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D4F62" w14:textId="77777777" w:rsidR="00F97E73" w:rsidRDefault="00F97E73">
      <w:r>
        <w:separator/>
      </w:r>
    </w:p>
  </w:footnote>
  <w:footnote w:type="continuationSeparator" w:id="0">
    <w:p w14:paraId="62A0271A" w14:textId="77777777" w:rsidR="00F97E73" w:rsidRDefault="00F97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001DE5" w:rsidRPr="00D95F5D" w:rsidRDefault="00001DE5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001DE5" w:rsidRPr="00EF1F02" w:rsidRDefault="00001DE5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4"/>
  </w:num>
  <w:num w:numId="7">
    <w:abstractNumId w:val="23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1"/>
  </w:num>
  <w:num w:numId="12">
    <w:abstractNumId w:val="18"/>
  </w:num>
  <w:num w:numId="13">
    <w:abstractNumId w:val="22"/>
  </w:num>
  <w:num w:numId="14">
    <w:abstractNumId w:val="24"/>
  </w:num>
  <w:num w:numId="15">
    <w:abstractNumId w:val="12"/>
  </w:num>
  <w:num w:numId="16">
    <w:abstractNumId w:val="29"/>
  </w:num>
  <w:num w:numId="17">
    <w:abstractNumId w:val="25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6"/>
  </w:num>
  <w:num w:numId="25">
    <w:abstractNumId w:val="15"/>
  </w:num>
  <w:num w:numId="26">
    <w:abstractNumId w:val="21"/>
  </w:num>
  <w:num w:numId="27">
    <w:abstractNumId w:val="19"/>
  </w:num>
  <w:num w:numId="28">
    <w:abstractNumId w:val="8"/>
  </w:num>
  <w:num w:numId="29">
    <w:abstractNumId w:val="9"/>
  </w:num>
  <w:num w:numId="30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21A7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6F7B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A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691C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77C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73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371D4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EE62E6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5109842E-9536-49A3-BB37-05BDA8429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859</TotalTime>
  <Pages>3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DAX-10592 Остатки по отмененным МК (лоткам ИМ)</vt:lpstr>
    </vt:vector>
  </TitlesOfParts>
  <Company>HP Inc.</Company>
  <LinksUpToDate>false</LinksUpToDate>
  <CharactersWithSpaces>5259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DAX-10592 Остатки по отмененным МК (лоткам ИМ)</dc:title>
  <dc:creator>K.alyanykh</dc:creator>
  <cp:lastModifiedBy>Aleksey I Kuznetsov</cp:lastModifiedBy>
  <cp:revision>57</cp:revision>
  <cp:lastPrinted>2010-02-27T12:52:00Z</cp:lastPrinted>
  <dcterms:created xsi:type="dcterms:W3CDTF">2024-09-05T15:32:00Z</dcterms:created>
  <dcterms:modified xsi:type="dcterms:W3CDTF">2025-09-25T10:02:00Z</dcterms:modified>
</cp:coreProperties>
</file>