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Toc248554056"/>
    <w:bookmarkStart w:id="1" w:name="_Toc248554921"/>
    <w:p w14:paraId="0980DA13" w14:textId="3D1C84AE" w:rsidR="00A51049" w:rsidRPr="00837729" w:rsidRDefault="00807668" w:rsidP="00837729">
      <w:pPr>
        <w:pStyle w:val="14"/>
      </w:pPr>
      <w:sdt>
        <w:sdtPr>
          <w:alias w:val="Название"/>
          <w:id w:val="435232416"/>
          <w:placeholder>
            <w:docPart w:val="E6B5D4F382214D4999F052D6830124A3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6964D4" w:rsidRPr="006964D4">
            <w:t>DAX-</w:t>
          </w:r>
          <w:r w:rsidR="00440D0C">
            <w:t xml:space="preserve">10596 </w:t>
          </w:r>
          <w:proofErr w:type="spellStart"/>
          <w:r w:rsidR="00440D0C">
            <w:t>Поэк</w:t>
          </w:r>
          <w:r w:rsidR="001E72AB">
            <w:t>земплярный</w:t>
          </w:r>
          <w:proofErr w:type="spellEnd"/>
          <w:r w:rsidR="001E72AB">
            <w:t xml:space="preserve"> учет игрушек.</w:t>
          </w:r>
          <w:r w:rsidR="006964D4" w:rsidRPr="006964D4">
            <w:t xml:space="preserve"> </w:t>
          </w:r>
        </w:sdtContent>
      </w:sdt>
    </w:p>
    <w:bookmarkEnd w:id="0"/>
    <w:bookmarkEnd w:id="1"/>
    <w:p w14:paraId="0980DA14" w14:textId="77777777" w:rsidR="00687800" w:rsidRPr="006D2124" w:rsidRDefault="00687800" w:rsidP="00D41FC6">
      <w:pPr>
        <w:pStyle w:val="a4"/>
        <w:ind w:firstLine="0"/>
        <w:rPr>
          <w:b/>
          <w:sz w:val="24"/>
          <w:szCs w:val="24"/>
        </w:rPr>
      </w:pPr>
      <w:r w:rsidRPr="006D2124">
        <w:rPr>
          <w:b/>
          <w:sz w:val="24"/>
          <w:szCs w:val="24"/>
        </w:rPr>
        <w:t>История изменений документа:</w:t>
      </w:r>
    </w:p>
    <w:tbl>
      <w:tblPr>
        <w:tblW w:w="5000" w:type="pct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851"/>
        <w:gridCol w:w="4514"/>
        <w:gridCol w:w="1418"/>
        <w:gridCol w:w="2835"/>
      </w:tblGrid>
      <w:tr w:rsidR="00662477" w:rsidRPr="006D2124" w14:paraId="0980DA19" w14:textId="77777777" w:rsidTr="0072215B">
        <w:tc>
          <w:tcPr>
            <w:tcW w:w="851" w:type="dxa"/>
            <w:tcBorders>
              <w:top w:val="outset" w:sz="8" w:space="0" w:color="111111"/>
              <w:left w:val="outset" w:sz="8" w:space="0" w:color="111111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80DA15" w14:textId="77777777" w:rsidR="00662477" w:rsidRPr="006D2124" w:rsidRDefault="00662477" w:rsidP="00153EA9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80DA16" w14:textId="77777777" w:rsidR="00662477" w:rsidRPr="006D2124" w:rsidRDefault="00662477" w:rsidP="00153EA9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Описание</w:t>
            </w:r>
          </w:p>
        </w:tc>
        <w:tc>
          <w:tcPr>
            <w:tcW w:w="1418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80DA17" w14:textId="77777777" w:rsidR="00662477" w:rsidRPr="006D2124" w:rsidRDefault="00662477" w:rsidP="00153EA9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Дата</w:t>
            </w:r>
          </w:p>
        </w:tc>
        <w:tc>
          <w:tcPr>
            <w:tcW w:w="2835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80DA18" w14:textId="77777777" w:rsidR="00662477" w:rsidRPr="006D2124" w:rsidRDefault="00662477" w:rsidP="00153EA9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Автор</w:t>
            </w:r>
          </w:p>
        </w:tc>
      </w:tr>
      <w:tr w:rsidR="00662477" w:rsidRPr="006D2124" w14:paraId="0980DA1E" w14:textId="77777777" w:rsidTr="0072215B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80DA1A" w14:textId="77777777" w:rsidR="00662477" w:rsidRPr="006D2124" w:rsidRDefault="00662477" w:rsidP="00153EA9">
            <w:pPr>
              <w:pStyle w:val="aff8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0.1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80DA1B" w14:textId="77777777" w:rsidR="00662477" w:rsidRPr="006D2124" w:rsidRDefault="00662477" w:rsidP="00153EA9">
            <w:pPr>
              <w:pStyle w:val="aff8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Подготовлено описание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80DA1C" w14:textId="3EA2FB39" w:rsidR="00662477" w:rsidRPr="006964D4" w:rsidRDefault="001E72AB" w:rsidP="00FA7399">
            <w:pPr>
              <w:pStyle w:val="aff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17.09.2025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80DA1D" w14:textId="77777777" w:rsidR="00662477" w:rsidRPr="006D2124" w:rsidRDefault="00A80F13" w:rsidP="00633D52">
            <w:pPr>
              <w:pStyle w:val="aff8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Альяных Кирилл</w:t>
            </w:r>
            <w:r w:rsidR="00A1452C" w:rsidRPr="006D2124">
              <w:rPr>
                <w:sz w:val="24"/>
                <w:szCs w:val="24"/>
              </w:rPr>
              <w:fldChar w:fldCharType="begin"/>
            </w:r>
            <w:r w:rsidR="00A1452C" w:rsidRPr="006D2124">
              <w:rPr>
                <w:sz w:val="24"/>
                <w:szCs w:val="24"/>
              </w:rPr>
              <w:instrText xml:space="preserve"> USERNAME   \* MERGEFORMAT </w:instrText>
            </w:r>
            <w:r w:rsidR="00A1452C" w:rsidRPr="006D2124">
              <w:rPr>
                <w:sz w:val="24"/>
                <w:szCs w:val="24"/>
              </w:rPr>
              <w:fldChar w:fldCharType="end"/>
            </w:r>
          </w:p>
        </w:tc>
      </w:tr>
    </w:tbl>
    <w:p w14:paraId="0980DA1F" w14:textId="77777777" w:rsidR="00633D52" w:rsidRDefault="00DE0C93" w:rsidP="007D739C">
      <w:pPr>
        <w:pStyle w:val="10"/>
      </w:pPr>
      <w:bookmarkStart w:id="2" w:name="_Toc309597739"/>
      <w:r>
        <w:t>Бизнес-процессы</w:t>
      </w:r>
    </w:p>
    <w:p w14:paraId="0980DA20" w14:textId="1776C493" w:rsidR="00BD2120" w:rsidRPr="001624A5" w:rsidRDefault="001E72AB" w:rsidP="00BD2120">
      <w:pPr>
        <w:pStyle w:val="a4"/>
        <w:rPr>
          <w:sz w:val="24"/>
          <w:szCs w:val="24"/>
        </w:rPr>
      </w:pPr>
      <w:proofErr w:type="spellStart"/>
      <w:r w:rsidRPr="001624A5">
        <w:rPr>
          <w:sz w:val="24"/>
          <w:szCs w:val="24"/>
        </w:rPr>
        <w:t>Госмаркировка</w:t>
      </w:r>
      <w:proofErr w:type="spellEnd"/>
      <w:r w:rsidR="001624A5" w:rsidRPr="001624A5">
        <w:rPr>
          <w:sz w:val="24"/>
          <w:szCs w:val="24"/>
        </w:rPr>
        <w:t>, интеграция.</w:t>
      </w:r>
    </w:p>
    <w:p w14:paraId="0980DA21" w14:textId="77777777" w:rsidR="008B5250" w:rsidRDefault="00DE0C93" w:rsidP="00A067B3">
      <w:pPr>
        <w:pStyle w:val="10"/>
      </w:pPr>
      <w:r>
        <w:t>Назначение</w:t>
      </w:r>
      <w:r w:rsidRPr="007D739C">
        <w:t xml:space="preserve">, </w:t>
      </w:r>
      <w:r>
        <w:t>ц</w:t>
      </w:r>
      <w:r w:rsidR="008457D5">
        <w:t>ель</w:t>
      </w:r>
      <w:r w:rsidR="008457D5" w:rsidRPr="007D739C">
        <w:t xml:space="preserve"> </w:t>
      </w:r>
      <w:r w:rsidR="008457D5">
        <w:t>модификации</w:t>
      </w:r>
      <w:bookmarkEnd w:id="2"/>
    </w:p>
    <w:p w14:paraId="0980DA22" w14:textId="08A590F8" w:rsidR="006964D4" w:rsidRPr="001624A5" w:rsidRDefault="00851958" w:rsidP="006964D4">
      <w:pPr>
        <w:pStyle w:val="a4"/>
        <w:rPr>
          <w:sz w:val="24"/>
          <w:szCs w:val="24"/>
        </w:rPr>
      </w:pPr>
      <w:r>
        <w:rPr>
          <w:sz w:val="24"/>
          <w:szCs w:val="24"/>
        </w:rPr>
        <w:t xml:space="preserve">Выполнять импорт признака номенклатуры </w:t>
      </w:r>
      <w:proofErr w:type="spellStart"/>
      <w:r>
        <w:rPr>
          <w:sz w:val="24"/>
          <w:szCs w:val="24"/>
        </w:rPr>
        <w:t>Поэкземплярный</w:t>
      </w:r>
      <w:proofErr w:type="spellEnd"/>
      <w:r>
        <w:rPr>
          <w:sz w:val="24"/>
          <w:szCs w:val="24"/>
        </w:rPr>
        <w:t xml:space="preserve"> </w:t>
      </w:r>
      <w:r w:rsidR="00807668">
        <w:rPr>
          <w:sz w:val="24"/>
          <w:szCs w:val="24"/>
        </w:rPr>
        <w:t xml:space="preserve">в систему </w:t>
      </w:r>
      <w:r w:rsidR="00807668">
        <w:rPr>
          <w:sz w:val="24"/>
          <w:szCs w:val="24"/>
          <w:lang w:val="en-US"/>
        </w:rPr>
        <w:t>WMS</w:t>
      </w:r>
      <w:r w:rsidR="00807668">
        <w:rPr>
          <w:sz w:val="24"/>
          <w:szCs w:val="24"/>
        </w:rPr>
        <w:t xml:space="preserve">. </w:t>
      </w:r>
      <w:r w:rsidR="00EA669B" w:rsidRPr="001624A5">
        <w:rPr>
          <w:sz w:val="24"/>
          <w:szCs w:val="24"/>
        </w:rPr>
        <w:t xml:space="preserve">Выполнять обработку кодов маркировки </w:t>
      </w:r>
      <w:r w:rsidR="00B0530A" w:rsidRPr="001624A5">
        <w:rPr>
          <w:sz w:val="24"/>
          <w:szCs w:val="24"/>
        </w:rPr>
        <w:t xml:space="preserve">с типом учета </w:t>
      </w:r>
      <w:proofErr w:type="spellStart"/>
      <w:r w:rsidR="00B0530A" w:rsidRPr="001624A5">
        <w:rPr>
          <w:sz w:val="24"/>
          <w:szCs w:val="24"/>
        </w:rPr>
        <w:t>Поэкземплярный</w:t>
      </w:r>
      <w:proofErr w:type="spellEnd"/>
      <w:r w:rsidR="00B0530A" w:rsidRPr="001624A5">
        <w:rPr>
          <w:sz w:val="24"/>
          <w:szCs w:val="24"/>
        </w:rPr>
        <w:t xml:space="preserve"> по правилам </w:t>
      </w:r>
      <w:r w:rsidR="007C2C53" w:rsidRPr="001624A5">
        <w:rPr>
          <w:sz w:val="24"/>
          <w:szCs w:val="24"/>
        </w:rPr>
        <w:t>Объемно-сортового учета.</w:t>
      </w:r>
    </w:p>
    <w:p w14:paraId="0980DA23" w14:textId="77777777" w:rsidR="004755D4" w:rsidRPr="00A80F13" w:rsidRDefault="008457D5" w:rsidP="00A067B3">
      <w:pPr>
        <w:pStyle w:val="10"/>
      </w:pPr>
      <w:bookmarkStart w:id="3" w:name="_Toc309597740"/>
      <w:r>
        <w:t>Изменение модели данных</w:t>
      </w:r>
      <w:bookmarkEnd w:id="3"/>
    </w:p>
    <w:p w14:paraId="0980DA24" w14:textId="77777777" w:rsidR="00883A07" w:rsidRPr="006D2124" w:rsidRDefault="00883A07" w:rsidP="00883A07">
      <w:pPr>
        <w:pStyle w:val="a4"/>
        <w:ind w:firstLine="0"/>
        <w:rPr>
          <w:sz w:val="24"/>
          <w:szCs w:val="24"/>
        </w:rPr>
      </w:pPr>
      <w:r w:rsidRPr="006D2124">
        <w:rPr>
          <w:sz w:val="24"/>
          <w:szCs w:val="24"/>
        </w:rPr>
        <w:t xml:space="preserve">Типы данных </w:t>
      </w:r>
    </w:p>
    <w:p w14:paraId="0980DA25" w14:textId="77777777" w:rsidR="00883A07" w:rsidRPr="006C71E3" w:rsidRDefault="00883A07" w:rsidP="00883A07">
      <w:pPr>
        <w:pStyle w:val="a4"/>
      </w:pPr>
    </w:p>
    <w:p w14:paraId="0980DA26" w14:textId="380989D7" w:rsidR="00A476A9" w:rsidRPr="00912F19" w:rsidRDefault="00E1279F" w:rsidP="00A476A9">
      <w:pPr>
        <w:pStyle w:val="a4"/>
        <w:ind w:firstLine="0"/>
        <w:rPr>
          <w:sz w:val="24"/>
          <w:szCs w:val="24"/>
        </w:rPr>
      </w:pPr>
      <w:bookmarkStart w:id="4" w:name="_Toc309597741"/>
      <w:r w:rsidRPr="00912F19">
        <w:rPr>
          <w:sz w:val="24"/>
          <w:szCs w:val="24"/>
        </w:rPr>
        <w:t>В</w:t>
      </w:r>
      <w:r w:rsidR="00A476A9" w:rsidRPr="00912F19">
        <w:rPr>
          <w:sz w:val="24"/>
          <w:szCs w:val="24"/>
        </w:rPr>
        <w:t xml:space="preserve"> </w:t>
      </w:r>
      <w:r w:rsidR="00E95325" w:rsidRPr="00912F19">
        <w:rPr>
          <w:sz w:val="24"/>
          <w:szCs w:val="24"/>
        </w:rPr>
        <w:t>таблицу</w:t>
      </w:r>
      <w:r w:rsidR="00A476A9" w:rsidRPr="00912F19">
        <w:rPr>
          <w:sz w:val="24"/>
          <w:szCs w:val="24"/>
        </w:rPr>
        <w:t xml:space="preserve"> </w:t>
      </w:r>
      <w:proofErr w:type="spellStart"/>
      <w:r w:rsidR="00595142" w:rsidRPr="00595142">
        <w:rPr>
          <w:sz w:val="24"/>
          <w:szCs w:val="24"/>
        </w:rPr>
        <w:t>InventTable</w:t>
      </w:r>
      <w:proofErr w:type="spellEnd"/>
      <w:r w:rsidR="00A476A9" w:rsidRPr="00912F19">
        <w:rPr>
          <w:sz w:val="24"/>
          <w:szCs w:val="24"/>
        </w:rPr>
        <w:t xml:space="preserve"> добавить поле: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2" w:type="dxa"/>
          <w:left w:w="62" w:type="dxa"/>
          <w:bottom w:w="62" w:type="dxa"/>
          <w:right w:w="62" w:type="dxa"/>
        </w:tblCellMar>
        <w:tblLook w:val="01E0" w:firstRow="1" w:lastRow="1" w:firstColumn="1" w:lastColumn="1" w:noHBand="0" w:noVBand="0"/>
      </w:tblPr>
      <w:tblGrid>
        <w:gridCol w:w="1729"/>
        <w:gridCol w:w="1894"/>
        <w:gridCol w:w="1643"/>
        <w:gridCol w:w="1628"/>
        <w:gridCol w:w="1462"/>
        <w:gridCol w:w="1272"/>
      </w:tblGrid>
      <w:tr w:rsidR="00912F19" w:rsidRPr="00912F19" w14:paraId="0980DA2D" w14:textId="77777777" w:rsidTr="00912F19">
        <w:trPr>
          <w:trHeight w:val="814"/>
          <w:tblHeader/>
        </w:trPr>
        <w:tc>
          <w:tcPr>
            <w:tcW w:w="1992" w:type="dxa"/>
            <w:shd w:val="clear" w:color="auto" w:fill="D9D9D9" w:themeFill="background1" w:themeFillShade="D9"/>
          </w:tcPr>
          <w:p w14:paraId="0980DA27" w14:textId="77777777" w:rsidR="00F706F9" w:rsidRPr="00912F19" w:rsidRDefault="00F706F9" w:rsidP="00E138D3">
            <w:pPr>
              <w:pStyle w:val="afff1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Системное название</w:t>
            </w:r>
          </w:p>
        </w:tc>
        <w:tc>
          <w:tcPr>
            <w:tcW w:w="1898" w:type="dxa"/>
            <w:shd w:val="clear" w:color="auto" w:fill="D9D9D9" w:themeFill="background1" w:themeFillShade="D9"/>
          </w:tcPr>
          <w:p w14:paraId="0980DA28" w14:textId="77777777" w:rsidR="00F706F9" w:rsidRPr="00912F19" w:rsidRDefault="00F706F9" w:rsidP="00E138D3">
            <w:pPr>
              <w:pStyle w:val="afff1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Название поля</w:t>
            </w:r>
          </w:p>
        </w:tc>
        <w:tc>
          <w:tcPr>
            <w:tcW w:w="2061" w:type="dxa"/>
            <w:shd w:val="clear" w:color="auto" w:fill="D9D9D9" w:themeFill="background1" w:themeFillShade="D9"/>
          </w:tcPr>
          <w:p w14:paraId="0980DA29" w14:textId="77777777" w:rsidR="00F706F9" w:rsidRPr="00912F19" w:rsidRDefault="00F706F9" w:rsidP="00E138D3">
            <w:pPr>
              <w:pStyle w:val="afff1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Тип данных</w:t>
            </w:r>
          </w:p>
        </w:tc>
        <w:tc>
          <w:tcPr>
            <w:tcW w:w="1378" w:type="dxa"/>
            <w:shd w:val="clear" w:color="auto" w:fill="D9D9D9" w:themeFill="background1" w:themeFillShade="D9"/>
          </w:tcPr>
          <w:p w14:paraId="0980DA2A" w14:textId="77777777" w:rsidR="00F706F9" w:rsidRPr="00912F19" w:rsidRDefault="00F706F9" w:rsidP="0041726C">
            <w:pPr>
              <w:pStyle w:val="afff1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Обязательное</w:t>
            </w:r>
          </w:p>
        </w:tc>
        <w:tc>
          <w:tcPr>
            <w:tcW w:w="1239" w:type="dxa"/>
            <w:shd w:val="clear" w:color="auto" w:fill="D9D9D9" w:themeFill="background1" w:themeFillShade="D9"/>
          </w:tcPr>
          <w:p w14:paraId="0980DA2B" w14:textId="77777777" w:rsidR="00F706F9" w:rsidRPr="00912F19" w:rsidRDefault="00F706F9" w:rsidP="0041726C">
            <w:pPr>
              <w:pStyle w:val="afff1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Уникальное</w:t>
            </w:r>
          </w:p>
        </w:tc>
        <w:tc>
          <w:tcPr>
            <w:tcW w:w="1194" w:type="dxa"/>
            <w:shd w:val="clear" w:color="auto" w:fill="D9D9D9" w:themeFill="background1" w:themeFillShade="D9"/>
          </w:tcPr>
          <w:p w14:paraId="0980DA2C" w14:textId="77777777" w:rsidR="00F706F9" w:rsidRPr="00912F19" w:rsidRDefault="00F706F9" w:rsidP="00E138D3">
            <w:pPr>
              <w:pStyle w:val="afff1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Подсказка</w:t>
            </w:r>
          </w:p>
        </w:tc>
      </w:tr>
      <w:tr w:rsidR="00912F19" w:rsidRPr="00912F19" w14:paraId="0980DA34" w14:textId="77777777" w:rsidTr="00255AA0">
        <w:tc>
          <w:tcPr>
            <w:tcW w:w="1992" w:type="dxa"/>
            <w:shd w:val="clear" w:color="auto" w:fill="auto"/>
          </w:tcPr>
          <w:p w14:paraId="0980DA2E" w14:textId="1B119A1C" w:rsidR="00F706F9" w:rsidRPr="00595142" w:rsidRDefault="00595142" w:rsidP="00E138D3">
            <w:pPr>
              <w:pStyle w:val="aff8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LFL_</w:t>
            </w:r>
            <w:r w:rsidR="004D098C">
              <w:rPr>
                <w:sz w:val="24"/>
                <w:szCs w:val="24"/>
                <w:lang w:val="en-US"/>
              </w:rPr>
              <w:t>Item</w:t>
            </w:r>
            <w:proofErr w:type="spellEnd"/>
          </w:p>
        </w:tc>
        <w:tc>
          <w:tcPr>
            <w:tcW w:w="1898" w:type="dxa"/>
            <w:shd w:val="clear" w:color="auto" w:fill="auto"/>
          </w:tcPr>
          <w:p w14:paraId="0980DA2F" w14:textId="4F824625" w:rsidR="00F706F9" w:rsidRPr="00EF4748" w:rsidRDefault="00042A6D" w:rsidP="00902DA6">
            <w:pPr>
              <w:pStyle w:val="aff8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Поэкземплярный</w:t>
            </w:r>
            <w:proofErr w:type="spellEnd"/>
            <w:r w:rsidR="00921EEA">
              <w:rPr>
                <w:sz w:val="24"/>
                <w:szCs w:val="24"/>
              </w:rPr>
              <w:t xml:space="preserve"> учет</w:t>
            </w:r>
          </w:p>
        </w:tc>
        <w:tc>
          <w:tcPr>
            <w:tcW w:w="2061" w:type="dxa"/>
            <w:shd w:val="clear" w:color="auto" w:fill="auto"/>
          </w:tcPr>
          <w:p w14:paraId="0980DA30" w14:textId="57BF3A98" w:rsidR="00F706F9" w:rsidRPr="00D47229" w:rsidRDefault="00901C0E" w:rsidP="004C4EB5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Enum </w:t>
            </w:r>
            <w:r w:rsidR="00D47229">
              <w:rPr>
                <w:sz w:val="24"/>
                <w:szCs w:val="24"/>
                <w:lang w:val="en-US"/>
              </w:rPr>
              <w:t>Yes</w:t>
            </w:r>
            <w:r w:rsidR="0084250E">
              <w:rPr>
                <w:sz w:val="24"/>
                <w:szCs w:val="24"/>
                <w:lang w:val="en-US"/>
              </w:rPr>
              <w:t>/</w:t>
            </w:r>
            <w:r w:rsidR="00D47229">
              <w:rPr>
                <w:sz w:val="24"/>
                <w:szCs w:val="24"/>
                <w:lang w:val="en-US"/>
              </w:rPr>
              <w:t>No</w:t>
            </w:r>
          </w:p>
        </w:tc>
        <w:tc>
          <w:tcPr>
            <w:tcW w:w="1378" w:type="dxa"/>
          </w:tcPr>
          <w:p w14:paraId="0980DA31" w14:textId="77777777" w:rsidR="00F706F9" w:rsidRPr="00EF4748" w:rsidRDefault="00F706F9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239" w:type="dxa"/>
          </w:tcPr>
          <w:p w14:paraId="0980DA32" w14:textId="77777777" w:rsidR="00F706F9" w:rsidRPr="00912F19" w:rsidRDefault="00F706F9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194" w:type="dxa"/>
          </w:tcPr>
          <w:p w14:paraId="0980DA33" w14:textId="77777777" w:rsidR="00F706F9" w:rsidRPr="00912F19" w:rsidRDefault="00F706F9" w:rsidP="005572E2">
            <w:pPr>
              <w:pStyle w:val="aff8"/>
              <w:rPr>
                <w:sz w:val="24"/>
                <w:szCs w:val="24"/>
              </w:rPr>
            </w:pPr>
          </w:p>
        </w:tc>
      </w:tr>
    </w:tbl>
    <w:p w14:paraId="0980DA35" w14:textId="77777777" w:rsidR="00912F19" w:rsidRDefault="00912F19" w:rsidP="00BA05AB">
      <w:pPr>
        <w:pStyle w:val="10"/>
      </w:pPr>
    </w:p>
    <w:p w14:paraId="0980DA36" w14:textId="77777777" w:rsidR="00D06890" w:rsidRPr="00D06890" w:rsidRDefault="00D06890" w:rsidP="00D06890">
      <w:pPr>
        <w:pStyle w:val="a4"/>
        <w:ind w:firstLine="0"/>
        <w:rPr>
          <w:sz w:val="24"/>
          <w:szCs w:val="24"/>
        </w:rPr>
      </w:pPr>
      <w:r w:rsidRPr="00912F19">
        <w:rPr>
          <w:sz w:val="24"/>
          <w:szCs w:val="24"/>
        </w:rPr>
        <w:t>В таблицу «» добавить поле: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2" w:type="dxa"/>
          <w:left w:w="62" w:type="dxa"/>
          <w:bottom w:w="62" w:type="dxa"/>
          <w:right w:w="62" w:type="dxa"/>
        </w:tblCellMar>
        <w:tblLook w:val="01E0" w:firstRow="1" w:lastRow="1" w:firstColumn="1" w:lastColumn="1" w:noHBand="0" w:noVBand="0"/>
      </w:tblPr>
      <w:tblGrid>
        <w:gridCol w:w="1805"/>
        <w:gridCol w:w="1699"/>
        <w:gridCol w:w="1762"/>
        <w:gridCol w:w="1628"/>
        <w:gridCol w:w="1462"/>
        <w:gridCol w:w="1272"/>
      </w:tblGrid>
      <w:tr w:rsidR="00D06890" w:rsidRPr="00912F19" w14:paraId="0980DA3D" w14:textId="77777777" w:rsidTr="00E138D3">
        <w:trPr>
          <w:trHeight w:val="814"/>
          <w:tblHeader/>
        </w:trPr>
        <w:tc>
          <w:tcPr>
            <w:tcW w:w="1992" w:type="dxa"/>
            <w:shd w:val="clear" w:color="auto" w:fill="D9D9D9" w:themeFill="background1" w:themeFillShade="D9"/>
          </w:tcPr>
          <w:p w14:paraId="0980DA37" w14:textId="77777777" w:rsidR="00D06890" w:rsidRPr="00912F19" w:rsidRDefault="00D06890" w:rsidP="00E138D3">
            <w:pPr>
              <w:pStyle w:val="afff1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Системное название</w:t>
            </w:r>
          </w:p>
        </w:tc>
        <w:tc>
          <w:tcPr>
            <w:tcW w:w="1898" w:type="dxa"/>
            <w:shd w:val="clear" w:color="auto" w:fill="D9D9D9" w:themeFill="background1" w:themeFillShade="D9"/>
          </w:tcPr>
          <w:p w14:paraId="0980DA38" w14:textId="77777777" w:rsidR="00D06890" w:rsidRPr="00912F19" w:rsidRDefault="00D06890" w:rsidP="00E138D3">
            <w:pPr>
              <w:pStyle w:val="afff1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Название поля</w:t>
            </w:r>
          </w:p>
        </w:tc>
        <w:tc>
          <w:tcPr>
            <w:tcW w:w="2061" w:type="dxa"/>
            <w:shd w:val="clear" w:color="auto" w:fill="D9D9D9" w:themeFill="background1" w:themeFillShade="D9"/>
          </w:tcPr>
          <w:p w14:paraId="0980DA39" w14:textId="77777777" w:rsidR="00D06890" w:rsidRPr="00912F19" w:rsidRDefault="00D06890" w:rsidP="00E138D3">
            <w:pPr>
              <w:pStyle w:val="afff1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Тип данных</w:t>
            </w:r>
          </w:p>
        </w:tc>
        <w:tc>
          <w:tcPr>
            <w:tcW w:w="1378" w:type="dxa"/>
            <w:shd w:val="clear" w:color="auto" w:fill="D9D9D9" w:themeFill="background1" w:themeFillShade="D9"/>
          </w:tcPr>
          <w:p w14:paraId="0980DA3A" w14:textId="77777777" w:rsidR="00D06890" w:rsidRPr="00912F19" w:rsidRDefault="00D06890" w:rsidP="00E138D3">
            <w:pPr>
              <w:pStyle w:val="afff1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Обязательное</w:t>
            </w:r>
          </w:p>
        </w:tc>
        <w:tc>
          <w:tcPr>
            <w:tcW w:w="1239" w:type="dxa"/>
            <w:shd w:val="clear" w:color="auto" w:fill="D9D9D9" w:themeFill="background1" w:themeFillShade="D9"/>
          </w:tcPr>
          <w:p w14:paraId="0980DA3B" w14:textId="77777777" w:rsidR="00D06890" w:rsidRPr="00912F19" w:rsidRDefault="00D06890" w:rsidP="00E138D3">
            <w:pPr>
              <w:pStyle w:val="afff1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Уникальное</w:t>
            </w:r>
          </w:p>
        </w:tc>
        <w:tc>
          <w:tcPr>
            <w:tcW w:w="1194" w:type="dxa"/>
            <w:shd w:val="clear" w:color="auto" w:fill="D9D9D9" w:themeFill="background1" w:themeFillShade="D9"/>
          </w:tcPr>
          <w:p w14:paraId="0980DA3C" w14:textId="77777777" w:rsidR="00D06890" w:rsidRPr="00912F19" w:rsidRDefault="00D06890" w:rsidP="00E138D3">
            <w:pPr>
              <w:pStyle w:val="afff1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Подсказка</w:t>
            </w:r>
          </w:p>
        </w:tc>
      </w:tr>
      <w:tr w:rsidR="00D06890" w:rsidRPr="00912F19" w14:paraId="0980DA44" w14:textId="77777777" w:rsidTr="00E138D3">
        <w:tc>
          <w:tcPr>
            <w:tcW w:w="1992" w:type="dxa"/>
            <w:shd w:val="clear" w:color="auto" w:fill="auto"/>
          </w:tcPr>
          <w:p w14:paraId="0980DA3E" w14:textId="77777777" w:rsidR="00D06890" w:rsidRPr="00912F19" w:rsidRDefault="00D06890" w:rsidP="00E138D3">
            <w:pPr>
              <w:pStyle w:val="aff8"/>
              <w:rPr>
                <w:sz w:val="24"/>
                <w:szCs w:val="24"/>
                <w:lang w:val="en-US"/>
              </w:rPr>
            </w:pPr>
          </w:p>
        </w:tc>
        <w:tc>
          <w:tcPr>
            <w:tcW w:w="1898" w:type="dxa"/>
            <w:shd w:val="clear" w:color="auto" w:fill="auto"/>
          </w:tcPr>
          <w:p w14:paraId="0980DA3F" w14:textId="77777777" w:rsidR="00D06890" w:rsidRPr="00EF4748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2061" w:type="dxa"/>
            <w:shd w:val="clear" w:color="auto" w:fill="auto"/>
          </w:tcPr>
          <w:p w14:paraId="0980DA40" w14:textId="77777777" w:rsidR="00D06890" w:rsidRPr="00EF4748" w:rsidRDefault="00D06890" w:rsidP="00E138D3">
            <w:pPr>
              <w:pStyle w:val="aff8"/>
              <w:rPr>
                <w:sz w:val="24"/>
                <w:szCs w:val="24"/>
                <w:lang w:val="en-US"/>
              </w:rPr>
            </w:pPr>
          </w:p>
        </w:tc>
        <w:tc>
          <w:tcPr>
            <w:tcW w:w="1378" w:type="dxa"/>
          </w:tcPr>
          <w:p w14:paraId="0980DA41" w14:textId="77777777" w:rsidR="00D06890" w:rsidRPr="00EF4748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239" w:type="dxa"/>
          </w:tcPr>
          <w:p w14:paraId="0980DA42" w14:textId="77777777" w:rsidR="00D06890" w:rsidRPr="00912F19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194" w:type="dxa"/>
          </w:tcPr>
          <w:p w14:paraId="0980DA43" w14:textId="77777777" w:rsidR="00D06890" w:rsidRPr="00912F19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</w:tr>
    </w:tbl>
    <w:p w14:paraId="0980DA45" w14:textId="77777777" w:rsidR="00D06890" w:rsidRPr="00D06890" w:rsidRDefault="00D06890" w:rsidP="00D06890">
      <w:pPr>
        <w:pStyle w:val="a4"/>
      </w:pPr>
    </w:p>
    <w:p w14:paraId="0980DA46" w14:textId="77777777" w:rsidR="008B0F7D" w:rsidRPr="000F0AAC" w:rsidRDefault="008457D5" w:rsidP="00BA05AB">
      <w:pPr>
        <w:pStyle w:val="10"/>
      </w:pPr>
      <w:r>
        <w:t>Изменение интерфейса пользователей</w:t>
      </w:r>
      <w:bookmarkEnd w:id="4"/>
    </w:p>
    <w:p w14:paraId="0980DA47" w14:textId="7FD8A966" w:rsidR="00F706F9" w:rsidRPr="006D2124" w:rsidRDefault="00A8648C" w:rsidP="00F706F9">
      <w:pPr>
        <w:pStyle w:val="a4"/>
        <w:ind w:firstLine="0"/>
        <w:rPr>
          <w:sz w:val="24"/>
          <w:szCs w:val="24"/>
        </w:rPr>
      </w:pPr>
      <w:bookmarkStart w:id="5" w:name="_Toc309597746"/>
      <w:r>
        <w:rPr>
          <w:sz w:val="24"/>
          <w:szCs w:val="24"/>
        </w:rPr>
        <w:t xml:space="preserve">На форму </w:t>
      </w:r>
      <w:r w:rsidR="00646A86">
        <w:rPr>
          <w:sz w:val="24"/>
          <w:szCs w:val="24"/>
        </w:rPr>
        <w:t xml:space="preserve">Сведения об используемом продукте </w:t>
      </w:r>
      <w:r w:rsidR="00E1279F" w:rsidRPr="006D2124">
        <w:rPr>
          <w:sz w:val="24"/>
          <w:szCs w:val="24"/>
        </w:rPr>
        <w:t>добавить поля: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1E0" w:firstRow="1" w:lastRow="1" w:firstColumn="1" w:lastColumn="1" w:noHBand="0" w:noVBand="0"/>
      </w:tblPr>
      <w:tblGrid>
        <w:gridCol w:w="1282"/>
        <w:gridCol w:w="1522"/>
        <w:gridCol w:w="1872"/>
        <w:gridCol w:w="3538"/>
        <w:gridCol w:w="1414"/>
      </w:tblGrid>
      <w:tr w:rsidR="00F706F9" w:rsidRPr="00D83156" w14:paraId="0980DA4D" w14:textId="77777777" w:rsidTr="00A8648C">
        <w:trPr>
          <w:tblHeader/>
        </w:trPr>
        <w:tc>
          <w:tcPr>
            <w:tcW w:w="1299" w:type="dxa"/>
            <w:shd w:val="clear" w:color="auto" w:fill="D9D9D9" w:themeFill="background1" w:themeFillShade="D9"/>
          </w:tcPr>
          <w:p w14:paraId="0980DA48" w14:textId="77777777" w:rsidR="00F706F9" w:rsidRPr="006D2124" w:rsidRDefault="00F706F9" w:rsidP="00E138D3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Закладка</w:t>
            </w:r>
          </w:p>
        </w:tc>
        <w:tc>
          <w:tcPr>
            <w:tcW w:w="1543" w:type="dxa"/>
            <w:shd w:val="clear" w:color="auto" w:fill="D9D9D9" w:themeFill="background1" w:themeFillShade="D9"/>
          </w:tcPr>
          <w:p w14:paraId="0980DA49" w14:textId="77777777" w:rsidR="00F706F9" w:rsidRPr="006D2124" w:rsidRDefault="00F706F9" w:rsidP="00E138D3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Группа полей</w:t>
            </w:r>
          </w:p>
        </w:tc>
        <w:tc>
          <w:tcPr>
            <w:tcW w:w="1898" w:type="dxa"/>
            <w:shd w:val="clear" w:color="auto" w:fill="D9D9D9" w:themeFill="background1" w:themeFillShade="D9"/>
          </w:tcPr>
          <w:p w14:paraId="0980DA4A" w14:textId="77777777" w:rsidR="00F706F9" w:rsidRPr="006D2124" w:rsidRDefault="00F706F9" w:rsidP="00E138D3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Поле</w:t>
            </w:r>
          </w:p>
        </w:tc>
        <w:tc>
          <w:tcPr>
            <w:tcW w:w="3589" w:type="dxa"/>
            <w:shd w:val="clear" w:color="auto" w:fill="D9D9D9" w:themeFill="background1" w:themeFillShade="D9"/>
          </w:tcPr>
          <w:p w14:paraId="0980DA4B" w14:textId="77777777" w:rsidR="00F706F9" w:rsidRPr="006D2124" w:rsidRDefault="00F706F9" w:rsidP="00E138D3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Источник данных</w:t>
            </w:r>
          </w:p>
        </w:tc>
        <w:tc>
          <w:tcPr>
            <w:tcW w:w="1433" w:type="dxa"/>
            <w:shd w:val="clear" w:color="auto" w:fill="D9D9D9" w:themeFill="background1" w:themeFillShade="D9"/>
          </w:tcPr>
          <w:p w14:paraId="0980DA4C" w14:textId="77777777" w:rsidR="00F706F9" w:rsidRPr="006D2124" w:rsidRDefault="00F706F9" w:rsidP="00E138D3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Примечание</w:t>
            </w:r>
          </w:p>
        </w:tc>
      </w:tr>
      <w:tr w:rsidR="00F706F9" w:rsidRPr="00D83156" w14:paraId="0980DA53" w14:textId="77777777" w:rsidTr="00A8648C">
        <w:tc>
          <w:tcPr>
            <w:tcW w:w="1299" w:type="dxa"/>
            <w:shd w:val="clear" w:color="auto" w:fill="auto"/>
          </w:tcPr>
          <w:p w14:paraId="0980DA4E" w14:textId="4D174EF2" w:rsidR="00F706F9" w:rsidRPr="00A8648C" w:rsidRDefault="00FE30A1" w:rsidP="00E138D3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Разное</w:t>
            </w:r>
          </w:p>
        </w:tc>
        <w:tc>
          <w:tcPr>
            <w:tcW w:w="1543" w:type="dxa"/>
            <w:shd w:val="clear" w:color="auto" w:fill="auto"/>
          </w:tcPr>
          <w:p w14:paraId="0980DA4F" w14:textId="3BE79AE1" w:rsidR="00F706F9" w:rsidRPr="006D2124" w:rsidRDefault="00FE30A1" w:rsidP="00E138D3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Идентификация</w:t>
            </w:r>
          </w:p>
        </w:tc>
        <w:tc>
          <w:tcPr>
            <w:tcW w:w="1898" w:type="dxa"/>
            <w:shd w:val="clear" w:color="auto" w:fill="auto"/>
          </w:tcPr>
          <w:p w14:paraId="0980DA50" w14:textId="3F7A70CC" w:rsidR="00F706F9" w:rsidRPr="006D2124" w:rsidRDefault="00FE30A1" w:rsidP="00A80F13">
            <w:pPr>
              <w:pStyle w:val="aff8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Поэкземплярный</w:t>
            </w:r>
            <w:proofErr w:type="spellEnd"/>
            <w:r w:rsidR="00E82E55">
              <w:rPr>
                <w:sz w:val="24"/>
                <w:szCs w:val="24"/>
              </w:rPr>
              <w:t xml:space="preserve"> учет</w:t>
            </w:r>
          </w:p>
        </w:tc>
        <w:tc>
          <w:tcPr>
            <w:tcW w:w="3589" w:type="dxa"/>
          </w:tcPr>
          <w:p w14:paraId="0980DA51" w14:textId="1DBCCB82" w:rsidR="00F706F9" w:rsidRPr="00A8648C" w:rsidRDefault="0084250E" w:rsidP="00E138D3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proofErr w:type="spellStart"/>
            <w:r w:rsidRPr="00595142">
              <w:rPr>
                <w:sz w:val="24"/>
                <w:szCs w:val="24"/>
              </w:rPr>
              <w:t>InventTable</w:t>
            </w:r>
            <w:proofErr w:type="spellEnd"/>
            <w:r>
              <w:rPr>
                <w:sz w:val="24"/>
                <w:szCs w:val="24"/>
                <w:lang w:val="en-US"/>
              </w:rPr>
              <w:t>/</w:t>
            </w:r>
            <w:proofErr w:type="spellStart"/>
            <w:r>
              <w:rPr>
                <w:sz w:val="24"/>
                <w:szCs w:val="24"/>
                <w:lang w:val="en-US"/>
              </w:rPr>
              <w:t>LFL_Item</w:t>
            </w:r>
            <w:proofErr w:type="spellEnd"/>
          </w:p>
        </w:tc>
        <w:tc>
          <w:tcPr>
            <w:tcW w:w="1433" w:type="dxa"/>
          </w:tcPr>
          <w:p w14:paraId="0980DA52" w14:textId="77777777" w:rsidR="00F706F9" w:rsidRPr="00D06890" w:rsidRDefault="00F706F9" w:rsidP="00E138D3">
            <w:pPr>
              <w:pStyle w:val="aff8"/>
              <w:rPr>
                <w:sz w:val="24"/>
                <w:szCs w:val="24"/>
              </w:rPr>
            </w:pPr>
          </w:p>
        </w:tc>
      </w:tr>
    </w:tbl>
    <w:p w14:paraId="0980DA54" w14:textId="77777777" w:rsidR="00D06890" w:rsidRDefault="00D06890" w:rsidP="00DF5EBC">
      <w:pPr>
        <w:pStyle w:val="10"/>
      </w:pPr>
    </w:p>
    <w:p w14:paraId="0980DA55" w14:textId="77777777" w:rsidR="00D06890" w:rsidRPr="00D06890" w:rsidRDefault="00A8648C" w:rsidP="00D06890">
      <w:pPr>
        <w:pStyle w:val="a4"/>
        <w:ind w:firstLine="0"/>
        <w:rPr>
          <w:sz w:val="24"/>
          <w:szCs w:val="24"/>
        </w:rPr>
      </w:pPr>
      <w:r>
        <w:rPr>
          <w:sz w:val="24"/>
          <w:szCs w:val="24"/>
        </w:rPr>
        <w:t>На форму (</w:t>
      </w:r>
      <w:r w:rsidR="00D06890" w:rsidRPr="006D2124">
        <w:rPr>
          <w:sz w:val="24"/>
          <w:szCs w:val="24"/>
        </w:rPr>
        <w:t>) добавить поля: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2" w:type="dxa"/>
          <w:left w:w="62" w:type="dxa"/>
          <w:bottom w:w="62" w:type="dxa"/>
          <w:right w:w="62" w:type="dxa"/>
        </w:tblCellMar>
        <w:tblLook w:val="01E0" w:firstRow="1" w:lastRow="1" w:firstColumn="1" w:lastColumn="1" w:noHBand="0" w:noVBand="0"/>
      </w:tblPr>
      <w:tblGrid>
        <w:gridCol w:w="1332"/>
        <w:gridCol w:w="2364"/>
        <w:gridCol w:w="1943"/>
        <w:gridCol w:w="2373"/>
        <w:gridCol w:w="1616"/>
      </w:tblGrid>
      <w:tr w:rsidR="00D06890" w:rsidRPr="00D83156" w14:paraId="0980DA5B" w14:textId="77777777" w:rsidTr="00E138D3">
        <w:trPr>
          <w:tblHeader/>
        </w:trPr>
        <w:tc>
          <w:tcPr>
            <w:tcW w:w="1338" w:type="dxa"/>
            <w:shd w:val="clear" w:color="auto" w:fill="D9D9D9" w:themeFill="background1" w:themeFillShade="D9"/>
          </w:tcPr>
          <w:p w14:paraId="0980DA56" w14:textId="77777777" w:rsidR="00D06890" w:rsidRPr="006D2124" w:rsidRDefault="00D06890" w:rsidP="00E138D3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Закладка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14:paraId="0980DA57" w14:textId="77777777" w:rsidR="00D06890" w:rsidRPr="006D2124" w:rsidRDefault="00D06890" w:rsidP="00E138D3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Группа полей</w:t>
            </w:r>
          </w:p>
        </w:tc>
        <w:tc>
          <w:tcPr>
            <w:tcW w:w="1984" w:type="dxa"/>
            <w:shd w:val="clear" w:color="auto" w:fill="D9D9D9" w:themeFill="background1" w:themeFillShade="D9"/>
          </w:tcPr>
          <w:p w14:paraId="0980DA58" w14:textId="77777777" w:rsidR="00D06890" w:rsidRPr="006D2124" w:rsidRDefault="00D06890" w:rsidP="00E138D3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Поле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14:paraId="0980DA59" w14:textId="77777777" w:rsidR="00D06890" w:rsidRPr="006D2124" w:rsidRDefault="00D06890" w:rsidP="00E138D3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Источник данных</w:t>
            </w:r>
          </w:p>
        </w:tc>
        <w:tc>
          <w:tcPr>
            <w:tcW w:w="1620" w:type="dxa"/>
            <w:shd w:val="clear" w:color="auto" w:fill="D9D9D9" w:themeFill="background1" w:themeFillShade="D9"/>
          </w:tcPr>
          <w:p w14:paraId="0980DA5A" w14:textId="77777777" w:rsidR="00D06890" w:rsidRPr="006D2124" w:rsidRDefault="00D06890" w:rsidP="00E138D3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Примечание</w:t>
            </w:r>
          </w:p>
        </w:tc>
      </w:tr>
      <w:tr w:rsidR="00D06890" w:rsidRPr="00D83156" w14:paraId="0980DA61" w14:textId="77777777" w:rsidTr="00E138D3">
        <w:tc>
          <w:tcPr>
            <w:tcW w:w="1338" w:type="dxa"/>
            <w:shd w:val="clear" w:color="auto" w:fill="auto"/>
          </w:tcPr>
          <w:p w14:paraId="0980DA5C" w14:textId="77777777" w:rsidR="00D06890" w:rsidRPr="006D2124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2410" w:type="dxa"/>
            <w:shd w:val="clear" w:color="auto" w:fill="auto"/>
          </w:tcPr>
          <w:p w14:paraId="0980DA5D" w14:textId="77777777" w:rsidR="00D06890" w:rsidRPr="006D2124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auto"/>
          </w:tcPr>
          <w:p w14:paraId="0980DA5E" w14:textId="77777777" w:rsidR="00D06890" w:rsidRPr="006D2124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14:paraId="0980DA5F" w14:textId="77777777" w:rsidR="00D06890" w:rsidRPr="00D06890" w:rsidRDefault="00D06890" w:rsidP="00E138D3">
            <w:pPr>
              <w:pStyle w:val="aff8"/>
              <w:rPr>
                <w:sz w:val="24"/>
                <w:szCs w:val="24"/>
                <w:lang w:val="en-US"/>
              </w:rPr>
            </w:pPr>
          </w:p>
        </w:tc>
        <w:tc>
          <w:tcPr>
            <w:tcW w:w="1620" w:type="dxa"/>
          </w:tcPr>
          <w:p w14:paraId="0980DA60" w14:textId="77777777" w:rsidR="00D06890" w:rsidRPr="00D06890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</w:tr>
    </w:tbl>
    <w:p w14:paraId="0980DA62" w14:textId="77777777" w:rsidR="00D06890" w:rsidRDefault="00D06890" w:rsidP="00DF5EBC">
      <w:pPr>
        <w:pStyle w:val="10"/>
      </w:pPr>
    </w:p>
    <w:p w14:paraId="0980DA63" w14:textId="77777777" w:rsidR="00895E2C" w:rsidRDefault="008457D5" w:rsidP="00DF5EBC">
      <w:pPr>
        <w:pStyle w:val="10"/>
      </w:pPr>
      <w:r>
        <w:t>Алгоритмы</w:t>
      </w:r>
      <w:bookmarkStart w:id="6" w:name="_Toc309597747"/>
      <w:bookmarkEnd w:id="5"/>
    </w:p>
    <w:p w14:paraId="0E0BE726" w14:textId="77777777" w:rsidR="0091326E" w:rsidRDefault="0091326E" w:rsidP="0055294B">
      <w:pPr>
        <w:pStyle w:val="a4"/>
        <w:ind w:firstLine="0"/>
        <w:rPr>
          <w:sz w:val="24"/>
          <w:szCs w:val="24"/>
        </w:rPr>
      </w:pPr>
    </w:p>
    <w:p w14:paraId="00BE4579" w14:textId="006510C5" w:rsidR="0055294B" w:rsidRPr="001624A5" w:rsidRDefault="0055294B" w:rsidP="0055294B">
      <w:pPr>
        <w:pStyle w:val="a4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Pr="001624A5">
        <w:rPr>
          <w:sz w:val="24"/>
          <w:szCs w:val="24"/>
        </w:rPr>
        <w:t xml:space="preserve">Внести изменение </w:t>
      </w:r>
      <w:r w:rsidR="00D513D5" w:rsidRPr="001624A5">
        <w:rPr>
          <w:sz w:val="24"/>
          <w:szCs w:val="24"/>
        </w:rPr>
        <w:t xml:space="preserve">в процедуру </w:t>
      </w:r>
      <w:r w:rsidR="00D513D5" w:rsidRPr="001624A5">
        <w:rPr>
          <w:sz w:val="24"/>
          <w:szCs w:val="24"/>
          <w:lang w:val="en-US"/>
        </w:rPr>
        <w:t>SQL</w:t>
      </w:r>
      <w:r w:rsidR="00D513D5" w:rsidRPr="001624A5">
        <w:rPr>
          <w:sz w:val="24"/>
          <w:szCs w:val="24"/>
        </w:rPr>
        <w:t>:</w:t>
      </w:r>
    </w:p>
    <w:p w14:paraId="1880AE22" w14:textId="77777777" w:rsidR="00D513D5" w:rsidRPr="001624A5" w:rsidRDefault="00D513D5" w:rsidP="0055294B">
      <w:pPr>
        <w:pStyle w:val="a4"/>
        <w:ind w:firstLine="0"/>
        <w:rPr>
          <w:sz w:val="24"/>
          <w:szCs w:val="24"/>
        </w:rPr>
      </w:pPr>
    </w:p>
    <w:p w14:paraId="6D676823" w14:textId="7C25BDCC" w:rsidR="00E806B9" w:rsidRDefault="00DB3D8C" w:rsidP="00D513D5">
      <w:pPr>
        <w:pStyle w:val="a4"/>
        <w:numPr>
          <w:ilvl w:val="0"/>
          <w:numId w:val="10"/>
        </w:numPr>
        <w:rPr>
          <w:sz w:val="24"/>
          <w:szCs w:val="24"/>
        </w:rPr>
      </w:pPr>
      <w:r w:rsidRPr="001624A5">
        <w:rPr>
          <w:sz w:val="24"/>
          <w:szCs w:val="24"/>
        </w:rPr>
        <w:t xml:space="preserve">В </w:t>
      </w:r>
      <w:r w:rsidRPr="001624A5">
        <w:rPr>
          <w:sz w:val="24"/>
          <w:szCs w:val="24"/>
          <w:lang w:val="en-US"/>
        </w:rPr>
        <w:t>ERP</w:t>
      </w:r>
      <w:r w:rsidRPr="001624A5">
        <w:rPr>
          <w:sz w:val="24"/>
          <w:szCs w:val="24"/>
        </w:rPr>
        <w:t xml:space="preserve"> п</w:t>
      </w:r>
      <w:r w:rsidR="00EB08F4" w:rsidRPr="001624A5">
        <w:rPr>
          <w:sz w:val="24"/>
          <w:szCs w:val="24"/>
        </w:rPr>
        <w:t>ри изменении поля</w:t>
      </w:r>
      <w:r w:rsidRPr="001624A5">
        <w:rPr>
          <w:sz w:val="24"/>
          <w:szCs w:val="24"/>
        </w:rPr>
        <w:t xml:space="preserve"> </w:t>
      </w:r>
      <w:proofErr w:type="spellStart"/>
      <w:r w:rsidRPr="001624A5">
        <w:rPr>
          <w:sz w:val="24"/>
          <w:szCs w:val="24"/>
          <w:lang w:val="en-US"/>
        </w:rPr>
        <w:t>InventTable</w:t>
      </w:r>
      <w:proofErr w:type="spellEnd"/>
      <w:r w:rsidRPr="001624A5">
        <w:rPr>
          <w:sz w:val="24"/>
          <w:szCs w:val="24"/>
        </w:rPr>
        <w:t>\</w:t>
      </w:r>
      <w:r w:rsidRPr="001624A5">
        <w:rPr>
          <w:sz w:val="24"/>
          <w:szCs w:val="24"/>
          <w:lang w:val="en-US"/>
        </w:rPr>
        <w:t>ALK</w:t>
      </w:r>
      <w:r w:rsidRPr="001624A5">
        <w:rPr>
          <w:sz w:val="24"/>
          <w:szCs w:val="24"/>
        </w:rPr>
        <w:t>_</w:t>
      </w:r>
      <w:proofErr w:type="spellStart"/>
      <w:r w:rsidRPr="001624A5">
        <w:rPr>
          <w:sz w:val="24"/>
          <w:szCs w:val="24"/>
          <w:lang w:val="en-US"/>
        </w:rPr>
        <w:t>CisInventoryType</w:t>
      </w:r>
      <w:proofErr w:type="spellEnd"/>
      <w:r w:rsidRPr="001624A5">
        <w:rPr>
          <w:sz w:val="24"/>
          <w:szCs w:val="24"/>
        </w:rPr>
        <w:t xml:space="preserve"> = </w:t>
      </w:r>
      <w:proofErr w:type="spellStart"/>
      <w:r w:rsidR="00C30A68" w:rsidRPr="001624A5">
        <w:rPr>
          <w:sz w:val="24"/>
          <w:szCs w:val="24"/>
        </w:rPr>
        <w:t>Поэкземплярный</w:t>
      </w:r>
      <w:proofErr w:type="spellEnd"/>
      <w:r w:rsidR="00143DD4">
        <w:rPr>
          <w:sz w:val="24"/>
          <w:szCs w:val="24"/>
        </w:rPr>
        <w:t>:</w:t>
      </w:r>
      <w:r w:rsidR="00C30A68" w:rsidRPr="001624A5">
        <w:rPr>
          <w:sz w:val="24"/>
          <w:szCs w:val="24"/>
        </w:rPr>
        <w:t xml:space="preserve"> </w:t>
      </w:r>
    </w:p>
    <w:p w14:paraId="018C7385" w14:textId="074DD515" w:rsidR="00925AF1" w:rsidRPr="00925AF1" w:rsidRDefault="00143DD4" w:rsidP="00925AF1">
      <w:pPr>
        <w:pStyle w:val="a4"/>
        <w:numPr>
          <w:ilvl w:val="1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В</w:t>
      </w:r>
      <w:r w:rsidR="00C30A68" w:rsidRPr="001624A5">
        <w:rPr>
          <w:sz w:val="24"/>
          <w:szCs w:val="24"/>
        </w:rPr>
        <w:t>ыполнить проверку поля Маркиров</w:t>
      </w:r>
      <w:r w:rsidR="002959E0">
        <w:rPr>
          <w:sz w:val="24"/>
          <w:szCs w:val="24"/>
        </w:rPr>
        <w:t>ка</w:t>
      </w:r>
      <w:r w:rsidR="00EF3636" w:rsidRPr="001624A5">
        <w:rPr>
          <w:sz w:val="24"/>
          <w:szCs w:val="24"/>
        </w:rPr>
        <w:t>. Если Маркиров</w:t>
      </w:r>
      <w:r w:rsidR="002959E0">
        <w:rPr>
          <w:sz w:val="24"/>
          <w:szCs w:val="24"/>
        </w:rPr>
        <w:t>ка</w:t>
      </w:r>
      <w:r w:rsidR="00EF3636" w:rsidRPr="001624A5">
        <w:rPr>
          <w:sz w:val="24"/>
          <w:szCs w:val="24"/>
        </w:rPr>
        <w:t xml:space="preserve"> = Нет, то </w:t>
      </w:r>
    </w:p>
    <w:p w14:paraId="5AA0FCF3" w14:textId="655C8785" w:rsidR="00BB303B" w:rsidRPr="001624A5" w:rsidRDefault="00925AF1" w:rsidP="00925AF1">
      <w:pPr>
        <w:pStyle w:val="a4"/>
        <w:numPr>
          <w:ilvl w:val="2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П</w:t>
      </w:r>
      <w:r w:rsidR="00E16A68">
        <w:rPr>
          <w:sz w:val="24"/>
          <w:szCs w:val="24"/>
        </w:rPr>
        <w:t xml:space="preserve">роверить поле Код Товарной </w:t>
      </w:r>
      <w:r w:rsidR="00E806B9">
        <w:rPr>
          <w:sz w:val="24"/>
          <w:szCs w:val="24"/>
        </w:rPr>
        <w:t>Группы маркировки</w:t>
      </w:r>
      <w:r w:rsidR="00EF3636" w:rsidRPr="001624A5">
        <w:rPr>
          <w:sz w:val="24"/>
          <w:szCs w:val="24"/>
        </w:rPr>
        <w:t xml:space="preserve">. Если не равно Пусто, </w:t>
      </w:r>
      <w:r w:rsidR="00BB303B" w:rsidRPr="001624A5">
        <w:rPr>
          <w:sz w:val="24"/>
          <w:szCs w:val="24"/>
        </w:rPr>
        <w:t xml:space="preserve">то </w:t>
      </w:r>
    </w:p>
    <w:p w14:paraId="40202032" w14:textId="36413C26" w:rsidR="004D7982" w:rsidRPr="001624A5" w:rsidRDefault="00874D9E" w:rsidP="0087481F">
      <w:pPr>
        <w:pStyle w:val="a4"/>
        <w:ind w:left="2847" w:firstLine="698"/>
        <w:rPr>
          <w:sz w:val="24"/>
          <w:szCs w:val="24"/>
        </w:rPr>
      </w:pPr>
      <w:r>
        <w:rPr>
          <w:sz w:val="24"/>
          <w:szCs w:val="24"/>
        </w:rPr>
        <w:t xml:space="preserve">1.1.1.1 </w:t>
      </w:r>
      <w:r w:rsidR="004D7982" w:rsidRPr="001624A5">
        <w:rPr>
          <w:sz w:val="24"/>
          <w:szCs w:val="24"/>
        </w:rPr>
        <w:t xml:space="preserve">Аналогичному </w:t>
      </w:r>
      <w:proofErr w:type="spellStart"/>
      <w:r w:rsidR="004D7982" w:rsidRPr="001624A5">
        <w:rPr>
          <w:sz w:val="24"/>
          <w:szCs w:val="24"/>
          <w:lang w:val="en-US"/>
        </w:rPr>
        <w:t>ItemID</w:t>
      </w:r>
      <w:proofErr w:type="spellEnd"/>
      <w:r w:rsidR="004D7982" w:rsidRPr="001624A5">
        <w:rPr>
          <w:sz w:val="24"/>
          <w:szCs w:val="24"/>
        </w:rPr>
        <w:t xml:space="preserve"> в </w:t>
      </w:r>
      <w:r w:rsidR="004D7982" w:rsidRPr="001624A5">
        <w:rPr>
          <w:sz w:val="24"/>
          <w:szCs w:val="24"/>
          <w:lang w:val="en-US"/>
        </w:rPr>
        <w:t>WMS</w:t>
      </w:r>
      <w:r w:rsidR="004D7982" w:rsidRPr="001624A5">
        <w:rPr>
          <w:sz w:val="24"/>
          <w:szCs w:val="24"/>
        </w:rPr>
        <w:t xml:space="preserve"> присвоить значения</w:t>
      </w:r>
      <w:r w:rsidR="00EC7C4D" w:rsidRPr="001624A5">
        <w:rPr>
          <w:sz w:val="24"/>
          <w:szCs w:val="24"/>
        </w:rPr>
        <w:t>:</w:t>
      </w:r>
    </w:p>
    <w:p w14:paraId="2656A165" w14:textId="325A0244" w:rsidR="004D7982" w:rsidRPr="001624A5" w:rsidRDefault="004D7982" w:rsidP="00BB303B">
      <w:pPr>
        <w:pStyle w:val="a4"/>
        <w:ind w:left="720" w:firstLine="0"/>
        <w:rPr>
          <w:sz w:val="24"/>
          <w:szCs w:val="24"/>
        </w:rPr>
      </w:pPr>
      <w:r w:rsidRPr="001624A5">
        <w:rPr>
          <w:sz w:val="24"/>
          <w:szCs w:val="24"/>
        </w:rPr>
        <w:tab/>
      </w:r>
      <w:r w:rsidR="00874D9E">
        <w:rPr>
          <w:sz w:val="24"/>
          <w:szCs w:val="24"/>
        </w:rPr>
        <w:tab/>
      </w:r>
      <w:r w:rsidR="00874D9E">
        <w:rPr>
          <w:sz w:val="24"/>
          <w:szCs w:val="24"/>
        </w:rPr>
        <w:tab/>
      </w:r>
      <w:r w:rsidR="00874D9E">
        <w:rPr>
          <w:sz w:val="24"/>
          <w:szCs w:val="24"/>
        </w:rPr>
        <w:tab/>
      </w:r>
      <w:r w:rsidR="00874D9E">
        <w:rPr>
          <w:sz w:val="24"/>
          <w:szCs w:val="24"/>
        </w:rPr>
        <w:tab/>
      </w:r>
      <w:r w:rsidRPr="001624A5">
        <w:rPr>
          <w:sz w:val="24"/>
          <w:szCs w:val="24"/>
        </w:rPr>
        <w:t xml:space="preserve">- </w:t>
      </w:r>
      <w:proofErr w:type="spellStart"/>
      <w:r w:rsidRPr="001624A5">
        <w:rPr>
          <w:sz w:val="24"/>
          <w:szCs w:val="24"/>
        </w:rPr>
        <w:t>Поэкземплярный</w:t>
      </w:r>
      <w:proofErr w:type="spellEnd"/>
      <w:r w:rsidRPr="001624A5">
        <w:rPr>
          <w:sz w:val="24"/>
          <w:szCs w:val="24"/>
        </w:rPr>
        <w:t xml:space="preserve"> </w:t>
      </w:r>
      <w:r w:rsidR="00EC7C4D" w:rsidRPr="001624A5">
        <w:rPr>
          <w:sz w:val="24"/>
          <w:szCs w:val="24"/>
        </w:rPr>
        <w:t xml:space="preserve">учет </w:t>
      </w:r>
      <w:r w:rsidRPr="001624A5">
        <w:rPr>
          <w:sz w:val="24"/>
          <w:szCs w:val="24"/>
        </w:rPr>
        <w:t>= Да</w:t>
      </w:r>
      <w:r w:rsidR="00EC7C4D" w:rsidRPr="001624A5">
        <w:rPr>
          <w:sz w:val="24"/>
          <w:szCs w:val="24"/>
        </w:rPr>
        <w:t>;</w:t>
      </w:r>
    </w:p>
    <w:p w14:paraId="2C237DA7" w14:textId="39ED3403" w:rsidR="00DD563A" w:rsidRPr="001624A5" w:rsidRDefault="004D7982" w:rsidP="00BB303B">
      <w:pPr>
        <w:pStyle w:val="a4"/>
        <w:ind w:left="720" w:firstLine="0"/>
        <w:rPr>
          <w:sz w:val="24"/>
          <w:szCs w:val="24"/>
        </w:rPr>
      </w:pPr>
      <w:r w:rsidRPr="001624A5">
        <w:rPr>
          <w:sz w:val="24"/>
          <w:szCs w:val="24"/>
        </w:rPr>
        <w:tab/>
      </w:r>
      <w:r w:rsidR="00874D9E">
        <w:rPr>
          <w:sz w:val="24"/>
          <w:szCs w:val="24"/>
        </w:rPr>
        <w:tab/>
      </w:r>
      <w:r w:rsidR="00874D9E">
        <w:rPr>
          <w:sz w:val="24"/>
          <w:szCs w:val="24"/>
        </w:rPr>
        <w:tab/>
      </w:r>
      <w:r w:rsidR="00874D9E">
        <w:rPr>
          <w:sz w:val="24"/>
          <w:szCs w:val="24"/>
        </w:rPr>
        <w:tab/>
      </w:r>
      <w:r w:rsidR="00874D9E">
        <w:rPr>
          <w:sz w:val="24"/>
          <w:szCs w:val="24"/>
        </w:rPr>
        <w:tab/>
      </w:r>
      <w:r w:rsidRPr="001624A5">
        <w:rPr>
          <w:sz w:val="24"/>
          <w:szCs w:val="24"/>
        </w:rPr>
        <w:t xml:space="preserve">- </w:t>
      </w:r>
      <w:r w:rsidR="00DD563A" w:rsidRPr="001624A5">
        <w:rPr>
          <w:sz w:val="24"/>
          <w:szCs w:val="24"/>
        </w:rPr>
        <w:t xml:space="preserve">Объемно – Сортовой </w:t>
      </w:r>
      <w:r w:rsidR="00EC7C4D" w:rsidRPr="001624A5">
        <w:rPr>
          <w:sz w:val="24"/>
          <w:szCs w:val="24"/>
        </w:rPr>
        <w:t xml:space="preserve">учет </w:t>
      </w:r>
      <w:r w:rsidR="00DD563A" w:rsidRPr="001624A5">
        <w:rPr>
          <w:sz w:val="24"/>
          <w:szCs w:val="24"/>
        </w:rPr>
        <w:t>= Да;</w:t>
      </w:r>
    </w:p>
    <w:p w14:paraId="41ADE9ED" w14:textId="77777777" w:rsidR="00DD563A" w:rsidRPr="001624A5" w:rsidRDefault="00DD563A" w:rsidP="00DD563A">
      <w:pPr>
        <w:pStyle w:val="a4"/>
        <w:ind w:firstLine="0"/>
        <w:rPr>
          <w:sz w:val="24"/>
          <w:szCs w:val="24"/>
        </w:rPr>
      </w:pPr>
    </w:p>
    <w:p w14:paraId="4EC4F60B" w14:textId="6C58360F" w:rsidR="00BD3A2B" w:rsidRPr="001624A5" w:rsidRDefault="00DD563A" w:rsidP="00DD563A">
      <w:pPr>
        <w:pStyle w:val="a4"/>
        <w:numPr>
          <w:ilvl w:val="0"/>
          <w:numId w:val="10"/>
        </w:numPr>
        <w:rPr>
          <w:sz w:val="24"/>
          <w:szCs w:val="24"/>
        </w:rPr>
      </w:pPr>
      <w:r w:rsidRPr="001624A5">
        <w:rPr>
          <w:sz w:val="24"/>
          <w:szCs w:val="24"/>
        </w:rPr>
        <w:t xml:space="preserve">При </w:t>
      </w:r>
      <w:r w:rsidR="001E2089" w:rsidRPr="001624A5">
        <w:rPr>
          <w:sz w:val="24"/>
          <w:szCs w:val="24"/>
        </w:rPr>
        <w:t>импорте</w:t>
      </w:r>
      <w:r w:rsidR="001940BB" w:rsidRPr="001624A5">
        <w:rPr>
          <w:sz w:val="24"/>
          <w:szCs w:val="24"/>
        </w:rPr>
        <w:t xml:space="preserve"> в </w:t>
      </w:r>
      <w:r w:rsidR="001940BB" w:rsidRPr="001624A5">
        <w:rPr>
          <w:sz w:val="24"/>
          <w:szCs w:val="24"/>
          <w:lang w:val="en-US"/>
        </w:rPr>
        <w:t>WMS</w:t>
      </w:r>
      <w:r w:rsidR="001E2089" w:rsidRPr="001624A5">
        <w:rPr>
          <w:sz w:val="24"/>
          <w:szCs w:val="24"/>
        </w:rPr>
        <w:t xml:space="preserve"> признака </w:t>
      </w:r>
      <w:r w:rsidR="00E0453C" w:rsidRPr="001624A5">
        <w:rPr>
          <w:sz w:val="24"/>
          <w:szCs w:val="24"/>
        </w:rPr>
        <w:t xml:space="preserve">номенклатуры </w:t>
      </w:r>
      <w:r w:rsidR="001E2089" w:rsidRPr="001624A5">
        <w:rPr>
          <w:sz w:val="24"/>
          <w:szCs w:val="24"/>
        </w:rPr>
        <w:t>Маркированный</w:t>
      </w:r>
      <w:r w:rsidR="00BD3A2B" w:rsidRPr="001624A5">
        <w:rPr>
          <w:sz w:val="24"/>
          <w:szCs w:val="24"/>
        </w:rPr>
        <w:t>,</w:t>
      </w:r>
      <w:r w:rsidR="001940BB" w:rsidRPr="001624A5">
        <w:rPr>
          <w:sz w:val="24"/>
          <w:szCs w:val="24"/>
        </w:rPr>
        <w:t xml:space="preserve"> </w:t>
      </w:r>
      <w:r w:rsidR="00CF3FED" w:rsidRPr="001624A5">
        <w:rPr>
          <w:sz w:val="24"/>
          <w:szCs w:val="24"/>
        </w:rPr>
        <w:t xml:space="preserve">если </w:t>
      </w:r>
      <w:r w:rsidR="00E5496D" w:rsidRPr="001624A5">
        <w:rPr>
          <w:sz w:val="24"/>
          <w:szCs w:val="24"/>
        </w:rPr>
        <w:t xml:space="preserve">на номенклатуре </w:t>
      </w:r>
      <w:r w:rsidR="00CF3FED" w:rsidRPr="001624A5">
        <w:rPr>
          <w:sz w:val="24"/>
          <w:szCs w:val="24"/>
        </w:rPr>
        <w:t xml:space="preserve">установлен </w:t>
      </w:r>
      <w:r w:rsidR="00E5496D" w:rsidRPr="001624A5">
        <w:rPr>
          <w:sz w:val="24"/>
          <w:szCs w:val="24"/>
        </w:rPr>
        <w:t xml:space="preserve">признак </w:t>
      </w:r>
      <w:proofErr w:type="spellStart"/>
      <w:r w:rsidR="00CF3FED" w:rsidRPr="001624A5">
        <w:rPr>
          <w:sz w:val="24"/>
          <w:szCs w:val="24"/>
        </w:rPr>
        <w:t>Поэкземплярный</w:t>
      </w:r>
      <w:proofErr w:type="spellEnd"/>
      <w:r w:rsidR="00BF2DE6" w:rsidRPr="001624A5">
        <w:rPr>
          <w:sz w:val="24"/>
          <w:szCs w:val="24"/>
        </w:rPr>
        <w:t xml:space="preserve"> учет</w:t>
      </w:r>
      <w:r w:rsidR="001A36CD" w:rsidRPr="001624A5">
        <w:rPr>
          <w:sz w:val="24"/>
          <w:szCs w:val="24"/>
        </w:rPr>
        <w:t>:</w:t>
      </w:r>
    </w:p>
    <w:p w14:paraId="0951584B" w14:textId="1A2F6B04" w:rsidR="00703D0F" w:rsidRPr="001624A5" w:rsidRDefault="001A36CD" w:rsidP="00BD3A2B">
      <w:pPr>
        <w:pStyle w:val="a4"/>
        <w:numPr>
          <w:ilvl w:val="1"/>
          <w:numId w:val="10"/>
        </w:numPr>
        <w:rPr>
          <w:sz w:val="24"/>
          <w:szCs w:val="24"/>
        </w:rPr>
      </w:pPr>
      <w:r w:rsidRPr="001624A5">
        <w:rPr>
          <w:sz w:val="24"/>
          <w:szCs w:val="24"/>
        </w:rPr>
        <w:t xml:space="preserve">Снять </w:t>
      </w:r>
      <w:proofErr w:type="spellStart"/>
      <w:r w:rsidRPr="001624A5">
        <w:rPr>
          <w:sz w:val="24"/>
          <w:szCs w:val="24"/>
        </w:rPr>
        <w:t>Поэкземплярный</w:t>
      </w:r>
      <w:proofErr w:type="spellEnd"/>
      <w:r w:rsidR="00BF2DE6" w:rsidRPr="001624A5">
        <w:rPr>
          <w:sz w:val="24"/>
          <w:szCs w:val="24"/>
        </w:rPr>
        <w:t xml:space="preserve"> учет</w:t>
      </w:r>
      <w:r w:rsidRPr="001624A5">
        <w:rPr>
          <w:sz w:val="24"/>
          <w:szCs w:val="24"/>
          <w:lang w:val="en-US"/>
        </w:rPr>
        <w:t>;</w:t>
      </w:r>
    </w:p>
    <w:p w14:paraId="5A63337D" w14:textId="58F794EC" w:rsidR="001A36CD" w:rsidRPr="001624A5" w:rsidRDefault="001A36CD" w:rsidP="00BD3A2B">
      <w:pPr>
        <w:pStyle w:val="a4"/>
        <w:numPr>
          <w:ilvl w:val="1"/>
          <w:numId w:val="10"/>
        </w:numPr>
        <w:rPr>
          <w:sz w:val="24"/>
          <w:szCs w:val="24"/>
        </w:rPr>
      </w:pPr>
      <w:r w:rsidRPr="001624A5">
        <w:rPr>
          <w:sz w:val="24"/>
          <w:szCs w:val="24"/>
        </w:rPr>
        <w:t>Снять Объемно-сортовой</w:t>
      </w:r>
      <w:r w:rsidR="00BF2DE6" w:rsidRPr="001624A5">
        <w:rPr>
          <w:sz w:val="24"/>
          <w:szCs w:val="24"/>
        </w:rPr>
        <w:t xml:space="preserve"> учет</w:t>
      </w:r>
      <w:r w:rsidRPr="001624A5">
        <w:rPr>
          <w:sz w:val="24"/>
          <w:szCs w:val="24"/>
          <w:lang w:val="en-US"/>
        </w:rPr>
        <w:t>;</w:t>
      </w:r>
    </w:p>
    <w:p w14:paraId="6F79D14B" w14:textId="26EAE2FE" w:rsidR="001A36CD" w:rsidRPr="001624A5" w:rsidRDefault="001A36CD" w:rsidP="00BD3A2B">
      <w:pPr>
        <w:pStyle w:val="a4"/>
        <w:numPr>
          <w:ilvl w:val="1"/>
          <w:numId w:val="10"/>
        </w:numPr>
        <w:rPr>
          <w:sz w:val="24"/>
          <w:szCs w:val="24"/>
        </w:rPr>
      </w:pPr>
      <w:r w:rsidRPr="001624A5">
        <w:rPr>
          <w:sz w:val="24"/>
          <w:szCs w:val="24"/>
        </w:rPr>
        <w:t>Установить Маркированный</w:t>
      </w:r>
      <w:r w:rsidR="00604D7D" w:rsidRPr="001624A5">
        <w:rPr>
          <w:sz w:val="24"/>
          <w:szCs w:val="24"/>
        </w:rPr>
        <w:t xml:space="preserve"> товар</w:t>
      </w:r>
      <w:r w:rsidRPr="001624A5">
        <w:rPr>
          <w:sz w:val="24"/>
          <w:szCs w:val="24"/>
          <w:lang w:val="en-US"/>
        </w:rPr>
        <w:t>;</w:t>
      </w:r>
    </w:p>
    <w:p w14:paraId="332F7976" w14:textId="77777777" w:rsidR="001624A5" w:rsidRPr="001624A5" w:rsidRDefault="001624A5" w:rsidP="001624A5">
      <w:pPr>
        <w:pStyle w:val="a4"/>
        <w:ind w:left="1440" w:firstLine="0"/>
        <w:rPr>
          <w:sz w:val="24"/>
          <w:szCs w:val="24"/>
        </w:rPr>
      </w:pPr>
    </w:p>
    <w:p w14:paraId="04896358" w14:textId="535DF675" w:rsidR="009E4541" w:rsidRPr="001624A5" w:rsidRDefault="004C0470" w:rsidP="00DD563A">
      <w:pPr>
        <w:pStyle w:val="a4"/>
        <w:numPr>
          <w:ilvl w:val="0"/>
          <w:numId w:val="10"/>
        </w:numPr>
        <w:rPr>
          <w:sz w:val="24"/>
          <w:szCs w:val="24"/>
        </w:rPr>
      </w:pPr>
      <w:r w:rsidRPr="001624A5">
        <w:rPr>
          <w:sz w:val="24"/>
          <w:szCs w:val="24"/>
        </w:rPr>
        <w:t xml:space="preserve">При импорте в </w:t>
      </w:r>
      <w:r w:rsidRPr="001624A5">
        <w:rPr>
          <w:sz w:val="24"/>
          <w:szCs w:val="24"/>
          <w:lang w:val="en-US"/>
        </w:rPr>
        <w:t>WMS</w:t>
      </w:r>
      <w:r w:rsidRPr="001624A5">
        <w:rPr>
          <w:sz w:val="24"/>
          <w:szCs w:val="24"/>
        </w:rPr>
        <w:t xml:space="preserve"> признака Объемно-Сортовой</w:t>
      </w:r>
      <w:r w:rsidR="00604D7D" w:rsidRPr="001624A5">
        <w:rPr>
          <w:sz w:val="24"/>
          <w:szCs w:val="24"/>
        </w:rPr>
        <w:t xml:space="preserve"> учет</w:t>
      </w:r>
      <w:r w:rsidRPr="001624A5">
        <w:rPr>
          <w:sz w:val="24"/>
          <w:szCs w:val="24"/>
        </w:rPr>
        <w:t xml:space="preserve">, </w:t>
      </w:r>
      <w:r w:rsidR="00604D7D" w:rsidRPr="001624A5">
        <w:rPr>
          <w:sz w:val="24"/>
          <w:szCs w:val="24"/>
        </w:rPr>
        <w:t xml:space="preserve">если на номенклатуре установлен признак </w:t>
      </w:r>
      <w:proofErr w:type="spellStart"/>
      <w:r w:rsidR="00604D7D" w:rsidRPr="001624A5">
        <w:rPr>
          <w:sz w:val="24"/>
          <w:szCs w:val="24"/>
        </w:rPr>
        <w:t>Поэкземплярный</w:t>
      </w:r>
      <w:proofErr w:type="spellEnd"/>
      <w:r w:rsidR="00604D7D" w:rsidRPr="001624A5">
        <w:rPr>
          <w:sz w:val="24"/>
          <w:szCs w:val="24"/>
        </w:rPr>
        <w:t xml:space="preserve"> учет:</w:t>
      </w:r>
    </w:p>
    <w:p w14:paraId="7C656906" w14:textId="1F1F9173" w:rsidR="00757994" w:rsidRPr="001624A5" w:rsidRDefault="009E4541" w:rsidP="009E4541">
      <w:pPr>
        <w:pStyle w:val="a4"/>
        <w:numPr>
          <w:ilvl w:val="1"/>
          <w:numId w:val="10"/>
        </w:numPr>
        <w:rPr>
          <w:sz w:val="24"/>
          <w:szCs w:val="24"/>
        </w:rPr>
      </w:pPr>
      <w:r w:rsidRPr="001624A5">
        <w:rPr>
          <w:sz w:val="24"/>
          <w:szCs w:val="24"/>
        </w:rPr>
        <w:t xml:space="preserve">Снять признак </w:t>
      </w:r>
      <w:proofErr w:type="spellStart"/>
      <w:r w:rsidRPr="001624A5">
        <w:rPr>
          <w:sz w:val="24"/>
          <w:szCs w:val="24"/>
        </w:rPr>
        <w:t>Поэкземплярный</w:t>
      </w:r>
      <w:proofErr w:type="spellEnd"/>
      <w:r w:rsidR="00604D7D" w:rsidRPr="001624A5">
        <w:rPr>
          <w:sz w:val="24"/>
          <w:szCs w:val="24"/>
        </w:rPr>
        <w:t xml:space="preserve"> учет</w:t>
      </w:r>
      <w:r w:rsidRPr="001624A5">
        <w:rPr>
          <w:sz w:val="24"/>
          <w:szCs w:val="24"/>
          <w:lang w:val="en-US"/>
        </w:rPr>
        <w:t>;</w:t>
      </w:r>
    </w:p>
    <w:p w14:paraId="59827E7C" w14:textId="156520AD" w:rsidR="009E4541" w:rsidRPr="001624A5" w:rsidRDefault="009E4541" w:rsidP="009E4541">
      <w:pPr>
        <w:pStyle w:val="a4"/>
        <w:numPr>
          <w:ilvl w:val="1"/>
          <w:numId w:val="10"/>
        </w:numPr>
        <w:rPr>
          <w:sz w:val="24"/>
          <w:szCs w:val="24"/>
        </w:rPr>
      </w:pPr>
      <w:r w:rsidRPr="001624A5">
        <w:rPr>
          <w:sz w:val="24"/>
          <w:szCs w:val="24"/>
        </w:rPr>
        <w:t>Установить Объемно-сортовой</w:t>
      </w:r>
      <w:r w:rsidR="00604D7D" w:rsidRPr="001624A5">
        <w:rPr>
          <w:sz w:val="24"/>
          <w:szCs w:val="24"/>
        </w:rPr>
        <w:t xml:space="preserve"> учет</w:t>
      </w:r>
      <w:r w:rsidRPr="001624A5">
        <w:rPr>
          <w:sz w:val="24"/>
          <w:szCs w:val="24"/>
          <w:lang w:val="en-US"/>
        </w:rPr>
        <w:t>;</w:t>
      </w:r>
    </w:p>
    <w:p w14:paraId="237D9C9D" w14:textId="30C47912" w:rsidR="00D513D5" w:rsidRPr="001624A5" w:rsidRDefault="001E2089" w:rsidP="00A61105">
      <w:pPr>
        <w:pStyle w:val="a4"/>
        <w:ind w:left="720" w:firstLine="0"/>
        <w:rPr>
          <w:sz w:val="24"/>
          <w:szCs w:val="24"/>
        </w:rPr>
      </w:pPr>
      <w:r w:rsidRPr="001624A5">
        <w:rPr>
          <w:sz w:val="24"/>
          <w:szCs w:val="24"/>
        </w:rPr>
        <w:t xml:space="preserve"> </w:t>
      </w:r>
      <w:r w:rsidR="00EB08F4" w:rsidRPr="001624A5">
        <w:rPr>
          <w:sz w:val="24"/>
          <w:szCs w:val="24"/>
        </w:rPr>
        <w:t xml:space="preserve"> </w:t>
      </w:r>
    </w:p>
    <w:p w14:paraId="0980DA65" w14:textId="77777777" w:rsidR="00D06890" w:rsidRPr="00C30A68" w:rsidRDefault="00D06890" w:rsidP="00DD325E">
      <w:pPr>
        <w:pStyle w:val="a4"/>
        <w:ind w:left="1080" w:firstLine="0"/>
        <w:rPr>
          <w:sz w:val="24"/>
          <w:szCs w:val="24"/>
        </w:rPr>
      </w:pPr>
    </w:p>
    <w:p w14:paraId="0980DA66" w14:textId="77777777" w:rsidR="00ED2A19" w:rsidRPr="00A9313E" w:rsidRDefault="00EF1F02" w:rsidP="000224EC">
      <w:pPr>
        <w:pStyle w:val="10"/>
      </w:pPr>
      <w:r>
        <w:t>Настройка</w:t>
      </w:r>
    </w:p>
    <w:p w14:paraId="0980DA67" w14:textId="77777777" w:rsidR="00EF1F02" w:rsidRDefault="00EF1F02" w:rsidP="00EF1F02">
      <w:pPr>
        <w:pStyle w:val="10"/>
      </w:pPr>
      <w:r>
        <w:t>Отчеты и выходные формы</w:t>
      </w:r>
    </w:p>
    <w:p w14:paraId="0980DA68" w14:textId="77777777" w:rsidR="00EF1F02" w:rsidRPr="00EF1F02" w:rsidRDefault="00EF1F02" w:rsidP="00EF1F02">
      <w:pPr>
        <w:pStyle w:val="10"/>
      </w:pPr>
      <w:r>
        <w:t>Размещение в системе</w:t>
      </w:r>
    </w:p>
    <w:p w14:paraId="0980DA69" w14:textId="77777777" w:rsidR="00D1295D" w:rsidRPr="006055AE" w:rsidRDefault="008457D5" w:rsidP="00BA05AB">
      <w:pPr>
        <w:pStyle w:val="10"/>
      </w:pPr>
      <w:r>
        <w:t>Приложения</w:t>
      </w:r>
      <w:bookmarkEnd w:id="6"/>
    </w:p>
    <w:p w14:paraId="0980DA6A" w14:textId="77777777" w:rsidR="005E25DD" w:rsidRPr="00196450" w:rsidRDefault="00AF2AB4" w:rsidP="003A2F35">
      <w:pPr>
        <w:pStyle w:val="afff5"/>
      </w:pPr>
      <w:bookmarkStart w:id="7" w:name="_Toc252557204"/>
      <w:bookmarkStart w:id="8" w:name="_Toc252801077"/>
      <w:r>
        <w:t>Нет</w:t>
      </w:r>
      <w:r w:rsidR="00B45B36">
        <w:t>.</w:t>
      </w:r>
    </w:p>
    <w:p w14:paraId="0980DA6B" w14:textId="77777777" w:rsidR="00196450" w:rsidRDefault="00196450" w:rsidP="00196450">
      <w:pPr>
        <w:pStyle w:val="10"/>
      </w:pPr>
      <w:bookmarkStart w:id="9" w:name="_Приложения"/>
      <w:bookmarkStart w:id="10" w:name="_Toc309597748"/>
      <w:bookmarkEnd w:id="7"/>
      <w:bookmarkEnd w:id="8"/>
      <w:bookmarkEnd w:id="9"/>
      <w:r>
        <w:lastRenderedPageBreak/>
        <w:t>Допущения и ограничения</w:t>
      </w:r>
    </w:p>
    <w:p w14:paraId="0980DA6C" w14:textId="77777777" w:rsidR="00196450" w:rsidRPr="00196450" w:rsidRDefault="00630114" w:rsidP="00196450">
      <w:pPr>
        <w:pStyle w:val="a"/>
        <w:numPr>
          <w:ilvl w:val="0"/>
          <w:numId w:val="0"/>
        </w:numPr>
      </w:pPr>
      <w:r>
        <w:t>Нет</w:t>
      </w:r>
      <w:r w:rsidR="008271A6">
        <w:t>.</w:t>
      </w:r>
    </w:p>
    <w:p w14:paraId="0980DA6D" w14:textId="77777777" w:rsidR="00A304F4" w:rsidRDefault="008457D5" w:rsidP="00A304F4">
      <w:pPr>
        <w:pStyle w:val="10"/>
      </w:pPr>
      <w:r>
        <w:t>Связанные модификации</w:t>
      </w:r>
      <w:bookmarkEnd w:id="10"/>
    </w:p>
    <w:p w14:paraId="0980DA6E" w14:textId="77777777" w:rsidR="00196450" w:rsidRPr="00196450" w:rsidRDefault="00701316" w:rsidP="00A304F4">
      <w:pPr>
        <w:pStyle w:val="10"/>
      </w:pPr>
      <w:r>
        <w:t>Нет.</w:t>
      </w:r>
    </w:p>
    <w:sectPr w:rsidR="00196450" w:rsidRPr="00196450" w:rsidSect="00EF1F02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134" w:right="567" w:bottom="567" w:left="1701" w:header="403" w:footer="12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80DA71" w14:textId="77777777" w:rsidR="005F46F9" w:rsidRDefault="005F46F9">
      <w:r>
        <w:separator/>
      </w:r>
    </w:p>
  </w:endnote>
  <w:endnote w:type="continuationSeparator" w:id="0">
    <w:p w14:paraId="0980DA72" w14:textId="77777777" w:rsidR="005F46F9" w:rsidRDefault="005F46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5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80DA74" w14:textId="43248DCF" w:rsidR="00DE3E70" w:rsidRPr="00D9272E" w:rsidRDefault="00CF3FE0" w:rsidP="00851949">
    <w:pPr>
      <w:pStyle w:val="a4"/>
      <w:tabs>
        <w:tab w:val="right" w:pos="9072"/>
      </w:tabs>
      <w:ind w:firstLine="0"/>
      <w:rPr>
        <w:sz w:val="18"/>
        <w:szCs w:val="18"/>
      </w:rPr>
    </w:pPr>
    <w:r>
      <w:rPr>
        <w:sz w:val="18"/>
        <w:szCs w:val="18"/>
      </w:rPr>
      <w:t>Функциональный дизайн</w:t>
    </w:r>
    <w:r w:rsidR="00DE3E70" w:rsidRPr="00D9272E">
      <w:rPr>
        <w:sz w:val="18"/>
        <w:szCs w:val="18"/>
      </w:rPr>
      <w:t xml:space="preserve">: </w:t>
    </w:r>
    <w:sdt>
      <w:sdtPr>
        <w:rPr>
          <w:sz w:val="18"/>
          <w:szCs w:val="18"/>
        </w:rPr>
        <w:alias w:val="Название"/>
        <w:id w:val="43523241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1E72AB">
          <w:rPr>
            <w:sz w:val="18"/>
            <w:szCs w:val="18"/>
          </w:rPr>
          <w:t xml:space="preserve">DAX-10596 </w:t>
        </w:r>
        <w:proofErr w:type="spellStart"/>
        <w:r w:rsidR="001E72AB">
          <w:rPr>
            <w:sz w:val="18"/>
            <w:szCs w:val="18"/>
          </w:rPr>
          <w:t>Поэкземплярный</w:t>
        </w:r>
        <w:proofErr w:type="spellEnd"/>
        <w:r w:rsidR="001E72AB">
          <w:rPr>
            <w:sz w:val="18"/>
            <w:szCs w:val="18"/>
          </w:rPr>
          <w:t xml:space="preserve"> учет игрушек. </w:t>
        </w:r>
      </w:sdtContent>
    </w:sdt>
    <w:r w:rsidR="00DE3E70" w:rsidRPr="00D9272E">
      <w:rPr>
        <w:sz w:val="18"/>
        <w:szCs w:val="18"/>
      </w:rPr>
      <w:t xml:space="preserve"> </w:t>
    </w:r>
    <w:r w:rsidR="00851949">
      <w:rPr>
        <w:sz w:val="18"/>
        <w:szCs w:val="18"/>
      </w:rPr>
      <w:tab/>
    </w:r>
    <w:r w:rsidR="00DE3E70" w:rsidRPr="00D9272E">
      <w:rPr>
        <w:sz w:val="18"/>
        <w:szCs w:val="18"/>
      </w:rPr>
      <w:t xml:space="preserve">стр. </w:t>
    </w:r>
    <w:r w:rsidR="00473C2D" w:rsidRPr="00D9272E">
      <w:rPr>
        <w:sz w:val="18"/>
        <w:szCs w:val="18"/>
      </w:rPr>
      <w:fldChar w:fldCharType="begin"/>
    </w:r>
    <w:r w:rsidR="00DE3E70" w:rsidRPr="00D9272E">
      <w:rPr>
        <w:sz w:val="18"/>
        <w:szCs w:val="18"/>
      </w:rPr>
      <w:instrText xml:space="preserve"> PAGE </w:instrText>
    </w:r>
    <w:r w:rsidR="00473C2D" w:rsidRPr="00D9272E">
      <w:rPr>
        <w:sz w:val="18"/>
        <w:szCs w:val="18"/>
      </w:rPr>
      <w:fldChar w:fldCharType="separate"/>
    </w:r>
    <w:r w:rsidR="00BD2120">
      <w:rPr>
        <w:noProof/>
        <w:sz w:val="18"/>
        <w:szCs w:val="18"/>
      </w:rPr>
      <w:t>2</w:t>
    </w:r>
    <w:r w:rsidR="00473C2D" w:rsidRPr="00D9272E">
      <w:rPr>
        <w:sz w:val="18"/>
        <w:szCs w:val="18"/>
      </w:rPr>
      <w:fldChar w:fldCharType="end"/>
    </w:r>
    <w:r w:rsidR="00DE3E70" w:rsidRPr="00D9272E">
      <w:rPr>
        <w:sz w:val="18"/>
        <w:szCs w:val="18"/>
      </w:rPr>
      <w:t xml:space="preserve"> из </w:t>
    </w:r>
    <w:r w:rsidR="00473C2D" w:rsidRPr="00D9272E">
      <w:rPr>
        <w:sz w:val="18"/>
        <w:szCs w:val="18"/>
      </w:rPr>
      <w:fldChar w:fldCharType="begin"/>
    </w:r>
    <w:r w:rsidR="00DE3E70" w:rsidRPr="00D9272E">
      <w:rPr>
        <w:sz w:val="18"/>
        <w:szCs w:val="18"/>
      </w:rPr>
      <w:instrText xml:space="preserve"> NUMPAGES </w:instrText>
    </w:r>
    <w:r w:rsidR="00473C2D" w:rsidRPr="00D9272E">
      <w:rPr>
        <w:sz w:val="18"/>
        <w:szCs w:val="18"/>
      </w:rPr>
      <w:fldChar w:fldCharType="separate"/>
    </w:r>
    <w:r w:rsidR="00BD2120">
      <w:rPr>
        <w:noProof/>
        <w:sz w:val="18"/>
        <w:szCs w:val="18"/>
      </w:rPr>
      <w:t>2</w:t>
    </w:r>
    <w:r w:rsidR="00473C2D" w:rsidRPr="00D9272E"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80DA76" w14:textId="1300C306" w:rsidR="00DE3E70" w:rsidRPr="008638AB" w:rsidRDefault="008638AB" w:rsidP="008638AB">
    <w:pPr>
      <w:pStyle w:val="af3"/>
      <w:pBdr>
        <w:top w:val="single" w:sz="12" w:space="1" w:color="auto"/>
      </w:pBdr>
      <w:jc w:val="right"/>
      <w:rPr>
        <w:rFonts w:ascii="Times New Roman" w:hAnsi="Times New Roman"/>
        <w:sz w:val="18"/>
        <w:szCs w:val="18"/>
      </w:rPr>
    </w:pPr>
    <w:r w:rsidRPr="008638AB">
      <w:rPr>
        <w:rFonts w:ascii="Times New Roman" w:hAnsi="Times New Roman"/>
        <w:sz w:val="18"/>
        <w:szCs w:val="18"/>
      </w:rPr>
      <w:t xml:space="preserve">Функциональный дизайн: </w:t>
    </w:r>
    <w:sdt>
      <w:sdtPr>
        <w:rPr>
          <w:rFonts w:ascii="Times New Roman" w:hAnsi="Times New Roman"/>
          <w:sz w:val="18"/>
          <w:szCs w:val="18"/>
        </w:rPr>
        <w:alias w:val="Название"/>
        <w:id w:val="-73925555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1E72AB">
          <w:rPr>
            <w:rFonts w:ascii="Times New Roman" w:hAnsi="Times New Roman"/>
            <w:sz w:val="18"/>
            <w:szCs w:val="18"/>
          </w:rPr>
          <w:t xml:space="preserve">DAX-10596 </w:t>
        </w:r>
        <w:proofErr w:type="spellStart"/>
        <w:r w:rsidR="001E72AB">
          <w:rPr>
            <w:rFonts w:ascii="Times New Roman" w:hAnsi="Times New Roman"/>
            <w:sz w:val="18"/>
            <w:szCs w:val="18"/>
          </w:rPr>
          <w:t>Поэкземплярный</w:t>
        </w:r>
        <w:proofErr w:type="spellEnd"/>
        <w:r w:rsidR="001E72AB">
          <w:rPr>
            <w:rFonts w:ascii="Times New Roman" w:hAnsi="Times New Roman"/>
            <w:sz w:val="18"/>
            <w:szCs w:val="18"/>
          </w:rPr>
          <w:t xml:space="preserve"> учет игрушек. </w:t>
        </w:r>
      </w:sdtContent>
    </w:sdt>
    <w:r w:rsidR="00DE3E70" w:rsidRPr="008638AB">
      <w:rPr>
        <w:rFonts w:ascii="Times New Roman" w:hAnsi="Times New Roman"/>
        <w:sz w:val="18"/>
        <w:szCs w:val="18"/>
      </w:rPr>
      <w:tab/>
    </w:r>
    <w:r>
      <w:rPr>
        <w:rFonts w:ascii="Times New Roman" w:hAnsi="Times New Roman"/>
        <w:sz w:val="18"/>
        <w:szCs w:val="18"/>
      </w:rPr>
      <w:tab/>
    </w:r>
    <w:r w:rsidR="00DE3E70" w:rsidRPr="008638AB">
      <w:rPr>
        <w:rFonts w:ascii="Times New Roman" w:hAnsi="Times New Roman"/>
        <w:sz w:val="18"/>
        <w:szCs w:val="18"/>
      </w:rPr>
      <w:t xml:space="preserve">стр. </w:t>
    </w:r>
    <w:r w:rsidR="00473C2D" w:rsidRPr="008638AB">
      <w:rPr>
        <w:rFonts w:ascii="Times New Roman" w:hAnsi="Times New Roman"/>
        <w:sz w:val="18"/>
        <w:szCs w:val="18"/>
      </w:rPr>
      <w:fldChar w:fldCharType="begin"/>
    </w:r>
    <w:r w:rsidR="00DE3E70" w:rsidRPr="008638AB">
      <w:rPr>
        <w:rFonts w:ascii="Times New Roman" w:hAnsi="Times New Roman"/>
        <w:sz w:val="18"/>
        <w:szCs w:val="18"/>
      </w:rPr>
      <w:instrText xml:space="preserve"> PAGE </w:instrText>
    </w:r>
    <w:r w:rsidR="00473C2D" w:rsidRPr="008638AB">
      <w:rPr>
        <w:rFonts w:ascii="Times New Roman" w:hAnsi="Times New Roman"/>
        <w:sz w:val="18"/>
        <w:szCs w:val="18"/>
      </w:rPr>
      <w:fldChar w:fldCharType="separate"/>
    </w:r>
    <w:r w:rsidR="00BD2120">
      <w:rPr>
        <w:rFonts w:ascii="Times New Roman" w:hAnsi="Times New Roman"/>
        <w:noProof/>
        <w:sz w:val="18"/>
        <w:szCs w:val="18"/>
      </w:rPr>
      <w:t>1</w:t>
    </w:r>
    <w:r w:rsidR="00473C2D" w:rsidRPr="008638AB">
      <w:rPr>
        <w:rFonts w:ascii="Times New Roman" w:hAnsi="Times New Roman"/>
        <w:sz w:val="18"/>
        <w:szCs w:val="18"/>
      </w:rPr>
      <w:fldChar w:fldCharType="end"/>
    </w:r>
    <w:r w:rsidR="00DE3E70" w:rsidRPr="008638AB">
      <w:rPr>
        <w:rFonts w:ascii="Times New Roman" w:hAnsi="Times New Roman"/>
        <w:sz w:val="18"/>
        <w:szCs w:val="18"/>
      </w:rPr>
      <w:t xml:space="preserve"> из </w:t>
    </w:r>
    <w:r w:rsidR="00473C2D" w:rsidRPr="008638AB">
      <w:rPr>
        <w:rFonts w:ascii="Times New Roman" w:hAnsi="Times New Roman"/>
        <w:sz w:val="18"/>
        <w:szCs w:val="18"/>
      </w:rPr>
      <w:fldChar w:fldCharType="begin"/>
    </w:r>
    <w:r w:rsidR="00DE3E70" w:rsidRPr="008638AB">
      <w:rPr>
        <w:rFonts w:ascii="Times New Roman" w:hAnsi="Times New Roman"/>
        <w:sz w:val="18"/>
        <w:szCs w:val="18"/>
      </w:rPr>
      <w:instrText xml:space="preserve"> NUMPAGES </w:instrText>
    </w:r>
    <w:r w:rsidR="00473C2D" w:rsidRPr="008638AB">
      <w:rPr>
        <w:rFonts w:ascii="Times New Roman" w:hAnsi="Times New Roman"/>
        <w:sz w:val="18"/>
        <w:szCs w:val="18"/>
      </w:rPr>
      <w:fldChar w:fldCharType="separate"/>
    </w:r>
    <w:r w:rsidR="00BD2120">
      <w:rPr>
        <w:rFonts w:ascii="Times New Roman" w:hAnsi="Times New Roman"/>
        <w:noProof/>
        <w:sz w:val="18"/>
        <w:szCs w:val="18"/>
      </w:rPr>
      <w:t>2</w:t>
    </w:r>
    <w:r w:rsidR="00473C2D" w:rsidRPr="008638AB">
      <w:rPr>
        <w:rFonts w:ascii="Times New Roman" w:hAnsi="Times New Roman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80DA6F" w14:textId="77777777" w:rsidR="005F46F9" w:rsidRDefault="005F46F9">
      <w:r>
        <w:separator/>
      </w:r>
    </w:p>
  </w:footnote>
  <w:footnote w:type="continuationSeparator" w:id="0">
    <w:p w14:paraId="0980DA70" w14:textId="77777777" w:rsidR="005F46F9" w:rsidRDefault="005F46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80DA73" w14:textId="77777777" w:rsidR="00DE3E70" w:rsidRPr="00D95F5D" w:rsidRDefault="00DE3E70" w:rsidP="00D95F5D">
    <w:pPr>
      <w:pStyle w:val="af0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80DA75" w14:textId="77777777" w:rsidR="00DE3E70" w:rsidRPr="00EF1F02" w:rsidRDefault="00EF1F02" w:rsidP="00EF1F02">
    <w:pPr>
      <w:pStyle w:val="af0"/>
      <w:jc w:val="right"/>
    </w:pPr>
    <w:r>
      <w:rPr>
        <w:noProof/>
        <w:color w:val="000080"/>
        <w:lang w:val="ru-RU" w:eastAsia="ru-RU"/>
      </w:rPr>
      <w:drawing>
        <wp:inline distT="0" distB="0" distL="0" distR="0" wp14:anchorId="0980DA77" wp14:editId="0980DA78">
          <wp:extent cx="1837055" cy="524510"/>
          <wp:effectExtent l="0" t="0" r="0" b="8890"/>
          <wp:docPr id="5" name="Рисунок 5" descr="Безымянный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1" descr="Безымянный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7055" cy="5245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ECCBA90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80"/>
    <w:multiLevelType w:val="singleLevel"/>
    <w:tmpl w:val="127C67E2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2" w15:restartNumberingAfterBreak="0">
    <w:nsid w:val="18E41616"/>
    <w:multiLevelType w:val="hybridMultilevel"/>
    <w:tmpl w:val="01DCC19E"/>
    <w:lvl w:ilvl="0" w:tplc="66C62458">
      <w:start w:val="1"/>
      <w:numFmt w:val="decimal"/>
      <w:pStyle w:val="a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D5450DE"/>
    <w:multiLevelType w:val="hybridMultilevel"/>
    <w:tmpl w:val="C9ECF5B0"/>
    <w:lvl w:ilvl="0" w:tplc="326E0298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498" w:hanging="360"/>
      </w:pPr>
    </w:lvl>
    <w:lvl w:ilvl="2" w:tplc="0419001B">
      <w:start w:val="1"/>
      <w:numFmt w:val="lowerRoman"/>
      <w:lvlText w:val="%3."/>
      <w:lvlJc w:val="right"/>
      <w:pPr>
        <w:ind w:left="3218" w:hanging="180"/>
      </w:pPr>
    </w:lvl>
    <w:lvl w:ilvl="3" w:tplc="0419000F" w:tentative="1">
      <w:start w:val="1"/>
      <w:numFmt w:val="decimal"/>
      <w:lvlText w:val="%4."/>
      <w:lvlJc w:val="left"/>
      <w:pPr>
        <w:ind w:left="3938" w:hanging="360"/>
      </w:pPr>
    </w:lvl>
    <w:lvl w:ilvl="4" w:tplc="04190019" w:tentative="1">
      <w:start w:val="1"/>
      <w:numFmt w:val="lowerLetter"/>
      <w:lvlText w:val="%5."/>
      <w:lvlJc w:val="left"/>
      <w:pPr>
        <w:ind w:left="4658" w:hanging="360"/>
      </w:pPr>
    </w:lvl>
    <w:lvl w:ilvl="5" w:tplc="0419001B" w:tentative="1">
      <w:start w:val="1"/>
      <w:numFmt w:val="lowerRoman"/>
      <w:lvlText w:val="%6."/>
      <w:lvlJc w:val="right"/>
      <w:pPr>
        <w:ind w:left="5378" w:hanging="180"/>
      </w:pPr>
    </w:lvl>
    <w:lvl w:ilvl="6" w:tplc="0419000F" w:tentative="1">
      <w:start w:val="1"/>
      <w:numFmt w:val="decimal"/>
      <w:lvlText w:val="%7."/>
      <w:lvlJc w:val="left"/>
      <w:pPr>
        <w:ind w:left="6098" w:hanging="360"/>
      </w:pPr>
    </w:lvl>
    <w:lvl w:ilvl="7" w:tplc="04190019" w:tentative="1">
      <w:start w:val="1"/>
      <w:numFmt w:val="lowerLetter"/>
      <w:lvlText w:val="%8."/>
      <w:lvlJc w:val="left"/>
      <w:pPr>
        <w:ind w:left="6818" w:hanging="360"/>
      </w:pPr>
    </w:lvl>
    <w:lvl w:ilvl="8" w:tplc="041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4" w15:restartNumberingAfterBreak="0">
    <w:nsid w:val="2DB1126C"/>
    <w:multiLevelType w:val="hybridMultilevel"/>
    <w:tmpl w:val="6750E2F8"/>
    <w:lvl w:ilvl="0" w:tplc="D5EEB172">
      <w:start w:val="1"/>
      <w:numFmt w:val="decimal"/>
      <w:pStyle w:val="a0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6219E3"/>
    <w:multiLevelType w:val="hybridMultilevel"/>
    <w:tmpl w:val="A83CB16E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3A4A5629"/>
    <w:multiLevelType w:val="hybridMultilevel"/>
    <w:tmpl w:val="2898BA40"/>
    <w:lvl w:ilvl="0" w:tplc="BE5AFAB6">
      <w:start w:val="1"/>
      <w:numFmt w:val="bullet"/>
      <w:pStyle w:val="a1"/>
      <w:lvlText w:val="-"/>
      <w:lvlJc w:val="left"/>
      <w:pPr>
        <w:tabs>
          <w:tab w:val="num" w:pos="360"/>
        </w:tabs>
        <w:ind w:left="360" w:hanging="360"/>
      </w:pPr>
      <w:rPr>
        <w:rFonts w:hAnsi="Courier New" w:hint="default"/>
      </w:rPr>
    </w:lvl>
    <w:lvl w:ilvl="1" w:tplc="041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1A76B10"/>
    <w:multiLevelType w:val="multilevel"/>
    <w:tmpl w:val="3EAE1CA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8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0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1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44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232" w:hanging="1800"/>
      </w:pPr>
      <w:rPr>
        <w:rFonts w:hint="default"/>
      </w:rPr>
    </w:lvl>
  </w:abstractNum>
  <w:abstractNum w:abstractNumId="8" w15:restartNumberingAfterBreak="0">
    <w:nsid w:val="428244DA"/>
    <w:multiLevelType w:val="multilevel"/>
    <w:tmpl w:val="A8566E10"/>
    <w:lvl w:ilvl="0">
      <w:start w:val="1"/>
      <w:numFmt w:val="decimal"/>
      <w:lvlText w:val="%1."/>
      <w:lvlJc w:val="left"/>
      <w:pPr>
        <w:tabs>
          <w:tab w:val="num" w:pos="1848"/>
        </w:tabs>
        <w:ind w:left="1848" w:hanging="432"/>
      </w:pPr>
      <w:rPr>
        <w:rFonts w:hint="default"/>
      </w:rPr>
    </w:lvl>
    <w:lvl w:ilvl="1">
      <w:start w:val="1"/>
      <w:numFmt w:val="decimal"/>
      <w:pStyle w:val="-"/>
      <w:lvlText w:val="%1.%2"/>
      <w:lvlJc w:val="left"/>
      <w:pPr>
        <w:tabs>
          <w:tab w:val="num" w:pos="1992"/>
        </w:tabs>
        <w:ind w:left="1992" w:hanging="576"/>
      </w:p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2280"/>
        </w:tabs>
        <w:ind w:left="2280" w:hanging="864"/>
      </w:pPr>
    </w:lvl>
    <w:lvl w:ilvl="4">
      <w:start w:val="1"/>
      <w:numFmt w:val="decimal"/>
      <w:pStyle w:val="51"/>
      <w:lvlText w:val="%1.%2.%3.%4.%5"/>
      <w:lvlJc w:val="left"/>
      <w:pPr>
        <w:tabs>
          <w:tab w:val="num" w:pos="2424"/>
        </w:tabs>
        <w:ind w:left="2424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2568"/>
        </w:tabs>
        <w:ind w:left="2568" w:hanging="1152"/>
      </w:pPr>
    </w:lvl>
    <w:lvl w:ilvl="6">
      <w:start w:val="1"/>
      <w:numFmt w:val="decimal"/>
      <w:lvlText w:val="%1.%2.%3.%4.%5.%6.%7"/>
      <w:lvlJc w:val="left"/>
      <w:pPr>
        <w:tabs>
          <w:tab w:val="num" w:pos="2712"/>
        </w:tabs>
        <w:ind w:left="2712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2856"/>
        </w:tabs>
        <w:ind w:left="2856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3000"/>
        </w:tabs>
        <w:ind w:left="3000" w:hanging="1584"/>
      </w:pPr>
    </w:lvl>
  </w:abstractNum>
  <w:abstractNum w:abstractNumId="9" w15:restartNumberingAfterBreak="0">
    <w:nsid w:val="524742DF"/>
    <w:multiLevelType w:val="hybridMultilevel"/>
    <w:tmpl w:val="4F42E6B8"/>
    <w:lvl w:ilvl="0" w:tplc="E318C1FA">
      <w:start w:val="1"/>
      <w:numFmt w:val="decimal"/>
      <w:pStyle w:val="a2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59B12E0D"/>
    <w:multiLevelType w:val="singleLevel"/>
    <w:tmpl w:val="20E08774"/>
    <w:lvl w:ilvl="0">
      <w:start w:val="1"/>
      <w:numFmt w:val="bullet"/>
      <w:pStyle w:val="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num w:numId="1" w16cid:durableId="1699889174">
    <w:abstractNumId w:val="10"/>
  </w:num>
  <w:num w:numId="2" w16cid:durableId="344136467">
    <w:abstractNumId w:val="6"/>
  </w:num>
  <w:num w:numId="3" w16cid:durableId="339044284">
    <w:abstractNumId w:val="8"/>
  </w:num>
  <w:num w:numId="4" w16cid:durableId="1634362727">
    <w:abstractNumId w:val="1"/>
  </w:num>
  <w:num w:numId="5" w16cid:durableId="546645750">
    <w:abstractNumId w:val="0"/>
  </w:num>
  <w:num w:numId="6" w16cid:durableId="1672441361">
    <w:abstractNumId w:val="4"/>
  </w:num>
  <w:num w:numId="7" w16cid:durableId="1949317173">
    <w:abstractNumId w:val="9"/>
    <w:lvlOverride w:ilvl="0">
      <w:startOverride w:val="1"/>
    </w:lvlOverride>
  </w:num>
  <w:num w:numId="8" w16cid:durableId="555630540">
    <w:abstractNumId w:val="2"/>
    <w:lvlOverride w:ilvl="0">
      <w:startOverride w:val="1"/>
    </w:lvlOverride>
  </w:num>
  <w:num w:numId="9" w16cid:durableId="696661989">
    <w:abstractNumId w:val="3"/>
  </w:num>
  <w:num w:numId="10" w16cid:durableId="2078816408">
    <w:abstractNumId w:val="5"/>
  </w:num>
  <w:num w:numId="11" w16cid:durableId="1087460798">
    <w:abstractNumId w:val="7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1" w:dllVersion="512" w:checkStyle="1"/>
  <w:proofState w:spelling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9"/>
  <w:clickAndTypeStyle w:val="a4"/>
  <w:drawingGridHorizontalSpacing w:val="120"/>
  <w:displayHorizontalDrawingGridEvery w:val="2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92C"/>
    <w:rsid w:val="00000573"/>
    <w:rsid w:val="0000084A"/>
    <w:rsid w:val="000008CD"/>
    <w:rsid w:val="00001CD0"/>
    <w:rsid w:val="00002364"/>
    <w:rsid w:val="00002A01"/>
    <w:rsid w:val="00002A6F"/>
    <w:rsid w:val="00002FE6"/>
    <w:rsid w:val="000035FC"/>
    <w:rsid w:val="000037F6"/>
    <w:rsid w:val="00003AF5"/>
    <w:rsid w:val="00003CC1"/>
    <w:rsid w:val="000046C5"/>
    <w:rsid w:val="000048D2"/>
    <w:rsid w:val="00004EB4"/>
    <w:rsid w:val="00005186"/>
    <w:rsid w:val="0000522B"/>
    <w:rsid w:val="00005E0D"/>
    <w:rsid w:val="00005EF0"/>
    <w:rsid w:val="000065FE"/>
    <w:rsid w:val="00007AAE"/>
    <w:rsid w:val="0001078D"/>
    <w:rsid w:val="000117ED"/>
    <w:rsid w:val="00011B71"/>
    <w:rsid w:val="00011D0B"/>
    <w:rsid w:val="00011F7D"/>
    <w:rsid w:val="000130AC"/>
    <w:rsid w:val="00013A78"/>
    <w:rsid w:val="00013FED"/>
    <w:rsid w:val="00014008"/>
    <w:rsid w:val="0001495C"/>
    <w:rsid w:val="00015434"/>
    <w:rsid w:val="00015A0E"/>
    <w:rsid w:val="000162D3"/>
    <w:rsid w:val="00017FC6"/>
    <w:rsid w:val="00020C3C"/>
    <w:rsid w:val="00021834"/>
    <w:rsid w:val="00022136"/>
    <w:rsid w:val="000224EC"/>
    <w:rsid w:val="00022704"/>
    <w:rsid w:val="000236A4"/>
    <w:rsid w:val="00023BDB"/>
    <w:rsid w:val="0002487C"/>
    <w:rsid w:val="00024FC6"/>
    <w:rsid w:val="00025256"/>
    <w:rsid w:val="00025FF0"/>
    <w:rsid w:val="00026D83"/>
    <w:rsid w:val="0002796D"/>
    <w:rsid w:val="00027B72"/>
    <w:rsid w:val="00027BE0"/>
    <w:rsid w:val="00027D4E"/>
    <w:rsid w:val="00030136"/>
    <w:rsid w:val="000303EA"/>
    <w:rsid w:val="00030A52"/>
    <w:rsid w:val="00032255"/>
    <w:rsid w:val="000323A6"/>
    <w:rsid w:val="00032666"/>
    <w:rsid w:val="0003503B"/>
    <w:rsid w:val="00035D89"/>
    <w:rsid w:val="00035E6B"/>
    <w:rsid w:val="0003619C"/>
    <w:rsid w:val="000365A5"/>
    <w:rsid w:val="00037129"/>
    <w:rsid w:val="00041DE8"/>
    <w:rsid w:val="00041E0F"/>
    <w:rsid w:val="00042A6D"/>
    <w:rsid w:val="00042B05"/>
    <w:rsid w:val="000434BF"/>
    <w:rsid w:val="00043CB4"/>
    <w:rsid w:val="0004588F"/>
    <w:rsid w:val="000458A8"/>
    <w:rsid w:val="0004594B"/>
    <w:rsid w:val="00045C01"/>
    <w:rsid w:val="00045D7C"/>
    <w:rsid w:val="000463D9"/>
    <w:rsid w:val="0004782D"/>
    <w:rsid w:val="000504E9"/>
    <w:rsid w:val="000508C5"/>
    <w:rsid w:val="00050AF8"/>
    <w:rsid w:val="00051A23"/>
    <w:rsid w:val="00051F4E"/>
    <w:rsid w:val="00052B17"/>
    <w:rsid w:val="000531A7"/>
    <w:rsid w:val="00053A9E"/>
    <w:rsid w:val="00053B03"/>
    <w:rsid w:val="00053E12"/>
    <w:rsid w:val="000542CC"/>
    <w:rsid w:val="00054C53"/>
    <w:rsid w:val="00055149"/>
    <w:rsid w:val="000552C7"/>
    <w:rsid w:val="00055903"/>
    <w:rsid w:val="00055A47"/>
    <w:rsid w:val="00055F83"/>
    <w:rsid w:val="00056805"/>
    <w:rsid w:val="00057074"/>
    <w:rsid w:val="00060389"/>
    <w:rsid w:val="00060A47"/>
    <w:rsid w:val="00060C42"/>
    <w:rsid w:val="000614BA"/>
    <w:rsid w:val="0006175C"/>
    <w:rsid w:val="00061A0D"/>
    <w:rsid w:val="00061C4F"/>
    <w:rsid w:val="00061F12"/>
    <w:rsid w:val="00062125"/>
    <w:rsid w:val="0006239F"/>
    <w:rsid w:val="000625A6"/>
    <w:rsid w:val="000626B2"/>
    <w:rsid w:val="00062B71"/>
    <w:rsid w:val="00062FED"/>
    <w:rsid w:val="00064104"/>
    <w:rsid w:val="000644A3"/>
    <w:rsid w:val="000648B6"/>
    <w:rsid w:val="00064D3B"/>
    <w:rsid w:val="00065466"/>
    <w:rsid w:val="00065521"/>
    <w:rsid w:val="0006669B"/>
    <w:rsid w:val="0006683D"/>
    <w:rsid w:val="000674D3"/>
    <w:rsid w:val="00067A46"/>
    <w:rsid w:val="00070ACD"/>
    <w:rsid w:val="000719D7"/>
    <w:rsid w:val="00072097"/>
    <w:rsid w:val="00072F28"/>
    <w:rsid w:val="0007346D"/>
    <w:rsid w:val="000741A6"/>
    <w:rsid w:val="000744AF"/>
    <w:rsid w:val="00074766"/>
    <w:rsid w:val="00074964"/>
    <w:rsid w:val="000755F5"/>
    <w:rsid w:val="000767C2"/>
    <w:rsid w:val="000805C9"/>
    <w:rsid w:val="00080A95"/>
    <w:rsid w:val="00080D11"/>
    <w:rsid w:val="00080E17"/>
    <w:rsid w:val="00081065"/>
    <w:rsid w:val="000817D6"/>
    <w:rsid w:val="00082731"/>
    <w:rsid w:val="00082B45"/>
    <w:rsid w:val="00082DB2"/>
    <w:rsid w:val="0008386F"/>
    <w:rsid w:val="000838CE"/>
    <w:rsid w:val="00083AE3"/>
    <w:rsid w:val="0008420D"/>
    <w:rsid w:val="00084306"/>
    <w:rsid w:val="000844DB"/>
    <w:rsid w:val="000849E5"/>
    <w:rsid w:val="00084D18"/>
    <w:rsid w:val="000850B7"/>
    <w:rsid w:val="00086548"/>
    <w:rsid w:val="00086583"/>
    <w:rsid w:val="00086C78"/>
    <w:rsid w:val="00086FE9"/>
    <w:rsid w:val="000871FD"/>
    <w:rsid w:val="000872BE"/>
    <w:rsid w:val="000873EA"/>
    <w:rsid w:val="00090307"/>
    <w:rsid w:val="00090BD6"/>
    <w:rsid w:val="0009148A"/>
    <w:rsid w:val="0009175D"/>
    <w:rsid w:val="000918B7"/>
    <w:rsid w:val="0009192C"/>
    <w:rsid w:val="00092149"/>
    <w:rsid w:val="000922E9"/>
    <w:rsid w:val="00092C95"/>
    <w:rsid w:val="000931AE"/>
    <w:rsid w:val="000933B1"/>
    <w:rsid w:val="000936F7"/>
    <w:rsid w:val="000944DC"/>
    <w:rsid w:val="00094E76"/>
    <w:rsid w:val="00094ED8"/>
    <w:rsid w:val="00096431"/>
    <w:rsid w:val="00096B4B"/>
    <w:rsid w:val="000977B4"/>
    <w:rsid w:val="00097C38"/>
    <w:rsid w:val="000A02D2"/>
    <w:rsid w:val="000A032B"/>
    <w:rsid w:val="000A151B"/>
    <w:rsid w:val="000A1779"/>
    <w:rsid w:val="000A2AB2"/>
    <w:rsid w:val="000A2E38"/>
    <w:rsid w:val="000A2F48"/>
    <w:rsid w:val="000A345C"/>
    <w:rsid w:val="000A456F"/>
    <w:rsid w:val="000A5A5B"/>
    <w:rsid w:val="000A618C"/>
    <w:rsid w:val="000A6765"/>
    <w:rsid w:val="000A75EB"/>
    <w:rsid w:val="000B0935"/>
    <w:rsid w:val="000B0F03"/>
    <w:rsid w:val="000B12FA"/>
    <w:rsid w:val="000B132B"/>
    <w:rsid w:val="000B1AE3"/>
    <w:rsid w:val="000B1B01"/>
    <w:rsid w:val="000B232F"/>
    <w:rsid w:val="000B26D4"/>
    <w:rsid w:val="000B2FF7"/>
    <w:rsid w:val="000B3AAC"/>
    <w:rsid w:val="000B46DC"/>
    <w:rsid w:val="000B482F"/>
    <w:rsid w:val="000B524C"/>
    <w:rsid w:val="000B58BE"/>
    <w:rsid w:val="000B5E39"/>
    <w:rsid w:val="000B656F"/>
    <w:rsid w:val="000B65AF"/>
    <w:rsid w:val="000B65D5"/>
    <w:rsid w:val="000B6FBC"/>
    <w:rsid w:val="000B7204"/>
    <w:rsid w:val="000B7235"/>
    <w:rsid w:val="000B77D9"/>
    <w:rsid w:val="000B782F"/>
    <w:rsid w:val="000B7C84"/>
    <w:rsid w:val="000C0242"/>
    <w:rsid w:val="000C035B"/>
    <w:rsid w:val="000C14BF"/>
    <w:rsid w:val="000C2E12"/>
    <w:rsid w:val="000C3145"/>
    <w:rsid w:val="000C32E1"/>
    <w:rsid w:val="000C45CE"/>
    <w:rsid w:val="000C4E33"/>
    <w:rsid w:val="000C7B89"/>
    <w:rsid w:val="000C7FEF"/>
    <w:rsid w:val="000D00FE"/>
    <w:rsid w:val="000D10C8"/>
    <w:rsid w:val="000D15BF"/>
    <w:rsid w:val="000D1DC5"/>
    <w:rsid w:val="000D2332"/>
    <w:rsid w:val="000D2444"/>
    <w:rsid w:val="000D2832"/>
    <w:rsid w:val="000D33A9"/>
    <w:rsid w:val="000D34E0"/>
    <w:rsid w:val="000D3D2C"/>
    <w:rsid w:val="000D4601"/>
    <w:rsid w:val="000D4CA9"/>
    <w:rsid w:val="000D4EF9"/>
    <w:rsid w:val="000D51FD"/>
    <w:rsid w:val="000D597A"/>
    <w:rsid w:val="000D6AB6"/>
    <w:rsid w:val="000D6DDA"/>
    <w:rsid w:val="000D74B5"/>
    <w:rsid w:val="000D7530"/>
    <w:rsid w:val="000D7CA9"/>
    <w:rsid w:val="000E014B"/>
    <w:rsid w:val="000E01CF"/>
    <w:rsid w:val="000E04AF"/>
    <w:rsid w:val="000E07E8"/>
    <w:rsid w:val="000E0A27"/>
    <w:rsid w:val="000E1205"/>
    <w:rsid w:val="000E12AB"/>
    <w:rsid w:val="000E1F60"/>
    <w:rsid w:val="000E1FE1"/>
    <w:rsid w:val="000E20D2"/>
    <w:rsid w:val="000E2314"/>
    <w:rsid w:val="000E2938"/>
    <w:rsid w:val="000E2946"/>
    <w:rsid w:val="000E29ED"/>
    <w:rsid w:val="000E2D27"/>
    <w:rsid w:val="000E4443"/>
    <w:rsid w:val="000E46AC"/>
    <w:rsid w:val="000E519C"/>
    <w:rsid w:val="000E52D3"/>
    <w:rsid w:val="000E53C3"/>
    <w:rsid w:val="000E5E68"/>
    <w:rsid w:val="000E6A84"/>
    <w:rsid w:val="000E6AE3"/>
    <w:rsid w:val="000F0AAC"/>
    <w:rsid w:val="000F0CBE"/>
    <w:rsid w:val="000F1636"/>
    <w:rsid w:val="000F1C52"/>
    <w:rsid w:val="000F1CC6"/>
    <w:rsid w:val="000F26D2"/>
    <w:rsid w:val="000F27D4"/>
    <w:rsid w:val="000F2E26"/>
    <w:rsid w:val="000F401B"/>
    <w:rsid w:val="000F52AE"/>
    <w:rsid w:val="000F5887"/>
    <w:rsid w:val="000F5B84"/>
    <w:rsid w:val="000F6FD8"/>
    <w:rsid w:val="000F7177"/>
    <w:rsid w:val="000F71F0"/>
    <w:rsid w:val="000F746C"/>
    <w:rsid w:val="000F7515"/>
    <w:rsid w:val="000F7EDB"/>
    <w:rsid w:val="00100BA0"/>
    <w:rsid w:val="00101E14"/>
    <w:rsid w:val="001022AA"/>
    <w:rsid w:val="00102BD2"/>
    <w:rsid w:val="00104984"/>
    <w:rsid w:val="00104D64"/>
    <w:rsid w:val="00104F89"/>
    <w:rsid w:val="00105CF9"/>
    <w:rsid w:val="00105D79"/>
    <w:rsid w:val="001069FF"/>
    <w:rsid w:val="00106D61"/>
    <w:rsid w:val="00107748"/>
    <w:rsid w:val="001078CB"/>
    <w:rsid w:val="00110D64"/>
    <w:rsid w:val="00111070"/>
    <w:rsid w:val="00111211"/>
    <w:rsid w:val="00111828"/>
    <w:rsid w:val="001125AE"/>
    <w:rsid w:val="00112782"/>
    <w:rsid w:val="001131D6"/>
    <w:rsid w:val="001133A9"/>
    <w:rsid w:val="001146E8"/>
    <w:rsid w:val="00114BD5"/>
    <w:rsid w:val="00115534"/>
    <w:rsid w:val="00116BD6"/>
    <w:rsid w:val="00117223"/>
    <w:rsid w:val="0012258D"/>
    <w:rsid w:val="00122833"/>
    <w:rsid w:val="00122C6D"/>
    <w:rsid w:val="00123434"/>
    <w:rsid w:val="001238B7"/>
    <w:rsid w:val="00124747"/>
    <w:rsid w:val="00124A59"/>
    <w:rsid w:val="0012518C"/>
    <w:rsid w:val="00126C18"/>
    <w:rsid w:val="00127204"/>
    <w:rsid w:val="00127561"/>
    <w:rsid w:val="00127F6C"/>
    <w:rsid w:val="001308B9"/>
    <w:rsid w:val="001308BD"/>
    <w:rsid w:val="00130C03"/>
    <w:rsid w:val="00131835"/>
    <w:rsid w:val="0013262F"/>
    <w:rsid w:val="00132BAD"/>
    <w:rsid w:val="00132D14"/>
    <w:rsid w:val="00133640"/>
    <w:rsid w:val="001337B5"/>
    <w:rsid w:val="0013385D"/>
    <w:rsid w:val="001343F3"/>
    <w:rsid w:val="00134E18"/>
    <w:rsid w:val="00134EC4"/>
    <w:rsid w:val="001355B3"/>
    <w:rsid w:val="00135C5A"/>
    <w:rsid w:val="001363BD"/>
    <w:rsid w:val="00136F9A"/>
    <w:rsid w:val="0013767A"/>
    <w:rsid w:val="001378FB"/>
    <w:rsid w:val="00137931"/>
    <w:rsid w:val="001379EE"/>
    <w:rsid w:val="00137E09"/>
    <w:rsid w:val="001404EC"/>
    <w:rsid w:val="00140D46"/>
    <w:rsid w:val="0014147F"/>
    <w:rsid w:val="00141C55"/>
    <w:rsid w:val="0014262A"/>
    <w:rsid w:val="00142BDC"/>
    <w:rsid w:val="00142FDD"/>
    <w:rsid w:val="00143285"/>
    <w:rsid w:val="00143DD4"/>
    <w:rsid w:val="00143F72"/>
    <w:rsid w:val="00144111"/>
    <w:rsid w:val="00144646"/>
    <w:rsid w:val="00144735"/>
    <w:rsid w:val="00144F00"/>
    <w:rsid w:val="00145508"/>
    <w:rsid w:val="00145DD7"/>
    <w:rsid w:val="00146054"/>
    <w:rsid w:val="0014664B"/>
    <w:rsid w:val="00146EE7"/>
    <w:rsid w:val="00147979"/>
    <w:rsid w:val="001505E1"/>
    <w:rsid w:val="00151262"/>
    <w:rsid w:val="00151C32"/>
    <w:rsid w:val="00153EA9"/>
    <w:rsid w:val="00154351"/>
    <w:rsid w:val="00154B8A"/>
    <w:rsid w:val="00155CF1"/>
    <w:rsid w:val="00155F00"/>
    <w:rsid w:val="00155FCE"/>
    <w:rsid w:val="00156152"/>
    <w:rsid w:val="00156232"/>
    <w:rsid w:val="0015695A"/>
    <w:rsid w:val="00156D08"/>
    <w:rsid w:val="00156F34"/>
    <w:rsid w:val="00157633"/>
    <w:rsid w:val="001579F9"/>
    <w:rsid w:val="00157EEA"/>
    <w:rsid w:val="0016124A"/>
    <w:rsid w:val="00161DDD"/>
    <w:rsid w:val="001624A5"/>
    <w:rsid w:val="00162F4A"/>
    <w:rsid w:val="00163557"/>
    <w:rsid w:val="00164653"/>
    <w:rsid w:val="00164F88"/>
    <w:rsid w:val="00165C6D"/>
    <w:rsid w:val="00165FCF"/>
    <w:rsid w:val="00166284"/>
    <w:rsid w:val="001667BD"/>
    <w:rsid w:val="00167491"/>
    <w:rsid w:val="001678A9"/>
    <w:rsid w:val="00170E53"/>
    <w:rsid w:val="00171587"/>
    <w:rsid w:val="001716E8"/>
    <w:rsid w:val="001733E1"/>
    <w:rsid w:val="00173468"/>
    <w:rsid w:val="0017347F"/>
    <w:rsid w:val="00173502"/>
    <w:rsid w:val="001736F0"/>
    <w:rsid w:val="00174BB3"/>
    <w:rsid w:val="00175E03"/>
    <w:rsid w:val="00175E6A"/>
    <w:rsid w:val="001764D3"/>
    <w:rsid w:val="00176590"/>
    <w:rsid w:val="00177202"/>
    <w:rsid w:val="00177403"/>
    <w:rsid w:val="00177A64"/>
    <w:rsid w:val="001806C4"/>
    <w:rsid w:val="00180713"/>
    <w:rsid w:val="00180746"/>
    <w:rsid w:val="001813C8"/>
    <w:rsid w:val="00182297"/>
    <w:rsid w:val="001824D1"/>
    <w:rsid w:val="00182C2E"/>
    <w:rsid w:val="0018353B"/>
    <w:rsid w:val="00183F13"/>
    <w:rsid w:val="00183F38"/>
    <w:rsid w:val="00183F7D"/>
    <w:rsid w:val="001855E3"/>
    <w:rsid w:val="001859B9"/>
    <w:rsid w:val="00185AAC"/>
    <w:rsid w:val="00185F9E"/>
    <w:rsid w:val="001866C0"/>
    <w:rsid w:val="001866EB"/>
    <w:rsid w:val="00186983"/>
    <w:rsid w:val="00186B10"/>
    <w:rsid w:val="00186B15"/>
    <w:rsid w:val="0018747A"/>
    <w:rsid w:val="0018772A"/>
    <w:rsid w:val="00190749"/>
    <w:rsid w:val="00190A38"/>
    <w:rsid w:val="00190B1D"/>
    <w:rsid w:val="00190FBE"/>
    <w:rsid w:val="00191040"/>
    <w:rsid w:val="0019112A"/>
    <w:rsid w:val="00191540"/>
    <w:rsid w:val="00191D83"/>
    <w:rsid w:val="00191EF1"/>
    <w:rsid w:val="001923C7"/>
    <w:rsid w:val="001929E0"/>
    <w:rsid w:val="00192A0D"/>
    <w:rsid w:val="00193482"/>
    <w:rsid w:val="001940BB"/>
    <w:rsid w:val="00194CBF"/>
    <w:rsid w:val="00194E08"/>
    <w:rsid w:val="001956C6"/>
    <w:rsid w:val="0019599E"/>
    <w:rsid w:val="00195B6B"/>
    <w:rsid w:val="00195C28"/>
    <w:rsid w:val="00196450"/>
    <w:rsid w:val="00196F04"/>
    <w:rsid w:val="001979E5"/>
    <w:rsid w:val="001A0842"/>
    <w:rsid w:val="001A0C2B"/>
    <w:rsid w:val="001A1D3F"/>
    <w:rsid w:val="001A207D"/>
    <w:rsid w:val="001A27DE"/>
    <w:rsid w:val="001A36CD"/>
    <w:rsid w:val="001A374D"/>
    <w:rsid w:val="001A3935"/>
    <w:rsid w:val="001A3B60"/>
    <w:rsid w:val="001A3E85"/>
    <w:rsid w:val="001A4096"/>
    <w:rsid w:val="001A436E"/>
    <w:rsid w:val="001A45A8"/>
    <w:rsid w:val="001A4987"/>
    <w:rsid w:val="001A4F0F"/>
    <w:rsid w:val="001A526D"/>
    <w:rsid w:val="001A5891"/>
    <w:rsid w:val="001A63C1"/>
    <w:rsid w:val="001A6991"/>
    <w:rsid w:val="001A746E"/>
    <w:rsid w:val="001A7F21"/>
    <w:rsid w:val="001B02DF"/>
    <w:rsid w:val="001B0A72"/>
    <w:rsid w:val="001B0B83"/>
    <w:rsid w:val="001B1484"/>
    <w:rsid w:val="001B14A6"/>
    <w:rsid w:val="001B1FC0"/>
    <w:rsid w:val="001B1FD4"/>
    <w:rsid w:val="001B26C2"/>
    <w:rsid w:val="001B29AA"/>
    <w:rsid w:val="001B3409"/>
    <w:rsid w:val="001B3BCB"/>
    <w:rsid w:val="001B4181"/>
    <w:rsid w:val="001B48F0"/>
    <w:rsid w:val="001B4D71"/>
    <w:rsid w:val="001B4DDD"/>
    <w:rsid w:val="001B514C"/>
    <w:rsid w:val="001B546F"/>
    <w:rsid w:val="001B5F6E"/>
    <w:rsid w:val="001B6163"/>
    <w:rsid w:val="001B6FD5"/>
    <w:rsid w:val="001C00F3"/>
    <w:rsid w:val="001C016B"/>
    <w:rsid w:val="001C06D9"/>
    <w:rsid w:val="001C06E1"/>
    <w:rsid w:val="001C0777"/>
    <w:rsid w:val="001C16B6"/>
    <w:rsid w:val="001C1C26"/>
    <w:rsid w:val="001C1F1D"/>
    <w:rsid w:val="001C421A"/>
    <w:rsid w:val="001C4BA5"/>
    <w:rsid w:val="001C5459"/>
    <w:rsid w:val="001C76D8"/>
    <w:rsid w:val="001C7E2B"/>
    <w:rsid w:val="001C7E6E"/>
    <w:rsid w:val="001D19EF"/>
    <w:rsid w:val="001D2131"/>
    <w:rsid w:val="001D2367"/>
    <w:rsid w:val="001D2E12"/>
    <w:rsid w:val="001D36EB"/>
    <w:rsid w:val="001D4094"/>
    <w:rsid w:val="001D4249"/>
    <w:rsid w:val="001D44CF"/>
    <w:rsid w:val="001D5E6F"/>
    <w:rsid w:val="001D6638"/>
    <w:rsid w:val="001D6B79"/>
    <w:rsid w:val="001D6CDA"/>
    <w:rsid w:val="001D78EC"/>
    <w:rsid w:val="001D7E2C"/>
    <w:rsid w:val="001D7FCC"/>
    <w:rsid w:val="001E03A6"/>
    <w:rsid w:val="001E0ABA"/>
    <w:rsid w:val="001E0ED4"/>
    <w:rsid w:val="001E1584"/>
    <w:rsid w:val="001E1927"/>
    <w:rsid w:val="001E1D03"/>
    <w:rsid w:val="001E2089"/>
    <w:rsid w:val="001E2262"/>
    <w:rsid w:val="001E233C"/>
    <w:rsid w:val="001E3DB8"/>
    <w:rsid w:val="001E4937"/>
    <w:rsid w:val="001E72AB"/>
    <w:rsid w:val="001E77C2"/>
    <w:rsid w:val="001E7EFB"/>
    <w:rsid w:val="001F0003"/>
    <w:rsid w:val="001F09E3"/>
    <w:rsid w:val="001F1AA8"/>
    <w:rsid w:val="001F1F6F"/>
    <w:rsid w:val="001F2174"/>
    <w:rsid w:val="001F24F6"/>
    <w:rsid w:val="001F2DB8"/>
    <w:rsid w:val="001F421B"/>
    <w:rsid w:val="001F4D12"/>
    <w:rsid w:val="001F560D"/>
    <w:rsid w:val="001F61E3"/>
    <w:rsid w:val="001F6932"/>
    <w:rsid w:val="001F727C"/>
    <w:rsid w:val="001F7657"/>
    <w:rsid w:val="001F77E0"/>
    <w:rsid w:val="00200490"/>
    <w:rsid w:val="00200841"/>
    <w:rsid w:val="00200B71"/>
    <w:rsid w:val="002014F4"/>
    <w:rsid w:val="00201D0F"/>
    <w:rsid w:val="00201E4F"/>
    <w:rsid w:val="00202AA8"/>
    <w:rsid w:val="00202C0C"/>
    <w:rsid w:val="002031A9"/>
    <w:rsid w:val="002042BC"/>
    <w:rsid w:val="0020471F"/>
    <w:rsid w:val="00204B1B"/>
    <w:rsid w:val="00204BA0"/>
    <w:rsid w:val="00205AD7"/>
    <w:rsid w:val="00205ADC"/>
    <w:rsid w:val="00205D84"/>
    <w:rsid w:val="00206827"/>
    <w:rsid w:val="0020683D"/>
    <w:rsid w:val="00206ED1"/>
    <w:rsid w:val="00207028"/>
    <w:rsid w:val="002105F1"/>
    <w:rsid w:val="00210E92"/>
    <w:rsid w:val="00210FDD"/>
    <w:rsid w:val="0021187D"/>
    <w:rsid w:val="00211CE1"/>
    <w:rsid w:val="0021222C"/>
    <w:rsid w:val="00212A37"/>
    <w:rsid w:val="002133E5"/>
    <w:rsid w:val="00213E11"/>
    <w:rsid w:val="00214545"/>
    <w:rsid w:val="00214D2B"/>
    <w:rsid w:val="00214E59"/>
    <w:rsid w:val="002152FE"/>
    <w:rsid w:val="0021589F"/>
    <w:rsid w:val="00215A14"/>
    <w:rsid w:val="00216320"/>
    <w:rsid w:val="00216762"/>
    <w:rsid w:val="00216940"/>
    <w:rsid w:val="00216DA0"/>
    <w:rsid w:val="00216DB9"/>
    <w:rsid w:val="00217FFE"/>
    <w:rsid w:val="00220DF3"/>
    <w:rsid w:val="002212D7"/>
    <w:rsid w:val="00221580"/>
    <w:rsid w:val="00221A12"/>
    <w:rsid w:val="00221A35"/>
    <w:rsid w:val="00222265"/>
    <w:rsid w:val="002222A9"/>
    <w:rsid w:val="00222B46"/>
    <w:rsid w:val="00223CBC"/>
    <w:rsid w:val="00223D9B"/>
    <w:rsid w:val="00223DD4"/>
    <w:rsid w:val="00223ED9"/>
    <w:rsid w:val="002241C8"/>
    <w:rsid w:val="0022432E"/>
    <w:rsid w:val="00224426"/>
    <w:rsid w:val="00224654"/>
    <w:rsid w:val="00224A92"/>
    <w:rsid w:val="00225AAC"/>
    <w:rsid w:val="002261AA"/>
    <w:rsid w:val="00226D5C"/>
    <w:rsid w:val="00227DB5"/>
    <w:rsid w:val="00227E17"/>
    <w:rsid w:val="00230AB0"/>
    <w:rsid w:val="00230ABD"/>
    <w:rsid w:val="00230DE5"/>
    <w:rsid w:val="00231195"/>
    <w:rsid w:val="00231378"/>
    <w:rsid w:val="00231DBD"/>
    <w:rsid w:val="00231E3E"/>
    <w:rsid w:val="00232314"/>
    <w:rsid w:val="002323CE"/>
    <w:rsid w:val="002324D4"/>
    <w:rsid w:val="00232CA2"/>
    <w:rsid w:val="00232CBC"/>
    <w:rsid w:val="00232EA4"/>
    <w:rsid w:val="0023326B"/>
    <w:rsid w:val="0023341A"/>
    <w:rsid w:val="00233B0D"/>
    <w:rsid w:val="00233C21"/>
    <w:rsid w:val="0023416F"/>
    <w:rsid w:val="00234319"/>
    <w:rsid w:val="0023487D"/>
    <w:rsid w:val="00235423"/>
    <w:rsid w:val="002356E5"/>
    <w:rsid w:val="00236436"/>
    <w:rsid w:val="00237D64"/>
    <w:rsid w:val="00237E16"/>
    <w:rsid w:val="00237F34"/>
    <w:rsid w:val="002402CE"/>
    <w:rsid w:val="00240751"/>
    <w:rsid w:val="00240AB3"/>
    <w:rsid w:val="00242E59"/>
    <w:rsid w:val="00244999"/>
    <w:rsid w:val="00244D7B"/>
    <w:rsid w:val="00244EE0"/>
    <w:rsid w:val="002453A2"/>
    <w:rsid w:val="0024558B"/>
    <w:rsid w:val="0024629B"/>
    <w:rsid w:val="0024655D"/>
    <w:rsid w:val="00246792"/>
    <w:rsid w:val="00247214"/>
    <w:rsid w:val="00247A0B"/>
    <w:rsid w:val="00247E9A"/>
    <w:rsid w:val="00250461"/>
    <w:rsid w:val="00250767"/>
    <w:rsid w:val="002512A8"/>
    <w:rsid w:val="002520A5"/>
    <w:rsid w:val="0025283E"/>
    <w:rsid w:val="00252F15"/>
    <w:rsid w:val="00252FC4"/>
    <w:rsid w:val="00253100"/>
    <w:rsid w:val="002533A9"/>
    <w:rsid w:val="002534C0"/>
    <w:rsid w:val="002540D9"/>
    <w:rsid w:val="00254346"/>
    <w:rsid w:val="00254845"/>
    <w:rsid w:val="00255AA0"/>
    <w:rsid w:val="00255E90"/>
    <w:rsid w:val="00256240"/>
    <w:rsid w:val="002567AD"/>
    <w:rsid w:val="00256991"/>
    <w:rsid w:val="00257AEF"/>
    <w:rsid w:val="00260592"/>
    <w:rsid w:val="00260F31"/>
    <w:rsid w:val="00261504"/>
    <w:rsid w:val="002615B4"/>
    <w:rsid w:val="00261D2C"/>
    <w:rsid w:val="0026238E"/>
    <w:rsid w:val="00262429"/>
    <w:rsid w:val="00262DA7"/>
    <w:rsid w:val="00262E7C"/>
    <w:rsid w:val="00263FA4"/>
    <w:rsid w:val="00264253"/>
    <w:rsid w:val="00264957"/>
    <w:rsid w:val="00264D6B"/>
    <w:rsid w:val="00265351"/>
    <w:rsid w:val="00265B20"/>
    <w:rsid w:val="00265B9B"/>
    <w:rsid w:val="0026609B"/>
    <w:rsid w:val="002660A9"/>
    <w:rsid w:val="0026610B"/>
    <w:rsid w:val="00267C9C"/>
    <w:rsid w:val="0027048F"/>
    <w:rsid w:val="00270729"/>
    <w:rsid w:val="00270791"/>
    <w:rsid w:val="002709C5"/>
    <w:rsid w:val="00270E38"/>
    <w:rsid w:val="0027157C"/>
    <w:rsid w:val="00271D84"/>
    <w:rsid w:val="00272215"/>
    <w:rsid w:val="002727B3"/>
    <w:rsid w:val="00272C5D"/>
    <w:rsid w:val="00273065"/>
    <w:rsid w:val="002733C9"/>
    <w:rsid w:val="00273E59"/>
    <w:rsid w:val="00273F7C"/>
    <w:rsid w:val="002758E0"/>
    <w:rsid w:val="00275BCC"/>
    <w:rsid w:val="00276241"/>
    <w:rsid w:val="00276995"/>
    <w:rsid w:val="00277018"/>
    <w:rsid w:val="002804F1"/>
    <w:rsid w:val="002805DC"/>
    <w:rsid w:val="00283227"/>
    <w:rsid w:val="002839D5"/>
    <w:rsid w:val="0028422B"/>
    <w:rsid w:val="00284950"/>
    <w:rsid w:val="00285D12"/>
    <w:rsid w:val="00285E44"/>
    <w:rsid w:val="00286A4C"/>
    <w:rsid w:val="00290492"/>
    <w:rsid w:val="002913DB"/>
    <w:rsid w:val="00291481"/>
    <w:rsid w:val="002917E2"/>
    <w:rsid w:val="0029225A"/>
    <w:rsid w:val="002929BB"/>
    <w:rsid w:val="002932C1"/>
    <w:rsid w:val="00293654"/>
    <w:rsid w:val="00293716"/>
    <w:rsid w:val="0029378D"/>
    <w:rsid w:val="002943D3"/>
    <w:rsid w:val="002945C1"/>
    <w:rsid w:val="00294978"/>
    <w:rsid w:val="00294D19"/>
    <w:rsid w:val="00294E5D"/>
    <w:rsid w:val="00295904"/>
    <w:rsid w:val="002959E0"/>
    <w:rsid w:val="0029605E"/>
    <w:rsid w:val="00297004"/>
    <w:rsid w:val="0029740E"/>
    <w:rsid w:val="00297507"/>
    <w:rsid w:val="002978F8"/>
    <w:rsid w:val="0029798C"/>
    <w:rsid w:val="002979F5"/>
    <w:rsid w:val="00297CB4"/>
    <w:rsid w:val="00297E7F"/>
    <w:rsid w:val="00297EDB"/>
    <w:rsid w:val="002A0C16"/>
    <w:rsid w:val="002A0EDD"/>
    <w:rsid w:val="002A23FB"/>
    <w:rsid w:val="002A24CF"/>
    <w:rsid w:val="002A26FF"/>
    <w:rsid w:val="002A2913"/>
    <w:rsid w:val="002A295E"/>
    <w:rsid w:val="002A2D4C"/>
    <w:rsid w:val="002A2E15"/>
    <w:rsid w:val="002A2E6C"/>
    <w:rsid w:val="002A3776"/>
    <w:rsid w:val="002A4234"/>
    <w:rsid w:val="002A47B4"/>
    <w:rsid w:val="002A4E58"/>
    <w:rsid w:val="002A5705"/>
    <w:rsid w:val="002A65F9"/>
    <w:rsid w:val="002A6679"/>
    <w:rsid w:val="002A6926"/>
    <w:rsid w:val="002A6DEE"/>
    <w:rsid w:val="002A7120"/>
    <w:rsid w:val="002A72F3"/>
    <w:rsid w:val="002B029F"/>
    <w:rsid w:val="002B03D3"/>
    <w:rsid w:val="002B0F19"/>
    <w:rsid w:val="002B1115"/>
    <w:rsid w:val="002B12F8"/>
    <w:rsid w:val="002B1631"/>
    <w:rsid w:val="002B2B1F"/>
    <w:rsid w:val="002B2FFA"/>
    <w:rsid w:val="002B356E"/>
    <w:rsid w:val="002B3657"/>
    <w:rsid w:val="002B3903"/>
    <w:rsid w:val="002B3C8B"/>
    <w:rsid w:val="002B4998"/>
    <w:rsid w:val="002B4C26"/>
    <w:rsid w:val="002B4D7D"/>
    <w:rsid w:val="002B5435"/>
    <w:rsid w:val="002B55C9"/>
    <w:rsid w:val="002B59F2"/>
    <w:rsid w:val="002B60B3"/>
    <w:rsid w:val="002B63E8"/>
    <w:rsid w:val="002B6661"/>
    <w:rsid w:val="002B690C"/>
    <w:rsid w:val="002B6B8D"/>
    <w:rsid w:val="002B6BD4"/>
    <w:rsid w:val="002B6C33"/>
    <w:rsid w:val="002B6EF8"/>
    <w:rsid w:val="002B705A"/>
    <w:rsid w:val="002B7198"/>
    <w:rsid w:val="002B73C5"/>
    <w:rsid w:val="002B7938"/>
    <w:rsid w:val="002B7AD4"/>
    <w:rsid w:val="002B7F4C"/>
    <w:rsid w:val="002C00ED"/>
    <w:rsid w:val="002C0763"/>
    <w:rsid w:val="002C0850"/>
    <w:rsid w:val="002C0889"/>
    <w:rsid w:val="002C0B83"/>
    <w:rsid w:val="002C2451"/>
    <w:rsid w:val="002C26F8"/>
    <w:rsid w:val="002C2ADC"/>
    <w:rsid w:val="002C2C4E"/>
    <w:rsid w:val="002C40AB"/>
    <w:rsid w:val="002C418E"/>
    <w:rsid w:val="002C42EC"/>
    <w:rsid w:val="002C448D"/>
    <w:rsid w:val="002C4C39"/>
    <w:rsid w:val="002C4CD1"/>
    <w:rsid w:val="002C5321"/>
    <w:rsid w:val="002C5947"/>
    <w:rsid w:val="002C5EC2"/>
    <w:rsid w:val="002C60BD"/>
    <w:rsid w:val="002C626B"/>
    <w:rsid w:val="002C68DD"/>
    <w:rsid w:val="002D0154"/>
    <w:rsid w:val="002D0B1F"/>
    <w:rsid w:val="002D0C81"/>
    <w:rsid w:val="002D170B"/>
    <w:rsid w:val="002D1764"/>
    <w:rsid w:val="002D1E57"/>
    <w:rsid w:val="002D2908"/>
    <w:rsid w:val="002D4587"/>
    <w:rsid w:val="002D47B7"/>
    <w:rsid w:val="002D496C"/>
    <w:rsid w:val="002D53DD"/>
    <w:rsid w:val="002D553D"/>
    <w:rsid w:val="002D5BB1"/>
    <w:rsid w:val="002D5ED3"/>
    <w:rsid w:val="002D6884"/>
    <w:rsid w:val="002D7A71"/>
    <w:rsid w:val="002D7BD9"/>
    <w:rsid w:val="002E01ED"/>
    <w:rsid w:val="002E0214"/>
    <w:rsid w:val="002E04F7"/>
    <w:rsid w:val="002E050A"/>
    <w:rsid w:val="002E0751"/>
    <w:rsid w:val="002E0982"/>
    <w:rsid w:val="002E178E"/>
    <w:rsid w:val="002E21EB"/>
    <w:rsid w:val="002E22CD"/>
    <w:rsid w:val="002E27EA"/>
    <w:rsid w:val="002E2A18"/>
    <w:rsid w:val="002E2A22"/>
    <w:rsid w:val="002E2C70"/>
    <w:rsid w:val="002E3A75"/>
    <w:rsid w:val="002E43B9"/>
    <w:rsid w:val="002E4799"/>
    <w:rsid w:val="002E49F7"/>
    <w:rsid w:val="002E556C"/>
    <w:rsid w:val="002E55CE"/>
    <w:rsid w:val="002E61FE"/>
    <w:rsid w:val="002E6F92"/>
    <w:rsid w:val="002F005D"/>
    <w:rsid w:val="002F04AF"/>
    <w:rsid w:val="002F0587"/>
    <w:rsid w:val="002F0F40"/>
    <w:rsid w:val="002F2390"/>
    <w:rsid w:val="002F2F78"/>
    <w:rsid w:val="002F427F"/>
    <w:rsid w:val="002F4B1F"/>
    <w:rsid w:val="002F4C83"/>
    <w:rsid w:val="002F5807"/>
    <w:rsid w:val="002F62BF"/>
    <w:rsid w:val="002F63B0"/>
    <w:rsid w:val="002F6AC0"/>
    <w:rsid w:val="002F6F77"/>
    <w:rsid w:val="0030030F"/>
    <w:rsid w:val="00301722"/>
    <w:rsid w:val="00301806"/>
    <w:rsid w:val="00301898"/>
    <w:rsid w:val="00301F63"/>
    <w:rsid w:val="00302F8B"/>
    <w:rsid w:val="00303952"/>
    <w:rsid w:val="00304CFA"/>
    <w:rsid w:val="00306040"/>
    <w:rsid w:val="00306C55"/>
    <w:rsid w:val="00306C5A"/>
    <w:rsid w:val="003104EB"/>
    <w:rsid w:val="0031061A"/>
    <w:rsid w:val="00311870"/>
    <w:rsid w:val="003124FB"/>
    <w:rsid w:val="0031254C"/>
    <w:rsid w:val="00312C60"/>
    <w:rsid w:val="003131DC"/>
    <w:rsid w:val="00313642"/>
    <w:rsid w:val="0031412F"/>
    <w:rsid w:val="00314351"/>
    <w:rsid w:val="0031482C"/>
    <w:rsid w:val="0031491B"/>
    <w:rsid w:val="00314EF8"/>
    <w:rsid w:val="00314F2E"/>
    <w:rsid w:val="00315796"/>
    <w:rsid w:val="00317999"/>
    <w:rsid w:val="00317EA1"/>
    <w:rsid w:val="003204C3"/>
    <w:rsid w:val="00320A9A"/>
    <w:rsid w:val="00320C54"/>
    <w:rsid w:val="003212A9"/>
    <w:rsid w:val="003213A0"/>
    <w:rsid w:val="00321C78"/>
    <w:rsid w:val="00323469"/>
    <w:rsid w:val="00324710"/>
    <w:rsid w:val="00325148"/>
    <w:rsid w:val="0032587F"/>
    <w:rsid w:val="00325949"/>
    <w:rsid w:val="00326B60"/>
    <w:rsid w:val="00326FC2"/>
    <w:rsid w:val="00327368"/>
    <w:rsid w:val="00327441"/>
    <w:rsid w:val="00327571"/>
    <w:rsid w:val="00327666"/>
    <w:rsid w:val="003276D4"/>
    <w:rsid w:val="003279F6"/>
    <w:rsid w:val="00327CE1"/>
    <w:rsid w:val="00331B9D"/>
    <w:rsid w:val="003326B2"/>
    <w:rsid w:val="00333969"/>
    <w:rsid w:val="00334C42"/>
    <w:rsid w:val="00334EFB"/>
    <w:rsid w:val="003366F0"/>
    <w:rsid w:val="00336E59"/>
    <w:rsid w:val="00337481"/>
    <w:rsid w:val="00337E29"/>
    <w:rsid w:val="003400DA"/>
    <w:rsid w:val="00340D0E"/>
    <w:rsid w:val="00340E5A"/>
    <w:rsid w:val="00341A01"/>
    <w:rsid w:val="00341AC0"/>
    <w:rsid w:val="003421A0"/>
    <w:rsid w:val="0034247B"/>
    <w:rsid w:val="0034279B"/>
    <w:rsid w:val="003430D9"/>
    <w:rsid w:val="00343606"/>
    <w:rsid w:val="003438D8"/>
    <w:rsid w:val="00343EF8"/>
    <w:rsid w:val="003440F2"/>
    <w:rsid w:val="0034428F"/>
    <w:rsid w:val="0034430C"/>
    <w:rsid w:val="0034503C"/>
    <w:rsid w:val="00345CBC"/>
    <w:rsid w:val="003461FD"/>
    <w:rsid w:val="0034635B"/>
    <w:rsid w:val="00346679"/>
    <w:rsid w:val="0034709C"/>
    <w:rsid w:val="003471C3"/>
    <w:rsid w:val="003472B6"/>
    <w:rsid w:val="0034765A"/>
    <w:rsid w:val="003476CD"/>
    <w:rsid w:val="0034786D"/>
    <w:rsid w:val="00347A38"/>
    <w:rsid w:val="00350221"/>
    <w:rsid w:val="0035069D"/>
    <w:rsid w:val="0035089B"/>
    <w:rsid w:val="00350C1D"/>
    <w:rsid w:val="0035141D"/>
    <w:rsid w:val="00351458"/>
    <w:rsid w:val="00351754"/>
    <w:rsid w:val="003518C2"/>
    <w:rsid w:val="003521AE"/>
    <w:rsid w:val="00352306"/>
    <w:rsid w:val="00352325"/>
    <w:rsid w:val="00352780"/>
    <w:rsid w:val="00352876"/>
    <w:rsid w:val="0035296F"/>
    <w:rsid w:val="00352E3C"/>
    <w:rsid w:val="0035303B"/>
    <w:rsid w:val="0035421F"/>
    <w:rsid w:val="0035461A"/>
    <w:rsid w:val="00354AEE"/>
    <w:rsid w:val="00355999"/>
    <w:rsid w:val="003559BF"/>
    <w:rsid w:val="00356A13"/>
    <w:rsid w:val="00356BE6"/>
    <w:rsid w:val="00356F6D"/>
    <w:rsid w:val="0035716F"/>
    <w:rsid w:val="00357BA1"/>
    <w:rsid w:val="003600CF"/>
    <w:rsid w:val="00360124"/>
    <w:rsid w:val="003605BF"/>
    <w:rsid w:val="003606A9"/>
    <w:rsid w:val="00360C9D"/>
    <w:rsid w:val="00360DD5"/>
    <w:rsid w:val="00361220"/>
    <w:rsid w:val="00361CDD"/>
    <w:rsid w:val="00362B78"/>
    <w:rsid w:val="00362DC3"/>
    <w:rsid w:val="0036399C"/>
    <w:rsid w:val="00363D30"/>
    <w:rsid w:val="00364D24"/>
    <w:rsid w:val="00364D33"/>
    <w:rsid w:val="0036509E"/>
    <w:rsid w:val="00365F66"/>
    <w:rsid w:val="00366042"/>
    <w:rsid w:val="0036604C"/>
    <w:rsid w:val="003666C8"/>
    <w:rsid w:val="00366F04"/>
    <w:rsid w:val="00367468"/>
    <w:rsid w:val="003674CF"/>
    <w:rsid w:val="00367A40"/>
    <w:rsid w:val="00367E68"/>
    <w:rsid w:val="003708D1"/>
    <w:rsid w:val="003709D9"/>
    <w:rsid w:val="0037163F"/>
    <w:rsid w:val="00371796"/>
    <w:rsid w:val="00372407"/>
    <w:rsid w:val="003725BD"/>
    <w:rsid w:val="00373390"/>
    <w:rsid w:val="003733A1"/>
    <w:rsid w:val="0037392E"/>
    <w:rsid w:val="00374083"/>
    <w:rsid w:val="003751B3"/>
    <w:rsid w:val="0037523A"/>
    <w:rsid w:val="003753DC"/>
    <w:rsid w:val="0037567F"/>
    <w:rsid w:val="0037616F"/>
    <w:rsid w:val="00376FA9"/>
    <w:rsid w:val="00377351"/>
    <w:rsid w:val="003778C1"/>
    <w:rsid w:val="00380758"/>
    <w:rsid w:val="003808C5"/>
    <w:rsid w:val="00380991"/>
    <w:rsid w:val="003809D0"/>
    <w:rsid w:val="00380F6D"/>
    <w:rsid w:val="00381804"/>
    <w:rsid w:val="00382830"/>
    <w:rsid w:val="0038288C"/>
    <w:rsid w:val="003836A5"/>
    <w:rsid w:val="00383750"/>
    <w:rsid w:val="00383CD4"/>
    <w:rsid w:val="00384130"/>
    <w:rsid w:val="0038466C"/>
    <w:rsid w:val="00384A61"/>
    <w:rsid w:val="00384C3D"/>
    <w:rsid w:val="00384E8E"/>
    <w:rsid w:val="00384FCC"/>
    <w:rsid w:val="003850C8"/>
    <w:rsid w:val="003852AE"/>
    <w:rsid w:val="00385547"/>
    <w:rsid w:val="00385D34"/>
    <w:rsid w:val="003860D3"/>
    <w:rsid w:val="0038649E"/>
    <w:rsid w:val="0038651F"/>
    <w:rsid w:val="00386D9F"/>
    <w:rsid w:val="00387044"/>
    <w:rsid w:val="003900F4"/>
    <w:rsid w:val="00390A2E"/>
    <w:rsid w:val="003935D5"/>
    <w:rsid w:val="003938D4"/>
    <w:rsid w:val="00393EFD"/>
    <w:rsid w:val="003958B2"/>
    <w:rsid w:val="00395DD3"/>
    <w:rsid w:val="0039602A"/>
    <w:rsid w:val="00396830"/>
    <w:rsid w:val="00396D24"/>
    <w:rsid w:val="0039777A"/>
    <w:rsid w:val="003978A9"/>
    <w:rsid w:val="00397B39"/>
    <w:rsid w:val="003A0170"/>
    <w:rsid w:val="003A0F11"/>
    <w:rsid w:val="003A1905"/>
    <w:rsid w:val="003A2645"/>
    <w:rsid w:val="003A29EC"/>
    <w:rsid w:val="003A2F35"/>
    <w:rsid w:val="003A3F3B"/>
    <w:rsid w:val="003A3FDF"/>
    <w:rsid w:val="003A4F32"/>
    <w:rsid w:val="003A5516"/>
    <w:rsid w:val="003A6530"/>
    <w:rsid w:val="003A68A8"/>
    <w:rsid w:val="003A6989"/>
    <w:rsid w:val="003A6FF4"/>
    <w:rsid w:val="003A74D7"/>
    <w:rsid w:val="003B0043"/>
    <w:rsid w:val="003B0A35"/>
    <w:rsid w:val="003B13A2"/>
    <w:rsid w:val="003B1C6C"/>
    <w:rsid w:val="003B20C4"/>
    <w:rsid w:val="003B29F3"/>
    <w:rsid w:val="003B4290"/>
    <w:rsid w:val="003B4404"/>
    <w:rsid w:val="003B4A3E"/>
    <w:rsid w:val="003B4B56"/>
    <w:rsid w:val="003B4FF6"/>
    <w:rsid w:val="003B5448"/>
    <w:rsid w:val="003B56F2"/>
    <w:rsid w:val="003B5A49"/>
    <w:rsid w:val="003B5AC0"/>
    <w:rsid w:val="003B5BC4"/>
    <w:rsid w:val="003B5D08"/>
    <w:rsid w:val="003B652D"/>
    <w:rsid w:val="003B6B0C"/>
    <w:rsid w:val="003B6DE7"/>
    <w:rsid w:val="003B77C0"/>
    <w:rsid w:val="003B7947"/>
    <w:rsid w:val="003B7B3D"/>
    <w:rsid w:val="003C092D"/>
    <w:rsid w:val="003C146E"/>
    <w:rsid w:val="003C1EDF"/>
    <w:rsid w:val="003C27BA"/>
    <w:rsid w:val="003C2DB0"/>
    <w:rsid w:val="003C376C"/>
    <w:rsid w:val="003C37D0"/>
    <w:rsid w:val="003C3AF1"/>
    <w:rsid w:val="003C5237"/>
    <w:rsid w:val="003C5B5E"/>
    <w:rsid w:val="003C62D4"/>
    <w:rsid w:val="003C732A"/>
    <w:rsid w:val="003C73A5"/>
    <w:rsid w:val="003C7605"/>
    <w:rsid w:val="003C7A60"/>
    <w:rsid w:val="003D03B7"/>
    <w:rsid w:val="003D08BC"/>
    <w:rsid w:val="003D0D6F"/>
    <w:rsid w:val="003D0E52"/>
    <w:rsid w:val="003D1C77"/>
    <w:rsid w:val="003D2DCA"/>
    <w:rsid w:val="003D3904"/>
    <w:rsid w:val="003D3937"/>
    <w:rsid w:val="003D7842"/>
    <w:rsid w:val="003D7AEC"/>
    <w:rsid w:val="003E02C4"/>
    <w:rsid w:val="003E03B6"/>
    <w:rsid w:val="003E1025"/>
    <w:rsid w:val="003E1307"/>
    <w:rsid w:val="003E13B9"/>
    <w:rsid w:val="003E15CA"/>
    <w:rsid w:val="003E17D8"/>
    <w:rsid w:val="003E185D"/>
    <w:rsid w:val="003E1969"/>
    <w:rsid w:val="003E1AAE"/>
    <w:rsid w:val="003E1B52"/>
    <w:rsid w:val="003E2BA9"/>
    <w:rsid w:val="003E3B96"/>
    <w:rsid w:val="003E40E9"/>
    <w:rsid w:val="003E43C9"/>
    <w:rsid w:val="003E45A4"/>
    <w:rsid w:val="003E481B"/>
    <w:rsid w:val="003E4A71"/>
    <w:rsid w:val="003E4B1B"/>
    <w:rsid w:val="003E4C9D"/>
    <w:rsid w:val="003E4FE6"/>
    <w:rsid w:val="003E5512"/>
    <w:rsid w:val="003E572A"/>
    <w:rsid w:val="003E572F"/>
    <w:rsid w:val="003E5B02"/>
    <w:rsid w:val="003E618F"/>
    <w:rsid w:val="003E61A8"/>
    <w:rsid w:val="003E61C0"/>
    <w:rsid w:val="003E66B9"/>
    <w:rsid w:val="003E7D87"/>
    <w:rsid w:val="003F03D1"/>
    <w:rsid w:val="003F056C"/>
    <w:rsid w:val="003F0A0D"/>
    <w:rsid w:val="003F0D86"/>
    <w:rsid w:val="003F0F08"/>
    <w:rsid w:val="003F0F89"/>
    <w:rsid w:val="003F1A94"/>
    <w:rsid w:val="003F216D"/>
    <w:rsid w:val="003F27CC"/>
    <w:rsid w:val="003F2B5F"/>
    <w:rsid w:val="003F3D81"/>
    <w:rsid w:val="003F5535"/>
    <w:rsid w:val="003F5C6E"/>
    <w:rsid w:val="003F5DF3"/>
    <w:rsid w:val="003F5ED8"/>
    <w:rsid w:val="003F680F"/>
    <w:rsid w:val="003F7004"/>
    <w:rsid w:val="003F7913"/>
    <w:rsid w:val="004015AA"/>
    <w:rsid w:val="00401840"/>
    <w:rsid w:val="00401C23"/>
    <w:rsid w:val="00402174"/>
    <w:rsid w:val="004024DD"/>
    <w:rsid w:val="004027D6"/>
    <w:rsid w:val="004039DA"/>
    <w:rsid w:val="00403A9C"/>
    <w:rsid w:val="004056B0"/>
    <w:rsid w:val="00405784"/>
    <w:rsid w:val="00405BA6"/>
    <w:rsid w:val="004073E6"/>
    <w:rsid w:val="004076AA"/>
    <w:rsid w:val="00410DFA"/>
    <w:rsid w:val="00411EC2"/>
    <w:rsid w:val="004125F3"/>
    <w:rsid w:val="00412857"/>
    <w:rsid w:val="00412EFF"/>
    <w:rsid w:val="0041326C"/>
    <w:rsid w:val="00413F81"/>
    <w:rsid w:val="00413FB9"/>
    <w:rsid w:val="00414379"/>
    <w:rsid w:val="00415391"/>
    <w:rsid w:val="00415F30"/>
    <w:rsid w:val="00416E0F"/>
    <w:rsid w:val="0041726C"/>
    <w:rsid w:val="00417EF6"/>
    <w:rsid w:val="0042143D"/>
    <w:rsid w:val="0042144C"/>
    <w:rsid w:val="004217AE"/>
    <w:rsid w:val="00421E07"/>
    <w:rsid w:val="0042275E"/>
    <w:rsid w:val="00422BBC"/>
    <w:rsid w:val="004235F3"/>
    <w:rsid w:val="0042375A"/>
    <w:rsid w:val="00423B64"/>
    <w:rsid w:val="004243A5"/>
    <w:rsid w:val="00424D02"/>
    <w:rsid w:val="00425EBD"/>
    <w:rsid w:val="00425FA6"/>
    <w:rsid w:val="004260F3"/>
    <w:rsid w:val="004263F6"/>
    <w:rsid w:val="0042653C"/>
    <w:rsid w:val="004267B1"/>
    <w:rsid w:val="00426898"/>
    <w:rsid w:val="0042698C"/>
    <w:rsid w:val="00426EB6"/>
    <w:rsid w:val="004273E4"/>
    <w:rsid w:val="00427EF4"/>
    <w:rsid w:val="00430055"/>
    <w:rsid w:val="00430225"/>
    <w:rsid w:val="0043040A"/>
    <w:rsid w:val="0043142E"/>
    <w:rsid w:val="00431A1F"/>
    <w:rsid w:val="00431D70"/>
    <w:rsid w:val="0043200E"/>
    <w:rsid w:val="004327C8"/>
    <w:rsid w:val="00432DE7"/>
    <w:rsid w:val="0043526F"/>
    <w:rsid w:val="00435BE3"/>
    <w:rsid w:val="00437678"/>
    <w:rsid w:val="00440C05"/>
    <w:rsid w:val="00440D0C"/>
    <w:rsid w:val="00441041"/>
    <w:rsid w:val="00441E0A"/>
    <w:rsid w:val="004420FB"/>
    <w:rsid w:val="00442191"/>
    <w:rsid w:val="00442613"/>
    <w:rsid w:val="0044275B"/>
    <w:rsid w:val="004438A8"/>
    <w:rsid w:val="00443A31"/>
    <w:rsid w:val="00444BC3"/>
    <w:rsid w:val="00444D77"/>
    <w:rsid w:val="004450FA"/>
    <w:rsid w:val="00445A9D"/>
    <w:rsid w:val="0044697B"/>
    <w:rsid w:val="00446FF8"/>
    <w:rsid w:val="00447BF9"/>
    <w:rsid w:val="00447C4B"/>
    <w:rsid w:val="0045142E"/>
    <w:rsid w:val="00451873"/>
    <w:rsid w:val="00451E63"/>
    <w:rsid w:val="00452470"/>
    <w:rsid w:val="00452B7A"/>
    <w:rsid w:val="00453A51"/>
    <w:rsid w:val="00453C6C"/>
    <w:rsid w:val="0045415C"/>
    <w:rsid w:val="004546D6"/>
    <w:rsid w:val="00455195"/>
    <w:rsid w:val="0045528E"/>
    <w:rsid w:val="00456357"/>
    <w:rsid w:val="00456A34"/>
    <w:rsid w:val="00456AF7"/>
    <w:rsid w:val="00456E08"/>
    <w:rsid w:val="00457BCD"/>
    <w:rsid w:val="004612C9"/>
    <w:rsid w:val="004615FA"/>
    <w:rsid w:val="00461FE6"/>
    <w:rsid w:val="0046302B"/>
    <w:rsid w:val="00463A15"/>
    <w:rsid w:val="00463DF4"/>
    <w:rsid w:val="004643A8"/>
    <w:rsid w:val="0046471B"/>
    <w:rsid w:val="00464782"/>
    <w:rsid w:val="00465A34"/>
    <w:rsid w:val="00465DB9"/>
    <w:rsid w:val="00465F71"/>
    <w:rsid w:val="00466401"/>
    <w:rsid w:val="00466BAA"/>
    <w:rsid w:val="00466E3F"/>
    <w:rsid w:val="00467186"/>
    <w:rsid w:val="004673AE"/>
    <w:rsid w:val="00467D33"/>
    <w:rsid w:val="00467E3E"/>
    <w:rsid w:val="00467FF8"/>
    <w:rsid w:val="0047021C"/>
    <w:rsid w:val="0047079C"/>
    <w:rsid w:val="00471143"/>
    <w:rsid w:val="004711DE"/>
    <w:rsid w:val="0047137F"/>
    <w:rsid w:val="00471C46"/>
    <w:rsid w:val="00471D61"/>
    <w:rsid w:val="00471FA2"/>
    <w:rsid w:val="0047287C"/>
    <w:rsid w:val="004734EA"/>
    <w:rsid w:val="004736AB"/>
    <w:rsid w:val="00473C2D"/>
    <w:rsid w:val="004745A4"/>
    <w:rsid w:val="00474DF3"/>
    <w:rsid w:val="004751A8"/>
    <w:rsid w:val="004753F5"/>
    <w:rsid w:val="00475520"/>
    <w:rsid w:val="004755D4"/>
    <w:rsid w:val="0047560C"/>
    <w:rsid w:val="00475CD3"/>
    <w:rsid w:val="0047615D"/>
    <w:rsid w:val="0047623B"/>
    <w:rsid w:val="00476B3A"/>
    <w:rsid w:val="00477706"/>
    <w:rsid w:val="00480C09"/>
    <w:rsid w:val="00480F32"/>
    <w:rsid w:val="00481B07"/>
    <w:rsid w:val="00482646"/>
    <w:rsid w:val="00482C66"/>
    <w:rsid w:val="00482EEA"/>
    <w:rsid w:val="00483363"/>
    <w:rsid w:val="00484264"/>
    <w:rsid w:val="00484535"/>
    <w:rsid w:val="004845AA"/>
    <w:rsid w:val="00485B7E"/>
    <w:rsid w:val="00485E45"/>
    <w:rsid w:val="0048617F"/>
    <w:rsid w:val="00486F03"/>
    <w:rsid w:val="00487C39"/>
    <w:rsid w:val="00487CC0"/>
    <w:rsid w:val="0049022C"/>
    <w:rsid w:val="00492E56"/>
    <w:rsid w:val="004948B8"/>
    <w:rsid w:val="004949D3"/>
    <w:rsid w:val="00495329"/>
    <w:rsid w:val="00495554"/>
    <w:rsid w:val="004958C7"/>
    <w:rsid w:val="00495AA7"/>
    <w:rsid w:val="0049603F"/>
    <w:rsid w:val="004965E3"/>
    <w:rsid w:val="00496E78"/>
    <w:rsid w:val="004974DE"/>
    <w:rsid w:val="00497722"/>
    <w:rsid w:val="0049780F"/>
    <w:rsid w:val="004A0452"/>
    <w:rsid w:val="004A1087"/>
    <w:rsid w:val="004A1151"/>
    <w:rsid w:val="004A22A4"/>
    <w:rsid w:val="004A307D"/>
    <w:rsid w:val="004A3E3D"/>
    <w:rsid w:val="004A4065"/>
    <w:rsid w:val="004A52D1"/>
    <w:rsid w:val="004B012B"/>
    <w:rsid w:val="004B1024"/>
    <w:rsid w:val="004B1075"/>
    <w:rsid w:val="004B2528"/>
    <w:rsid w:val="004B2E45"/>
    <w:rsid w:val="004B31F8"/>
    <w:rsid w:val="004B3581"/>
    <w:rsid w:val="004B37E9"/>
    <w:rsid w:val="004B3E21"/>
    <w:rsid w:val="004B40F5"/>
    <w:rsid w:val="004B42E5"/>
    <w:rsid w:val="004B47F3"/>
    <w:rsid w:val="004B4E85"/>
    <w:rsid w:val="004B5B6A"/>
    <w:rsid w:val="004B6C5C"/>
    <w:rsid w:val="004B72B2"/>
    <w:rsid w:val="004B7EB3"/>
    <w:rsid w:val="004B7FB9"/>
    <w:rsid w:val="004C0470"/>
    <w:rsid w:val="004C0AD6"/>
    <w:rsid w:val="004C0D0E"/>
    <w:rsid w:val="004C0E3A"/>
    <w:rsid w:val="004C0F60"/>
    <w:rsid w:val="004C0FA9"/>
    <w:rsid w:val="004C2C54"/>
    <w:rsid w:val="004C47C9"/>
    <w:rsid w:val="004C4A36"/>
    <w:rsid w:val="004C4BD8"/>
    <w:rsid w:val="004C4EB5"/>
    <w:rsid w:val="004C551D"/>
    <w:rsid w:val="004C5C34"/>
    <w:rsid w:val="004C68F1"/>
    <w:rsid w:val="004C6AA1"/>
    <w:rsid w:val="004C6FC2"/>
    <w:rsid w:val="004C7F5E"/>
    <w:rsid w:val="004D03A8"/>
    <w:rsid w:val="004D098C"/>
    <w:rsid w:val="004D0A5B"/>
    <w:rsid w:val="004D15DC"/>
    <w:rsid w:val="004D1F21"/>
    <w:rsid w:val="004D24F0"/>
    <w:rsid w:val="004D2C14"/>
    <w:rsid w:val="004D3175"/>
    <w:rsid w:val="004D3EEE"/>
    <w:rsid w:val="004D44BD"/>
    <w:rsid w:val="004D4BEB"/>
    <w:rsid w:val="004D53CF"/>
    <w:rsid w:val="004D55F3"/>
    <w:rsid w:val="004D5656"/>
    <w:rsid w:val="004D5803"/>
    <w:rsid w:val="004D7149"/>
    <w:rsid w:val="004D7982"/>
    <w:rsid w:val="004D7D8A"/>
    <w:rsid w:val="004E01A8"/>
    <w:rsid w:val="004E05F2"/>
    <w:rsid w:val="004E0C19"/>
    <w:rsid w:val="004E0ECC"/>
    <w:rsid w:val="004E149C"/>
    <w:rsid w:val="004E1719"/>
    <w:rsid w:val="004E1C91"/>
    <w:rsid w:val="004E2067"/>
    <w:rsid w:val="004E23ED"/>
    <w:rsid w:val="004E2485"/>
    <w:rsid w:val="004E2561"/>
    <w:rsid w:val="004E2A75"/>
    <w:rsid w:val="004E2F8B"/>
    <w:rsid w:val="004E35C5"/>
    <w:rsid w:val="004E38D5"/>
    <w:rsid w:val="004E3A2B"/>
    <w:rsid w:val="004E3E76"/>
    <w:rsid w:val="004E5087"/>
    <w:rsid w:val="004E5674"/>
    <w:rsid w:val="004E58A7"/>
    <w:rsid w:val="004E5BA6"/>
    <w:rsid w:val="004E7BA7"/>
    <w:rsid w:val="004E7FFB"/>
    <w:rsid w:val="004F0695"/>
    <w:rsid w:val="004F0A64"/>
    <w:rsid w:val="004F0BE7"/>
    <w:rsid w:val="004F0C74"/>
    <w:rsid w:val="004F102D"/>
    <w:rsid w:val="004F1575"/>
    <w:rsid w:val="004F1B1A"/>
    <w:rsid w:val="004F1ED0"/>
    <w:rsid w:val="004F20BF"/>
    <w:rsid w:val="004F291B"/>
    <w:rsid w:val="004F3505"/>
    <w:rsid w:val="004F37EC"/>
    <w:rsid w:val="004F3855"/>
    <w:rsid w:val="004F3ADB"/>
    <w:rsid w:val="004F4965"/>
    <w:rsid w:val="004F52EC"/>
    <w:rsid w:val="004F5BF1"/>
    <w:rsid w:val="004F5D84"/>
    <w:rsid w:val="004F615A"/>
    <w:rsid w:val="004F64BF"/>
    <w:rsid w:val="004F6771"/>
    <w:rsid w:val="004F6A7F"/>
    <w:rsid w:val="004F71BF"/>
    <w:rsid w:val="004F7262"/>
    <w:rsid w:val="004F7464"/>
    <w:rsid w:val="004F7D29"/>
    <w:rsid w:val="004F7FA4"/>
    <w:rsid w:val="00500CD2"/>
    <w:rsid w:val="0050144D"/>
    <w:rsid w:val="00501771"/>
    <w:rsid w:val="0050268F"/>
    <w:rsid w:val="00502E02"/>
    <w:rsid w:val="005033B1"/>
    <w:rsid w:val="00503F70"/>
    <w:rsid w:val="00505744"/>
    <w:rsid w:val="0050585F"/>
    <w:rsid w:val="00505CEE"/>
    <w:rsid w:val="00506F89"/>
    <w:rsid w:val="0050768C"/>
    <w:rsid w:val="00507E6D"/>
    <w:rsid w:val="00507ECC"/>
    <w:rsid w:val="0051026F"/>
    <w:rsid w:val="00510457"/>
    <w:rsid w:val="005113E6"/>
    <w:rsid w:val="00511451"/>
    <w:rsid w:val="00511636"/>
    <w:rsid w:val="0051168D"/>
    <w:rsid w:val="0051226F"/>
    <w:rsid w:val="005126AA"/>
    <w:rsid w:val="00512965"/>
    <w:rsid w:val="00512B21"/>
    <w:rsid w:val="005133FE"/>
    <w:rsid w:val="00514393"/>
    <w:rsid w:val="00514BF2"/>
    <w:rsid w:val="00514DC7"/>
    <w:rsid w:val="00515B52"/>
    <w:rsid w:val="00517E7C"/>
    <w:rsid w:val="00517EAD"/>
    <w:rsid w:val="005211DE"/>
    <w:rsid w:val="005228FA"/>
    <w:rsid w:val="00522CC9"/>
    <w:rsid w:val="005230A1"/>
    <w:rsid w:val="0052386B"/>
    <w:rsid w:val="005251EA"/>
    <w:rsid w:val="00525205"/>
    <w:rsid w:val="005258A0"/>
    <w:rsid w:val="0052698B"/>
    <w:rsid w:val="00526F44"/>
    <w:rsid w:val="005276AF"/>
    <w:rsid w:val="005277AA"/>
    <w:rsid w:val="00527AEB"/>
    <w:rsid w:val="00527D32"/>
    <w:rsid w:val="00530158"/>
    <w:rsid w:val="0053050E"/>
    <w:rsid w:val="0053079C"/>
    <w:rsid w:val="00531ACF"/>
    <w:rsid w:val="0053250A"/>
    <w:rsid w:val="005328FA"/>
    <w:rsid w:val="00532CD2"/>
    <w:rsid w:val="005332AC"/>
    <w:rsid w:val="005332D7"/>
    <w:rsid w:val="005334DB"/>
    <w:rsid w:val="0053365F"/>
    <w:rsid w:val="0053475A"/>
    <w:rsid w:val="005349DD"/>
    <w:rsid w:val="00535063"/>
    <w:rsid w:val="00535628"/>
    <w:rsid w:val="00535A4E"/>
    <w:rsid w:val="00535BCA"/>
    <w:rsid w:val="00536237"/>
    <w:rsid w:val="0053625C"/>
    <w:rsid w:val="005367BF"/>
    <w:rsid w:val="00536893"/>
    <w:rsid w:val="00536DB9"/>
    <w:rsid w:val="005375F5"/>
    <w:rsid w:val="005408C6"/>
    <w:rsid w:val="00540CCB"/>
    <w:rsid w:val="0054170E"/>
    <w:rsid w:val="00541D07"/>
    <w:rsid w:val="005420DE"/>
    <w:rsid w:val="0054233F"/>
    <w:rsid w:val="0054291F"/>
    <w:rsid w:val="00542ACF"/>
    <w:rsid w:val="00542C20"/>
    <w:rsid w:val="00542F70"/>
    <w:rsid w:val="00543502"/>
    <w:rsid w:val="00543688"/>
    <w:rsid w:val="005437AE"/>
    <w:rsid w:val="00543917"/>
    <w:rsid w:val="00543ADC"/>
    <w:rsid w:val="005444B1"/>
    <w:rsid w:val="0054468D"/>
    <w:rsid w:val="00545EC1"/>
    <w:rsid w:val="00545FFA"/>
    <w:rsid w:val="0054765C"/>
    <w:rsid w:val="00547F95"/>
    <w:rsid w:val="00550F7A"/>
    <w:rsid w:val="0055294B"/>
    <w:rsid w:val="00553149"/>
    <w:rsid w:val="0055337C"/>
    <w:rsid w:val="005537E5"/>
    <w:rsid w:val="00553A95"/>
    <w:rsid w:val="00553E22"/>
    <w:rsid w:val="005542A6"/>
    <w:rsid w:val="005548AB"/>
    <w:rsid w:val="00554938"/>
    <w:rsid w:val="005549F6"/>
    <w:rsid w:val="00555211"/>
    <w:rsid w:val="0055591F"/>
    <w:rsid w:val="005560B9"/>
    <w:rsid w:val="00556E42"/>
    <w:rsid w:val="0055713E"/>
    <w:rsid w:val="005572E2"/>
    <w:rsid w:val="0055778F"/>
    <w:rsid w:val="00560810"/>
    <w:rsid w:val="0056097D"/>
    <w:rsid w:val="00560A3D"/>
    <w:rsid w:val="005610C0"/>
    <w:rsid w:val="00561527"/>
    <w:rsid w:val="00561735"/>
    <w:rsid w:val="00562023"/>
    <w:rsid w:val="00562DE8"/>
    <w:rsid w:val="00563016"/>
    <w:rsid w:val="005634FB"/>
    <w:rsid w:val="00563E31"/>
    <w:rsid w:val="005648DD"/>
    <w:rsid w:val="0056591E"/>
    <w:rsid w:val="00566924"/>
    <w:rsid w:val="00566D74"/>
    <w:rsid w:val="00566FC0"/>
    <w:rsid w:val="00567BB7"/>
    <w:rsid w:val="005705C2"/>
    <w:rsid w:val="00570F61"/>
    <w:rsid w:val="00571118"/>
    <w:rsid w:val="0057163B"/>
    <w:rsid w:val="00571717"/>
    <w:rsid w:val="00571A8A"/>
    <w:rsid w:val="00571C15"/>
    <w:rsid w:val="00571D40"/>
    <w:rsid w:val="00572E23"/>
    <w:rsid w:val="00573D37"/>
    <w:rsid w:val="0057499B"/>
    <w:rsid w:val="005753F9"/>
    <w:rsid w:val="0057558B"/>
    <w:rsid w:val="0057671F"/>
    <w:rsid w:val="00576991"/>
    <w:rsid w:val="00577680"/>
    <w:rsid w:val="00577D37"/>
    <w:rsid w:val="00580004"/>
    <w:rsid w:val="005814FC"/>
    <w:rsid w:val="00581570"/>
    <w:rsid w:val="00582A1E"/>
    <w:rsid w:val="00582CAC"/>
    <w:rsid w:val="0058302E"/>
    <w:rsid w:val="005833C2"/>
    <w:rsid w:val="005835CB"/>
    <w:rsid w:val="00583969"/>
    <w:rsid w:val="00583A52"/>
    <w:rsid w:val="00583FBB"/>
    <w:rsid w:val="005849FA"/>
    <w:rsid w:val="00584A8A"/>
    <w:rsid w:val="00584C47"/>
    <w:rsid w:val="00584D50"/>
    <w:rsid w:val="005855EC"/>
    <w:rsid w:val="005856FB"/>
    <w:rsid w:val="00585867"/>
    <w:rsid w:val="00585F06"/>
    <w:rsid w:val="0058683E"/>
    <w:rsid w:val="00586E31"/>
    <w:rsid w:val="00586E99"/>
    <w:rsid w:val="00587019"/>
    <w:rsid w:val="0058714C"/>
    <w:rsid w:val="00587301"/>
    <w:rsid w:val="0058756F"/>
    <w:rsid w:val="00587628"/>
    <w:rsid w:val="005879C7"/>
    <w:rsid w:val="005900B2"/>
    <w:rsid w:val="0059028F"/>
    <w:rsid w:val="0059088F"/>
    <w:rsid w:val="00591037"/>
    <w:rsid w:val="005911C4"/>
    <w:rsid w:val="00591395"/>
    <w:rsid w:val="00592105"/>
    <w:rsid w:val="00592150"/>
    <w:rsid w:val="005921BC"/>
    <w:rsid w:val="005926C6"/>
    <w:rsid w:val="005928CB"/>
    <w:rsid w:val="00592995"/>
    <w:rsid w:val="005931A5"/>
    <w:rsid w:val="00593550"/>
    <w:rsid w:val="005937DE"/>
    <w:rsid w:val="00593BCD"/>
    <w:rsid w:val="00593EC4"/>
    <w:rsid w:val="00593FF6"/>
    <w:rsid w:val="00594292"/>
    <w:rsid w:val="00594FFC"/>
    <w:rsid w:val="00595142"/>
    <w:rsid w:val="005967FF"/>
    <w:rsid w:val="00596BEC"/>
    <w:rsid w:val="00597097"/>
    <w:rsid w:val="00597399"/>
    <w:rsid w:val="005973FF"/>
    <w:rsid w:val="00597467"/>
    <w:rsid w:val="005A0152"/>
    <w:rsid w:val="005A27E5"/>
    <w:rsid w:val="005A2F13"/>
    <w:rsid w:val="005A33CB"/>
    <w:rsid w:val="005A34D3"/>
    <w:rsid w:val="005A36A3"/>
    <w:rsid w:val="005A4BBF"/>
    <w:rsid w:val="005A5B20"/>
    <w:rsid w:val="005A5D31"/>
    <w:rsid w:val="005A5F1B"/>
    <w:rsid w:val="005A64AF"/>
    <w:rsid w:val="005A6C56"/>
    <w:rsid w:val="005A786E"/>
    <w:rsid w:val="005A7893"/>
    <w:rsid w:val="005A7F6B"/>
    <w:rsid w:val="005B07AA"/>
    <w:rsid w:val="005B09BC"/>
    <w:rsid w:val="005B0D6D"/>
    <w:rsid w:val="005B17E7"/>
    <w:rsid w:val="005B26B4"/>
    <w:rsid w:val="005B2E1E"/>
    <w:rsid w:val="005B2FC4"/>
    <w:rsid w:val="005B30AB"/>
    <w:rsid w:val="005B348E"/>
    <w:rsid w:val="005B38CC"/>
    <w:rsid w:val="005B39B8"/>
    <w:rsid w:val="005B3AEF"/>
    <w:rsid w:val="005B3B7A"/>
    <w:rsid w:val="005B3C94"/>
    <w:rsid w:val="005B45F2"/>
    <w:rsid w:val="005B4666"/>
    <w:rsid w:val="005B467D"/>
    <w:rsid w:val="005B47E1"/>
    <w:rsid w:val="005B4822"/>
    <w:rsid w:val="005B52ED"/>
    <w:rsid w:val="005B5CBA"/>
    <w:rsid w:val="005B6246"/>
    <w:rsid w:val="005B6252"/>
    <w:rsid w:val="005B6ACF"/>
    <w:rsid w:val="005B7051"/>
    <w:rsid w:val="005B733F"/>
    <w:rsid w:val="005C0213"/>
    <w:rsid w:val="005C07A8"/>
    <w:rsid w:val="005C07C5"/>
    <w:rsid w:val="005C0962"/>
    <w:rsid w:val="005C0EE1"/>
    <w:rsid w:val="005C23DE"/>
    <w:rsid w:val="005C2757"/>
    <w:rsid w:val="005C3930"/>
    <w:rsid w:val="005C3F1B"/>
    <w:rsid w:val="005C5080"/>
    <w:rsid w:val="005C543F"/>
    <w:rsid w:val="005C5815"/>
    <w:rsid w:val="005C5A90"/>
    <w:rsid w:val="005C5F16"/>
    <w:rsid w:val="005C6BCF"/>
    <w:rsid w:val="005C701E"/>
    <w:rsid w:val="005C7834"/>
    <w:rsid w:val="005C7B3C"/>
    <w:rsid w:val="005C7BDA"/>
    <w:rsid w:val="005D02AF"/>
    <w:rsid w:val="005D0442"/>
    <w:rsid w:val="005D04C8"/>
    <w:rsid w:val="005D0D61"/>
    <w:rsid w:val="005D1E23"/>
    <w:rsid w:val="005D227B"/>
    <w:rsid w:val="005D26B9"/>
    <w:rsid w:val="005D47E7"/>
    <w:rsid w:val="005D6049"/>
    <w:rsid w:val="005D6084"/>
    <w:rsid w:val="005D6114"/>
    <w:rsid w:val="005D6369"/>
    <w:rsid w:val="005D72B5"/>
    <w:rsid w:val="005D776E"/>
    <w:rsid w:val="005E0C80"/>
    <w:rsid w:val="005E0FF9"/>
    <w:rsid w:val="005E1AC9"/>
    <w:rsid w:val="005E25DD"/>
    <w:rsid w:val="005E2A40"/>
    <w:rsid w:val="005E33B7"/>
    <w:rsid w:val="005E359D"/>
    <w:rsid w:val="005E365C"/>
    <w:rsid w:val="005E3BB2"/>
    <w:rsid w:val="005E3E05"/>
    <w:rsid w:val="005E4365"/>
    <w:rsid w:val="005E5372"/>
    <w:rsid w:val="005E538B"/>
    <w:rsid w:val="005E5734"/>
    <w:rsid w:val="005E57F7"/>
    <w:rsid w:val="005E5FD5"/>
    <w:rsid w:val="005E7793"/>
    <w:rsid w:val="005E79BA"/>
    <w:rsid w:val="005E7C0A"/>
    <w:rsid w:val="005F031A"/>
    <w:rsid w:val="005F0ACB"/>
    <w:rsid w:val="005F0DDD"/>
    <w:rsid w:val="005F10E3"/>
    <w:rsid w:val="005F1B01"/>
    <w:rsid w:val="005F1FA9"/>
    <w:rsid w:val="005F2854"/>
    <w:rsid w:val="005F30BA"/>
    <w:rsid w:val="005F3C43"/>
    <w:rsid w:val="005F45FE"/>
    <w:rsid w:val="005F46F9"/>
    <w:rsid w:val="005F5141"/>
    <w:rsid w:val="005F519A"/>
    <w:rsid w:val="005F584C"/>
    <w:rsid w:val="005F5DB7"/>
    <w:rsid w:val="005F5E36"/>
    <w:rsid w:val="005F622F"/>
    <w:rsid w:val="005F6E35"/>
    <w:rsid w:val="00600509"/>
    <w:rsid w:val="006007DF"/>
    <w:rsid w:val="006011E6"/>
    <w:rsid w:val="006019C8"/>
    <w:rsid w:val="00601EA0"/>
    <w:rsid w:val="00602914"/>
    <w:rsid w:val="00602C27"/>
    <w:rsid w:val="0060310B"/>
    <w:rsid w:val="006033B5"/>
    <w:rsid w:val="00603FC4"/>
    <w:rsid w:val="00603FEB"/>
    <w:rsid w:val="00604566"/>
    <w:rsid w:val="00604D7D"/>
    <w:rsid w:val="00604ECB"/>
    <w:rsid w:val="00604EE8"/>
    <w:rsid w:val="006055AE"/>
    <w:rsid w:val="00605E0F"/>
    <w:rsid w:val="00606243"/>
    <w:rsid w:val="006062EB"/>
    <w:rsid w:val="00606558"/>
    <w:rsid w:val="00607F82"/>
    <w:rsid w:val="006104CA"/>
    <w:rsid w:val="00610667"/>
    <w:rsid w:val="00610847"/>
    <w:rsid w:val="00610E47"/>
    <w:rsid w:val="00610F80"/>
    <w:rsid w:val="00611186"/>
    <w:rsid w:val="00611826"/>
    <w:rsid w:val="00611AF1"/>
    <w:rsid w:val="00611BC6"/>
    <w:rsid w:val="00611F37"/>
    <w:rsid w:val="0061226B"/>
    <w:rsid w:val="006122B2"/>
    <w:rsid w:val="0061254C"/>
    <w:rsid w:val="00612617"/>
    <w:rsid w:val="00612FC3"/>
    <w:rsid w:val="006133AF"/>
    <w:rsid w:val="0061341D"/>
    <w:rsid w:val="006142C8"/>
    <w:rsid w:val="006144D9"/>
    <w:rsid w:val="00614A47"/>
    <w:rsid w:val="00614DEE"/>
    <w:rsid w:val="006150F8"/>
    <w:rsid w:val="006160D5"/>
    <w:rsid w:val="00616BC5"/>
    <w:rsid w:val="006177E3"/>
    <w:rsid w:val="00617865"/>
    <w:rsid w:val="00617B20"/>
    <w:rsid w:val="00617CF2"/>
    <w:rsid w:val="00617D02"/>
    <w:rsid w:val="00617DF1"/>
    <w:rsid w:val="0062039B"/>
    <w:rsid w:val="0062138D"/>
    <w:rsid w:val="00622049"/>
    <w:rsid w:val="006222DA"/>
    <w:rsid w:val="00622A4D"/>
    <w:rsid w:val="00623063"/>
    <w:rsid w:val="0062360D"/>
    <w:rsid w:val="00623825"/>
    <w:rsid w:val="00623B33"/>
    <w:rsid w:val="00623B49"/>
    <w:rsid w:val="00624ECC"/>
    <w:rsid w:val="00624FBE"/>
    <w:rsid w:val="006250DF"/>
    <w:rsid w:val="00625CA0"/>
    <w:rsid w:val="0062688D"/>
    <w:rsid w:val="0062733C"/>
    <w:rsid w:val="00627841"/>
    <w:rsid w:val="00627869"/>
    <w:rsid w:val="00630114"/>
    <w:rsid w:val="00630186"/>
    <w:rsid w:val="00630BDA"/>
    <w:rsid w:val="0063141B"/>
    <w:rsid w:val="006315E8"/>
    <w:rsid w:val="00631C5C"/>
    <w:rsid w:val="00631E6F"/>
    <w:rsid w:val="006326D9"/>
    <w:rsid w:val="00632710"/>
    <w:rsid w:val="00632857"/>
    <w:rsid w:val="00632A7D"/>
    <w:rsid w:val="00633C5E"/>
    <w:rsid w:val="00633D52"/>
    <w:rsid w:val="00634895"/>
    <w:rsid w:val="0063493E"/>
    <w:rsid w:val="0063510B"/>
    <w:rsid w:val="006359AB"/>
    <w:rsid w:val="00635D33"/>
    <w:rsid w:val="0063607E"/>
    <w:rsid w:val="00636F08"/>
    <w:rsid w:val="0063723E"/>
    <w:rsid w:val="0063723F"/>
    <w:rsid w:val="0063771B"/>
    <w:rsid w:val="00640228"/>
    <w:rsid w:val="006402BA"/>
    <w:rsid w:val="00640936"/>
    <w:rsid w:val="00641C27"/>
    <w:rsid w:val="00642328"/>
    <w:rsid w:val="0064261A"/>
    <w:rsid w:val="00643258"/>
    <w:rsid w:val="00644716"/>
    <w:rsid w:val="00644C8A"/>
    <w:rsid w:val="0064613A"/>
    <w:rsid w:val="00646457"/>
    <w:rsid w:val="0064676D"/>
    <w:rsid w:val="00646A86"/>
    <w:rsid w:val="00646D14"/>
    <w:rsid w:val="00647270"/>
    <w:rsid w:val="0064757F"/>
    <w:rsid w:val="006501C4"/>
    <w:rsid w:val="00650DF6"/>
    <w:rsid w:val="00651756"/>
    <w:rsid w:val="0065222B"/>
    <w:rsid w:val="00652550"/>
    <w:rsid w:val="00652927"/>
    <w:rsid w:val="00653521"/>
    <w:rsid w:val="006536C8"/>
    <w:rsid w:val="006544FA"/>
    <w:rsid w:val="00654CC0"/>
    <w:rsid w:val="00654CD0"/>
    <w:rsid w:val="00654D60"/>
    <w:rsid w:val="0065525A"/>
    <w:rsid w:val="00655458"/>
    <w:rsid w:val="00655AE8"/>
    <w:rsid w:val="006570CA"/>
    <w:rsid w:val="006575DA"/>
    <w:rsid w:val="00657BEE"/>
    <w:rsid w:val="00657EC2"/>
    <w:rsid w:val="006603C6"/>
    <w:rsid w:val="00660451"/>
    <w:rsid w:val="006605FA"/>
    <w:rsid w:val="00661276"/>
    <w:rsid w:val="0066178E"/>
    <w:rsid w:val="00661CD5"/>
    <w:rsid w:val="00662304"/>
    <w:rsid w:val="00662477"/>
    <w:rsid w:val="006635E9"/>
    <w:rsid w:val="00663908"/>
    <w:rsid w:val="00664BD5"/>
    <w:rsid w:val="006651D2"/>
    <w:rsid w:val="00665310"/>
    <w:rsid w:val="00666CB0"/>
    <w:rsid w:val="00667321"/>
    <w:rsid w:val="00667D5E"/>
    <w:rsid w:val="00672050"/>
    <w:rsid w:val="00673429"/>
    <w:rsid w:val="00673B45"/>
    <w:rsid w:val="0067449C"/>
    <w:rsid w:val="00674C9B"/>
    <w:rsid w:val="00675849"/>
    <w:rsid w:val="00675EE6"/>
    <w:rsid w:val="00675FEE"/>
    <w:rsid w:val="00676A1D"/>
    <w:rsid w:val="00680291"/>
    <w:rsid w:val="006802C2"/>
    <w:rsid w:val="006803E0"/>
    <w:rsid w:val="0068111B"/>
    <w:rsid w:val="00682638"/>
    <w:rsid w:val="00682F84"/>
    <w:rsid w:val="0068527E"/>
    <w:rsid w:val="0068564C"/>
    <w:rsid w:val="00685858"/>
    <w:rsid w:val="00685FF4"/>
    <w:rsid w:val="006868BB"/>
    <w:rsid w:val="006869EC"/>
    <w:rsid w:val="00686BDE"/>
    <w:rsid w:val="00686CB6"/>
    <w:rsid w:val="00687800"/>
    <w:rsid w:val="00687C2E"/>
    <w:rsid w:val="0069011F"/>
    <w:rsid w:val="006902D4"/>
    <w:rsid w:val="00690548"/>
    <w:rsid w:val="00690906"/>
    <w:rsid w:val="00690C96"/>
    <w:rsid w:val="00691382"/>
    <w:rsid w:val="0069140D"/>
    <w:rsid w:val="00692420"/>
    <w:rsid w:val="006924F0"/>
    <w:rsid w:val="006932D1"/>
    <w:rsid w:val="00693BA9"/>
    <w:rsid w:val="00693CBD"/>
    <w:rsid w:val="00693E07"/>
    <w:rsid w:val="00694065"/>
    <w:rsid w:val="0069517F"/>
    <w:rsid w:val="00695352"/>
    <w:rsid w:val="00695DC3"/>
    <w:rsid w:val="006964D4"/>
    <w:rsid w:val="0069671A"/>
    <w:rsid w:val="00696A1B"/>
    <w:rsid w:val="006976A8"/>
    <w:rsid w:val="006A036B"/>
    <w:rsid w:val="006A081A"/>
    <w:rsid w:val="006A09FC"/>
    <w:rsid w:val="006A141F"/>
    <w:rsid w:val="006A1692"/>
    <w:rsid w:val="006A18A2"/>
    <w:rsid w:val="006A1967"/>
    <w:rsid w:val="006A23CB"/>
    <w:rsid w:val="006A2B6D"/>
    <w:rsid w:val="006A2EDC"/>
    <w:rsid w:val="006A2FAD"/>
    <w:rsid w:val="006A36F4"/>
    <w:rsid w:val="006A3989"/>
    <w:rsid w:val="006A42C7"/>
    <w:rsid w:val="006A4646"/>
    <w:rsid w:val="006A5173"/>
    <w:rsid w:val="006A5D3E"/>
    <w:rsid w:val="006A6180"/>
    <w:rsid w:val="006A64BF"/>
    <w:rsid w:val="006A663D"/>
    <w:rsid w:val="006A6918"/>
    <w:rsid w:val="006A70AF"/>
    <w:rsid w:val="006A73F5"/>
    <w:rsid w:val="006A790C"/>
    <w:rsid w:val="006B0015"/>
    <w:rsid w:val="006B0099"/>
    <w:rsid w:val="006B0581"/>
    <w:rsid w:val="006B1489"/>
    <w:rsid w:val="006B1492"/>
    <w:rsid w:val="006B32FE"/>
    <w:rsid w:val="006B3D0B"/>
    <w:rsid w:val="006B41BC"/>
    <w:rsid w:val="006B41DF"/>
    <w:rsid w:val="006B421A"/>
    <w:rsid w:val="006B4C99"/>
    <w:rsid w:val="006B4E49"/>
    <w:rsid w:val="006B57CF"/>
    <w:rsid w:val="006B653B"/>
    <w:rsid w:val="006B6591"/>
    <w:rsid w:val="006B6628"/>
    <w:rsid w:val="006B6BD1"/>
    <w:rsid w:val="006B6E02"/>
    <w:rsid w:val="006B77A2"/>
    <w:rsid w:val="006C0C63"/>
    <w:rsid w:val="006C12C8"/>
    <w:rsid w:val="006C1591"/>
    <w:rsid w:val="006C1754"/>
    <w:rsid w:val="006C2865"/>
    <w:rsid w:val="006C2B92"/>
    <w:rsid w:val="006C3350"/>
    <w:rsid w:val="006C3746"/>
    <w:rsid w:val="006C3B42"/>
    <w:rsid w:val="006C3F19"/>
    <w:rsid w:val="006C4587"/>
    <w:rsid w:val="006C48F4"/>
    <w:rsid w:val="006C4E4D"/>
    <w:rsid w:val="006C5F33"/>
    <w:rsid w:val="006C61E0"/>
    <w:rsid w:val="006C6F6F"/>
    <w:rsid w:val="006C7022"/>
    <w:rsid w:val="006C71E3"/>
    <w:rsid w:val="006C7509"/>
    <w:rsid w:val="006C7A11"/>
    <w:rsid w:val="006D03E3"/>
    <w:rsid w:val="006D04E5"/>
    <w:rsid w:val="006D0501"/>
    <w:rsid w:val="006D06F0"/>
    <w:rsid w:val="006D150C"/>
    <w:rsid w:val="006D171F"/>
    <w:rsid w:val="006D1B4A"/>
    <w:rsid w:val="006D1BB2"/>
    <w:rsid w:val="006D1DB5"/>
    <w:rsid w:val="006D1DC5"/>
    <w:rsid w:val="006D2124"/>
    <w:rsid w:val="006D3CEC"/>
    <w:rsid w:val="006D3CF9"/>
    <w:rsid w:val="006D42FE"/>
    <w:rsid w:val="006D4D82"/>
    <w:rsid w:val="006D4E3A"/>
    <w:rsid w:val="006D5079"/>
    <w:rsid w:val="006D5D38"/>
    <w:rsid w:val="006D5F59"/>
    <w:rsid w:val="006D6852"/>
    <w:rsid w:val="006D77AE"/>
    <w:rsid w:val="006E0256"/>
    <w:rsid w:val="006E0728"/>
    <w:rsid w:val="006E089E"/>
    <w:rsid w:val="006E0E89"/>
    <w:rsid w:val="006E1160"/>
    <w:rsid w:val="006E1A0D"/>
    <w:rsid w:val="006E2090"/>
    <w:rsid w:val="006E299E"/>
    <w:rsid w:val="006E2A8F"/>
    <w:rsid w:val="006E2F82"/>
    <w:rsid w:val="006E33F9"/>
    <w:rsid w:val="006E3555"/>
    <w:rsid w:val="006E3BFA"/>
    <w:rsid w:val="006E3DB2"/>
    <w:rsid w:val="006E3E59"/>
    <w:rsid w:val="006E446E"/>
    <w:rsid w:val="006E45CE"/>
    <w:rsid w:val="006E4C6D"/>
    <w:rsid w:val="006E61D4"/>
    <w:rsid w:val="006E69D1"/>
    <w:rsid w:val="006E6AE7"/>
    <w:rsid w:val="006E72C7"/>
    <w:rsid w:val="006E7C85"/>
    <w:rsid w:val="006F0091"/>
    <w:rsid w:val="006F00C0"/>
    <w:rsid w:val="006F0342"/>
    <w:rsid w:val="006F0D4E"/>
    <w:rsid w:val="006F1ADF"/>
    <w:rsid w:val="006F2465"/>
    <w:rsid w:val="006F2751"/>
    <w:rsid w:val="006F2B3E"/>
    <w:rsid w:val="006F2F1C"/>
    <w:rsid w:val="006F2F56"/>
    <w:rsid w:val="006F3267"/>
    <w:rsid w:val="006F3B8E"/>
    <w:rsid w:val="006F3BFD"/>
    <w:rsid w:val="006F4061"/>
    <w:rsid w:val="006F4889"/>
    <w:rsid w:val="006F4B2F"/>
    <w:rsid w:val="006F5CD1"/>
    <w:rsid w:val="006F7079"/>
    <w:rsid w:val="006F768E"/>
    <w:rsid w:val="007010AA"/>
    <w:rsid w:val="007010EE"/>
    <w:rsid w:val="00701316"/>
    <w:rsid w:val="007014AA"/>
    <w:rsid w:val="00701532"/>
    <w:rsid w:val="007031D2"/>
    <w:rsid w:val="007032AA"/>
    <w:rsid w:val="0070371D"/>
    <w:rsid w:val="00703D0F"/>
    <w:rsid w:val="00704166"/>
    <w:rsid w:val="0070447D"/>
    <w:rsid w:val="00704A5E"/>
    <w:rsid w:val="007051CC"/>
    <w:rsid w:val="007056B1"/>
    <w:rsid w:val="007060AD"/>
    <w:rsid w:val="00706914"/>
    <w:rsid w:val="00706B79"/>
    <w:rsid w:val="00707690"/>
    <w:rsid w:val="0070789A"/>
    <w:rsid w:val="00707C99"/>
    <w:rsid w:val="00707CC6"/>
    <w:rsid w:val="007100CA"/>
    <w:rsid w:val="007101E2"/>
    <w:rsid w:val="007105A0"/>
    <w:rsid w:val="0071123F"/>
    <w:rsid w:val="007117C9"/>
    <w:rsid w:val="00711CF7"/>
    <w:rsid w:val="00712572"/>
    <w:rsid w:val="00712E8E"/>
    <w:rsid w:val="00713A2F"/>
    <w:rsid w:val="00714CCE"/>
    <w:rsid w:val="00714F57"/>
    <w:rsid w:val="00715334"/>
    <w:rsid w:val="007155A6"/>
    <w:rsid w:val="00715B57"/>
    <w:rsid w:val="00716184"/>
    <w:rsid w:val="007161BC"/>
    <w:rsid w:val="00716222"/>
    <w:rsid w:val="0071675A"/>
    <w:rsid w:val="007168FD"/>
    <w:rsid w:val="0071799D"/>
    <w:rsid w:val="00717E4F"/>
    <w:rsid w:val="00720495"/>
    <w:rsid w:val="00720B03"/>
    <w:rsid w:val="00721155"/>
    <w:rsid w:val="00721948"/>
    <w:rsid w:val="00721C5B"/>
    <w:rsid w:val="00721E38"/>
    <w:rsid w:val="00721F68"/>
    <w:rsid w:val="00722029"/>
    <w:rsid w:val="0072215B"/>
    <w:rsid w:val="00722374"/>
    <w:rsid w:val="007224AC"/>
    <w:rsid w:val="007226C0"/>
    <w:rsid w:val="00722AAD"/>
    <w:rsid w:val="0072347D"/>
    <w:rsid w:val="007235D0"/>
    <w:rsid w:val="00723D42"/>
    <w:rsid w:val="0072492D"/>
    <w:rsid w:val="0072497C"/>
    <w:rsid w:val="00724ACC"/>
    <w:rsid w:val="00724CBC"/>
    <w:rsid w:val="00725165"/>
    <w:rsid w:val="007251D4"/>
    <w:rsid w:val="0072581F"/>
    <w:rsid w:val="0073073A"/>
    <w:rsid w:val="00730F0F"/>
    <w:rsid w:val="00731D57"/>
    <w:rsid w:val="00731D75"/>
    <w:rsid w:val="00731FD3"/>
    <w:rsid w:val="0073271A"/>
    <w:rsid w:val="00732984"/>
    <w:rsid w:val="007329DF"/>
    <w:rsid w:val="00733754"/>
    <w:rsid w:val="00734474"/>
    <w:rsid w:val="0073452C"/>
    <w:rsid w:val="00734A10"/>
    <w:rsid w:val="00734FB8"/>
    <w:rsid w:val="0073517D"/>
    <w:rsid w:val="007353B1"/>
    <w:rsid w:val="00736EAA"/>
    <w:rsid w:val="00742020"/>
    <w:rsid w:val="00742465"/>
    <w:rsid w:val="007427C4"/>
    <w:rsid w:val="00742A9B"/>
    <w:rsid w:val="00742DDD"/>
    <w:rsid w:val="0074318C"/>
    <w:rsid w:val="00744D1A"/>
    <w:rsid w:val="00745050"/>
    <w:rsid w:val="007453FD"/>
    <w:rsid w:val="00745AAA"/>
    <w:rsid w:val="00745DED"/>
    <w:rsid w:val="00745F45"/>
    <w:rsid w:val="007460AF"/>
    <w:rsid w:val="0074621A"/>
    <w:rsid w:val="007464AC"/>
    <w:rsid w:val="007464C5"/>
    <w:rsid w:val="0074674F"/>
    <w:rsid w:val="00746AF1"/>
    <w:rsid w:val="0074725E"/>
    <w:rsid w:val="0074730D"/>
    <w:rsid w:val="007476B4"/>
    <w:rsid w:val="007510EE"/>
    <w:rsid w:val="00751E0F"/>
    <w:rsid w:val="00752122"/>
    <w:rsid w:val="007538F2"/>
    <w:rsid w:val="00754221"/>
    <w:rsid w:val="00754548"/>
    <w:rsid w:val="00754A01"/>
    <w:rsid w:val="007557EB"/>
    <w:rsid w:val="0075615E"/>
    <w:rsid w:val="00756AF8"/>
    <w:rsid w:val="007570B4"/>
    <w:rsid w:val="007571BE"/>
    <w:rsid w:val="00757994"/>
    <w:rsid w:val="00757A84"/>
    <w:rsid w:val="00760607"/>
    <w:rsid w:val="0076080A"/>
    <w:rsid w:val="00760A07"/>
    <w:rsid w:val="007614C7"/>
    <w:rsid w:val="00761BCB"/>
    <w:rsid w:val="007623C3"/>
    <w:rsid w:val="0076250C"/>
    <w:rsid w:val="0076266A"/>
    <w:rsid w:val="00762970"/>
    <w:rsid w:val="007629EE"/>
    <w:rsid w:val="00762F31"/>
    <w:rsid w:val="007635CA"/>
    <w:rsid w:val="007639F7"/>
    <w:rsid w:val="00763FF7"/>
    <w:rsid w:val="007643A7"/>
    <w:rsid w:val="00764512"/>
    <w:rsid w:val="00764591"/>
    <w:rsid w:val="0076460E"/>
    <w:rsid w:val="00764AA4"/>
    <w:rsid w:val="00764AC1"/>
    <w:rsid w:val="00765A57"/>
    <w:rsid w:val="00765E24"/>
    <w:rsid w:val="00765FBC"/>
    <w:rsid w:val="00766765"/>
    <w:rsid w:val="00766ADD"/>
    <w:rsid w:val="00766E19"/>
    <w:rsid w:val="0077003C"/>
    <w:rsid w:val="007701C3"/>
    <w:rsid w:val="007715F6"/>
    <w:rsid w:val="00771ED7"/>
    <w:rsid w:val="00772C4D"/>
    <w:rsid w:val="0077300B"/>
    <w:rsid w:val="00773B3E"/>
    <w:rsid w:val="00775169"/>
    <w:rsid w:val="007751AF"/>
    <w:rsid w:val="007760CF"/>
    <w:rsid w:val="00777567"/>
    <w:rsid w:val="007775A0"/>
    <w:rsid w:val="00777692"/>
    <w:rsid w:val="00777714"/>
    <w:rsid w:val="007803C9"/>
    <w:rsid w:val="00781553"/>
    <w:rsid w:val="007818B6"/>
    <w:rsid w:val="007819FD"/>
    <w:rsid w:val="00782F5C"/>
    <w:rsid w:val="007832C5"/>
    <w:rsid w:val="00783BC0"/>
    <w:rsid w:val="00783C32"/>
    <w:rsid w:val="00784060"/>
    <w:rsid w:val="0078411D"/>
    <w:rsid w:val="00784339"/>
    <w:rsid w:val="007849F3"/>
    <w:rsid w:val="00784FD0"/>
    <w:rsid w:val="00785834"/>
    <w:rsid w:val="0078585A"/>
    <w:rsid w:val="00785C00"/>
    <w:rsid w:val="00786BEF"/>
    <w:rsid w:val="00786DEC"/>
    <w:rsid w:val="0078731D"/>
    <w:rsid w:val="0079049A"/>
    <w:rsid w:val="007909A8"/>
    <w:rsid w:val="00791276"/>
    <w:rsid w:val="00791DA9"/>
    <w:rsid w:val="007920C0"/>
    <w:rsid w:val="00792368"/>
    <w:rsid w:val="0079272A"/>
    <w:rsid w:val="007927C8"/>
    <w:rsid w:val="007928D5"/>
    <w:rsid w:val="007932B3"/>
    <w:rsid w:val="007933E0"/>
    <w:rsid w:val="00793E6C"/>
    <w:rsid w:val="007951F6"/>
    <w:rsid w:val="00795225"/>
    <w:rsid w:val="00795613"/>
    <w:rsid w:val="007964CD"/>
    <w:rsid w:val="00796983"/>
    <w:rsid w:val="007969D2"/>
    <w:rsid w:val="007975D9"/>
    <w:rsid w:val="007A0800"/>
    <w:rsid w:val="007A0C59"/>
    <w:rsid w:val="007A17A4"/>
    <w:rsid w:val="007A3C86"/>
    <w:rsid w:val="007A434D"/>
    <w:rsid w:val="007A516A"/>
    <w:rsid w:val="007A57CE"/>
    <w:rsid w:val="007A5841"/>
    <w:rsid w:val="007A593A"/>
    <w:rsid w:val="007A65C8"/>
    <w:rsid w:val="007A6BD0"/>
    <w:rsid w:val="007A7061"/>
    <w:rsid w:val="007A773B"/>
    <w:rsid w:val="007A7CD8"/>
    <w:rsid w:val="007A7F55"/>
    <w:rsid w:val="007B0C55"/>
    <w:rsid w:val="007B0FB4"/>
    <w:rsid w:val="007B12A7"/>
    <w:rsid w:val="007B1FD9"/>
    <w:rsid w:val="007B25A6"/>
    <w:rsid w:val="007B36F2"/>
    <w:rsid w:val="007B4A6B"/>
    <w:rsid w:val="007B4B13"/>
    <w:rsid w:val="007B5835"/>
    <w:rsid w:val="007B6757"/>
    <w:rsid w:val="007B73A2"/>
    <w:rsid w:val="007B740D"/>
    <w:rsid w:val="007B741C"/>
    <w:rsid w:val="007B762D"/>
    <w:rsid w:val="007C0309"/>
    <w:rsid w:val="007C0496"/>
    <w:rsid w:val="007C0AC7"/>
    <w:rsid w:val="007C2C53"/>
    <w:rsid w:val="007C3D69"/>
    <w:rsid w:val="007C3E6D"/>
    <w:rsid w:val="007C42B5"/>
    <w:rsid w:val="007C45ED"/>
    <w:rsid w:val="007C4824"/>
    <w:rsid w:val="007C527D"/>
    <w:rsid w:val="007C5418"/>
    <w:rsid w:val="007C5608"/>
    <w:rsid w:val="007C6195"/>
    <w:rsid w:val="007C62A7"/>
    <w:rsid w:val="007C6BDB"/>
    <w:rsid w:val="007C6F8C"/>
    <w:rsid w:val="007C72BC"/>
    <w:rsid w:val="007C7773"/>
    <w:rsid w:val="007C7899"/>
    <w:rsid w:val="007C789A"/>
    <w:rsid w:val="007D04AE"/>
    <w:rsid w:val="007D07EA"/>
    <w:rsid w:val="007D0C98"/>
    <w:rsid w:val="007D106B"/>
    <w:rsid w:val="007D142D"/>
    <w:rsid w:val="007D1B03"/>
    <w:rsid w:val="007D20EE"/>
    <w:rsid w:val="007D2B68"/>
    <w:rsid w:val="007D2EAA"/>
    <w:rsid w:val="007D3567"/>
    <w:rsid w:val="007D38B5"/>
    <w:rsid w:val="007D4316"/>
    <w:rsid w:val="007D5095"/>
    <w:rsid w:val="007D52C9"/>
    <w:rsid w:val="007D65A0"/>
    <w:rsid w:val="007D6A8E"/>
    <w:rsid w:val="007D6BA8"/>
    <w:rsid w:val="007D739C"/>
    <w:rsid w:val="007D7995"/>
    <w:rsid w:val="007D7BF1"/>
    <w:rsid w:val="007E057A"/>
    <w:rsid w:val="007E0AAD"/>
    <w:rsid w:val="007E0CF5"/>
    <w:rsid w:val="007E12F9"/>
    <w:rsid w:val="007E1393"/>
    <w:rsid w:val="007E18B9"/>
    <w:rsid w:val="007E2A73"/>
    <w:rsid w:val="007E2BD6"/>
    <w:rsid w:val="007E32A7"/>
    <w:rsid w:val="007E466D"/>
    <w:rsid w:val="007E4BCD"/>
    <w:rsid w:val="007E5092"/>
    <w:rsid w:val="007E513C"/>
    <w:rsid w:val="007E5742"/>
    <w:rsid w:val="007E5771"/>
    <w:rsid w:val="007E5C96"/>
    <w:rsid w:val="007E5E95"/>
    <w:rsid w:val="007E618D"/>
    <w:rsid w:val="007E62DD"/>
    <w:rsid w:val="007F0736"/>
    <w:rsid w:val="007F09C7"/>
    <w:rsid w:val="007F12FA"/>
    <w:rsid w:val="007F1A31"/>
    <w:rsid w:val="007F1BEB"/>
    <w:rsid w:val="007F1F8D"/>
    <w:rsid w:val="007F225C"/>
    <w:rsid w:val="007F2C77"/>
    <w:rsid w:val="007F2E87"/>
    <w:rsid w:val="007F339D"/>
    <w:rsid w:val="007F3745"/>
    <w:rsid w:val="007F3E59"/>
    <w:rsid w:val="007F53DC"/>
    <w:rsid w:val="007F5802"/>
    <w:rsid w:val="007F5865"/>
    <w:rsid w:val="007F5B73"/>
    <w:rsid w:val="007F6322"/>
    <w:rsid w:val="007F6E58"/>
    <w:rsid w:val="007F6F38"/>
    <w:rsid w:val="007F7382"/>
    <w:rsid w:val="007F749F"/>
    <w:rsid w:val="007F7752"/>
    <w:rsid w:val="007F783E"/>
    <w:rsid w:val="007F79C2"/>
    <w:rsid w:val="00800517"/>
    <w:rsid w:val="008012CC"/>
    <w:rsid w:val="00801E75"/>
    <w:rsid w:val="008020B5"/>
    <w:rsid w:val="008021A8"/>
    <w:rsid w:val="008023D5"/>
    <w:rsid w:val="008028F1"/>
    <w:rsid w:val="00802A35"/>
    <w:rsid w:val="00802E8D"/>
    <w:rsid w:val="008030F7"/>
    <w:rsid w:val="0080324C"/>
    <w:rsid w:val="0080426F"/>
    <w:rsid w:val="0080449A"/>
    <w:rsid w:val="00804FBA"/>
    <w:rsid w:val="00805274"/>
    <w:rsid w:val="008054A1"/>
    <w:rsid w:val="00805954"/>
    <w:rsid w:val="00805E46"/>
    <w:rsid w:val="00807668"/>
    <w:rsid w:val="00807E67"/>
    <w:rsid w:val="008106F5"/>
    <w:rsid w:val="008109F4"/>
    <w:rsid w:val="00810D78"/>
    <w:rsid w:val="00810F14"/>
    <w:rsid w:val="008114A8"/>
    <w:rsid w:val="008122EA"/>
    <w:rsid w:val="00812769"/>
    <w:rsid w:val="00812B49"/>
    <w:rsid w:val="0081357D"/>
    <w:rsid w:val="00813A36"/>
    <w:rsid w:val="00813ACC"/>
    <w:rsid w:val="008140A2"/>
    <w:rsid w:val="008142C1"/>
    <w:rsid w:val="0081440E"/>
    <w:rsid w:val="008145D1"/>
    <w:rsid w:val="00814723"/>
    <w:rsid w:val="008158F1"/>
    <w:rsid w:val="008159F6"/>
    <w:rsid w:val="00816821"/>
    <w:rsid w:val="00816F1D"/>
    <w:rsid w:val="008175BD"/>
    <w:rsid w:val="008205ED"/>
    <w:rsid w:val="0082134F"/>
    <w:rsid w:val="0082153A"/>
    <w:rsid w:val="00821A43"/>
    <w:rsid w:val="00821A89"/>
    <w:rsid w:val="00822533"/>
    <w:rsid w:val="00822588"/>
    <w:rsid w:val="00822964"/>
    <w:rsid w:val="00822D0B"/>
    <w:rsid w:val="0082428F"/>
    <w:rsid w:val="00824CDB"/>
    <w:rsid w:val="0082619E"/>
    <w:rsid w:val="0082680D"/>
    <w:rsid w:val="008271A6"/>
    <w:rsid w:val="008273FC"/>
    <w:rsid w:val="008275BD"/>
    <w:rsid w:val="008305D6"/>
    <w:rsid w:val="00830B83"/>
    <w:rsid w:val="00831507"/>
    <w:rsid w:val="00831508"/>
    <w:rsid w:val="0083150D"/>
    <w:rsid w:val="0083181C"/>
    <w:rsid w:val="00831893"/>
    <w:rsid w:val="00831D4D"/>
    <w:rsid w:val="0083254B"/>
    <w:rsid w:val="008325B6"/>
    <w:rsid w:val="0083417F"/>
    <w:rsid w:val="0083428A"/>
    <w:rsid w:val="00834A8B"/>
    <w:rsid w:val="00834D1C"/>
    <w:rsid w:val="0083500F"/>
    <w:rsid w:val="00835307"/>
    <w:rsid w:val="008354FC"/>
    <w:rsid w:val="00835566"/>
    <w:rsid w:val="0083569F"/>
    <w:rsid w:val="008356D8"/>
    <w:rsid w:val="008356EF"/>
    <w:rsid w:val="00835C07"/>
    <w:rsid w:val="00835CFD"/>
    <w:rsid w:val="00835D0E"/>
    <w:rsid w:val="00836D4C"/>
    <w:rsid w:val="00837063"/>
    <w:rsid w:val="008373B6"/>
    <w:rsid w:val="00837729"/>
    <w:rsid w:val="008377E2"/>
    <w:rsid w:val="00837B2D"/>
    <w:rsid w:val="0084025B"/>
    <w:rsid w:val="00840A2F"/>
    <w:rsid w:val="00840C55"/>
    <w:rsid w:val="00840DDA"/>
    <w:rsid w:val="0084101A"/>
    <w:rsid w:val="00841DFB"/>
    <w:rsid w:val="00842326"/>
    <w:rsid w:val="0084250E"/>
    <w:rsid w:val="008434F6"/>
    <w:rsid w:val="00843BD3"/>
    <w:rsid w:val="0084429F"/>
    <w:rsid w:val="0084430B"/>
    <w:rsid w:val="0084480A"/>
    <w:rsid w:val="00844890"/>
    <w:rsid w:val="00844CF0"/>
    <w:rsid w:val="00844D28"/>
    <w:rsid w:val="0084537B"/>
    <w:rsid w:val="00845775"/>
    <w:rsid w:val="00845784"/>
    <w:rsid w:val="008457D5"/>
    <w:rsid w:val="00845A42"/>
    <w:rsid w:val="00846322"/>
    <w:rsid w:val="00846566"/>
    <w:rsid w:val="00846A38"/>
    <w:rsid w:val="00846ADA"/>
    <w:rsid w:val="008477FC"/>
    <w:rsid w:val="00847C81"/>
    <w:rsid w:val="00850DC7"/>
    <w:rsid w:val="00851949"/>
    <w:rsid w:val="00851958"/>
    <w:rsid w:val="00851C06"/>
    <w:rsid w:val="008521BC"/>
    <w:rsid w:val="0085236B"/>
    <w:rsid w:val="00852D55"/>
    <w:rsid w:val="00852F32"/>
    <w:rsid w:val="00853D31"/>
    <w:rsid w:val="00855017"/>
    <w:rsid w:val="0085547C"/>
    <w:rsid w:val="008557A7"/>
    <w:rsid w:val="008557EB"/>
    <w:rsid w:val="008566E7"/>
    <w:rsid w:val="00857D0F"/>
    <w:rsid w:val="00860ACF"/>
    <w:rsid w:val="008620D8"/>
    <w:rsid w:val="00862C3D"/>
    <w:rsid w:val="008638AB"/>
    <w:rsid w:val="00863C2F"/>
    <w:rsid w:val="00863F2D"/>
    <w:rsid w:val="00864051"/>
    <w:rsid w:val="00864382"/>
    <w:rsid w:val="008653DE"/>
    <w:rsid w:val="00865AEA"/>
    <w:rsid w:val="00865D4D"/>
    <w:rsid w:val="008662F6"/>
    <w:rsid w:val="00866B44"/>
    <w:rsid w:val="00866D74"/>
    <w:rsid w:val="0086728F"/>
    <w:rsid w:val="008673B3"/>
    <w:rsid w:val="008676AB"/>
    <w:rsid w:val="008677D7"/>
    <w:rsid w:val="00870464"/>
    <w:rsid w:val="00870BFB"/>
    <w:rsid w:val="00870EC7"/>
    <w:rsid w:val="0087131B"/>
    <w:rsid w:val="0087210D"/>
    <w:rsid w:val="0087212F"/>
    <w:rsid w:val="008724A8"/>
    <w:rsid w:val="00872DBC"/>
    <w:rsid w:val="00872DD9"/>
    <w:rsid w:val="00873C91"/>
    <w:rsid w:val="0087481F"/>
    <w:rsid w:val="00874D9E"/>
    <w:rsid w:val="0087534A"/>
    <w:rsid w:val="008775EB"/>
    <w:rsid w:val="00877738"/>
    <w:rsid w:val="00881110"/>
    <w:rsid w:val="008820F3"/>
    <w:rsid w:val="00882AAA"/>
    <w:rsid w:val="008830AC"/>
    <w:rsid w:val="008834CA"/>
    <w:rsid w:val="00883830"/>
    <w:rsid w:val="00883A07"/>
    <w:rsid w:val="00883B18"/>
    <w:rsid w:val="008843F8"/>
    <w:rsid w:val="00884E58"/>
    <w:rsid w:val="0088529E"/>
    <w:rsid w:val="00885380"/>
    <w:rsid w:val="00885CFD"/>
    <w:rsid w:val="00885F74"/>
    <w:rsid w:val="00887A00"/>
    <w:rsid w:val="00887B26"/>
    <w:rsid w:val="008900E5"/>
    <w:rsid w:val="00890906"/>
    <w:rsid w:val="00890B81"/>
    <w:rsid w:val="008912C0"/>
    <w:rsid w:val="0089168A"/>
    <w:rsid w:val="00891A60"/>
    <w:rsid w:val="00891FC0"/>
    <w:rsid w:val="008923FB"/>
    <w:rsid w:val="00892F30"/>
    <w:rsid w:val="00893253"/>
    <w:rsid w:val="00893914"/>
    <w:rsid w:val="00893AB1"/>
    <w:rsid w:val="00893BF4"/>
    <w:rsid w:val="00893C9F"/>
    <w:rsid w:val="00893DBD"/>
    <w:rsid w:val="00895403"/>
    <w:rsid w:val="00895750"/>
    <w:rsid w:val="008959F5"/>
    <w:rsid w:val="00895E2C"/>
    <w:rsid w:val="00896086"/>
    <w:rsid w:val="008960AC"/>
    <w:rsid w:val="0089699B"/>
    <w:rsid w:val="008970D6"/>
    <w:rsid w:val="00897348"/>
    <w:rsid w:val="008973AA"/>
    <w:rsid w:val="00897C1F"/>
    <w:rsid w:val="00897CC2"/>
    <w:rsid w:val="00897EAF"/>
    <w:rsid w:val="008A0148"/>
    <w:rsid w:val="008A0779"/>
    <w:rsid w:val="008A0828"/>
    <w:rsid w:val="008A17E0"/>
    <w:rsid w:val="008A1C1E"/>
    <w:rsid w:val="008A2198"/>
    <w:rsid w:val="008A22A1"/>
    <w:rsid w:val="008A2439"/>
    <w:rsid w:val="008A275F"/>
    <w:rsid w:val="008A277C"/>
    <w:rsid w:val="008A2A97"/>
    <w:rsid w:val="008A36C9"/>
    <w:rsid w:val="008A470E"/>
    <w:rsid w:val="008A4809"/>
    <w:rsid w:val="008A51D6"/>
    <w:rsid w:val="008A58F2"/>
    <w:rsid w:val="008A5968"/>
    <w:rsid w:val="008A6CB9"/>
    <w:rsid w:val="008A7B2F"/>
    <w:rsid w:val="008A7E10"/>
    <w:rsid w:val="008A7E6A"/>
    <w:rsid w:val="008B031F"/>
    <w:rsid w:val="008B08E4"/>
    <w:rsid w:val="008B0EF8"/>
    <w:rsid w:val="008B0F7D"/>
    <w:rsid w:val="008B103B"/>
    <w:rsid w:val="008B19EE"/>
    <w:rsid w:val="008B239E"/>
    <w:rsid w:val="008B25DE"/>
    <w:rsid w:val="008B2A8D"/>
    <w:rsid w:val="008B3895"/>
    <w:rsid w:val="008B38B4"/>
    <w:rsid w:val="008B39E4"/>
    <w:rsid w:val="008B410F"/>
    <w:rsid w:val="008B4233"/>
    <w:rsid w:val="008B46D0"/>
    <w:rsid w:val="008B5250"/>
    <w:rsid w:val="008B5A8F"/>
    <w:rsid w:val="008B5C34"/>
    <w:rsid w:val="008B6516"/>
    <w:rsid w:val="008B6A31"/>
    <w:rsid w:val="008B742B"/>
    <w:rsid w:val="008B784E"/>
    <w:rsid w:val="008B7E7E"/>
    <w:rsid w:val="008C0787"/>
    <w:rsid w:val="008C0EA4"/>
    <w:rsid w:val="008C12B3"/>
    <w:rsid w:val="008C16E5"/>
    <w:rsid w:val="008C1C2E"/>
    <w:rsid w:val="008C2EBC"/>
    <w:rsid w:val="008C3FAB"/>
    <w:rsid w:val="008C461F"/>
    <w:rsid w:val="008C4DB2"/>
    <w:rsid w:val="008C560F"/>
    <w:rsid w:val="008C5A18"/>
    <w:rsid w:val="008C5D16"/>
    <w:rsid w:val="008C5F92"/>
    <w:rsid w:val="008C7060"/>
    <w:rsid w:val="008C777D"/>
    <w:rsid w:val="008D024D"/>
    <w:rsid w:val="008D09C4"/>
    <w:rsid w:val="008D1161"/>
    <w:rsid w:val="008D14F3"/>
    <w:rsid w:val="008D1A6A"/>
    <w:rsid w:val="008D1B08"/>
    <w:rsid w:val="008D1E47"/>
    <w:rsid w:val="008D2143"/>
    <w:rsid w:val="008D2243"/>
    <w:rsid w:val="008D2952"/>
    <w:rsid w:val="008D379A"/>
    <w:rsid w:val="008D3C33"/>
    <w:rsid w:val="008D4702"/>
    <w:rsid w:val="008D4903"/>
    <w:rsid w:val="008D49C7"/>
    <w:rsid w:val="008D4C05"/>
    <w:rsid w:val="008D4EB9"/>
    <w:rsid w:val="008D5826"/>
    <w:rsid w:val="008D5907"/>
    <w:rsid w:val="008D5BE1"/>
    <w:rsid w:val="008D662B"/>
    <w:rsid w:val="008D69A2"/>
    <w:rsid w:val="008D7A8B"/>
    <w:rsid w:val="008D7D2E"/>
    <w:rsid w:val="008E177D"/>
    <w:rsid w:val="008E1915"/>
    <w:rsid w:val="008E2E97"/>
    <w:rsid w:val="008E34C9"/>
    <w:rsid w:val="008E39C5"/>
    <w:rsid w:val="008E4574"/>
    <w:rsid w:val="008E4634"/>
    <w:rsid w:val="008E4C0F"/>
    <w:rsid w:val="008E4E9D"/>
    <w:rsid w:val="008E5319"/>
    <w:rsid w:val="008E5B48"/>
    <w:rsid w:val="008E5F25"/>
    <w:rsid w:val="008E675F"/>
    <w:rsid w:val="008E69FB"/>
    <w:rsid w:val="008E6A9C"/>
    <w:rsid w:val="008E70D2"/>
    <w:rsid w:val="008E7D03"/>
    <w:rsid w:val="008F0032"/>
    <w:rsid w:val="008F01BE"/>
    <w:rsid w:val="008F06D3"/>
    <w:rsid w:val="008F0910"/>
    <w:rsid w:val="008F09BC"/>
    <w:rsid w:val="008F0A03"/>
    <w:rsid w:val="008F16DE"/>
    <w:rsid w:val="008F1AA1"/>
    <w:rsid w:val="008F1DBA"/>
    <w:rsid w:val="008F1F7F"/>
    <w:rsid w:val="008F39B2"/>
    <w:rsid w:val="008F4021"/>
    <w:rsid w:val="008F45D3"/>
    <w:rsid w:val="008F5480"/>
    <w:rsid w:val="008F554A"/>
    <w:rsid w:val="008F5C25"/>
    <w:rsid w:val="008F6C4C"/>
    <w:rsid w:val="008F75F9"/>
    <w:rsid w:val="008F7675"/>
    <w:rsid w:val="008F7ACD"/>
    <w:rsid w:val="00900689"/>
    <w:rsid w:val="00900C2C"/>
    <w:rsid w:val="00900E32"/>
    <w:rsid w:val="00901C0E"/>
    <w:rsid w:val="00902432"/>
    <w:rsid w:val="0090249A"/>
    <w:rsid w:val="009024F9"/>
    <w:rsid w:val="009027A6"/>
    <w:rsid w:val="00902DA6"/>
    <w:rsid w:val="00902E40"/>
    <w:rsid w:val="00902E80"/>
    <w:rsid w:val="00903E57"/>
    <w:rsid w:val="009043DD"/>
    <w:rsid w:val="009047FE"/>
    <w:rsid w:val="009050B6"/>
    <w:rsid w:val="0090587B"/>
    <w:rsid w:val="00906233"/>
    <w:rsid w:val="009065AF"/>
    <w:rsid w:val="0090678D"/>
    <w:rsid w:val="00907632"/>
    <w:rsid w:val="00907655"/>
    <w:rsid w:val="00907C13"/>
    <w:rsid w:val="00907E79"/>
    <w:rsid w:val="00907E80"/>
    <w:rsid w:val="0091102E"/>
    <w:rsid w:val="00911585"/>
    <w:rsid w:val="00911C20"/>
    <w:rsid w:val="00911F06"/>
    <w:rsid w:val="0091270A"/>
    <w:rsid w:val="009127EE"/>
    <w:rsid w:val="00912F19"/>
    <w:rsid w:val="0091326E"/>
    <w:rsid w:val="00913626"/>
    <w:rsid w:val="00914FEC"/>
    <w:rsid w:val="009151DA"/>
    <w:rsid w:val="0091655C"/>
    <w:rsid w:val="00916600"/>
    <w:rsid w:val="0091679F"/>
    <w:rsid w:val="00917A32"/>
    <w:rsid w:val="00917DF1"/>
    <w:rsid w:val="00920C48"/>
    <w:rsid w:val="00921C16"/>
    <w:rsid w:val="00921D4A"/>
    <w:rsid w:val="00921EEA"/>
    <w:rsid w:val="009222BC"/>
    <w:rsid w:val="00922C50"/>
    <w:rsid w:val="00922F70"/>
    <w:rsid w:val="00923730"/>
    <w:rsid w:val="00923B57"/>
    <w:rsid w:val="00923DEB"/>
    <w:rsid w:val="00924CF3"/>
    <w:rsid w:val="0092585F"/>
    <w:rsid w:val="00925AF1"/>
    <w:rsid w:val="00925BF5"/>
    <w:rsid w:val="00925D77"/>
    <w:rsid w:val="00926BD6"/>
    <w:rsid w:val="00926E70"/>
    <w:rsid w:val="00927032"/>
    <w:rsid w:val="009278D1"/>
    <w:rsid w:val="00927D94"/>
    <w:rsid w:val="009300F6"/>
    <w:rsid w:val="00930219"/>
    <w:rsid w:val="0093066E"/>
    <w:rsid w:val="00930C10"/>
    <w:rsid w:val="00930E52"/>
    <w:rsid w:val="00930F5F"/>
    <w:rsid w:val="00931A89"/>
    <w:rsid w:val="00931E6F"/>
    <w:rsid w:val="0093221E"/>
    <w:rsid w:val="009326A2"/>
    <w:rsid w:val="00932983"/>
    <w:rsid w:val="009331C3"/>
    <w:rsid w:val="00933633"/>
    <w:rsid w:val="009337E6"/>
    <w:rsid w:val="00933AAA"/>
    <w:rsid w:val="0093441D"/>
    <w:rsid w:val="00935D4D"/>
    <w:rsid w:val="00935E9E"/>
    <w:rsid w:val="009365FB"/>
    <w:rsid w:val="0093667D"/>
    <w:rsid w:val="00937E17"/>
    <w:rsid w:val="0094054A"/>
    <w:rsid w:val="00941162"/>
    <w:rsid w:val="0094122D"/>
    <w:rsid w:val="00941F04"/>
    <w:rsid w:val="00942333"/>
    <w:rsid w:val="009425F3"/>
    <w:rsid w:val="009428C2"/>
    <w:rsid w:val="00943ACC"/>
    <w:rsid w:val="00943CB0"/>
    <w:rsid w:val="00943EC7"/>
    <w:rsid w:val="00943FBC"/>
    <w:rsid w:val="00944206"/>
    <w:rsid w:val="00944ADF"/>
    <w:rsid w:val="00944B39"/>
    <w:rsid w:val="00945553"/>
    <w:rsid w:val="009455DC"/>
    <w:rsid w:val="00946444"/>
    <w:rsid w:val="00946E09"/>
    <w:rsid w:val="00950985"/>
    <w:rsid w:val="00951413"/>
    <w:rsid w:val="00951462"/>
    <w:rsid w:val="00951B2C"/>
    <w:rsid w:val="009521C7"/>
    <w:rsid w:val="00953737"/>
    <w:rsid w:val="00953BA9"/>
    <w:rsid w:val="00953D68"/>
    <w:rsid w:val="00953FCB"/>
    <w:rsid w:val="0095432F"/>
    <w:rsid w:val="00954489"/>
    <w:rsid w:val="0095478F"/>
    <w:rsid w:val="00954DB4"/>
    <w:rsid w:val="00954E8A"/>
    <w:rsid w:val="00954F7F"/>
    <w:rsid w:val="00955413"/>
    <w:rsid w:val="009557CE"/>
    <w:rsid w:val="00955950"/>
    <w:rsid w:val="00956673"/>
    <w:rsid w:val="00956833"/>
    <w:rsid w:val="009569AB"/>
    <w:rsid w:val="00956F76"/>
    <w:rsid w:val="00957850"/>
    <w:rsid w:val="00960FA8"/>
    <w:rsid w:val="00961CF6"/>
    <w:rsid w:val="00961F62"/>
    <w:rsid w:val="00962021"/>
    <w:rsid w:val="0096203B"/>
    <w:rsid w:val="00962111"/>
    <w:rsid w:val="00962842"/>
    <w:rsid w:val="009628E7"/>
    <w:rsid w:val="00962925"/>
    <w:rsid w:val="0096299F"/>
    <w:rsid w:val="00963A6C"/>
    <w:rsid w:val="00963CC1"/>
    <w:rsid w:val="0096497C"/>
    <w:rsid w:val="00965180"/>
    <w:rsid w:val="00965AE8"/>
    <w:rsid w:val="00966B04"/>
    <w:rsid w:val="00966DD6"/>
    <w:rsid w:val="009672F7"/>
    <w:rsid w:val="0096781D"/>
    <w:rsid w:val="00967B62"/>
    <w:rsid w:val="00967DBE"/>
    <w:rsid w:val="00970151"/>
    <w:rsid w:val="009708D2"/>
    <w:rsid w:val="00970CF8"/>
    <w:rsid w:val="009711E3"/>
    <w:rsid w:val="0097135D"/>
    <w:rsid w:val="00971636"/>
    <w:rsid w:val="00971AF5"/>
    <w:rsid w:val="00971DB4"/>
    <w:rsid w:val="0097260E"/>
    <w:rsid w:val="00972F1E"/>
    <w:rsid w:val="009731D0"/>
    <w:rsid w:val="00973B8E"/>
    <w:rsid w:val="009747D1"/>
    <w:rsid w:val="00974B11"/>
    <w:rsid w:val="00974D26"/>
    <w:rsid w:val="0097515B"/>
    <w:rsid w:val="00975AA8"/>
    <w:rsid w:val="0097665E"/>
    <w:rsid w:val="00976899"/>
    <w:rsid w:val="009775B1"/>
    <w:rsid w:val="00977E6A"/>
    <w:rsid w:val="00980033"/>
    <w:rsid w:val="009818B9"/>
    <w:rsid w:val="00982497"/>
    <w:rsid w:val="00982C86"/>
    <w:rsid w:val="00982EB4"/>
    <w:rsid w:val="00983857"/>
    <w:rsid w:val="00984079"/>
    <w:rsid w:val="009842CC"/>
    <w:rsid w:val="00985259"/>
    <w:rsid w:val="00985C09"/>
    <w:rsid w:val="00986526"/>
    <w:rsid w:val="009867F9"/>
    <w:rsid w:val="009869F0"/>
    <w:rsid w:val="00987118"/>
    <w:rsid w:val="00987348"/>
    <w:rsid w:val="009875CD"/>
    <w:rsid w:val="00990825"/>
    <w:rsid w:val="00991781"/>
    <w:rsid w:val="00991BA9"/>
    <w:rsid w:val="00991CA9"/>
    <w:rsid w:val="009920D0"/>
    <w:rsid w:val="0099281F"/>
    <w:rsid w:val="00993258"/>
    <w:rsid w:val="00993E1C"/>
    <w:rsid w:val="009949A9"/>
    <w:rsid w:val="00995215"/>
    <w:rsid w:val="0099604F"/>
    <w:rsid w:val="009964F7"/>
    <w:rsid w:val="009975CD"/>
    <w:rsid w:val="00997621"/>
    <w:rsid w:val="00997A52"/>
    <w:rsid w:val="00997BD7"/>
    <w:rsid w:val="009A06E6"/>
    <w:rsid w:val="009A1074"/>
    <w:rsid w:val="009A167D"/>
    <w:rsid w:val="009A183D"/>
    <w:rsid w:val="009A1E6A"/>
    <w:rsid w:val="009A24E5"/>
    <w:rsid w:val="009A29CC"/>
    <w:rsid w:val="009A37B4"/>
    <w:rsid w:val="009A37CE"/>
    <w:rsid w:val="009A4363"/>
    <w:rsid w:val="009A44D7"/>
    <w:rsid w:val="009A5640"/>
    <w:rsid w:val="009A5B47"/>
    <w:rsid w:val="009A68BD"/>
    <w:rsid w:val="009A6DED"/>
    <w:rsid w:val="009A7053"/>
    <w:rsid w:val="009A7A9D"/>
    <w:rsid w:val="009A7DBE"/>
    <w:rsid w:val="009B0641"/>
    <w:rsid w:val="009B091B"/>
    <w:rsid w:val="009B0A5F"/>
    <w:rsid w:val="009B1F89"/>
    <w:rsid w:val="009B21A9"/>
    <w:rsid w:val="009B2244"/>
    <w:rsid w:val="009B2302"/>
    <w:rsid w:val="009B3FF6"/>
    <w:rsid w:val="009B5604"/>
    <w:rsid w:val="009B5917"/>
    <w:rsid w:val="009B5EAC"/>
    <w:rsid w:val="009B606B"/>
    <w:rsid w:val="009B6798"/>
    <w:rsid w:val="009B7203"/>
    <w:rsid w:val="009B7F8D"/>
    <w:rsid w:val="009C0753"/>
    <w:rsid w:val="009C075C"/>
    <w:rsid w:val="009C0A9B"/>
    <w:rsid w:val="009C0C63"/>
    <w:rsid w:val="009C1F8E"/>
    <w:rsid w:val="009C2248"/>
    <w:rsid w:val="009C2455"/>
    <w:rsid w:val="009C3691"/>
    <w:rsid w:val="009C373E"/>
    <w:rsid w:val="009C374F"/>
    <w:rsid w:val="009C51D1"/>
    <w:rsid w:val="009C6324"/>
    <w:rsid w:val="009C6A01"/>
    <w:rsid w:val="009C74C0"/>
    <w:rsid w:val="009C7508"/>
    <w:rsid w:val="009C7B4B"/>
    <w:rsid w:val="009D0476"/>
    <w:rsid w:val="009D0734"/>
    <w:rsid w:val="009D2376"/>
    <w:rsid w:val="009D3CA0"/>
    <w:rsid w:val="009D3CDA"/>
    <w:rsid w:val="009D40D1"/>
    <w:rsid w:val="009D5AFD"/>
    <w:rsid w:val="009D5C07"/>
    <w:rsid w:val="009D5FCC"/>
    <w:rsid w:val="009D6452"/>
    <w:rsid w:val="009D7248"/>
    <w:rsid w:val="009E0714"/>
    <w:rsid w:val="009E0859"/>
    <w:rsid w:val="009E0BC4"/>
    <w:rsid w:val="009E267B"/>
    <w:rsid w:val="009E2D2C"/>
    <w:rsid w:val="009E3DD8"/>
    <w:rsid w:val="009E4541"/>
    <w:rsid w:val="009E474B"/>
    <w:rsid w:val="009E4B13"/>
    <w:rsid w:val="009E502C"/>
    <w:rsid w:val="009E5D90"/>
    <w:rsid w:val="009E71E2"/>
    <w:rsid w:val="009E7DED"/>
    <w:rsid w:val="009F0105"/>
    <w:rsid w:val="009F0322"/>
    <w:rsid w:val="009F06A3"/>
    <w:rsid w:val="009F09DE"/>
    <w:rsid w:val="009F21E7"/>
    <w:rsid w:val="009F2B39"/>
    <w:rsid w:val="009F31D8"/>
    <w:rsid w:val="009F322A"/>
    <w:rsid w:val="009F4035"/>
    <w:rsid w:val="009F433C"/>
    <w:rsid w:val="009F45DD"/>
    <w:rsid w:val="009F492C"/>
    <w:rsid w:val="009F4F84"/>
    <w:rsid w:val="009F58AA"/>
    <w:rsid w:val="009F69E1"/>
    <w:rsid w:val="009F733B"/>
    <w:rsid w:val="00A0067C"/>
    <w:rsid w:val="00A0127E"/>
    <w:rsid w:val="00A01923"/>
    <w:rsid w:val="00A01DD0"/>
    <w:rsid w:val="00A020BE"/>
    <w:rsid w:val="00A02390"/>
    <w:rsid w:val="00A027F8"/>
    <w:rsid w:val="00A02B37"/>
    <w:rsid w:val="00A03C07"/>
    <w:rsid w:val="00A04998"/>
    <w:rsid w:val="00A04B04"/>
    <w:rsid w:val="00A04F4F"/>
    <w:rsid w:val="00A067B3"/>
    <w:rsid w:val="00A06A04"/>
    <w:rsid w:val="00A06EF8"/>
    <w:rsid w:val="00A074B4"/>
    <w:rsid w:val="00A07EF7"/>
    <w:rsid w:val="00A1018B"/>
    <w:rsid w:val="00A10463"/>
    <w:rsid w:val="00A1094A"/>
    <w:rsid w:val="00A1106E"/>
    <w:rsid w:val="00A114F2"/>
    <w:rsid w:val="00A11EE0"/>
    <w:rsid w:val="00A12504"/>
    <w:rsid w:val="00A13C58"/>
    <w:rsid w:val="00A140F5"/>
    <w:rsid w:val="00A1452C"/>
    <w:rsid w:val="00A14A60"/>
    <w:rsid w:val="00A1552C"/>
    <w:rsid w:val="00A15CEA"/>
    <w:rsid w:val="00A15F61"/>
    <w:rsid w:val="00A1646B"/>
    <w:rsid w:val="00A164B5"/>
    <w:rsid w:val="00A165B7"/>
    <w:rsid w:val="00A16AC2"/>
    <w:rsid w:val="00A20029"/>
    <w:rsid w:val="00A20EA8"/>
    <w:rsid w:val="00A21982"/>
    <w:rsid w:val="00A236F9"/>
    <w:rsid w:val="00A23748"/>
    <w:rsid w:val="00A242B6"/>
    <w:rsid w:val="00A24731"/>
    <w:rsid w:val="00A248F5"/>
    <w:rsid w:val="00A24B46"/>
    <w:rsid w:val="00A24E0D"/>
    <w:rsid w:val="00A254B1"/>
    <w:rsid w:val="00A256B2"/>
    <w:rsid w:val="00A26588"/>
    <w:rsid w:val="00A26B2F"/>
    <w:rsid w:val="00A26BD3"/>
    <w:rsid w:val="00A27037"/>
    <w:rsid w:val="00A27C95"/>
    <w:rsid w:val="00A27D2C"/>
    <w:rsid w:val="00A304F4"/>
    <w:rsid w:val="00A305F3"/>
    <w:rsid w:val="00A30A1F"/>
    <w:rsid w:val="00A30B77"/>
    <w:rsid w:val="00A31A42"/>
    <w:rsid w:val="00A31C57"/>
    <w:rsid w:val="00A322E7"/>
    <w:rsid w:val="00A32C8E"/>
    <w:rsid w:val="00A3310E"/>
    <w:rsid w:val="00A332AF"/>
    <w:rsid w:val="00A337CA"/>
    <w:rsid w:val="00A339CB"/>
    <w:rsid w:val="00A33D58"/>
    <w:rsid w:val="00A34028"/>
    <w:rsid w:val="00A34502"/>
    <w:rsid w:val="00A353A1"/>
    <w:rsid w:val="00A35B67"/>
    <w:rsid w:val="00A35CE7"/>
    <w:rsid w:val="00A362D8"/>
    <w:rsid w:val="00A36409"/>
    <w:rsid w:val="00A37052"/>
    <w:rsid w:val="00A3710A"/>
    <w:rsid w:val="00A403B5"/>
    <w:rsid w:val="00A4049E"/>
    <w:rsid w:val="00A40D42"/>
    <w:rsid w:val="00A40FF6"/>
    <w:rsid w:val="00A414A9"/>
    <w:rsid w:val="00A4239A"/>
    <w:rsid w:val="00A42433"/>
    <w:rsid w:val="00A42577"/>
    <w:rsid w:val="00A42943"/>
    <w:rsid w:val="00A442E3"/>
    <w:rsid w:val="00A449CE"/>
    <w:rsid w:val="00A46241"/>
    <w:rsid w:val="00A465E7"/>
    <w:rsid w:val="00A466F4"/>
    <w:rsid w:val="00A4767F"/>
    <w:rsid w:val="00A476A9"/>
    <w:rsid w:val="00A47E04"/>
    <w:rsid w:val="00A47F23"/>
    <w:rsid w:val="00A5012C"/>
    <w:rsid w:val="00A50B50"/>
    <w:rsid w:val="00A50EB5"/>
    <w:rsid w:val="00A51049"/>
    <w:rsid w:val="00A510FE"/>
    <w:rsid w:val="00A51496"/>
    <w:rsid w:val="00A51506"/>
    <w:rsid w:val="00A515EA"/>
    <w:rsid w:val="00A5192C"/>
    <w:rsid w:val="00A52481"/>
    <w:rsid w:val="00A529FB"/>
    <w:rsid w:val="00A52BFD"/>
    <w:rsid w:val="00A53516"/>
    <w:rsid w:val="00A53613"/>
    <w:rsid w:val="00A5398D"/>
    <w:rsid w:val="00A53E15"/>
    <w:rsid w:val="00A541B3"/>
    <w:rsid w:val="00A54803"/>
    <w:rsid w:val="00A54A4C"/>
    <w:rsid w:val="00A55825"/>
    <w:rsid w:val="00A563BE"/>
    <w:rsid w:val="00A575BD"/>
    <w:rsid w:val="00A605EE"/>
    <w:rsid w:val="00A60A15"/>
    <w:rsid w:val="00A60A57"/>
    <w:rsid w:val="00A60E05"/>
    <w:rsid w:val="00A61105"/>
    <w:rsid w:val="00A6141D"/>
    <w:rsid w:val="00A615AB"/>
    <w:rsid w:val="00A6185F"/>
    <w:rsid w:val="00A61CB3"/>
    <w:rsid w:val="00A6314B"/>
    <w:rsid w:val="00A638DD"/>
    <w:rsid w:val="00A638F8"/>
    <w:rsid w:val="00A63AC5"/>
    <w:rsid w:val="00A65529"/>
    <w:rsid w:val="00A6576C"/>
    <w:rsid w:val="00A667CF"/>
    <w:rsid w:val="00A66B96"/>
    <w:rsid w:val="00A6720F"/>
    <w:rsid w:val="00A673D0"/>
    <w:rsid w:val="00A6755B"/>
    <w:rsid w:val="00A67986"/>
    <w:rsid w:val="00A67BB1"/>
    <w:rsid w:val="00A67D62"/>
    <w:rsid w:val="00A70542"/>
    <w:rsid w:val="00A706BF"/>
    <w:rsid w:val="00A709AA"/>
    <w:rsid w:val="00A70A29"/>
    <w:rsid w:val="00A70D44"/>
    <w:rsid w:val="00A70DA3"/>
    <w:rsid w:val="00A71C4C"/>
    <w:rsid w:val="00A727C5"/>
    <w:rsid w:val="00A73351"/>
    <w:rsid w:val="00A754FE"/>
    <w:rsid w:val="00A76FA8"/>
    <w:rsid w:val="00A77B11"/>
    <w:rsid w:val="00A77EA3"/>
    <w:rsid w:val="00A800FB"/>
    <w:rsid w:val="00A80A02"/>
    <w:rsid w:val="00A80DF4"/>
    <w:rsid w:val="00A80F13"/>
    <w:rsid w:val="00A80FCD"/>
    <w:rsid w:val="00A81789"/>
    <w:rsid w:val="00A82B85"/>
    <w:rsid w:val="00A832D0"/>
    <w:rsid w:val="00A835B9"/>
    <w:rsid w:val="00A83A6D"/>
    <w:rsid w:val="00A83C01"/>
    <w:rsid w:val="00A8458C"/>
    <w:rsid w:val="00A84D04"/>
    <w:rsid w:val="00A84F91"/>
    <w:rsid w:val="00A856D6"/>
    <w:rsid w:val="00A85B68"/>
    <w:rsid w:val="00A85ECB"/>
    <w:rsid w:val="00A862DB"/>
    <w:rsid w:val="00A8648C"/>
    <w:rsid w:val="00A86A11"/>
    <w:rsid w:val="00A874F8"/>
    <w:rsid w:val="00A876D9"/>
    <w:rsid w:val="00A87FA9"/>
    <w:rsid w:val="00A90458"/>
    <w:rsid w:val="00A906C3"/>
    <w:rsid w:val="00A91ECD"/>
    <w:rsid w:val="00A920B6"/>
    <w:rsid w:val="00A9272A"/>
    <w:rsid w:val="00A929AD"/>
    <w:rsid w:val="00A92F2C"/>
    <w:rsid w:val="00A92FBB"/>
    <w:rsid w:val="00A9313E"/>
    <w:rsid w:val="00A93144"/>
    <w:rsid w:val="00A93B35"/>
    <w:rsid w:val="00A93C03"/>
    <w:rsid w:val="00A945A1"/>
    <w:rsid w:val="00A95009"/>
    <w:rsid w:val="00A955B3"/>
    <w:rsid w:val="00A95C89"/>
    <w:rsid w:val="00A95CB6"/>
    <w:rsid w:val="00A95FD6"/>
    <w:rsid w:val="00A9603E"/>
    <w:rsid w:val="00A9642D"/>
    <w:rsid w:val="00A97218"/>
    <w:rsid w:val="00A97F00"/>
    <w:rsid w:val="00AA0BBC"/>
    <w:rsid w:val="00AA0C5C"/>
    <w:rsid w:val="00AA17BC"/>
    <w:rsid w:val="00AA2285"/>
    <w:rsid w:val="00AA22BB"/>
    <w:rsid w:val="00AA27C5"/>
    <w:rsid w:val="00AA28EA"/>
    <w:rsid w:val="00AA29F3"/>
    <w:rsid w:val="00AA2A7C"/>
    <w:rsid w:val="00AA2FAB"/>
    <w:rsid w:val="00AA3259"/>
    <w:rsid w:val="00AA4148"/>
    <w:rsid w:val="00AA4391"/>
    <w:rsid w:val="00AA43CB"/>
    <w:rsid w:val="00AA47F6"/>
    <w:rsid w:val="00AA48FC"/>
    <w:rsid w:val="00AA4CC8"/>
    <w:rsid w:val="00AA5932"/>
    <w:rsid w:val="00AA5E89"/>
    <w:rsid w:val="00AA6007"/>
    <w:rsid w:val="00AA6027"/>
    <w:rsid w:val="00AA641C"/>
    <w:rsid w:val="00AA6934"/>
    <w:rsid w:val="00AB0252"/>
    <w:rsid w:val="00AB21BB"/>
    <w:rsid w:val="00AB22B8"/>
    <w:rsid w:val="00AB2733"/>
    <w:rsid w:val="00AB2D34"/>
    <w:rsid w:val="00AB30B4"/>
    <w:rsid w:val="00AB3355"/>
    <w:rsid w:val="00AB363F"/>
    <w:rsid w:val="00AB3F10"/>
    <w:rsid w:val="00AB4642"/>
    <w:rsid w:val="00AB57ED"/>
    <w:rsid w:val="00AB5A42"/>
    <w:rsid w:val="00AB6C15"/>
    <w:rsid w:val="00AB7654"/>
    <w:rsid w:val="00AB7C59"/>
    <w:rsid w:val="00AB7D32"/>
    <w:rsid w:val="00AB7E51"/>
    <w:rsid w:val="00AC0053"/>
    <w:rsid w:val="00AC09AE"/>
    <w:rsid w:val="00AC0CDD"/>
    <w:rsid w:val="00AC0F33"/>
    <w:rsid w:val="00AC1F1E"/>
    <w:rsid w:val="00AC2DC3"/>
    <w:rsid w:val="00AC32D3"/>
    <w:rsid w:val="00AC3563"/>
    <w:rsid w:val="00AC3630"/>
    <w:rsid w:val="00AC3F88"/>
    <w:rsid w:val="00AC445A"/>
    <w:rsid w:val="00AC449E"/>
    <w:rsid w:val="00AC459A"/>
    <w:rsid w:val="00AC49C9"/>
    <w:rsid w:val="00AC4C87"/>
    <w:rsid w:val="00AC4FAF"/>
    <w:rsid w:val="00AC6003"/>
    <w:rsid w:val="00AC6015"/>
    <w:rsid w:val="00AC6442"/>
    <w:rsid w:val="00AC680F"/>
    <w:rsid w:val="00AC6B39"/>
    <w:rsid w:val="00AC71DC"/>
    <w:rsid w:val="00AC72EC"/>
    <w:rsid w:val="00AC7691"/>
    <w:rsid w:val="00AC7C44"/>
    <w:rsid w:val="00AD0578"/>
    <w:rsid w:val="00AD29D2"/>
    <w:rsid w:val="00AD3D02"/>
    <w:rsid w:val="00AD55B3"/>
    <w:rsid w:val="00AD5758"/>
    <w:rsid w:val="00AD6125"/>
    <w:rsid w:val="00AD7A8E"/>
    <w:rsid w:val="00AE00B3"/>
    <w:rsid w:val="00AE1153"/>
    <w:rsid w:val="00AE1397"/>
    <w:rsid w:val="00AE1558"/>
    <w:rsid w:val="00AE1643"/>
    <w:rsid w:val="00AE19E8"/>
    <w:rsid w:val="00AE1D22"/>
    <w:rsid w:val="00AE2089"/>
    <w:rsid w:val="00AE2A4A"/>
    <w:rsid w:val="00AE2EC8"/>
    <w:rsid w:val="00AE30EC"/>
    <w:rsid w:val="00AE3891"/>
    <w:rsid w:val="00AE4EC5"/>
    <w:rsid w:val="00AE5280"/>
    <w:rsid w:val="00AE541F"/>
    <w:rsid w:val="00AE5CC9"/>
    <w:rsid w:val="00AE6EBD"/>
    <w:rsid w:val="00AE7C22"/>
    <w:rsid w:val="00AF0875"/>
    <w:rsid w:val="00AF0A95"/>
    <w:rsid w:val="00AF171E"/>
    <w:rsid w:val="00AF1D97"/>
    <w:rsid w:val="00AF2438"/>
    <w:rsid w:val="00AF2AB4"/>
    <w:rsid w:val="00AF36B9"/>
    <w:rsid w:val="00AF3992"/>
    <w:rsid w:val="00AF3E44"/>
    <w:rsid w:val="00AF427A"/>
    <w:rsid w:val="00AF4B02"/>
    <w:rsid w:val="00AF4CB9"/>
    <w:rsid w:val="00AF51AB"/>
    <w:rsid w:val="00AF5456"/>
    <w:rsid w:val="00AF637C"/>
    <w:rsid w:val="00AF6645"/>
    <w:rsid w:val="00AF710C"/>
    <w:rsid w:val="00AF72C7"/>
    <w:rsid w:val="00AF7315"/>
    <w:rsid w:val="00AF7861"/>
    <w:rsid w:val="00AF7CCB"/>
    <w:rsid w:val="00AF7EA0"/>
    <w:rsid w:val="00AF7F9A"/>
    <w:rsid w:val="00B0028A"/>
    <w:rsid w:val="00B003AE"/>
    <w:rsid w:val="00B00604"/>
    <w:rsid w:val="00B00AFE"/>
    <w:rsid w:val="00B00FC1"/>
    <w:rsid w:val="00B0143B"/>
    <w:rsid w:val="00B01AA7"/>
    <w:rsid w:val="00B01D7A"/>
    <w:rsid w:val="00B02219"/>
    <w:rsid w:val="00B02356"/>
    <w:rsid w:val="00B023B5"/>
    <w:rsid w:val="00B03207"/>
    <w:rsid w:val="00B03239"/>
    <w:rsid w:val="00B03832"/>
    <w:rsid w:val="00B0393B"/>
    <w:rsid w:val="00B039EA"/>
    <w:rsid w:val="00B04A53"/>
    <w:rsid w:val="00B0530A"/>
    <w:rsid w:val="00B056CE"/>
    <w:rsid w:val="00B05E42"/>
    <w:rsid w:val="00B06C99"/>
    <w:rsid w:val="00B0756D"/>
    <w:rsid w:val="00B075EB"/>
    <w:rsid w:val="00B076F7"/>
    <w:rsid w:val="00B079E2"/>
    <w:rsid w:val="00B07BD1"/>
    <w:rsid w:val="00B101F1"/>
    <w:rsid w:val="00B10224"/>
    <w:rsid w:val="00B107D1"/>
    <w:rsid w:val="00B1080E"/>
    <w:rsid w:val="00B11113"/>
    <w:rsid w:val="00B1147E"/>
    <w:rsid w:val="00B11522"/>
    <w:rsid w:val="00B119B5"/>
    <w:rsid w:val="00B11AA4"/>
    <w:rsid w:val="00B12200"/>
    <w:rsid w:val="00B12643"/>
    <w:rsid w:val="00B12CB8"/>
    <w:rsid w:val="00B12F71"/>
    <w:rsid w:val="00B13231"/>
    <w:rsid w:val="00B14131"/>
    <w:rsid w:val="00B1465B"/>
    <w:rsid w:val="00B14B6D"/>
    <w:rsid w:val="00B152E7"/>
    <w:rsid w:val="00B15399"/>
    <w:rsid w:val="00B1552E"/>
    <w:rsid w:val="00B15E1F"/>
    <w:rsid w:val="00B16840"/>
    <w:rsid w:val="00B171E7"/>
    <w:rsid w:val="00B174A1"/>
    <w:rsid w:val="00B17519"/>
    <w:rsid w:val="00B17521"/>
    <w:rsid w:val="00B179F8"/>
    <w:rsid w:val="00B200AE"/>
    <w:rsid w:val="00B20AA5"/>
    <w:rsid w:val="00B20FA7"/>
    <w:rsid w:val="00B21834"/>
    <w:rsid w:val="00B2232C"/>
    <w:rsid w:val="00B235A8"/>
    <w:rsid w:val="00B2368D"/>
    <w:rsid w:val="00B23B5B"/>
    <w:rsid w:val="00B23E77"/>
    <w:rsid w:val="00B24496"/>
    <w:rsid w:val="00B24DCC"/>
    <w:rsid w:val="00B2597C"/>
    <w:rsid w:val="00B2715D"/>
    <w:rsid w:val="00B2768A"/>
    <w:rsid w:val="00B3005E"/>
    <w:rsid w:val="00B30675"/>
    <w:rsid w:val="00B31143"/>
    <w:rsid w:val="00B3143A"/>
    <w:rsid w:val="00B3156C"/>
    <w:rsid w:val="00B3172D"/>
    <w:rsid w:val="00B320BF"/>
    <w:rsid w:val="00B323EB"/>
    <w:rsid w:val="00B326B4"/>
    <w:rsid w:val="00B32A3F"/>
    <w:rsid w:val="00B32CDE"/>
    <w:rsid w:val="00B3339E"/>
    <w:rsid w:val="00B333DB"/>
    <w:rsid w:val="00B342CB"/>
    <w:rsid w:val="00B34EF3"/>
    <w:rsid w:val="00B3507B"/>
    <w:rsid w:val="00B35C2F"/>
    <w:rsid w:val="00B3621E"/>
    <w:rsid w:val="00B36AEB"/>
    <w:rsid w:val="00B373AD"/>
    <w:rsid w:val="00B379A9"/>
    <w:rsid w:val="00B37CBC"/>
    <w:rsid w:val="00B37E89"/>
    <w:rsid w:val="00B40632"/>
    <w:rsid w:val="00B40CEF"/>
    <w:rsid w:val="00B412D3"/>
    <w:rsid w:val="00B42139"/>
    <w:rsid w:val="00B4294F"/>
    <w:rsid w:val="00B42EC6"/>
    <w:rsid w:val="00B437C6"/>
    <w:rsid w:val="00B45486"/>
    <w:rsid w:val="00B45B36"/>
    <w:rsid w:val="00B45D7C"/>
    <w:rsid w:val="00B463B1"/>
    <w:rsid w:val="00B463F1"/>
    <w:rsid w:val="00B46450"/>
    <w:rsid w:val="00B46C39"/>
    <w:rsid w:val="00B50B18"/>
    <w:rsid w:val="00B5165A"/>
    <w:rsid w:val="00B52A16"/>
    <w:rsid w:val="00B53600"/>
    <w:rsid w:val="00B540B9"/>
    <w:rsid w:val="00B5424A"/>
    <w:rsid w:val="00B54BF7"/>
    <w:rsid w:val="00B552FB"/>
    <w:rsid w:val="00B55A1C"/>
    <w:rsid w:val="00B55CDF"/>
    <w:rsid w:val="00B55D11"/>
    <w:rsid w:val="00B5631F"/>
    <w:rsid w:val="00B56E39"/>
    <w:rsid w:val="00B57724"/>
    <w:rsid w:val="00B57C1E"/>
    <w:rsid w:val="00B60C91"/>
    <w:rsid w:val="00B6252A"/>
    <w:rsid w:val="00B62F61"/>
    <w:rsid w:val="00B63E88"/>
    <w:rsid w:val="00B6476B"/>
    <w:rsid w:val="00B64784"/>
    <w:rsid w:val="00B65253"/>
    <w:rsid w:val="00B65BFA"/>
    <w:rsid w:val="00B65CA8"/>
    <w:rsid w:val="00B65DA8"/>
    <w:rsid w:val="00B66A8F"/>
    <w:rsid w:val="00B67330"/>
    <w:rsid w:val="00B710E6"/>
    <w:rsid w:val="00B71244"/>
    <w:rsid w:val="00B71381"/>
    <w:rsid w:val="00B71AF7"/>
    <w:rsid w:val="00B7299F"/>
    <w:rsid w:val="00B72ABE"/>
    <w:rsid w:val="00B72DEA"/>
    <w:rsid w:val="00B730F9"/>
    <w:rsid w:val="00B73780"/>
    <w:rsid w:val="00B73974"/>
    <w:rsid w:val="00B740A8"/>
    <w:rsid w:val="00B74B4B"/>
    <w:rsid w:val="00B75DC3"/>
    <w:rsid w:val="00B75EEA"/>
    <w:rsid w:val="00B76948"/>
    <w:rsid w:val="00B7749B"/>
    <w:rsid w:val="00B777FA"/>
    <w:rsid w:val="00B77D33"/>
    <w:rsid w:val="00B801C4"/>
    <w:rsid w:val="00B81A1F"/>
    <w:rsid w:val="00B81FEF"/>
    <w:rsid w:val="00B8210E"/>
    <w:rsid w:val="00B82487"/>
    <w:rsid w:val="00B82BD3"/>
    <w:rsid w:val="00B82DC7"/>
    <w:rsid w:val="00B83142"/>
    <w:rsid w:val="00B83657"/>
    <w:rsid w:val="00B84103"/>
    <w:rsid w:val="00B84904"/>
    <w:rsid w:val="00B84B53"/>
    <w:rsid w:val="00B858E4"/>
    <w:rsid w:val="00B86044"/>
    <w:rsid w:val="00B8612F"/>
    <w:rsid w:val="00B86EE9"/>
    <w:rsid w:val="00B87074"/>
    <w:rsid w:val="00B87D34"/>
    <w:rsid w:val="00B87FCE"/>
    <w:rsid w:val="00B9041E"/>
    <w:rsid w:val="00B91402"/>
    <w:rsid w:val="00B9177D"/>
    <w:rsid w:val="00B91F5E"/>
    <w:rsid w:val="00B9209F"/>
    <w:rsid w:val="00B9225F"/>
    <w:rsid w:val="00B92C0E"/>
    <w:rsid w:val="00B92E5F"/>
    <w:rsid w:val="00B94196"/>
    <w:rsid w:val="00B946AC"/>
    <w:rsid w:val="00B94FB5"/>
    <w:rsid w:val="00B95047"/>
    <w:rsid w:val="00B9511C"/>
    <w:rsid w:val="00B95E15"/>
    <w:rsid w:val="00B96113"/>
    <w:rsid w:val="00B96803"/>
    <w:rsid w:val="00B96D66"/>
    <w:rsid w:val="00B96FCB"/>
    <w:rsid w:val="00B97299"/>
    <w:rsid w:val="00B973E2"/>
    <w:rsid w:val="00B9745A"/>
    <w:rsid w:val="00BA012F"/>
    <w:rsid w:val="00BA05AB"/>
    <w:rsid w:val="00BA153F"/>
    <w:rsid w:val="00BA2382"/>
    <w:rsid w:val="00BA245F"/>
    <w:rsid w:val="00BA2FC7"/>
    <w:rsid w:val="00BA3429"/>
    <w:rsid w:val="00BA3BCA"/>
    <w:rsid w:val="00BA5663"/>
    <w:rsid w:val="00BA71B3"/>
    <w:rsid w:val="00BA7297"/>
    <w:rsid w:val="00BA7333"/>
    <w:rsid w:val="00BA7648"/>
    <w:rsid w:val="00BA7B40"/>
    <w:rsid w:val="00BA7C0D"/>
    <w:rsid w:val="00BB129A"/>
    <w:rsid w:val="00BB18F2"/>
    <w:rsid w:val="00BB19F7"/>
    <w:rsid w:val="00BB1FAF"/>
    <w:rsid w:val="00BB2F08"/>
    <w:rsid w:val="00BB2F5F"/>
    <w:rsid w:val="00BB303B"/>
    <w:rsid w:val="00BB4522"/>
    <w:rsid w:val="00BB4C73"/>
    <w:rsid w:val="00BB4D8A"/>
    <w:rsid w:val="00BB4FEA"/>
    <w:rsid w:val="00BB69F7"/>
    <w:rsid w:val="00BB7689"/>
    <w:rsid w:val="00BB7E58"/>
    <w:rsid w:val="00BC0036"/>
    <w:rsid w:val="00BC0233"/>
    <w:rsid w:val="00BC15C0"/>
    <w:rsid w:val="00BC18DB"/>
    <w:rsid w:val="00BC1B8D"/>
    <w:rsid w:val="00BC1E01"/>
    <w:rsid w:val="00BC27E2"/>
    <w:rsid w:val="00BC3D78"/>
    <w:rsid w:val="00BC4514"/>
    <w:rsid w:val="00BC4B5F"/>
    <w:rsid w:val="00BC5E0F"/>
    <w:rsid w:val="00BC5FCA"/>
    <w:rsid w:val="00BC63D8"/>
    <w:rsid w:val="00BC64DB"/>
    <w:rsid w:val="00BC6EB5"/>
    <w:rsid w:val="00BC77B3"/>
    <w:rsid w:val="00BC77EB"/>
    <w:rsid w:val="00BC7C61"/>
    <w:rsid w:val="00BD00C3"/>
    <w:rsid w:val="00BD0E55"/>
    <w:rsid w:val="00BD0F85"/>
    <w:rsid w:val="00BD1004"/>
    <w:rsid w:val="00BD14DD"/>
    <w:rsid w:val="00BD1ED4"/>
    <w:rsid w:val="00BD20CC"/>
    <w:rsid w:val="00BD20FB"/>
    <w:rsid w:val="00BD2120"/>
    <w:rsid w:val="00BD2519"/>
    <w:rsid w:val="00BD2D48"/>
    <w:rsid w:val="00BD3675"/>
    <w:rsid w:val="00BD3893"/>
    <w:rsid w:val="00BD3915"/>
    <w:rsid w:val="00BD3A2B"/>
    <w:rsid w:val="00BD3EED"/>
    <w:rsid w:val="00BD4312"/>
    <w:rsid w:val="00BD500A"/>
    <w:rsid w:val="00BD5052"/>
    <w:rsid w:val="00BD54B2"/>
    <w:rsid w:val="00BD553B"/>
    <w:rsid w:val="00BD617D"/>
    <w:rsid w:val="00BD64C8"/>
    <w:rsid w:val="00BD679C"/>
    <w:rsid w:val="00BD6B71"/>
    <w:rsid w:val="00BD7565"/>
    <w:rsid w:val="00BD7A28"/>
    <w:rsid w:val="00BE044B"/>
    <w:rsid w:val="00BE0482"/>
    <w:rsid w:val="00BE0808"/>
    <w:rsid w:val="00BE1133"/>
    <w:rsid w:val="00BE152C"/>
    <w:rsid w:val="00BE156D"/>
    <w:rsid w:val="00BE161D"/>
    <w:rsid w:val="00BE1BB2"/>
    <w:rsid w:val="00BE241D"/>
    <w:rsid w:val="00BE329F"/>
    <w:rsid w:val="00BE4A2A"/>
    <w:rsid w:val="00BE53B6"/>
    <w:rsid w:val="00BE56CC"/>
    <w:rsid w:val="00BE65F4"/>
    <w:rsid w:val="00BE7C9D"/>
    <w:rsid w:val="00BF0727"/>
    <w:rsid w:val="00BF1058"/>
    <w:rsid w:val="00BF1334"/>
    <w:rsid w:val="00BF146C"/>
    <w:rsid w:val="00BF1544"/>
    <w:rsid w:val="00BF15B4"/>
    <w:rsid w:val="00BF19BD"/>
    <w:rsid w:val="00BF1D09"/>
    <w:rsid w:val="00BF1EBB"/>
    <w:rsid w:val="00BF2DE6"/>
    <w:rsid w:val="00BF322F"/>
    <w:rsid w:val="00BF32FE"/>
    <w:rsid w:val="00BF4AD0"/>
    <w:rsid w:val="00BF4EC4"/>
    <w:rsid w:val="00BF5581"/>
    <w:rsid w:val="00BF55ED"/>
    <w:rsid w:val="00BF5754"/>
    <w:rsid w:val="00BF6AEF"/>
    <w:rsid w:val="00BF6CD3"/>
    <w:rsid w:val="00BF6CEB"/>
    <w:rsid w:val="00BF758F"/>
    <w:rsid w:val="00BF777A"/>
    <w:rsid w:val="00C001BE"/>
    <w:rsid w:val="00C0066A"/>
    <w:rsid w:val="00C00916"/>
    <w:rsid w:val="00C01405"/>
    <w:rsid w:val="00C01676"/>
    <w:rsid w:val="00C017FF"/>
    <w:rsid w:val="00C01B43"/>
    <w:rsid w:val="00C01D62"/>
    <w:rsid w:val="00C03470"/>
    <w:rsid w:val="00C03A5F"/>
    <w:rsid w:val="00C03E43"/>
    <w:rsid w:val="00C044AB"/>
    <w:rsid w:val="00C048A5"/>
    <w:rsid w:val="00C04F74"/>
    <w:rsid w:val="00C05054"/>
    <w:rsid w:val="00C057A5"/>
    <w:rsid w:val="00C05FDD"/>
    <w:rsid w:val="00C06038"/>
    <w:rsid w:val="00C06BFB"/>
    <w:rsid w:val="00C06E14"/>
    <w:rsid w:val="00C0759B"/>
    <w:rsid w:val="00C10B10"/>
    <w:rsid w:val="00C10DA2"/>
    <w:rsid w:val="00C11227"/>
    <w:rsid w:val="00C11CDA"/>
    <w:rsid w:val="00C11DE2"/>
    <w:rsid w:val="00C12533"/>
    <w:rsid w:val="00C12652"/>
    <w:rsid w:val="00C12915"/>
    <w:rsid w:val="00C12DA4"/>
    <w:rsid w:val="00C1348B"/>
    <w:rsid w:val="00C141ED"/>
    <w:rsid w:val="00C148B1"/>
    <w:rsid w:val="00C14A74"/>
    <w:rsid w:val="00C14D5C"/>
    <w:rsid w:val="00C1523E"/>
    <w:rsid w:val="00C155A1"/>
    <w:rsid w:val="00C158AC"/>
    <w:rsid w:val="00C15DCB"/>
    <w:rsid w:val="00C16E6B"/>
    <w:rsid w:val="00C209C2"/>
    <w:rsid w:val="00C20BC1"/>
    <w:rsid w:val="00C20C1B"/>
    <w:rsid w:val="00C21361"/>
    <w:rsid w:val="00C21DD7"/>
    <w:rsid w:val="00C222CF"/>
    <w:rsid w:val="00C22318"/>
    <w:rsid w:val="00C227FA"/>
    <w:rsid w:val="00C22FC5"/>
    <w:rsid w:val="00C236D0"/>
    <w:rsid w:val="00C237AF"/>
    <w:rsid w:val="00C23F9C"/>
    <w:rsid w:val="00C244C9"/>
    <w:rsid w:val="00C2482C"/>
    <w:rsid w:val="00C24FB0"/>
    <w:rsid w:val="00C251EB"/>
    <w:rsid w:val="00C252B4"/>
    <w:rsid w:val="00C26135"/>
    <w:rsid w:val="00C26EE9"/>
    <w:rsid w:val="00C27110"/>
    <w:rsid w:val="00C275DC"/>
    <w:rsid w:val="00C278FE"/>
    <w:rsid w:val="00C30A68"/>
    <w:rsid w:val="00C30C18"/>
    <w:rsid w:val="00C30CD2"/>
    <w:rsid w:val="00C328BB"/>
    <w:rsid w:val="00C33053"/>
    <w:rsid w:val="00C33084"/>
    <w:rsid w:val="00C339FA"/>
    <w:rsid w:val="00C343CB"/>
    <w:rsid w:val="00C348D0"/>
    <w:rsid w:val="00C34988"/>
    <w:rsid w:val="00C34A26"/>
    <w:rsid w:val="00C34F6C"/>
    <w:rsid w:val="00C34FAB"/>
    <w:rsid w:val="00C34FDA"/>
    <w:rsid w:val="00C35143"/>
    <w:rsid w:val="00C353E8"/>
    <w:rsid w:val="00C3554A"/>
    <w:rsid w:val="00C363B6"/>
    <w:rsid w:val="00C368C3"/>
    <w:rsid w:val="00C371B3"/>
    <w:rsid w:val="00C37626"/>
    <w:rsid w:val="00C379DB"/>
    <w:rsid w:val="00C40F00"/>
    <w:rsid w:val="00C41168"/>
    <w:rsid w:val="00C4228E"/>
    <w:rsid w:val="00C42899"/>
    <w:rsid w:val="00C4352C"/>
    <w:rsid w:val="00C43869"/>
    <w:rsid w:val="00C43BFD"/>
    <w:rsid w:val="00C4406A"/>
    <w:rsid w:val="00C4508F"/>
    <w:rsid w:val="00C453AE"/>
    <w:rsid w:val="00C457E9"/>
    <w:rsid w:val="00C46B97"/>
    <w:rsid w:val="00C46D7E"/>
    <w:rsid w:val="00C47BD6"/>
    <w:rsid w:val="00C5026B"/>
    <w:rsid w:val="00C50378"/>
    <w:rsid w:val="00C50416"/>
    <w:rsid w:val="00C508AC"/>
    <w:rsid w:val="00C51A84"/>
    <w:rsid w:val="00C52122"/>
    <w:rsid w:val="00C52C26"/>
    <w:rsid w:val="00C52E13"/>
    <w:rsid w:val="00C531C0"/>
    <w:rsid w:val="00C532BA"/>
    <w:rsid w:val="00C53631"/>
    <w:rsid w:val="00C53CD4"/>
    <w:rsid w:val="00C53F61"/>
    <w:rsid w:val="00C53FB2"/>
    <w:rsid w:val="00C54CED"/>
    <w:rsid w:val="00C54D32"/>
    <w:rsid w:val="00C5501E"/>
    <w:rsid w:val="00C55CDB"/>
    <w:rsid w:val="00C5653D"/>
    <w:rsid w:val="00C60201"/>
    <w:rsid w:val="00C61447"/>
    <w:rsid w:val="00C6175B"/>
    <w:rsid w:val="00C6277C"/>
    <w:rsid w:val="00C62A97"/>
    <w:rsid w:val="00C62D71"/>
    <w:rsid w:val="00C63563"/>
    <w:rsid w:val="00C63795"/>
    <w:rsid w:val="00C63DE2"/>
    <w:rsid w:val="00C63E56"/>
    <w:rsid w:val="00C6527E"/>
    <w:rsid w:val="00C66820"/>
    <w:rsid w:val="00C66A1B"/>
    <w:rsid w:val="00C66BEE"/>
    <w:rsid w:val="00C67887"/>
    <w:rsid w:val="00C67EE2"/>
    <w:rsid w:val="00C7000B"/>
    <w:rsid w:val="00C70B1B"/>
    <w:rsid w:val="00C70CF5"/>
    <w:rsid w:val="00C70CFD"/>
    <w:rsid w:val="00C70DF9"/>
    <w:rsid w:val="00C714DA"/>
    <w:rsid w:val="00C71531"/>
    <w:rsid w:val="00C72162"/>
    <w:rsid w:val="00C725F9"/>
    <w:rsid w:val="00C72FD6"/>
    <w:rsid w:val="00C730DA"/>
    <w:rsid w:val="00C73114"/>
    <w:rsid w:val="00C73B29"/>
    <w:rsid w:val="00C73B72"/>
    <w:rsid w:val="00C7485B"/>
    <w:rsid w:val="00C7490F"/>
    <w:rsid w:val="00C74ED0"/>
    <w:rsid w:val="00C75597"/>
    <w:rsid w:val="00C758E4"/>
    <w:rsid w:val="00C76581"/>
    <w:rsid w:val="00C76811"/>
    <w:rsid w:val="00C7767A"/>
    <w:rsid w:val="00C77D19"/>
    <w:rsid w:val="00C80E18"/>
    <w:rsid w:val="00C81153"/>
    <w:rsid w:val="00C8115C"/>
    <w:rsid w:val="00C81CF3"/>
    <w:rsid w:val="00C8249C"/>
    <w:rsid w:val="00C8268A"/>
    <w:rsid w:val="00C85C72"/>
    <w:rsid w:val="00C85F34"/>
    <w:rsid w:val="00C862E9"/>
    <w:rsid w:val="00C863F9"/>
    <w:rsid w:val="00C8695E"/>
    <w:rsid w:val="00C86F25"/>
    <w:rsid w:val="00C87114"/>
    <w:rsid w:val="00C87857"/>
    <w:rsid w:val="00C8788A"/>
    <w:rsid w:val="00C90968"/>
    <w:rsid w:val="00C91BDE"/>
    <w:rsid w:val="00C91C09"/>
    <w:rsid w:val="00C91FBC"/>
    <w:rsid w:val="00C92008"/>
    <w:rsid w:val="00C9257E"/>
    <w:rsid w:val="00C927D0"/>
    <w:rsid w:val="00C92C32"/>
    <w:rsid w:val="00C92C8C"/>
    <w:rsid w:val="00C93F4D"/>
    <w:rsid w:val="00C93F68"/>
    <w:rsid w:val="00C94621"/>
    <w:rsid w:val="00C94794"/>
    <w:rsid w:val="00C949F7"/>
    <w:rsid w:val="00C952A4"/>
    <w:rsid w:val="00C96698"/>
    <w:rsid w:val="00C973FA"/>
    <w:rsid w:val="00C97AF2"/>
    <w:rsid w:val="00CA0551"/>
    <w:rsid w:val="00CA0D24"/>
    <w:rsid w:val="00CA0E12"/>
    <w:rsid w:val="00CA1205"/>
    <w:rsid w:val="00CA23E5"/>
    <w:rsid w:val="00CA2789"/>
    <w:rsid w:val="00CA2D51"/>
    <w:rsid w:val="00CA383E"/>
    <w:rsid w:val="00CA3A75"/>
    <w:rsid w:val="00CA4079"/>
    <w:rsid w:val="00CA4180"/>
    <w:rsid w:val="00CA41CF"/>
    <w:rsid w:val="00CA443C"/>
    <w:rsid w:val="00CA499C"/>
    <w:rsid w:val="00CA58DF"/>
    <w:rsid w:val="00CA6703"/>
    <w:rsid w:val="00CA6C0D"/>
    <w:rsid w:val="00CA71E3"/>
    <w:rsid w:val="00CA7293"/>
    <w:rsid w:val="00CA7C67"/>
    <w:rsid w:val="00CB01DD"/>
    <w:rsid w:val="00CB068A"/>
    <w:rsid w:val="00CB0E9D"/>
    <w:rsid w:val="00CB1455"/>
    <w:rsid w:val="00CB1D85"/>
    <w:rsid w:val="00CB1E83"/>
    <w:rsid w:val="00CB2721"/>
    <w:rsid w:val="00CB33D4"/>
    <w:rsid w:val="00CB416C"/>
    <w:rsid w:val="00CB42C9"/>
    <w:rsid w:val="00CB4850"/>
    <w:rsid w:val="00CB5631"/>
    <w:rsid w:val="00CB585C"/>
    <w:rsid w:val="00CB5AB6"/>
    <w:rsid w:val="00CB5EB4"/>
    <w:rsid w:val="00CB6022"/>
    <w:rsid w:val="00CB6A14"/>
    <w:rsid w:val="00CB777A"/>
    <w:rsid w:val="00CC0361"/>
    <w:rsid w:val="00CC05D5"/>
    <w:rsid w:val="00CC06D0"/>
    <w:rsid w:val="00CC0AE3"/>
    <w:rsid w:val="00CC1102"/>
    <w:rsid w:val="00CC1A7F"/>
    <w:rsid w:val="00CC1CF8"/>
    <w:rsid w:val="00CC2219"/>
    <w:rsid w:val="00CC31CD"/>
    <w:rsid w:val="00CC385B"/>
    <w:rsid w:val="00CC54D4"/>
    <w:rsid w:val="00CC6574"/>
    <w:rsid w:val="00CC6B38"/>
    <w:rsid w:val="00CC6B62"/>
    <w:rsid w:val="00CC6C4A"/>
    <w:rsid w:val="00CC7657"/>
    <w:rsid w:val="00CC7A05"/>
    <w:rsid w:val="00CC7BAC"/>
    <w:rsid w:val="00CD05CA"/>
    <w:rsid w:val="00CD1244"/>
    <w:rsid w:val="00CD148B"/>
    <w:rsid w:val="00CD212F"/>
    <w:rsid w:val="00CD2B3A"/>
    <w:rsid w:val="00CD3413"/>
    <w:rsid w:val="00CD41E2"/>
    <w:rsid w:val="00CD4277"/>
    <w:rsid w:val="00CD47B6"/>
    <w:rsid w:val="00CD5F9A"/>
    <w:rsid w:val="00CD6572"/>
    <w:rsid w:val="00CD66E9"/>
    <w:rsid w:val="00CD6710"/>
    <w:rsid w:val="00CD6C50"/>
    <w:rsid w:val="00CD7918"/>
    <w:rsid w:val="00CE05B4"/>
    <w:rsid w:val="00CE0A06"/>
    <w:rsid w:val="00CE1489"/>
    <w:rsid w:val="00CE1554"/>
    <w:rsid w:val="00CE1DF0"/>
    <w:rsid w:val="00CE2179"/>
    <w:rsid w:val="00CE2DBA"/>
    <w:rsid w:val="00CE2E66"/>
    <w:rsid w:val="00CE2EA0"/>
    <w:rsid w:val="00CE37D1"/>
    <w:rsid w:val="00CE392A"/>
    <w:rsid w:val="00CE3DF3"/>
    <w:rsid w:val="00CE4950"/>
    <w:rsid w:val="00CE509E"/>
    <w:rsid w:val="00CE5232"/>
    <w:rsid w:val="00CE5C53"/>
    <w:rsid w:val="00CE7854"/>
    <w:rsid w:val="00CE78CC"/>
    <w:rsid w:val="00CF0220"/>
    <w:rsid w:val="00CF055F"/>
    <w:rsid w:val="00CF070A"/>
    <w:rsid w:val="00CF119A"/>
    <w:rsid w:val="00CF1278"/>
    <w:rsid w:val="00CF12DA"/>
    <w:rsid w:val="00CF1E5A"/>
    <w:rsid w:val="00CF1F9F"/>
    <w:rsid w:val="00CF2010"/>
    <w:rsid w:val="00CF21CF"/>
    <w:rsid w:val="00CF24D9"/>
    <w:rsid w:val="00CF2525"/>
    <w:rsid w:val="00CF2E2F"/>
    <w:rsid w:val="00CF3141"/>
    <w:rsid w:val="00CF32D6"/>
    <w:rsid w:val="00CF36C7"/>
    <w:rsid w:val="00CF3FE0"/>
    <w:rsid w:val="00CF3FED"/>
    <w:rsid w:val="00CF4ACE"/>
    <w:rsid w:val="00CF5637"/>
    <w:rsid w:val="00CF5D04"/>
    <w:rsid w:val="00CF6EF5"/>
    <w:rsid w:val="00CF74F8"/>
    <w:rsid w:val="00CF7A35"/>
    <w:rsid w:val="00D001E7"/>
    <w:rsid w:val="00D006CA"/>
    <w:rsid w:val="00D00BE8"/>
    <w:rsid w:val="00D00BEE"/>
    <w:rsid w:val="00D00FC4"/>
    <w:rsid w:val="00D0117A"/>
    <w:rsid w:val="00D0131F"/>
    <w:rsid w:val="00D01B3B"/>
    <w:rsid w:val="00D01C9A"/>
    <w:rsid w:val="00D01DA5"/>
    <w:rsid w:val="00D01FF0"/>
    <w:rsid w:val="00D02084"/>
    <w:rsid w:val="00D02544"/>
    <w:rsid w:val="00D02AF0"/>
    <w:rsid w:val="00D02B8D"/>
    <w:rsid w:val="00D02C31"/>
    <w:rsid w:val="00D037FE"/>
    <w:rsid w:val="00D03C86"/>
    <w:rsid w:val="00D03DB5"/>
    <w:rsid w:val="00D03EFB"/>
    <w:rsid w:val="00D0419F"/>
    <w:rsid w:val="00D047B3"/>
    <w:rsid w:val="00D04AF1"/>
    <w:rsid w:val="00D04B9C"/>
    <w:rsid w:val="00D05857"/>
    <w:rsid w:val="00D05FE0"/>
    <w:rsid w:val="00D06062"/>
    <w:rsid w:val="00D0624B"/>
    <w:rsid w:val="00D06623"/>
    <w:rsid w:val="00D06890"/>
    <w:rsid w:val="00D06AB9"/>
    <w:rsid w:val="00D06CC1"/>
    <w:rsid w:val="00D073B6"/>
    <w:rsid w:val="00D078F1"/>
    <w:rsid w:val="00D07AEA"/>
    <w:rsid w:val="00D116BD"/>
    <w:rsid w:val="00D117CD"/>
    <w:rsid w:val="00D120D6"/>
    <w:rsid w:val="00D121ED"/>
    <w:rsid w:val="00D12227"/>
    <w:rsid w:val="00D12434"/>
    <w:rsid w:val="00D1295D"/>
    <w:rsid w:val="00D131EF"/>
    <w:rsid w:val="00D135B8"/>
    <w:rsid w:val="00D1374E"/>
    <w:rsid w:val="00D14865"/>
    <w:rsid w:val="00D16D32"/>
    <w:rsid w:val="00D16E38"/>
    <w:rsid w:val="00D17064"/>
    <w:rsid w:val="00D17565"/>
    <w:rsid w:val="00D17EE5"/>
    <w:rsid w:val="00D17EEA"/>
    <w:rsid w:val="00D20066"/>
    <w:rsid w:val="00D2097D"/>
    <w:rsid w:val="00D212D2"/>
    <w:rsid w:val="00D21374"/>
    <w:rsid w:val="00D214FF"/>
    <w:rsid w:val="00D215D4"/>
    <w:rsid w:val="00D22C53"/>
    <w:rsid w:val="00D233A1"/>
    <w:rsid w:val="00D23C12"/>
    <w:rsid w:val="00D23DC3"/>
    <w:rsid w:val="00D24370"/>
    <w:rsid w:val="00D245E6"/>
    <w:rsid w:val="00D25316"/>
    <w:rsid w:val="00D26169"/>
    <w:rsid w:val="00D26330"/>
    <w:rsid w:val="00D26989"/>
    <w:rsid w:val="00D26B0D"/>
    <w:rsid w:val="00D26E84"/>
    <w:rsid w:val="00D271C8"/>
    <w:rsid w:val="00D27269"/>
    <w:rsid w:val="00D27416"/>
    <w:rsid w:val="00D3034D"/>
    <w:rsid w:val="00D30972"/>
    <w:rsid w:val="00D30FFC"/>
    <w:rsid w:val="00D318AB"/>
    <w:rsid w:val="00D33862"/>
    <w:rsid w:val="00D33B1F"/>
    <w:rsid w:val="00D340DE"/>
    <w:rsid w:val="00D34457"/>
    <w:rsid w:val="00D34570"/>
    <w:rsid w:val="00D346B4"/>
    <w:rsid w:val="00D34777"/>
    <w:rsid w:val="00D348BA"/>
    <w:rsid w:val="00D3521B"/>
    <w:rsid w:val="00D355E4"/>
    <w:rsid w:val="00D355E5"/>
    <w:rsid w:val="00D358A9"/>
    <w:rsid w:val="00D35ABC"/>
    <w:rsid w:val="00D3621E"/>
    <w:rsid w:val="00D362DC"/>
    <w:rsid w:val="00D36719"/>
    <w:rsid w:val="00D368BF"/>
    <w:rsid w:val="00D37958"/>
    <w:rsid w:val="00D4049C"/>
    <w:rsid w:val="00D40536"/>
    <w:rsid w:val="00D40724"/>
    <w:rsid w:val="00D40B6E"/>
    <w:rsid w:val="00D41027"/>
    <w:rsid w:val="00D414E9"/>
    <w:rsid w:val="00D414F2"/>
    <w:rsid w:val="00D41915"/>
    <w:rsid w:val="00D41BA8"/>
    <w:rsid w:val="00D41D22"/>
    <w:rsid w:val="00D41FC6"/>
    <w:rsid w:val="00D42A66"/>
    <w:rsid w:val="00D43B35"/>
    <w:rsid w:val="00D44719"/>
    <w:rsid w:val="00D4495B"/>
    <w:rsid w:val="00D44C3F"/>
    <w:rsid w:val="00D44FF0"/>
    <w:rsid w:val="00D45750"/>
    <w:rsid w:val="00D4617B"/>
    <w:rsid w:val="00D46277"/>
    <w:rsid w:val="00D46A7D"/>
    <w:rsid w:val="00D46B43"/>
    <w:rsid w:val="00D46CE5"/>
    <w:rsid w:val="00D47229"/>
    <w:rsid w:val="00D50BA6"/>
    <w:rsid w:val="00D513D5"/>
    <w:rsid w:val="00D51B9A"/>
    <w:rsid w:val="00D524E9"/>
    <w:rsid w:val="00D5259E"/>
    <w:rsid w:val="00D52991"/>
    <w:rsid w:val="00D52EA3"/>
    <w:rsid w:val="00D53722"/>
    <w:rsid w:val="00D53BA1"/>
    <w:rsid w:val="00D53D10"/>
    <w:rsid w:val="00D53D40"/>
    <w:rsid w:val="00D53D7C"/>
    <w:rsid w:val="00D53FBE"/>
    <w:rsid w:val="00D540FB"/>
    <w:rsid w:val="00D54C0E"/>
    <w:rsid w:val="00D54C89"/>
    <w:rsid w:val="00D55925"/>
    <w:rsid w:val="00D56005"/>
    <w:rsid w:val="00D560C6"/>
    <w:rsid w:val="00D56106"/>
    <w:rsid w:val="00D56569"/>
    <w:rsid w:val="00D56D56"/>
    <w:rsid w:val="00D574F2"/>
    <w:rsid w:val="00D57838"/>
    <w:rsid w:val="00D6052C"/>
    <w:rsid w:val="00D60FBD"/>
    <w:rsid w:val="00D615D5"/>
    <w:rsid w:val="00D61A2D"/>
    <w:rsid w:val="00D62178"/>
    <w:rsid w:val="00D630B5"/>
    <w:rsid w:val="00D63DBE"/>
    <w:rsid w:val="00D644CF"/>
    <w:rsid w:val="00D64512"/>
    <w:rsid w:val="00D655D6"/>
    <w:rsid w:val="00D65DF4"/>
    <w:rsid w:val="00D6637C"/>
    <w:rsid w:val="00D67FB9"/>
    <w:rsid w:val="00D7021C"/>
    <w:rsid w:val="00D70429"/>
    <w:rsid w:val="00D70488"/>
    <w:rsid w:val="00D709E7"/>
    <w:rsid w:val="00D70B78"/>
    <w:rsid w:val="00D70D39"/>
    <w:rsid w:val="00D72207"/>
    <w:rsid w:val="00D72C2D"/>
    <w:rsid w:val="00D7325A"/>
    <w:rsid w:val="00D7335F"/>
    <w:rsid w:val="00D7336E"/>
    <w:rsid w:val="00D73A90"/>
    <w:rsid w:val="00D73AC6"/>
    <w:rsid w:val="00D73EF1"/>
    <w:rsid w:val="00D740F9"/>
    <w:rsid w:val="00D744BE"/>
    <w:rsid w:val="00D75A50"/>
    <w:rsid w:val="00D75CF3"/>
    <w:rsid w:val="00D75E4C"/>
    <w:rsid w:val="00D75E7E"/>
    <w:rsid w:val="00D75ED9"/>
    <w:rsid w:val="00D76068"/>
    <w:rsid w:val="00D76B79"/>
    <w:rsid w:val="00D76F03"/>
    <w:rsid w:val="00D77054"/>
    <w:rsid w:val="00D820B9"/>
    <w:rsid w:val="00D820C9"/>
    <w:rsid w:val="00D82147"/>
    <w:rsid w:val="00D82321"/>
    <w:rsid w:val="00D83156"/>
    <w:rsid w:val="00D8389A"/>
    <w:rsid w:val="00D839B9"/>
    <w:rsid w:val="00D84B17"/>
    <w:rsid w:val="00D84DDD"/>
    <w:rsid w:val="00D85828"/>
    <w:rsid w:val="00D85CB8"/>
    <w:rsid w:val="00D85E21"/>
    <w:rsid w:val="00D85FF7"/>
    <w:rsid w:val="00D86249"/>
    <w:rsid w:val="00D8660F"/>
    <w:rsid w:val="00D8719A"/>
    <w:rsid w:val="00D87BB0"/>
    <w:rsid w:val="00D87BDA"/>
    <w:rsid w:val="00D87E14"/>
    <w:rsid w:val="00D90815"/>
    <w:rsid w:val="00D91613"/>
    <w:rsid w:val="00D9190E"/>
    <w:rsid w:val="00D91CAF"/>
    <w:rsid w:val="00D9272E"/>
    <w:rsid w:val="00D92D14"/>
    <w:rsid w:val="00D92F40"/>
    <w:rsid w:val="00D932DE"/>
    <w:rsid w:val="00D93655"/>
    <w:rsid w:val="00D938AC"/>
    <w:rsid w:val="00D93C55"/>
    <w:rsid w:val="00D93C58"/>
    <w:rsid w:val="00D94F5C"/>
    <w:rsid w:val="00D95394"/>
    <w:rsid w:val="00D95A8A"/>
    <w:rsid w:val="00D95F5D"/>
    <w:rsid w:val="00D96B3D"/>
    <w:rsid w:val="00D96BDF"/>
    <w:rsid w:val="00D96DB4"/>
    <w:rsid w:val="00D9716E"/>
    <w:rsid w:val="00D973B4"/>
    <w:rsid w:val="00D978E9"/>
    <w:rsid w:val="00D97F24"/>
    <w:rsid w:val="00D97F8C"/>
    <w:rsid w:val="00DA0033"/>
    <w:rsid w:val="00DA042E"/>
    <w:rsid w:val="00DA0ABE"/>
    <w:rsid w:val="00DA0D1F"/>
    <w:rsid w:val="00DA1065"/>
    <w:rsid w:val="00DA3350"/>
    <w:rsid w:val="00DA3776"/>
    <w:rsid w:val="00DA4434"/>
    <w:rsid w:val="00DA4B0B"/>
    <w:rsid w:val="00DA5B95"/>
    <w:rsid w:val="00DB0172"/>
    <w:rsid w:val="00DB052F"/>
    <w:rsid w:val="00DB16A8"/>
    <w:rsid w:val="00DB1FD4"/>
    <w:rsid w:val="00DB226B"/>
    <w:rsid w:val="00DB2A5A"/>
    <w:rsid w:val="00DB2C74"/>
    <w:rsid w:val="00DB2F1A"/>
    <w:rsid w:val="00DB360D"/>
    <w:rsid w:val="00DB380F"/>
    <w:rsid w:val="00DB3D4F"/>
    <w:rsid w:val="00DB3D8C"/>
    <w:rsid w:val="00DB494E"/>
    <w:rsid w:val="00DB4ED8"/>
    <w:rsid w:val="00DB6186"/>
    <w:rsid w:val="00DB6AC7"/>
    <w:rsid w:val="00DB6B97"/>
    <w:rsid w:val="00DB71C1"/>
    <w:rsid w:val="00DB72F4"/>
    <w:rsid w:val="00DC0861"/>
    <w:rsid w:val="00DC096F"/>
    <w:rsid w:val="00DC0E1C"/>
    <w:rsid w:val="00DC0F32"/>
    <w:rsid w:val="00DC1144"/>
    <w:rsid w:val="00DC13B1"/>
    <w:rsid w:val="00DC15C5"/>
    <w:rsid w:val="00DC1F73"/>
    <w:rsid w:val="00DC214C"/>
    <w:rsid w:val="00DC2156"/>
    <w:rsid w:val="00DC2C94"/>
    <w:rsid w:val="00DC2D3A"/>
    <w:rsid w:val="00DC3583"/>
    <w:rsid w:val="00DC35B1"/>
    <w:rsid w:val="00DC3746"/>
    <w:rsid w:val="00DC37B1"/>
    <w:rsid w:val="00DC39D0"/>
    <w:rsid w:val="00DC3E2D"/>
    <w:rsid w:val="00DC451C"/>
    <w:rsid w:val="00DC4778"/>
    <w:rsid w:val="00DC4D4C"/>
    <w:rsid w:val="00DC5254"/>
    <w:rsid w:val="00DC5C38"/>
    <w:rsid w:val="00DC5D08"/>
    <w:rsid w:val="00DC5D96"/>
    <w:rsid w:val="00DC5EA0"/>
    <w:rsid w:val="00DC60C7"/>
    <w:rsid w:val="00DC61DA"/>
    <w:rsid w:val="00DC6231"/>
    <w:rsid w:val="00DC68C3"/>
    <w:rsid w:val="00DC6E8D"/>
    <w:rsid w:val="00DC77AF"/>
    <w:rsid w:val="00DC7D76"/>
    <w:rsid w:val="00DD022F"/>
    <w:rsid w:val="00DD0673"/>
    <w:rsid w:val="00DD0C4E"/>
    <w:rsid w:val="00DD13E0"/>
    <w:rsid w:val="00DD30C1"/>
    <w:rsid w:val="00DD325E"/>
    <w:rsid w:val="00DD4233"/>
    <w:rsid w:val="00DD4E6F"/>
    <w:rsid w:val="00DD53CD"/>
    <w:rsid w:val="00DD53DD"/>
    <w:rsid w:val="00DD563A"/>
    <w:rsid w:val="00DD573F"/>
    <w:rsid w:val="00DD6804"/>
    <w:rsid w:val="00DD6D2D"/>
    <w:rsid w:val="00DD6F7F"/>
    <w:rsid w:val="00DD72F3"/>
    <w:rsid w:val="00DE0B7A"/>
    <w:rsid w:val="00DE0C14"/>
    <w:rsid w:val="00DE0C93"/>
    <w:rsid w:val="00DE0E90"/>
    <w:rsid w:val="00DE0EFD"/>
    <w:rsid w:val="00DE15A0"/>
    <w:rsid w:val="00DE1881"/>
    <w:rsid w:val="00DE1E45"/>
    <w:rsid w:val="00DE1EDD"/>
    <w:rsid w:val="00DE204F"/>
    <w:rsid w:val="00DE216D"/>
    <w:rsid w:val="00DE25B2"/>
    <w:rsid w:val="00DE26EC"/>
    <w:rsid w:val="00DE2EA7"/>
    <w:rsid w:val="00DE3402"/>
    <w:rsid w:val="00DE3466"/>
    <w:rsid w:val="00DE3A9A"/>
    <w:rsid w:val="00DE3D50"/>
    <w:rsid w:val="00DE3E70"/>
    <w:rsid w:val="00DE4627"/>
    <w:rsid w:val="00DE4BF1"/>
    <w:rsid w:val="00DE515E"/>
    <w:rsid w:val="00DE575A"/>
    <w:rsid w:val="00DE57B7"/>
    <w:rsid w:val="00DE5AA4"/>
    <w:rsid w:val="00DE5AD6"/>
    <w:rsid w:val="00DE5CA1"/>
    <w:rsid w:val="00DE5F94"/>
    <w:rsid w:val="00DE6336"/>
    <w:rsid w:val="00DE66D9"/>
    <w:rsid w:val="00DE698D"/>
    <w:rsid w:val="00DE77CE"/>
    <w:rsid w:val="00DE7B62"/>
    <w:rsid w:val="00DF0739"/>
    <w:rsid w:val="00DF2372"/>
    <w:rsid w:val="00DF25B1"/>
    <w:rsid w:val="00DF2D02"/>
    <w:rsid w:val="00DF30DD"/>
    <w:rsid w:val="00DF3333"/>
    <w:rsid w:val="00DF34C3"/>
    <w:rsid w:val="00DF3AAE"/>
    <w:rsid w:val="00DF4BA0"/>
    <w:rsid w:val="00DF4D1E"/>
    <w:rsid w:val="00DF5EBC"/>
    <w:rsid w:val="00DF6020"/>
    <w:rsid w:val="00DF70E0"/>
    <w:rsid w:val="00DF7655"/>
    <w:rsid w:val="00DF7BC8"/>
    <w:rsid w:val="00DF7DF0"/>
    <w:rsid w:val="00E00482"/>
    <w:rsid w:val="00E00693"/>
    <w:rsid w:val="00E006ED"/>
    <w:rsid w:val="00E00CDC"/>
    <w:rsid w:val="00E01F40"/>
    <w:rsid w:val="00E020AE"/>
    <w:rsid w:val="00E02A21"/>
    <w:rsid w:val="00E030B3"/>
    <w:rsid w:val="00E0371F"/>
    <w:rsid w:val="00E037E8"/>
    <w:rsid w:val="00E0395A"/>
    <w:rsid w:val="00E03C79"/>
    <w:rsid w:val="00E0421E"/>
    <w:rsid w:val="00E04272"/>
    <w:rsid w:val="00E04333"/>
    <w:rsid w:val="00E0446D"/>
    <w:rsid w:val="00E04481"/>
    <w:rsid w:val="00E0453C"/>
    <w:rsid w:val="00E0481A"/>
    <w:rsid w:val="00E05658"/>
    <w:rsid w:val="00E05697"/>
    <w:rsid w:val="00E059FF"/>
    <w:rsid w:val="00E07F8A"/>
    <w:rsid w:val="00E1093C"/>
    <w:rsid w:val="00E10BD5"/>
    <w:rsid w:val="00E10F96"/>
    <w:rsid w:val="00E11385"/>
    <w:rsid w:val="00E11811"/>
    <w:rsid w:val="00E11D2C"/>
    <w:rsid w:val="00E1239C"/>
    <w:rsid w:val="00E1279F"/>
    <w:rsid w:val="00E12C28"/>
    <w:rsid w:val="00E137AF"/>
    <w:rsid w:val="00E138D3"/>
    <w:rsid w:val="00E13D65"/>
    <w:rsid w:val="00E13E69"/>
    <w:rsid w:val="00E142C2"/>
    <w:rsid w:val="00E14315"/>
    <w:rsid w:val="00E14715"/>
    <w:rsid w:val="00E14CBE"/>
    <w:rsid w:val="00E1516A"/>
    <w:rsid w:val="00E16333"/>
    <w:rsid w:val="00E16A3C"/>
    <w:rsid w:val="00E16A68"/>
    <w:rsid w:val="00E16D03"/>
    <w:rsid w:val="00E16DB4"/>
    <w:rsid w:val="00E177AD"/>
    <w:rsid w:val="00E177BD"/>
    <w:rsid w:val="00E1794E"/>
    <w:rsid w:val="00E17B99"/>
    <w:rsid w:val="00E17C2A"/>
    <w:rsid w:val="00E212A3"/>
    <w:rsid w:val="00E212DA"/>
    <w:rsid w:val="00E21556"/>
    <w:rsid w:val="00E21950"/>
    <w:rsid w:val="00E22199"/>
    <w:rsid w:val="00E225AC"/>
    <w:rsid w:val="00E227AF"/>
    <w:rsid w:val="00E23419"/>
    <w:rsid w:val="00E23423"/>
    <w:rsid w:val="00E23C4E"/>
    <w:rsid w:val="00E24E36"/>
    <w:rsid w:val="00E258B0"/>
    <w:rsid w:val="00E26389"/>
    <w:rsid w:val="00E272CD"/>
    <w:rsid w:val="00E27584"/>
    <w:rsid w:val="00E27F63"/>
    <w:rsid w:val="00E3005A"/>
    <w:rsid w:val="00E3017C"/>
    <w:rsid w:val="00E30FCD"/>
    <w:rsid w:val="00E31BA9"/>
    <w:rsid w:val="00E31CAA"/>
    <w:rsid w:val="00E32754"/>
    <w:rsid w:val="00E328B5"/>
    <w:rsid w:val="00E32FA8"/>
    <w:rsid w:val="00E3322D"/>
    <w:rsid w:val="00E334D8"/>
    <w:rsid w:val="00E33E07"/>
    <w:rsid w:val="00E34221"/>
    <w:rsid w:val="00E34423"/>
    <w:rsid w:val="00E347C3"/>
    <w:rsid w:val="00E34A39"/>
    <w:rsid w:val="00E35CE2"/>
    <w:rsid w:val="00E36147"/>
    <w:rsid w:val="00E365A3"/>
    <w:rsid w:val="00E3690F"/>
    <w:rsid w:val="00E36AF5"/>
    <w:rsid w:val="00E37515"/>
    <w:rsid w:val="00E37523"/>
    <w:rsid w:val="00E37C32"/>
    <w:rsid w:val="00E37D29"/>
    <w:rsid w:val="00E37DC7"/>
    <w:rsid w:val="00E404A9"/>
    <w:rsid w:val="00E40888"/>
    <w:rsid w:val="00E414D4"/>
    <w:rsid w:val="00E416B3"/>
    <w:rsid w:val="00E4175C"/>
    <w:rsid w:val="00E41A88"/>
    <w:rsid w:val="00E41D4F"/>
    <w:rsid w:val="00E41FC1"/>
    <w:rsid w:val="00E42301"/>
    <w:rsid w:val="00E4334C"/>
    <w:rsid w:val="00E4383D"/>
    <w:rsid w:val="00E44247"/>
    <w:rsid w:val="00E44713"/>
    <w:rsid w:val="00E44790"/>
    <w:rsid w:val="00E4492F"/>
    <w:rsid w:val="00E45367"/>
    <w:rsid w:val="00E456ED"/>
    <w:rsid w:val="00E462E0"/>
    <w:rsid w:val="00E468C9"/>
    <w:rsid w:val="00E46BA9"/>
    <w:rsid w:val="00E46F01"/>
    <w:rsid w:val="00E4733B"/>
    <w:rsid w:val="00E47597"/>
    <w:rsid w:val="00E50A8A"/>
    <w:rsid w:val="00E5115A"/>
    <w:rsid w:val="00E51DC6"/>
    <w:rsid w:val="00E523ED"/>
    <w:rsid w:val="00E528BD"/>
    <w:rsid w:val="00E52BC1"/>
    <w:rsid w:val="00E531CB"/>
    <w:rsid w:val="00E535CC"/>
    <w:rsid w:val="00E536E3"/>
    <w:rsid w:val="00E542F3"/>
    <w:rsid w:val="00E5496D"/>
    <w:rsid w:val="00E55621"/>
    <w:rsid w:val="00E55947"/>
    <w:rsid w:val="00E55E1E"/>
    <w:rsid w:val="00E5675A"/>
    <w:rsid w:val="00E5787C"/>
    <w:rsid w:val="00E57F5D"/>
    <w:rsid w:val="00E60236"/>
    <w:rsid w:val="00E60AD6"/>
    <w:rsid w:val="00E61B8F"/>
    <w:rsid w:val="00E61FA7"/>
    <w:rsid w:val="00E62B18"/>
    <w:rsid w:val="00E634B0"/>
    <w:rsid w:val="00E6353B"/>
    <w:rsid w:val="00E63A30"/>
    <w:rsid w:val="00E646E6"/>
    <w:rsid w:val="00E64776"/>
    <w:rsid w:val="00E65B19"/>
    <w:rsid w:val="00E65CED"/>
    <w:rsid w:val="00E662EB"/>
    <w:rsid w:val="00E66A50"/>
    <w:rsid w:val="00E6711D"/>
    <w:rsid w:val="00E6731D"/>
    <w:rsid w:val="00E6770E"/>
    <w:rsid w:val="00E678AA"/>
    <w:rsid w:val="00E70A9C"/>
    <w:rsid w:val="00E70FA1"/>
    <w:rsid w:val="00E713E2"/>
    <w:rsid w:val="00E71FB4"/>
    <w:rsid w:val="00E722BC"/>
    <w:rsid w:val="00E72397"/>
    <w:rsid w:val="00E72B4E"/>
    <w:rsid w:val="00E72BDB"/>
    <w:rsid w:val="00E72F2B"/>
    <w:rsid w:val="00E72F3B"/>
    <w:rsid w:val="00E7362B"/>
    <w:rsid w:val="00E738FB"/>
    <w:rsid w:val="00E73A50"/>
    <w:rsid w:val="00E73E6E"/>
    <w:rsid w:val="00E74188"/>
    <w:rsid w:val="00E741CF"/>
    <w:rsid w:val="00E746B6"/>
    <w:rsid w:val="00E74852"/>
    <w:rsid w:val="00E751C9"/>
    <w:rsid w:val="00E7574B"/>
    <w:rsid w:val="00E77027"/>
    <w:rsid w:val="00E77BF2"/>
    <w:rsid w:val="00E77CD0"/>
    <w:rsid w:val="00E80653"/>
    <w:rsid w:val="00E806B9"/>
    <w:rsid w:val="00E806EC"/>
    <w:rsid w:val="00E809F0"/>
    <w:rsid w:val="00E80B08"/>
    <w:rsid w:val="00E812A7"/>
    <w:rsid w:val="00E81426"/>
    <w:rsid w:val="00E81731"/>
    <w:rsid w:val="00E825D9"/>
    <w:rsid w:val="00E82797"/>
    <w:rsid w:val="00E82807"/>
    <w:rsid w:val="00E829D2"/>
    <w:rsid w:val="00E82B2E"/>
    <w:rsid w:val="00E82E55"/>
    <w:rsid w:val="00E84400"/>
    <w:rsid w:val="00E84564"/>
    <w:rsid w:val="00E849C1"/>
    <w:rsid w:val="00E84F03"/>
    <w:rsid w:val="00E855D7"/>
    <w:rsid w:val="00E86529"/>
    <w:rsid w:val="00E867AE"/>
    <w:rsid w:val="00E86D68"/>
    <w:rsid w:val="00E86E66"/>
    <w:rsid w:val="00E86E78"/>
    <w:rsid w:val="00E86F40"/>
    <w:rsid w:val="00E873F3"/>
    <w:rsid w:val="00E87991"/>
    <w:rsid w:val="00E90087"/>
    <w:rsid w:val="00E901B4"/>
    <w:rsid w:val="00E90471"/>
    <w:rsid w:val="00E90DDF"/>
    <w:rsid w:val="00E91007"/>
    <w:rsid w:val="00E91942"/>
    <w:rsid w:val="00E92E04"/>
    <w:rsid w:val="00E93116"/>
    <w:rsid w:val="00E93D88"/>
    <w:rsid w:val="00E9406D"/>
    <w:rsid w:val="00E94221"/>
    <w:rsid w:val="00E9465C"/>
    <w:rsid w:val="00E94793"/>
    <w:rsid w:val="00E95325"/>
    <w:rsid w:val="00E9553F"/>
    <w:rsid w:val="00E9613F"/>
    <w:rsid w:val="00E96923"/>
    <w:rsid w:val="00E971CB"/>
    <w:rsid w:val="00E97DBD"/>
    <w:rsid w:val="00E97E7B"/>
    <w:rsid w:val="00EA0D49"/>
    <w:rsid w:val="00EA0E39"/>
    <w:rsid w:val="00EA1361"/>
    <w:rsid w:val="00EA14FE"/>
    <w:rsid w:val="00EA1694"/>
    <w:rsid w:val="00EA1A48"/>
    <w:rsid w:val="00EA1B8D"/>
    <w:rsid w:val="00EA2068"/>
    <w:rsid w:val="00EA2907"/>
    <w:rsid w:val="00EA2F78"/>
    <w:rsid w:val="00EA37AC"/>
    <w:rsid w:val="00EA3D4C"/>
    <w:rsid w:val="00EA451B"/>
    <w:rsid w:val="00EA488B"/>
    <w:rsid w:val="00EA4E92"/>
    <w:rsid w:val="00EA669B"/>
    <w:rsid w:val="00EA7CAD"/>
    <w:rsid w:val="00EB08F4"/>
    <w:rsid w:val="00EB0B6D"/>
    <w:rsid w:val="00EB0C02"/>
    <w:rsid w:val="00EB16F3"/>
    <w:rsid w:val="00EB21FB"/>
    <w:rsid w:val="00EB2279"/>
    <w:rsid w:val="00EB2523"/>
    <w:rsid w:val="00EB26FF"/>
    <w:rsid w:val="00EB315D"/>
    <w:rsid w:val="00EB3191"/>
    <w:rsid w:val="00EB33F4"/>
    <w:rsid w:val="00EB3584"/>
    <w:rsid w:val="00EB37D0"/>
    <w:rsid w:val="00EB3C7C"/>
    <w:rsid w:val="00EB3EAE"/>
    <w:rsid w:val="00EB4580"/>
    <w:rsid w:val="00EB4AFA"/>
    <w:rsid w:val="00EB4F28"/>
    <w:rsid w:val="00EB534C"/>
    <w:rsid w:val="00EB5B93"/>
    <w:rsid w:val="00EB5D5B"/>
    <w:rsid w:val="00EB6726"/>
    <w:rsid w:val="00EB798E"/>
    <w:rsid w:val="00EB7ACC"/>
    <w:rsid w:val="00EC06EF"/>
    <w:rsid w:val="00EC0A6C"/>
    <w:rsid w:val="00EC0AC6"/>
    <w:rsid w:val="00EC0F8E"/>
    <w:rsid w:val="00EC123A"/>
    <w:rsid w:val="00EC12AE"/>
    <w:rsid w:val="00EC1F57"/>
    <w:rsid w:val="00EC21B6"/>
    <w:rsid w:val="00EC342E"/>
    <w:rsid w:val="00EC35E2"/>
    <w:rsid w:val="00EC38AE"/>
    <w:rsid w:val="00EC39CE"/>
    <w:rsid w:val="00EC4142"/>
    <w:rsid w:val="00EC517C"/>
    <w:rsid w:val="00EC66BE"/>
    <w:rsid w:val="00EC6DB8"/>
    <w:rsid w:val="00EC7290"/>
    <w:rsid w:val="00EC72DF"/>
    <w:rsid w:val="00EC7C4D"/>
    <w:rsid w:val="00ED0277"/>
    <w:rsid w:val="00ED0316"/>
    <w:rsid w:val="00ED0664"/>
    <w:rsid w:val="00ED125C"/>
    <w:rsid w:val="00ED1FAE"/>
    <w:rsid w:val="00ED238B"/>
    <w:rsid w:val="00ED28F5"/>
    <w:rsid w:val="00ED2963"/>
    <w:rsid w:val="00ED2A19"/>
    <w:rsid w:val="00ED2FDD"/>
    <w:rsid w:val="00ED38D7"/>
    <w:rsid w:val="00ED47F0"/>
    <w:rsid w:val="00ED4C1C"/>
    <w:rsid w:val="00ED4C49"/>
    <w:rsid w:val="00ED5C3A"/>
    <w:rsid w:val="00ED5F5E"/>
    <w:rsid w:val="00ED5F92"/>
    <w:rsid w:val="00ED694A"/>
    <w:rsid w:val="00ED7BD2"/>
    <w:rsid w:val="00EE048C"/>
    <w:rsid w:val="00EE176E"/>
    <w:rsid w:val="00EE1AB5"/>
    <w:rsid w:val="00EE2634"/>
    <w:rsid w:val="00EE2C9F"/>
    <w:rsid w:val="00EE4048"/>
    <w:rsid w:val="00EE449C"/>
    <w:rsid w:val="00EE54D8"/>
    <w:rsid w:val="00EE5979"/>
    <w:rsid w:val="00EE5B1F"/>
    <w:rsid w:val="00EE5E10"/>
    <w:rsid w:val="00EE6070"/>
    <w:rsid w:val="00EE6967"/>
    <w:rsid w:val="00EE78C0"/>
    <w:rsid w:val="00EF0A34"/>
    <w:rsid w:val="00EF0A6E"/>
    <w:rsid w:val="00EF0ED8"/>
    <w:rsid w:val="00EF1651"/>
    <w:rsid w:val="00EF1F02"/>
    <w:rsid w:val="00EF246C"/>
    <w:rsid w:val="00EF2717"/>
    <w:rsid w:val="00EF2865"/>
    <w:rsid w:val="00EF32F3"/>
    <w:rsid w:val="00EF3636"/>
    <w:rsid w:val="00EF3B06"/>
    <w:rsid w:val="00EF3E97"/>
    <w:rsid w:val="00EF4079"/>
    <w:rsid w:val="00EF4521"/>
    <w:rsid w:val="00EF4564"/>
    <w:rsid w:val="00EF46AF"/>
    <w:rsid w:val="00EF4748"/>
    <w:rsid w:val="00EF4CE6"/>
    <w:rsid w:val="00EF4F5B"/>
    <w:rsid w:val="00EF558C"/>
    <w:rsid w:val="00EF5F33"/>
    <w:rsid w:val="00EF6374"/>
    <w:rsid w:val="00EF7130"/>
    <w:rsid w:val="00EF717F"/>
    <w:rsid w:val="00EF773A"/>
    <w:rsid w:val="00EF7F64"/>
    <w:rsid w:val="00F00D43"/>
    <w:rsid w:val="00F00D6B"/>
    <w:rsid w:val="00F00DC2"/>
    <w:rsid w:val="00F00EAE"/>
    <w:rsid w:val="00F01217"/>
    <w:rsid w:val="00F0172A"/>
    <w:rsid w:val="00F0285B"/>
    <w:rsid w:val="00F03860"/>
    <w:rsid w:val="00F03B81"/>
    <w:rsid w:val="00F04655"/>
    <w:rsid w:val="00F05787"/>
    <w:rsid w:val="00F06311"/>
    <w:rsid w:val="00F0677C"/>
    <w:rsid w:val="00F06E37"/>
    <w:rsid w:val="00F0702A"/>
    <w:rsid w:val="00F07365"/>
    <w:rsid w:val="00F07592"/>
    <w:rsid w:val="00F07F52"/>
    <w:rsid w:val="00F10071"/>
    <w:rsid w:val="00F10B85"/>
    <w:rsid w:val="00F10FC7"/>
    <w:rsid w:val="00F11504"/>
    <w:rsid w:val="00F11617"/>
    <w:rsid w:val="00F11743"/>
    <w:rsid w:val="00F11D11"/>
    <w:rsid w:val="00F1265B"/>
    <w:rsid w:val="00F12F74"/>
    <w:rsid w:val="00F13388"/>
    <w:rsid w:val="00F144E8"/>
    <w:rsid w:val="00F1539B"/>
    <w:rsid w:val="00F15B2B"/>
    <w:rsid w:val="00F15F7B"/>
    <w:rsid w:val="00F1613D"/>
    <w:rsid w:val="00F166A3"/>
    <w:rsid w:val="00F16E15"/>
    <w:rsid w:val="00F17085"/>
    <w:rsid w:val="00F179E5"/>
    <w:rsid w:val="00F206EF"/>
    <w:rsid w:val="00F206F7"/>
    <w:rsid w:val="00F20845"/>
    <w:rsid w:val="00F21161"/>
    <w:rsid w:val="00F212E7"/>
    <w:rsid w:val="00F21940"/>
    <w:rsid w:val="00F21A06"/>
    <w:rsid w:val="00F21CD3"/>
    <w:rsid w:val="00F22E94"/>
    <w:rsid w:val="00F231DA"/>
    <w:rsid w:val="00F23E33"/>
    <w:rsid w:val="00F24B92"/>
    <w:rsid w:val="00F25535"/>
    <w:rsid w:val="00F25ABA"/>
    <w:rsid w:val="00F25E2B"/>
    <w:rsid w:val="00F25F07"/>
    <w:rsid w:val="00F25F57"/>
    <w:rsid w:val="00F25FC8"/>
    <w:rsid w:val="00F26BE9"/>
    <w:rsid w:val="00F27025"/>
    <w:rsid w:val="00F27A81"/>
    <w:rsid w:val="00F27D17"/>
    <w:rsid w:val="00F27E2E"/>
    <w:rsid w:val="00F30433"/>
    <w:rsid w:val="00F3077D"/>
    <w:rsid w:val="00F3242D"/>
    <w:rsid w:val="00F32804"/>
    <w:rsid w:val="00F337AE"/>
    <w:rsid w:val="00F33B35"/>
    <w:rsid w:val="00F34477"/>
    <w:rsid w:val="00F34680"/>
    <w:rsid w:val="00F35B7C"/>
    <w:rsid w:val="00F3684A"/>
    <w:rsid w:val="00F368DC"/>
    <w:rsid w:val="00F368F8"/>
    <w:rsid w:val="00F36BA1"/>
    <w:rsid w:val="00F36E72"/>
    <w:rsid w:val="00F3761E"/>
    <w:rsid w:val="00F40964"/>
    <w:rsid w:val="00F414C5"/>
    <w:rsid w:val="00F426A5"/>
    <w:rsid w:val="00F42BDA"/>
    <w:rsid w:val="00F42F10"/>
    <w:rsid w:val="00F4381A"/>
    <w:rsid w:val="00F43959"/>
    <w:rsid w:val="00F43A11"/>
    <w:rsid w:val="00F4411B"/>
    <w:rsid w:val="00F4416B"/>
    <w:rsid w:val="00F4425B"/>
    <w:rsid w:val="00F44915"/>
    <w:rsid w:val="00F44A1D"/>
    <w:rsid w:val="00F45399"/>
    <w:rsid w:val="00F4558D"/>
    <w:rsid w:val="00F45B54"/>
    <w:rsid w:val="00F46395"/>
    <w:rsid w:val="00F477C0"/>
    <w:rsid w:val="00F477E3"/>
    <w:rsid w:val="00F47A19"/>
    <w:rsid w:val="00F47B40"/>
    <w:rsid w:val="00F47BE6"/>
    <w:rsid w:val="00F50215"/>
    <w:rsid w:val="00F511C8"/>
    <w:rsid w:val="00F52C35"/>
    <w:rsid w:val="00F52E71"/>
    <w:rsid w:val="00F534AC"/>
    <w:rsid w:val="00F53731"/>
    <w:rsid w:val="00F53A20"/>
    <w:rsid w:val="00F53A94"/>
    <w:rsid w:val="00F53F66"/>
    <w:rsid w:val="00F542C2"/>
    <w:rsid w:val="00F5451E"/>
    <w:rsid w:val="00F546C4"/>
    <w:rsid w:val="00F55E2E"/>
    <w:rsid w:val="00F56037"/>
    <w:rsid w:val="00F5611B"/>
    <w:rsid w:val="00F56318"/>
    <w:rsid w:val="00F5645B"/>
    <w:rsid w:val="00F566EB"/>
    <w:rsid w:val="00F6062C"/>
    <w:rsid w:val="00F60641"/>
    <w:rsid w:val="00F60799"/>
    <w:rsid w:val="00F60913"/>
    <w:rsid w:val="00F60DD5"/>
    <w:rsid w:val="00F618E3"/>
    <w:rsid w:val="00F61A2A"/>
    <w:rsid w:val="00F61AD6"/>
    <w:rsid w:val="00F61D95"/>
    <w:rsid w:val="00F621AC"/>
    <w:rsid w:val="00F6258E"/>
    <w:rsid w:val="00F62CB6"/>
    <w:rsid w:val="00F63761"/>
    <w:rsid w:val="00F64E1F"/>
    <w:rsid w:val="00F64E96"/>
    <w:rsid w:val="00F65B52"/>
    <w:rsid w:val="00F65E65"/>
    <w:rsid w:val="00F65EEC"/>
    <w:rsid w:val="00F6620D"/>
    <w:rsid w:val="00F66601"/>
    <w:rsid w:val="00F66B56"/>
    <w:rsid w:val="00F671EE"/>
    <w:rsid w:val="00F67DA2"/>
    <w:rsid w:val="00F67E32"/>
    <w:rsid w:val="00F700FA"/>
    <w:rsid w:val="00F706F9"/>
    <w:rsid w:val="00F707EF"/>
    <w:rsid w:val="00F70E41"/>
    <w:rsid w:val="00F70F94"/>
    <w:rsid w:val="00F7142F"/>
    <w:rsid w:val="00F716BC"/>
    <w:rsid w:val="00F717F8"/>
    <w:rsid w:val="00F726FB"/>
    <w:rsid w:val="00F72F93"/>
    <w:rsid w:val="00F74130"/>
    <w:rsid w:val="00F748C1"/>
    <w:rsid w:val="00F74AF3"/>
    <w:rsid w:val="00F757DA"/>
    <w:rsid w:val="00F75EFC"/>
    <w:rsid w:val="00F76114"/>
    <w:rsid w:val="00F76132"/>
    <w:rsid w:val="00F7659A"/>
    <w:rsid w:val="00F7673D"/>
    <w:rsid w:val="00F76DE9"/>
    <w:rsid w:val="00F77104"/>
    <w:rsid w:val="00F77F17"/>
    <w:rsid w:val="00F8025E"/>
    <w:rsid w:val="00F803A9"/>
    <w:rsid w:val="00F80A9E"/>
    <w:rsid w:val="00F81036"/>
    <w:rsid w:val="00F81078"/>
    <w:rsid w:val="00F8159F"/>
    <w:rsid w:val="00F81672"/>
    <w:rsid w:val="00F816E9"/>
    <w:rsid w:val="00F817DF"/>
    <w:rsid w:val="00F826C4"/>
    <w:rsid w:val="00F82A35"/>
    <w:rsid w:val="00F83560"/>
    <w:rsid w:val="00F83C7F"/>
    <w:rsid w:val="00F848E1"/>
    <w:rsid w:val="00F851FF"/>
    <w:rsid w:val="00F86235"/>
    <w:rsid w:val="00F86A4B"/>
    <w:rsid w:val="00F87FD7"/>
    <w:rsid w:val="00F9087E"/>
    <w:rsid w:val="00F91573"/>
    <w:rsid w:val="00F91DA1"/>
    <w:rsid w:val="00F92A88"/>
    <w:rsid w:val="00F92C51"/>
    <w:rsid w:val="00F93F27"/>
    <w:rsid w:val="00F942F3"/>
    <w:rsid w:val="00F94A62"/>
    <w:rsid w:val="00F94A72"/>
    <w:rsid w:val="00F95290"/>
    <w:rsid w:val="00F956DA"/>
    <w:rsid w:val="00F95E79"/>
    <w:rsid w:val="00F969E8"/>
    <w:rsid w:val="00F96B2B"/>
    <w:rsid w:val="00F97295"/>
    <w:rsid w:val="00F973B6"/>
    <w:rsid w:val="00F974A4"/>
    <w:rsid w:val="00F97E6A"/>
    <w:rsid w:val="00F97EEA"/>
    <w:rsid w:val="00F97F4C"/>
    <w:rsid w:val="00FA0542"/>
    <w:rsid w:val="00FA0773"/>
    <w:rsid w:val="00FA0A68"/>
    <w:rsid w:val="00FA0B4C"/>
    <w:rsid w:val="00FA14B4"/>
    <w:rsid w:val="00FA1565"/>
    <w:rsid w:val="00FA198D"/>
    <w:rsid w:val="00FA19D5"/>
    <w:rsid w:val="00FA1B7B"/>
    <w:rsid w:val="00FA1E5C"/>
    <w:rsid w:val="00FA290A"/>
    <w:rsid w:val="00FA2CD8"/>
    <w:rsid w:val="00FA3309"/>
    <w:rsid w:val="00FA3379"/>
    <w:rsid w:val="00FA4358"/>
    <w:rsid w:val="00FA4391"/>
    <w:rsid w:val="00FA44BE"/>
    <w:rsid w:val="00FA460C"/>
    <w:rsid w:val="00FA474A"/>
    <w:rsid w:val="00FA485C"/>
    <w:rsid w:val="00FA489A"/>
    <w:rsid w:val="00FA4E6D"/>
    <w:rsid w:val="00FA4FEE"/>
    <w:rsid w:val="00FA52F6"/>
    <w:rsid w:val="00FA56B9"/>
    <w:rsid w:val="00FA57DD"/>
    <w:rsid w:val="00FA6015"/>
    <w:rsid w:val="00FA62E8"/>
    <w:rsid w:val="00FA6AED"/>
    <w:rsid w:val="00FA70C7"/>
    <w:rsid w:val="00FA7165"/>
    <w:rsid w:val="00FA7399"/>
    <w:rsid w:val="00FB06A9"/>
    <w:rsid w:val="00FB2133"/>
    <w:rsid w:val="00FB2306"/>
    <w:rsid w:val="00FB2778"/>
    <w:rsid w:val="00FB35A8"/>
    <w:rsid w:val="00FB3797"/>
    <w:rsid w:val="00FB3B77"/>
    <w:rsid w:val="00FB3E59"/>
    <w:rsid w:val="00FB4E4C"/>
    <w:rsid w:val="00FB5A48"/>
    <w:rsid w:val="00FB6A02"/>
    <w:rsid w:val="00FB7341"/>
    <w:rsid w:val="00FB79FD"/>
    <w:rsid w:val="00FC10A3"/>
    <w:rsid w:val="00FC25D8"/>
    <w:rsid w:val="00FC2692"/>
    <w:rsid w:val="00FC2C34"/>
    <w:rsid w:val="00FC3142"/>
    <w:rsid w:val="00FC34C3"/>
    <w:rsid w:val="00FC3755"/>
    <w:rsid w:val="00FC39F6"/>
    <w:rsid w:val="00FC3A91"/>
    <w:rsid w:val="00FC41EF"/>
    <w:rsid w:val="00FC5559"/>
    <w:rsid w:val="00FC5AFF"/>
    <w:rsid w:val="00FC5D85"/>
    <w:rsid w:val="00FC6C9F"/>
    <w:rsid w:val="00FC76E7"/>
    <w:rsid w:val="00FC7D96"/>
    <w:rsid w:val="00FD03E8"/>
    <w:rsid w:val="00FD1323"/>
    <w:rsid w:val="00FD143C"/>
    <w:rsid w:val="00FD18BA"/>
    <w:rsid w:val="00FD1907"/>
    <w:rsid w:val="00FD2BBC"/>
    <w:rsid w:val="00FD3B7F"/>
    <w:rsid w:val="00FD49FF"/>
    <w:rsid w:val="00FD4F60"/>
    <w:rsid w:val="00FD51DC"/>
    <w:rsid w:val="00FD52F4"/>
    <w:rsid w:val="00FD5D0E"/>
    <w:rsid w:val="00FD5E56"/>
    <w:rsid w:val="00FD60C4"/>
    <w:rsid w:val="00FD62C5"/>
    <w:rsid w:val="00FD714F"/>
    <w:rsid w:val="00FD72D6"/>
    <w:rsid w:val="00FD7A9C"/>
    <w:rsid w:val="00FD7BE1"/>
    <w:rsid w:val="00FD7EF2"/>
    <w:rsid w:val="00FE0B75"/>
    <w:rsid w:val="00FE1224"/>
    <w:rsid w:val="00FE16D7"/>
    <w:rsid w:val="00FE1701"/>
    <w:rsid w:val="00FE1D3A"/>
    <w:rsid w:val="00FE2693"/>
    <w:rsid w:val="00FE30A1"/>
    <w:rsid w:val="00FE33A4"/>
    <w:rsid w:val="00FE3F00"/>
    <w:rsid w:val="00FE4092"/>
    <w:rsid w:val="00FE422E"/>
    <w:rsid w:val="00FE4C74"/>
    <w:rsid w:val="00FE4CE9"/>
    <w:rsid w:val="00FE50F7"/>
    <w:rsid w:val="00FE5D18"/>
    <w:rsid w:val="00FE5D45"/>
    <w:rsid w:val="00FE648C"/>
    <w:rsid w:val="00FE6B7A"/>
    <w:rsid w:val="00FE735E"/>
    <w:rsid w:val="00FE73E9"/>
    <w:rsid w:val="00FF00F4"/>
    <w:rsid w:val="00FF01F3"/>
    <w:rsid w:val="00FF0381"/>
    <w:rsid w:val="00FF0589"/>
    <w:rsid w:val="00FF07F8"/>
    <w:rsid w:val="00FF084D"/>
    <w:rsid w:val="00FF1306"/>
    <w:rsid w:val="00FF1611"/>
    <w:rsid w:val="00FF1F9B"/>
    <w:rsid w:val="00FF2217"/>
    <w:rsid w:val="00FF24BB"/>
    <w:rsid w:val="00FF27E3"/>
    <w:rsid w:val="00FF2B18"/>
    <w:rsid w:val="00FF30D4"/>
    <w:rsid w:val="00FF3542"/>
    <w:rsid w:val="00FF36AD"/>
    <w:rsid w:val="00FF3969"/>
    <w:rsid w:val="00FF4052"/>
    <w:rsid w:val="00FF539B"/>
    <w:rsid w:val="00FF55CB"/>
    <w:rsid w:val="00FF68C4"/>
    <w:rsid w:val="00FF6FA9"/>
    <w:rsid w:val="00FF7A6F"/>
    <w:rsid w:val="00FF7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4:docId w14:val="0980DA13"/>
  <w15:docId w15:val="{F4701E0F-D08F-494E-8811-5A47FFECD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3">
    <w:name w:val="Normal"/>
    <w:rsid w:val="00AF7315"/>
    <w:pPr>
      <w:spacing w:before="60" w:after="60"/>
      <w:jc w:val="both"/>
    </w:pPr>
    <w:rPr>
      <w:rFonts w:ascii="Arial" w:hAnsi="Arial"/>
      <w:sz w:val="24"/>
    </w:rPr>
  </w:style>
  <w:style w:type="paragraph" w:styleId="10">
    <w:name w:val="heading 1"/>
    <w:next w:val="a4"/>
    <w:link w:val="11"/>
    <w:qFormat/>
    <w:rsid w:val="00C87114"/>
    <w:pPr>
      <w:spacing w:before="240" w:after="120"/>
      <w:outlineLvl w:val="0"/>
    </w:pPr>
    <w:rPr>
      <w:rFonts w:cs="Arial"/>
      <w:b/>
      <w:color w:val="548DD4" w:themeColor="text2" w:themeTint="99"/>
      <w:sz w:val="32"/>
      <w:szCs w:val="26"/>
    </w:rPr>
  </w:style>
  <w:style w:type="paragraph" w:styleId="2">
    <w:name w:val="heading 2"/>
    <w:next w:val="a4"/>
    <w:link w:val="20"/>
    <w:qFormat/>
    <w:rsid w:val="003559BF"/>
    <w:pPr>
      <w:keepNext/>
      <w:spacing w:before="120"/>
      <w:outlineLvl w:val="1"/>
    </w:pPr>
    <w:rPr>
      <w:rFonts w:cs="Arial"/>
      <w:b/>
      <w:sz w:val="26"/>
      <w:szCs w:val="40"/>
    </w:rPr>
  </w:style>
  <w:style w:type="paragraph" w:styleId="3">
    <w:name w:val="heading 3"/>
    <w:basedOn w:val="a3"/>
    <w:next w:val="a4"/>
    <w:link w:val="30"/>
    <w:qFormat/>
    <w:rsid w:val="0029225A"/>
    <w:pPr>
      <w:keepNext/>
      <w:spacing w:before="120" w:after="0"/>
      <w:outlineLvl w:val="2"/>
    </w:pPr>
    <w:rPr>
      <w:rFonts w:ascii="Times New Roman" w:hAnsi="Times New Roman" w:cs="Arial"/>
      <w:b/>
      <w:bCs/>
      <w:sz w:val="22"/>
      <w:szCs w:val="26"/>
    </w:rPr>
  </w:style>
  <w:style w:type="paragraph" w:styleId="4">
    <w:name w:val="heading 4"/>
    <w:basedOn w:val="a3"/>
    <w:next w:val="a3"/>
    <w:link w:val="40"/>
    <w:qFormat/>
    <w:rsid w:val="00822533"/>
    <w:pPr>
      <w:keepNext/>
      <w:numPr>
        <w:ilvl w:val="3"/>
        <w:numId w:val="3"/>
      </w:numPr>
      <w:spacing w:before="0" w:after="120"/>
      <w:outlineLvl w:val="3"/>
    </w:pPr>
    <w:rPr>
      <w:rFonts w:ascii="Times New Roman" w:hAnsi="Times New Roman"/>
      <w:b/>
      <w:bCs/>
      <w:i/>
      <w:szCs w:val="22"/>
    </w:rPr>
  </w:style>
  <w:style w:type="paragraph" w:styleId="51">
    <w:name w:val="heading 5"/>
    <w:basedOn w:val="a3"/>
    <w:next w:val="a3"/>
    <w:link w:val="52"/>
    <w:qFormat/>
    <w:rsid w:val="00FA52F6"/>
    <w:pPr>
      <w:keepNext/>
      <w:numPr>
        <w:ilvl w:val="4"/>
        <w:numId w:val="3"/>
      </w:numPr>
      <w:jc w:val="right"/>
      <w:outlineLvl w:val="4"/>
    </w:pPr>
    <w:rPr>
      <w:rFonts w:ascii="Times New Roman" w:hAnsi="Times New Roman"/>
      <w:i/>
      <w:iCs/>
    </w:rPr>
  </w:style>
  <w:style w:type="paragraph" w:styleId="6">
    <w:name w:val="heading 6"/>
    <w:basedOn w:val="a3"/>
    <w:next w:val="a3"/>
    <w:qFormat/>
    <w:rsid w:val="004E1C91"/>
    <w:pPr>
      <w:keepNext/>
      <w:numPr>
        <w:ilvl w:val="5"/>
        <w:numId w:val="3"/>
      </w:numPr>
      <w:spacing w:after="120"/>
      <w:jc w:val="right"/>
      <w:outlineLvl w:val="5"/>
    </w:pPr>
    <w:rPr>
      <w:i/>
      <w:iCs/>
    </w:rPr>
  </w:style>
  <w:style w:type="character" w:default="1" w:styleId="a5">
    <w:name w:val="Default Paragraph Font"/>
    <w:uiPriority w:val="1"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Таблица.Заголовок"/>
    <w:basedOn w:val="a3"/>
    <w:next w:val="a3"/>
    <w:rsid w:val="00C03A5F"/>
    <w:pPr>
      <w:ind w:left="3969" w:right="-2"/>
      <w:jc w:val="right"/>
    </w:pPr>
    <w:rPr>
      <w:i/>
      <w:iCs/>
    </w:rPr>
  </w:style>
  <w:style w:type="paragraph" w:styleId="21">
    <w:name w:val="List Bullet 2"/>
    <w:basedOn w:val="a3"/>
    <w:autoRedefine/>
    <w:qFormat/>
    <w:rsid w:val="00C03A5F"/>
    <w:pPr>
      <w:tabs>
        <w:tab w:val="num" w:pos="360"/>
      </w:tabs>
      <w:ind w:left="360" w:hanging="360"/>
    </w:pPr>
    <w:rPr>
      <w:sz w:val="20"/>
      <w:lang w:eastAsia="en-US"/>
    </w:rPr>
  </w:style>
  <w:style w:type="paragraph" w:customStyle="1" w:styleId="Appendix1">
    <w:name w:val="Appendix 1"/>
    <w:basedOn w:val="a3"/>
    <w:next w:val="a3"/>
    <w:rsid w:val="00C03A5F"/>
    <w:pPr>
      <w:keepNext/>
      <w:pageBreakBefore/>
      <w:tabs>
        <w:tab w:val="num" w:pos="2520"/>
      </w:tabs>
      <w:spacing w:before="240"/>
      <w:ind w:left="1701" w:hanging="1701"/>
    </w:pPr>
    <w:rPr>
      <w:b/>
      <w:bCs/>
      <w:caps/>
      <w:kern w:val="28"/>
    </w:rPr>
  </w:style>
  <w:style w:type="paragraph" w:customStyle="1" w:styleId="Appendix2">
    <w:name w:val="Appendix 2"/>
    <w:basedOn w:val="a3"/>
    <w:next w:val="a3"/>
    <w:rsid w:val="00C03A5F"/>
    <w:pPr>
      <w:tabs>
        <w:tab w:val="num" w:pos="576"/>
      </w:tabs>
      <w:spacing w:before="240"/>
      <w:ind w:left="576" w:hanging="576"/>
    </w:pPr>
    <w:rPr>
      <w:b/>
      <w:bCs/>
      <w:i/>
      <w:iCs/>
      <w:kern w:val="24"/>
      <w:sz w:val="22"/>
      <w:szCs w:val="22"/>
      <w:lang w:val="en-AU"/>
    </w:rPr>
  </w:style>
  <w:style w:type="paragraph" w:customStyle="1" w:styleId="EYBulleted">
    <w:name w:val="EY:Bulleted"/>
    <w:basedOn w:val="a3"/>
    <w:rsid w:val="00C03A5F"/>
    <w:pPr>
      <w:ind w:left="284" w:hanging="284"/>
    </w:pPr>
  </w:style>
  <w:style w:type="paragraph" w:customStyle="1" w:styleId="BodySingle">
    <w:name w:val="Body Single"/>
    <w:basedOn w:val="a3"/>
    <w:rsid w:val="00C03A5F"/>
    <w:rPr>
      <w:rFonts w:ascii="Helvetica" w:hAnsi="Helvetica"/>
      <w:lang w:val="en-US" w:eastAsia="en-US"/>
    </w:rPr>
  </w:style>
  <w:style w:type="paragraph" w:styleId="a9">
    <w:name w:val="Body Text Indent"/>
    <w:basedOn w:val="a3"/>
    <w:link w:val="aa"/>
    <w:rsid w:val="00C03A5F"/>
    <w:pPr>
      <w:spacing w:before="120" w:after="120"/>
      <w:ind w:left="540" w:hanging="540"/>
    </w:pPr>
  </w:style>
  <w:style w:type="paragraph" w:styleId="ab">
    <w:name w:val="Title"/>
    <w:basedOn w:val="a3"/>
    <w:qFormat/>
    <w:rsid w:val="00C03A5F"/>
    <w:pPr>
      <w:jc w:val="center"/>
    </w:pPr>
    <w:rPr>
      <w:b/>
      <w:bCs/>
      <w:lang w:eastAsia="en-US"/>
    </w:rPr>
  </w:style>
  <w:style w:type="paragraph" w:styleId="ac">
    <w:name w:val="Subtitle"/>
    <w:basedOn w:val="a3"/>
    <w:qFormat/>
    <w:rsid w:val="00C03A5F"/>
    <w:pPr>
      <w:jc w:val="center"/>
    </w:pPr>
    <w:rPr>
      <w:sz w:val="28"/>
      <w:szCs w:val="28"/>
      <w:lang w:eastAsia="en-US"/>
    </w:rPr>
  </w:style>
  <w:style w:type="paragraph" w:styleId="ad">
    <w:name w:val="Body Text"/>
    <w:basedOn w:val="a3"/>
    <w:link w:val="ae"/>
    <w:rsid w:val="00C03A5F"/>
    <w:pPr>
      <w:spacing w:before="120" w:after="120"/>
    </w:pPr>
    <w:rPr>
      <w:i/>
      <w:iCs/>
      <w:sz w:val="20"/>
    </w:rPr>
  </w:style>
  <w:style w:type="paragraph" w:styleId="af">
    <w:name w:val="caption"/>
    <w:basedOn w:val="a3"/>
    <w:next w:val="ad"/>
    <w:qFormat/>
    <w:rsid w:val="00C03A5F"/>
    <w:pPr>
      <w:spacing w:before="120" w:after="160"/>
      <w:jc w:val="center"/>
    </w:pPr>
    <w:rPr>
      <w:i/>
      <w:sz w:val="18"/>
    </w:rPr>
  </w:style>
  <w:style w:type="paragraph" w:customStyle="1" w:styleId="EYTableText">
    <w:name w:val="EY:TableText"/>
    <w:basedOn w:val="EYText"/>
    <w:rsid w:val="00C03A5F"/>
    <w:pPr>
      <w:spacing w:after="120" w:line="140" w:lineRule="atLeast"/>
      <w:jc w:val="left"/>
    </w:pPr>
    <w:rPr>
      <w:sz w:val="20"/>
    </w:rPr>
  </w:style>
  <w:style w:type="paragraph" w:customStyle="1" w:styleId="EYText">
    <w:name w:val="EY:Text"/>
    <w:basedOn w:val="a3"/>
    <w:rsid w:val="00C03A5F"/>
    <w:pPr>
      <w:spacing w:after="200" w:line="280" w:lineRule="atLeast"/>
    </w:pPr>
  </w:style>
  <w:style w:type="paragraph" w:customStyle="1" w:styleId="EYTextTitle">
    <w:name w:val="EY:Text.Title"/>
    <w:basedOn w:val="a3"/>
    <w:next w:val="EYText"/>
    <w:rsid w:val="00C03A5F"/>
    <w:pPr>
      <w:keepNext/>
      <w:spacing w:before="240" w:line="280" w:lineRule="atLeast"/>
    </w:pPr>
    <w:rPr>
      <w:b/>
    </w:rPr>
  </w:style>
  <w:style w:type="paragraph" w:styleId="af0">
    <w:name w:val="header"/>
    <w:basedOn w:val="a3"/>
    <w:link w:val="af1"/>
    <w:rsid w:val="00C03A5F"/>
    <w:pPr>
      <w:tabs>
        <w:tab w:val="center" w:pos="4153"/>
        <w:tab w:val="right" w:pos="8306"/>
      </w:tabs>
    </w:pPr>
    <w:rPr>
      <w:sz w:val="20"/>
      <w:lang w:val="en-AU" w:eastAsia="en-US"/>
    </w:rPr>
  </w:style>
  <w:style w:type="paragraph" w:styleId="22">
    <w:name w:val="Body Text Indent 2"/>
    <w:basedOn w:val="a3"/>
    <w:rsid w:val="00C03A5F"/>
    <w:pPr>
      <w:spacing w:before="120" w:after="120"/>
      <w:ind w:firstLine="576"/>
    </w:pPr>
  </w:style>
  <w:style w:type="paragraph" w:styleId="31">
    <w:name w:val="Body Text Indent 3"/>
    <w:basedOn w:val="a3"/>
    <w:rsid w:val="00C03A5F"/>
    <w:pPr>
      <w:ind w:left="540" w:hanging="540"/>
    </w:pPr>
  </w:style>
  <w:style w:type="paragraph" w:styleId="af2">
    <w:name w:val="List"/>
    <w:basedOn w:val="a3"/>
    <w:rsid w:val="00C03A5F"/>
    <w:pPr>
      <w:ind w:left="360" w:hanging="360"/>
    </w:pPr>
    <w:rPr>
      <w:sz w:val="20"/>
      <w:lang w:val="en-US" w:eastAsia="en-US"/>
    </w:rPr>
  </w:style>
  <w:style w:type="paragraph" w:customStyle="1" w:styleId="TableText">
    <w:name w:val="Table Text"/>
    <w:rsid w:val="00C03A5F"/>
    <w:rPr>
      <w:rFonts w:ascii="Arial" w:hAnsi="Arial"/>
      <w:color w:val="000000"/>
      <w:sz w:val="24"/>
      <w:lang w:val="en-US" w:eastAsia="en-US"/>
    </w:rPr>
  </w:style>
  <w:style w:type="paragraph" w:styleId="af3">
    <w:name w:val="footer"/>
    <w:basedOn w:val="a3"/>
    <w:link w:val="af4"/>
    <w:rsid w:val="00C03A5F"/>
    <w:pPr>
      <w:tabs>
        <w:tab w:val="center" w:pos="4677"/>
        <w:tab w:val="right" w:pos="9355"/>
      </w:tabs>
    </w:pPr>
  </w:style>
  <w:style w:type="paragraph" w:styleId="12">
    <w:name w:val="toc 1"/>
    <w:basedOn w:val="a3"/>
    <w:next w:val="a3"/>
    <w:autoRedefine/>
    <w:uiPriority w:val="39"/>
    <w:rsid w:val="00C87114"/>
    <w:pPr>
      <w:tabs>
        <w:tab w:val="right" w:leader="dot" w:pos="9628"/>
      </w:tabs>
      <w:jc w:val="left"/>
    </w:pPr>
    <w:rPr>
      <w:rFonts w:ascii="Times New Roman" w:hAnsi="Times New Roman"/>
      <w:b/>
      <w:bCs/>
      <w:caps/>
      <w:noProof/>
      <w:sz w:val="20"/>
    </w:rPr>
  </w:style>
  <w:style w:type="paragraph" w:styleId="23">
    <w:name w:val="toc 2"/>
    <w:basedOn w:val="a3"/>
    <w:next w:val="a3"/>
    <w:autoRedefine/>
    <w:uiPriority w:val="39"/>
    <w:rsid w:val="00837729"/>
    <w:pPr>
      <w:tabs>
        <w:tab w:val="right" w:leader="dot" w:pos="9628"/>
      </w:tabs>
      <w:spacing w:before="0" w:after="0"/>
      <w:ind w:left="240"/>
      <w:jc w:val="left"/>
    </w:pPr>
    <w:rPr>
      <w:rFonts w:ascii="Times New Roman" w:hAnsi="Times New Roman"/>
      <w:smallCaps/>
      <w:noProof/>
      <w:sz w:val="20"/>
    </w:rPr>
  </w:style>
  <w:style w:type="paragraph" w:styleId="32">
    <w:name w:val="toc 3"/>
    <w:basedOn w:val="a3"/>
    <w:next w:val="a3"/>
    <w:autoRedefine/>
    <w:uiPriority w:val="39"/>
    <w:rsid w:val="00C03A5F"/>
    <w:pPr>
      <w:spacing w:before="0" w:after="0"/>
      <w:ind w:left="480"/>
      <w:jc w:val="left"/>
    </w:pPr>
    <w:rPr>
      <w:rFonts w:ascii="Calibri" w:hAnsi="Calibri"/>
      <w:i/>
      <w:iCs/>
      <w:sz w:val="20"/>
    </w:rPr>
  </w:style>
  <w:style w:type="paragraph" w:styleId="41">
    <w:name w:val="toc 4"/>
    <w:basedOn w:val="a3"/>
    <w:next w:val="a3"/>
    <w:autoRedefine/>
    <w:uiPriority w:val="39"/>
    <w:rsid w:val="00C03A5F"/>
    <w:pPr>
      <w:spacing w:before="0" w:after="0"/>
      <w:ind w:left="720"/>
      <w:jc w:val="left"/>
    </w:pPr>
    <w:rPr>
      <w:rFonts w:ascii="Calibri" w:hAnsi="Calibri"/>
      <w:sz w:val="18"/>
      <w:szCs w:val="18"/>
    </w:rPr>
  </w:style>
  <w:style w:type="paragraph" w:styleId="53">
    <w:name w:val="toc 5"/>
    <w:basedOn w:val="a3"/>
    <w:next w:val="a3"/>
    <w:autoRedefine/>
    <w:uiPriority w:val="39"/>
    <w:rsid w:val="00C03A5F"/>
    <w:pPr>
      <w:spacing w:before="0" w:after="0"/>
      <w:ind w:left="960"/>
      <w:jc w:val="left"/>
    </w:pPr>
    <w:rPr>
      <w:rFonts w:ascii="Calibri" w:hAnsi="Calibri"/>
      <w:sz w:val="18"/>
      <w:szCs w:val="18"/>
    </w:rPr>
  </w:style>
  <w:style w:type="paragraph" w:styleId="60">
    <w:name w:val="toc 6"/>
    <w:basedOn w:val="a3"/>
    <w:next w:val="a3"/>
    <w:autoRedefine/>
    <w:semiHidden/>
    <w:rsid w:val="00C03A5F"/>
    <w:pPr>
      <w:spacing w:before="0" w:after="0"/>
      <w:ind w:left="1200"/>
      <w:jc w:val="left"/>
    </w:pPr>
    <w:rPr>
      <w:rFonts w:ascii="Calibri" w:hAnsi="Calibri"/>
      <w:sz w:val="18"/>
      <w:szCs w:val="18"/>
    </w:rPr>
  </w:style>
  <w:style w:type="paragraph" w:styleId="7">
    <w:name w:val="toc 7"/>
    <w:basedOn w:val="a3"/>
    <w:next w:val="a3"/>
    <w:autoRedefine/>
    <w:semiHidden/>
    <w:rsid w:val="00C03A5F"/>
    <w:pPr>
      <w:spacing w:before="0" w:after="0"/>
      <w:ind w:left="1440"/>
      <w:jc w:val="left"/>
    </w:pPr>
    <w:rPr>
      <w:rFonts w:ascii="Calibri" w:hAnsi="Calibri"/>
      <w:sz w:val="18"/>
      <w:szCs w:val="18"/>
    </w:rPr>
  </w:style>
  <w:style w:type="paragraph" w:styleId="8">
    <w:name w:val="toc 8"/>
    <w:basedOn w:val="a3"/>
    <w:next w:val="a3"/>
    <w:autoRedefine/>
    <w:semiHidden/>
    <w:rsid w:val="00C03A5F"/>
    <w:pPr>
      <w:spacing w:before="0" w:after="0"/>
      <w:ind w:left="1680"/>
      <w:jc w:val="left"/>
    </w:pPr>
    <w:rPr>
      <w:rFonts w:ascii="Calibri" w:hAnsi="Calibri"/>
      <w:sz w:val="18"/>
      <w:szCs w:val="18"/>
    </w:rPr>
  </w:style>
  <w:style w:type="paragraph" w:styleId="9">
    <w:name w:val="toc 9"/>
    <w:basedOn w:val="a3"/>
    <w:next w:val="a3"/>
    <w:autoRedefine/>
    <w:semiHidden/>
    <w:rsid w:val="00C03A5F"/>
    <w:pPr>
      <w:spacing w:before="0" w:after="0"/>
      <w:ind w:left="1920"/>
      <w:jc w:val="left"/>
    </w:pPr>
    <w:rPr>
      <w:rFonts w:ascii="Calibri" w:hAnsi="Calibri"/>
      <w:sz w:val="18"/>
      <w:szCs w:val="18"/>
    </w:rPr>
  </w:style>
  <w:style w:type="character" w:styleId="af5">
    <w:name w:val="Hyperlink"/>
    <w:basedOn w:val="a5"/>
    <w:uiPriority w:val="99"/>
    <w:rsid w:val="00C03A5F"/>
    <w:rPr>
      <w:color w:val="0000FF"/>
      <w:u w:val="single"/>
    </w:rPr>
  </w:style>
  <w:style w:type="paragraph" w:styleId="af6">
    <w:name w:val="Balloon Text"/>
    <w:basedOn w:val="a3"/>
    <w:semiHidden/>
    <w:rsid w:val="00C03A5F"/>
    <w:rPr>
      <w:rFonts w:ascii="Tahoma" w:hAnsi="Tahoma" w:cs="Tahoma"/>
      <w:sz w:val="16"/>
      <w:szCs w:val="16"/>
    </w:rPr>
  </w:style>
  <w:style w:type="character" w:styleId="af7">
    <w:name w:val="FollowedHyperlink"/>
    <w:basedOn w:val="a5"/>
    <w:rsid w:val="00C03A5F"/>
    <w:rPr>
      <w:color w:val="800080"/>
      <w:u w:val="single"/>
    </w:rPr>
  </w:style>
  <w:style w:type="paragraph" w:styleId="24">
    <w:name w:val="Body Text 2"/>
    <w:basedOn w:val="a3"/>
    <w:rsid w:val="00302F8B"/>
    <w:pPr>
      <w:spacing w:after="120" w:line="480" w:lineRule="auto"/>
    </w:pPr>
  </w:style>
  <w:style w:type="character" w:styleId="af8">
    <w:name w:val="annotation reference"/>
    <w:basedOn w:val="a5"/>
    <w:semiHidden/>
    <w:rsid w:val="00896086"/>
    <w:rPr>
      <w:sz w:val="16"/>
      <w:szCs w:val="16"/>
    </w:rPr>
  </w:style>
  <w:style w:type="paragraph" w:styleId="af9">
    <w:name w:val="annotation text"/>
    <w:basedOn w:val="a3"/>
    <w:link w:val="afa"/>
    <w:semiHidden/>
    <w:rsid w:val="00A31C57"/>
    <w:rPr>
      <w:sz w:val="18"/>
    </w:rPr>
  </w:style>
  <w:style w:type="paragraph" w:styleId="afb">
    <w:name w:val="annotation subject"/>
    <w:basedOn w:val="af9"/>
    <w:next w:val="af9"/>
    <w:semiHidden/>
    <w:rsid w:val="00896086"/>
    <w:rPr>
      <w:b/>
      <w:bCs/>
    </w:rPr>
  </w:style>
  <w:style w:type="paragraph" w:styleId="afc">
    <w:name w:val="Document Map"/>
    <w:basedOn w:val="a3"/>
    <w:link w:val="afd"/>
    <w:uiPriority w:val="99"/>
    <w:semiHidden/>
    <w:rsid w:val="00D02C31"/>
    <w:pPr>
      <w:shd w:val="clear" w:color="auto" w:fill="000080"/>
    </w:pPr>
    <w:rPr>
      <w:rFonts w:ascii="Tahoma" w:hAnsi="Tahoma" w:cs="Tahoma"/>
    </w:rPr>
  </w:style>
  <w:style w:type="table" w:styleId="afe">
    <w:name w:val="Table Grid"/>
    <w:basedOn w:val="a6"/>
    <w:uiPriority w:val="59"/>
    <w:rsid w:val="00B77D33"/>
    <w:pPr>
      <w:spacing w:before="60" w:after="6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">
    <w:name w:val="Normal (Web)"/>
    <w:basedOn w:val="a3"/>
    <w:rsid w:val="001D44CF"/>
    <w:pPr>
      <w:spacing w:before="100" w:beforeAutospacing="1" w:after="100" w:afterAutospacing="1"/>
      <w:jc w:val="left"/>
    </w:pPr>
    <w:rPr>
      <w:rFonts w:ascii="Times New Roman" w:hAnsi="Times New Roman"/>
      <w:szCs w:val="24"/>
    </w:rPr>
  </w:style>
  <w:style w:type="paragraph" w:customStyle="1" w:styleId="aff0">
    <w:name w:val="Таблица ячейка по левому кр."/>
    <w:basedOn w:val="a3"/>
    <w:link w:val="aff1"/>
    <w:rsid w:val="007557EB"/>
    <w:pPr>
      <w:keepLines/>
      <w:spacing w:before="40" w:after="40"/>
      <w:ind w:left="57" w:right="57"/>
      <w:jc w:val="left"/>
    </w:pPr>
    <w:rPr>
      <w:rFonts w:ascii="Times New Roman" w:hAnsi="Times New Roman"/>
    </w:rPr>
  </w:style>
  <w:style w:type="table" w:customStyle="1" w:styleId="aff2">
    <w:name w:val="Таблица Специальная"/>
    <w:basedOn w:val="a6"/>
    <w:rsid w:val="007557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 w:cs="Times New Roman" w:hint="default"/>
        <w:b w:val="0"/>
        <w:sz w:val="20"/>
        <w:szCs w:val="20"/>
      </w:r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6E9CE"/>
      </w:tcPr>
    </w:tblStylePr>
  </w:style>
  <w:style w:type="paragraph" w:customStyle="1" w:styleId="a1">
    <w:name w:val="Список в таблице"/>
    <w:basedOn w:val="a3"/>
    <w:rsid w:val="007557EB"/>
    <w:pPr>
      <w:numPr>
        <w:numId w:val="2"/>
      </w:numPr>
      <w:spacing w:before="0" w:after="0"/>
    </w:pPr>
    <w:rPr>
      <w:rFonts w:ascii="Times New Roman" w:hAnsi="Times New Roman"/>
      <w:szCs w:val="24"/>
      <w:lang w:eastAsia="en-US"/>
    </w:rPr>
  </w:style>
  <w:style w:type="paragraph" w:styleId="50">
    <w:name w:val="List Bullet 5"/>
    <w:basedOn w:val="a3"/>
    <w:autoRedefine/>
    <w:rsid w:val="004755D4"/>
    <w:pPr>
      <w:numPr>
        <w:numId w:val="4"/>
      </w:numPr>
      <w:spacing w:before="0" w:after="0" w:line="360" w:lineRule="auto"/>
      <w:jc w:val="left"/>
    </w:pPr>
    <w:rPr>
      <w:rFonts w:ascii="Times New Roman" w:hAnsi="Times New Roman"/>
    </w:rPr>
  </w:style>
  <w:style w:type="paragraph" w:styleId="5">
    <w:name w:val="List Number 5"/>
    <w:basedOn w:val="a3"/>
    <w:rsid w:val="004755D4"/>
    <w:pPr>
      <w:numPr>
        <w:numId w:val="5"/>
      </w:numPr>
      <w:spacing w:before="0" w:after="0" w:line="360" w:lineRule="auto"/>
      <w:jc w:val="left"/>
    </w:pPr>
    <w:rPr>
      <w:rFonts w:ascii="Times New Roman" w:hAnsi="Times New Roman"/>
    </w:rPr>
  </w:style>
  <w:style w:type="paragraph" w:customStyle="1" w:styleId="-">
    <w:name w:val="Этапы бизнес-процесса"/>
    <w:basedOn w:val="a4"/>
    <w:rsid w:val="00C87114"/>
    <w:pPr>
      <w:numPr>
        <w:ilvl w:val="1"/>
        <w:numId w:val="3"/>
      </w:numPr>
      <w:tabs>
        <w:tab w:val="clear" w:pos="1992"/>
      </w:tabs>
      <w:ind w:left="0" w:firstLine="0"/>
    </w:pPr>
    <w:rPr>
      <w:szCs w:val="22"/>
    </w:rPr>
  </w:style>
  <w:style w:type="paragraph" w:customStyle="1" w:styleId="a4">
    <w:name w:val="Основной"/>
    <w:link w:val="aff3"/>
    <w:qFormat/>
    <w:rsid w:val="00C87114"/>
    <w:pPr>
      <w:spacing w:before="80" w:after="20"/>
      <w:ind w:firstLine="720"/>
    </w:pPr>
    <w:rPr>
      <w:sz w:val="22"/>
    </w:rPr>
  </w:style>
  <w:style w:type="paragraph" w:customStyle="1" w:styleId="aff4">
    <w:name w:val="Таблица заголовок графы"/>
    <w:basedOn w:val="a4"/>
    <w:rsid w:val="008B5250"/>
    <w:pPr>
      <w:keepNext/>
      <w:spacing w:before="40" w:after="40"/>
      <w:ind w:left="57" w:right="57"/>
      <w:jc w:val="center"/>
    </w:pPr>
    <w:rPr>
      <w:b/>
    </w:rPr>
  </w:style>
  <w:style w:type="character" w:customStyle="1" w:styleId="ae">
    <w:name w:val="Основной текст Знак"/>
    <w:basedOn w:val="a5"/>
    <w:link w:val="ad"/>
    <w:rsid w:val="008B5250"/>
    <w:rPr>
      <w:rFonts w:ascii="Arial" w:hAnsi="Arial"/>
      <w:i/>
      <w:iCs/>
    </w:rPr>
  </w:style>
  <w:style w:type="character" w:customStyle="1" w:styleId="aff3">
    <w:name w:val="Основной Знак"/>
    <w:basedOn w:val="ae"/>
    <w:link w:val="a4"/>
    <w:rsid w:val="00C87114"/>
    <w:rPr>
      <w:rFonts w:ascii="Arial" w:hAnsi="Arial"/>
      <w:i/>
      <w:iCs/>
      <w:sz w:val="22"/>
    </w:rPr>
  </w:style>
  <w:style w:type="paragraph" w:customStyle="1" w:styleId="aff5">
    <w:name w:val="Таблица ячейка по ширине"/>
    <w:basedOn w:val="a3"/>
    <w:link w:val="aff6"/>
    <w:rsid w:val="008B5250"/>
    <w:pPr>
      <w:keepLines/>
      <w:spacing w:before="40" w:after="40"/>
      <w:ind w:left="57" w:right="57"/>
    </w:pPr>
    <w:rPr>
      <w:rFonts w:ascii="Times New Roman" w:hAnsi="Times New Roman"/>
    </w:rPr>
  </w:style>
  <w:style w:type="paragraph" w:customStyle="1" w:styleId="aff7">
    <w:name w:val="Таблица ячейка по центру"/>
    <w:basedOn w:val="a3"/>
    <w:rsid w:val="008B5250"/>
    <w:pPr>
      <w:keepNext/>
      <w:spacing w:before="40" w:after="40"/>
      <w:ind w:left="57" w:right="57"/>
      <w:jc w:val="center"/>
    </w:pPr>
    <w:rPr>
      <w:rFonts w:ascii="Times New Roman" w:hAnsi="Times New Roman"/>
    </w:rPr>
  </w:style>
  <w:style w:type="character" w:customStyle="1" w:styleId="aff6">
    <w:name w:val="Таблица ячейка по ширине Знак"/>
    <w:basedOn w:val="a5"/>
    <w:link w:val="aff5"/>
    <w:rsid w:val="008B5250"/>
  </w:style>
  <w:style w:type="character" w:customStyle="1" w:styleId="aff1">
    <w:name w:val="Таблица ячейка по левому кр. Знак"/>
    <w:basedOn w:val="aff6"/>
    <w:link w:val="aff0"/>
    <w:rsid w:val="008B5250"/>
  </w:style>
  <w:style w:type="paragraph" w:customStyle="1" w:styleId="aff8">
    <w:name w:val="Текст таблицы"/>
    <w:link w:val="aff9"/>
    <w:qFormat/>
    <w:rsid w:val="00153EA9"/>
  </w:style>
  <w:style w:type="paragraph" w:customStyle="1" w:styleId="1">
    <w:name w:val="Список в таблице1"/>
    <w:basedOn w:val="aff8"/>
    <w:link w:val="13"/>
    <w:qFormat/>
    <w:rsid w:val="007832C5"/>
    <w:pPr>
      <w:numPr>
        <w:numId w:val="1"/>
      </w:numPr>
    </w:pPr>
    <w:rPr>
      <w:bCs/>
      <w:iCs/>
    </w:rPr>
  </w:style>
  <w:style w:type="character" w:customStyle="1" w:styleId="aff9">
    <w:name w:val="Текст таблицы Знак"/>
    <w:basedOn w:val="aff6"/>
    <w:link w:val="aff8"/>
    <w:rsid w:val="00153EA9"/>
  </w:style>
  <w:style w:type="paragraph" w:styleId="affa">
    <w:name w:val="List Paragraph"/>
    <w:basedOn w:val="a3"/>
    <w:uiPriority w:val="34"/>
    <w:qFormat/>
    <w:rsid w:val="004015AA"/>
    <w:pPr>
      <w:ind w:left="720"/>
      <w:contextualSpacing/>
    </w:pPr>
  </w:style>
  <w:style w:type="character" w:customStyle="1" w:styleId="13">
    <w:name w:val="Список в таблице1 Знак"/>
    <w:basedOn w:val="aff1"/>
    <w:link w:val="1"/>
    <w:rsid w:val="00D7336E"/>
    <w:rPr>
      <w:bCs/>
      <w:iCs/>
    </w:rPr>
  </w:style>
  <w:style w:type="character" w:customStyle="1" w:styleId="52">
    <w:name w:val="Заголовок 5 Знак"/>
    <w:basedOn w:val="a5"/>
    <w:link w:val="51"/>
    <w:rsid w:val="00CB01DD"/>
    <w:rPr>
      <w:i/>
      <w:iCs/>
      <w:sz w:val="24"/>
    </w:rPr>
  </w:style>
  <w:style w:type="character" w:customStyle="1" w:styleId="40">
    <w:name w:val="Заголовок 4 Знак"/>
    <w:basedOn w:val="a5"/>
    <w:link w:val="4"/>
    <w:rsid w:val="002512A8"/>
    <w:rPr>
      <w:b/>
      <w:bCs/>
      <w:i/>
      <w:sz w:val="24"/>
      <w:szCs w:val="22"/>
    </w:rPr>
  </w:style>
  <w:style w:type="character" w:customStyle="1" w:styleId="20">
    <w:name w:val="Заголовок 2 Знак"/>
    <w:basedOn w:val="a5"/>
    <w:link w:val="2"/>
    <w:rsid w:val="003559BF"/>
    <w:rPr>
      <w:rFonts w:cs="Arial"/>
      <w:b/>
      <w:sz w:val="26"/>
      <w:szCs w:val="40"/>
    </w:rPr>
  </w:style>
  <w:style w:type="character" w:customStyle="1" w:styleId="af1">
    <w:name w:val="Верхний колонтитул Знак"/>
    <w:basedOn w:val="a5"/>
    <w:link w:val="af0"/>
    <w:rsid w:val="009C6324"/>
    <w:rPr>
      <w:rFonts w:ascii="Arial" w:hAnsi="Arial"/>
      <w:lang w:val="en-AU" w:eastAsia="en-US"/>
    </w:rPr>
  </w:style>
  <w:style w:type="character" w:customStyle="1" w:styleId="af4">
    <w:name w:val="Нижний колонтитул Знак"/>
    <w:basedOn w:val="a5"/>
    <w:link w:val="af3"/>
    <w:rsid w:val="009C6324"/>
    <w:rPr>
      <w:rFonts w:ascii="Arial" w:hAnsi="Arial"/>
      <w:sz w:val="24"/>
    </w:rPr>
  </w:style>
  <w:style w:type="paragraph" w:styleId="affb">
    <w:name w:val="TOC Heading"/>
    <w:basedOn w:val="10"/>
    <w:next w:val="a4"/>
    <w:uiPriority w:val="39"/>
    <w:qFormat/>
    <w:rsid w:val="003E572A"/>
    <w:pPr>
      <w:keepNext/>
      <w:keepLines/>
      <w:spacing w:before="480" w:after="0" w:line="276" w:lineRule="auto"/>
      <w:outlineLvl w:val="9"/>
    </w:pPr>
    <w:rPr>
      <w:rFonts w:cs="Times New Roman"/>
      <w:bCs/>
      <w:szCs w:val="28"/>
      <w:lang w:eastAsia="en-US"/>
    </w:rPr>
  </w:style>
  <w:style w:type="character" w:customStyle="1" w:styleId="11">
    <w:name w:val="Заголовок 1 Знак"/>
    <w:basedOn w:val="a5"/>
    <w:link w:val="10"/>
    <w:rsid w:val="00C87114"/>
    <w:rPr>
      <w:rFonts w:cs="Arial"/>
      <w:b/>
      <w:color w:val="548DD4" w:themeColor="text2" w:themeTint="99"/>
      <w:sz w:val="32"/>
      <w:szCs w:val="26"/>
    </w:rPr>
  </w:style>
  <w:style w:type="character" w:customStyle="1" w:styleId="30">
    <w:name w:val="Заголовок 3 Знак"/>
    <w:basedOn w:val="a5"/>
    <w:link w:val="3"/>
    <w:rsid w:val="0029225A"/>
    <w:rPr>
      <w:rFonts w:cs="Arial"/>
      <w:b/>
      <w:bCs/>
      <w:sz w:val="22"/>
      <w:szCs w:val="26"/>
    </w:rPr>
  </w:style>
  <w:style w:type="paragraph" w:styleId="affc">
    <w:name w:val="footnote text"/>
    <w:basedOn w:val="a3"/>
    <w:link w:val="affd"/>
    <w:rsid w:val="00CA71E3"/>
    <w:pPr>
      <w:spacing w:before="0" w:after="0"/>
    </w:pPr>
    <w:rPr>
      <w:sz w:val="20"/>
    </w:rPr>
  </w:style>
  <w:style w:type="character" w:customStyle="1" w:styleId="affd">
    <w:name w:val="Текст сноски Знак"/>
    <w:basedOn w:val="a5"/>
    <w:link w:val="affc"/>
    <w:rsid w:val="00CA71E3"/>
    <w:rPr>
      <w:rFonts w:ascii="Arial" w:hAnsi="Arial"/>
    </w:rPr>
  </w:style>
  <w:style w:type="character" w:styleId="affe">
    <w:name w:val="footnote reference"/>
    <w:basedOn w:val="a5"/>
    <w:rsid w:val="00CA71E3"/>
    <w:rPr>
      <w:vertAlign w:val="superscript"/>
    </w:rPr>
  </w:style>
  <w:style w:type="character" w:customStyle="1" w:styleId="afa">
    <w:name w:val="Текст примечания Знак"/>
    <w:basedOn w:val="a5"/>
    <w:link w:val="af9"/>
    <w:semiHidden/>
    <w:rsid w:val="0062733C"/>
    <w:rPr>
      <w:rFonts w:ascii="Arial" w:hAnsi="Arial"/>
      <w:sz w:val="18"/>
    </w:rPr>
  </w:style>
  <w:style w:type="character" w:customStyle="1" w:styleId="afd">
    <w:name w:val="Схема документа Знак"/>
    <w:basedOn w:val="a5"/>
    <w:link w:val="afc"/>
    <w:uiPriority w:val="99"/>
    <w:semiHidden/>
    <w:rsid w:val="00CE2E66"/>
    <w:rPr>
      <w:rFonts w:ascii="Tahoma" w:hAnsi="Tahoma" w:cs="Tahoma"/>
      <w:sz w:val="24"/>
      <w:shd w:val="clear" w:color="auto" w:fill="000080"/>
    </w:rPr>
  </w:style>
  <w:style w:type="paragraph" w:customStyle="1" w:styleId="14">
    <w:name w:val="Заголовок1"/>
    <w:link w:val="afff"/>
    <w:qFormat/>
    <w:rsid w:val="00837729"/>
    <w:pPr>
      <w:spacing w:after="240"/>
    </w:pPr>
    <w:rPr>
      <w:rFonts w:cs="Arial"/>
      <w:b/>
      <w:sz w:val="40"/>
      <w:szCs w:val="40"/>
    </w:rPr>
  </w:style>
  <w:style w:type="character" w:styleId="afff0">
    <w:name w:val="Placeholder Text"/>
    <w:basedOn w:val="a5"/>
    <w:uiPriority w:val="99"/>
    <w:semiHidden/>
    <w:rsid w:val="00BA05AB"/>
    <w:rPr>
      <w:color w:val="808080"/>
    </w:rPr>
  </w:style>
  <w:style w:type="character" w:customStyle="1" w:styleId="afff">
    <w:name w:val="Заголовок Знак"/>
    <w:basedOn w:val="11"/>
    <w:link w:val="14"/>
    <w:rsid w:val="00837729"/>
    <w:rPr>
      <w:rFonts w:cs="Arial"/>
      <w:b/>
      <w:color w:val="548DD4" w:themeColor="text2" w:themeTint="99"/>
      <w:sz w:val="40"/>
      <w:szCs w:val="40"/>
    </w:rPr>
  </w:style>
  <w:style w:type="paragraph" w:customStyle="1" w:styleId="afff1">
    <w:name w:val="Заголовок таблицы"/>
    <w:basedOn w:val="a4"/>
    <w:qFormat/>
    <w:rsid w:val="00C10DA2"/>
    <w:pPr>
      <w:ind w:firstLine="0"/>
      <w:jc w:val="center"/>
    </w:pPr>
    <w:rPr>
      <w:b/>
      <w:sz w:val="20"/>
    </w:rPr>
  </w:style>
  <w:style w:type="character" w:customStyle="1" w:styleId="aa">
    <w:name w:val="Основной текст с отступом Знак"/>
    <w:basedOn w:val="a5"/>
    <w:link w:val="a9"/>
    <w:rsid w:val="00837729"/>
    <w:rPr>
      <w:rFonts w:ascii="Arial" w:hAnsi="Arial"/>
      <w:sz w:val="24"/>
    </w:rPr>
  </w:style>
  <w:style w:type="paragraph" w:customStyle="1" w:styleId="afff2">
    <w:name w:val="Основной список"/>
    <w:basedOn w:val="a4"/>
    <w:rsid w:val="00C85F34"/>
    <w:pPr>
      <w:ind w:left="1440" w:hanging="360"/>
    </w:pPr>
  </w:style>
  <w:style w:type="paragraph" w:customStyle="1" w:styleId="a0">
    <w:name w:val="Выходные данные"/>
    <w:basedOn w:val="afff2"/>
    <w:rsid w:val="009569AB"/>
    <w:pPr>
      <w:numPr>
        <w:numId w:val="6"/>
      </w:numPr>
      <w:ind w:left="0" w:firstLine="0"/>
    </w:pPr>
  </w:style>
  <w:style w:type="paragraph" w:customStyle="1" w:styleId="afff3">
    <w:name w:val="Входные данные"/>
    <w:basedOn w:val="a4"/>
    <w:rsid w:val="00542F70"/>
    <w:pPr>
      <w:ind w:firstLine="0"/>
    </w:pPr>
  </w:style>
  <w:style w:type="paragraph" w:customStyle="1" w:styleId="afff4">
    <w:name w:val="Печатные формы и отчеты"/>
    <w:basedOn w:val="afff2"/>
    <w:rsid w:val="00C85F34"/>
  </w:style>
  <w:style w:type="paragraph" w:customStyle="1" w:styleId="a2">
    <w:name w:val="Приложения"/>
    <w:basedOn w:val="afff2"/>
    <w:rsid w:val="003A2F35"/>
    <w:pPr>
      <w:numPr>
        <w:numId w:val="7"/>
      </w:numPr>
      <w:ind w:left="0" w:firstLine="0"/>
    </w:pPr>
  </w:style>
  <w:style w:type="paragraph" w:customStyle="1" w:styleId="afff5">
    <w:name w:val="Печатные формы"/>
    <w:basedOn w:val="afff2"/>
    <w:rsid w:val="003A2F35"/>
    <w:pPr>
      <w:ind w:left="0" w:firstLine="0"/>
    </w:pPr>
  </w:style>
  <w:style w:type="paragraph" w:customStyle="1" w:styleId="a">
    <w:name w:val="Настройки"/>
    <w:basedOn w:val="afff6"/>
    <w:rsid w:val="00467D33"/>
    <w:pPr>
      <w:numPr>
        <w:numId w:val="8"/>
      </w:numPr>
    </w:pPr>
  </w:style>
  <w:style w:type="paragraph" w:customStyle="1" w:styleId="afff6">
    <w:name w:val="Допущения и ограничения"/>
    <w:basedOn w:val="a4"/>
    <w:rsid w:val="00443A31"/>
    <w:pPr>
      <w:ind w:firstLine="0"/>
    </w:pPr>
  </w:style>
  <w:style w:type="character" w:customStyle="1" w:styleId="15">
    <w:name w:val="Стиль1 Знак"/>
    <w:basedOn w:val="a5"/>
    <w:rsid w:val="0013262F"/>
    <w:rPr>
      <w:sz w:val="24"/>
    </w:rPr>
  </w:style>
  <w:style w:type="character" w:customStyle="1" w:styleId="ColumbuscopyTegn">
    <w:name w:val="Columbus copy Tegn"/>
    <w:basedOn w:val="a5"/>
    <w:link w:val="Columbuscopy"/>
    <w:locked/>
    <w:rsid w:val="00903E57"/>
    <w:rPr>
      <w:rFonts w:ascii="Arial" w:eastAsiaTheme="minorHAnsi" w:hAnsi="Arial" w:cs="Arial"/>
      <w:color w:val="6D757B"/>
      <w:sz w:val="22"/>
      <w:szCs w:val="22"/>
      <w:lang w:eastAsia="en-US"/>
    </w:rPr>
  </w:style>
  <w:style w:type="paragraph" w:customStyle="1" w:styleId="Columbuscopy">
    <w:name w:val="Columbus copy"/>
    <w:basedOn w:val="a3"/>
    <w:link w:val="ColumbuscopyTegn"/>
    <w:qFormat/>
    <w:rsid w:val="00903E57"/>
    <w:pPr>
      <w:spacing w:before="0" w:after="200" w:line="276" w:lineRule="auto"/>
      <w:jc w:val="left"/>
    </w:pPr>
    <w:rPr>
      <w:rFonts w:eastAsiaTheme="minorHAnsi" w:cs="Arial"/>
      <w:color w:val="6D757B"/>
      <w:sz w:val="22"/>
      <w:szCs w:val="22"/>
      <w:lang w:eastAsia="en-US"/>
    </w:rPr>
  </w:style>
  <w:style w:type="character" w:styleId="afff7">
    <w:name w:val="Strong"/>
    <w:basedOn w:val="a5"/>
    <w:qFormat/>
    <w:rsid w:val="004D53CF"/>
    <w:rPr>
      <w:b/>
      <w:bCs/>
    </w:rPr>
  </w:style>
  <w:style w:type="character" w:styleId="afff8">
    <w:name w:val="Subtle Emphasis"/>
    <w:basedOn w:val="a5"/>
    <w:uiPriority w:val="19"/>
    <w:qFormat/>
    <w:rsid w:val="004D53CF"/>
    <w:rPr>
      <w:i/>
      <w:iCs/>
      <w:color w:val="808080" w:themeColor="text1" w:themeTint="7F"/>
    </w:rPr>
  </w:style>
  <w:style w:type="character" w:styleId="afff9">
    <w:name w:val="Emphasis"/>
    <w:basedOn w:val="a5"/>
    <w:qFormat/>
    <w:rsid w:val="001A746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8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49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61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8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8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9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8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4890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8956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93899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1568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54155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189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34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8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3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4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9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9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01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8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8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8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52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57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8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86289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0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8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7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9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832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0821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8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5917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09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19B20.0A41FAD0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hkova.g\Documents\PRJ-8%202017-76%20&#1055;&#1072;&#1088;&#1090;&#1080;&#1086;&#1085;&#1085;&#1099;&#1081;%20&#1091;&#1095;&#1077;&#1090;\&#1044;&#1086;&#1088;&#1072;&#1073;&#1086;&#1090;&#1082;&#1080;%20ERP\&#1060;&#1044;%20&#1064;&#1072;&#1073;&#1083;&#1086;&#1085;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6B5D4F382214D4999F052D6830124A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0AC1E32-7336-408C-B7C0-4FB48B894A89}"/>
      </w:docPartPr>
      <w:docPartBody>
        <w:p w:rsidR="00667056" w:rsidRDefault="00997EDD">
          <w:pPr>
            <w:pStyle w:val="E6B5D4F382214D4999F052D6830124A3"/>
          </w:pPr>
          <w:r w:rsidRPr="0050659F">
            <w:rPr>
              <w:rStyle w:val="a3"/>
            </w:rPr>
            <w:t>[Название]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5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7EDD"/>
    <w:rsid w:val="00154D25"/>
    <w:rsid w:val="001850F8"/>
    <w:rsid w:val="001D0851"/>
    <w:rsid w:val="00237E8B"/>
    <w:rsid w:val="00360CBB"/>
    <w:rsid w:val="003D3838"/>
    <w:rsid w:val="004B5EBA"/>
    <w:rsid w:val="005512BA"/>
    <w:rsid w:val="00667056"/>
    <w:rsid w:val="00741FB7"/>
    <w:rsid w:val="00876354"/>
    <w:rsid w:val="00997EDD"/>
    <w:rsid w:val="009A5B67"/>
    <w:rsid w:val="00B4582B"/>
    <w:rsid w:val="00B64846"/>
    <w:rsid w:val="00BC4987"/>
    <w:rsid w:val="00BE53B6"/>
    <w:rsid w:val="00D003C9"/>
    <w:rsid w:val="00D87502"/>
    <w:rsid w:val="00D93DF4"/>
    <w:rsid w:val="00DA094D"/>
    <w:rsid w:val="00E340BF"/>
    <w:rsid w:val="00E5077F"/>
    <w:rsid w:val="00EA4EB5"/>
    <w:rsid w:val="00F2744B"/>
    <w:rsid w:val="00F27C4E"/>
    <w:rsid w:val="00FA4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E6B5D4F382214D4999F052D6830124A3">
    <w:name w:val="E6B5D4F382214D4999F052D6830124A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>
  <b:Source>
    <b:Tag>ALK026FD001</b:Tag>
    <b:SourceType>Book</b:SourceType>
    <b:Guid>{73CCFBF4-4C58-4654-859C-0EC935739353}</b:Guid>
    <b:Title>ALK026-FD-001</b:Title>
    <b:RefOrder>1</b:RefOrder>
  </b:Source>
</b:Sourc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AB01CDC2762245BE5C733DD0C1ACCD" ma:contentTypeVersion="0" ma:contentTypeDescription="Create a new document." ma:contentTypeScope="" ma:versionID="c092cfadda23d0b393d1ac8685c38201">
  <xsd:schema xmlns:xsd="http://www.w3.org/2001/XMLSchema" xmlns:p="http://schemas.microsoft.com/office/2006/metadata/properties" targetNamespace="http://schemas.microsoft.com/office/2006/metadata/properties" ma:root="true" ma:fieldsID="4aeb20c0e3442673af7ee1078645876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4011FFF-3530-4136-819C-464F0EA30621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3A283844-1821-4C9A-AB79-301C1BD7E62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ADDA060-EAFE-47C2-8DBC-AB7EF7B6D4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A27578E9-1729-4D70-95EE-A6755FA1791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ФД Шаблон</Template>
  <TotalTime>1546</TotalTime>
  <Pages>3</Pages>
  <Words>239</Words>
  <Characters>1700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DAX-7841 Не закрываются заказы при докомплектации</vt:lpstr>
    </vt:vector>
  </TitlesOfParts>
  <Company/>
  <LinksUpToDate>false</LinksUpToDate>
  <CharactersWithSpaces>1936</CharactersWithSpaces>
  <SharedDoc>false</SharedDoc>
  <HLinks>
    <vt:vector size="72" baseType="variant">
      <vt:variant>
        <vt:i4>1507388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_Toc253499488</vt:lpwstr>
      </vt:variant>
      <vt:variant>
        <vt:i4>1507388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_Toc253499487</vt:lpwstr>
      </vt:variant>
      <vt:variant>
        <vt:i4>1507388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_Toc253499486</vt:lpwstr>
      </vt:variant>
      <vt:variant>
        <vt:i4>1507388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_Toc253499485</vt:lpwstr>
      </vt:variant>
      <vt:variant>
        <vt:i4>1507388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_Toc253499484</vt:lpwstr>
      </vt:variant>
      <vt:variant>
        <vt:i4>1507388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_Toc253499483</vt:lpwstr>
      </vt:variant>
      <vt:variant>
        <vt:i4>1507388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_Toc253499482</vt:lpwstr>
      </vt:variant>
      <vt:variant>
        <vt:i4>1507388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_Toc253499481</vt:lpwstr>
      </vt:variant>
      <vt:variant>
        <vt:i4>1507388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_Toc253499480</vt:lpwstr>
      </vt:variant>
      <vt:variant>
        <vt:i4>1572924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_Toc253499479</vt:lpwstr>
      </vt:variant>
      <vt:variant>
        <vt:i4>1572924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_Toc253499478</vt:lpwstr>
      </vt:variant>
      <vt:variant>
        <vt:i4>1572924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_Toc253499477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DAX-10596 Поэкземплярный учет игрушек.</dc:title>
  <dc:creator>K.alyanykh</dc:creator>
  <cp:lastModifiedBy>Кирилл Альяных</cp:lastModifiedBy>
  <cp:revision>42</cp:revision>
  <cp:lastPrinted>2010-02-27T12:52:00Z</cp:lastPrinted>
  <dcterms:created xsi:type="dcterms:W3CDTF">2025-09-18T08:36:00Z</dcterms:created>
  <dcterms:modified xsi:type="dcterms:W3CDTF">2025-09-19T10:21:00Z</dcterms:modified>
</cp:coreProperties>
</file>