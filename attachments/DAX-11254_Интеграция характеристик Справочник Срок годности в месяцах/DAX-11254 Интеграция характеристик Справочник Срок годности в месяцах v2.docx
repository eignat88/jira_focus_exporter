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2EB6A49B" w:rsidR="00A51049" w:rsidRPr="00FF5124" w:rsidRDefault="006F5E97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2074C0" w:rsidRPr="002074C0">
            <w:rPr>
              <w:rFonts w:cs="Times New Roman"/>
              <w:spacing w:val="-2"/>
              <w:kern w:val="36"/>
              <w:sz w:val="41"/>
              <w:szCs w:val="41"/>
            </w:rPr>
            <w:t>DAX-11254 Интеграция характеристик Справочник Срок годности в месяца</w:t>
          </w:r>
          <w:r w:rsidR="00575E7D">
            <w:rPr>
              <w:rFonts w:cs="Times New Roman"/>
              <w:spacing w:val="-2"/>
              <w:kern w:val="36"/>
              <w:sz w:val="41"/>
              <w:szCs w:val="41"/>
            </w:rPr>
            <w:t>х</w:t>
          </w:r>
        </w:sdtContent>
      </w:sdt>
    </w:p>
    <w:bookmarkEnd w:id="0"/>
    <w:bookmarkEnd w:id="1"/>
    <w:p w14:paraId="4EDE04EB" w14:textId="3C856691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3AB2D50C" w:rsidR="00662477" w:rsidRPr="00FF5124" w:rsidRDefault="00FB4B35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24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11</w:t>
            </w:r>
            <w:r w:rsidR="00891BD6" w:rsidRPr="00FF5124">
              <w:rPr>
                <w:sz w:val="24"/>
                <w:szCs w:val="24"/>
              </w:rPr>
              <w:t>.202</w:t>
            </w:r>
            <w:r w:rsidR="00705CC2"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67B0CD6E" w:rsidR="008F1D14" w:rsidRPr="007D57EC" w:rsidRDefault="007D57EC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6B4F08A4" w:rsidR="008F1D14" w:rsidRPr="00FF5124" w:rsidRDefault="007D57EC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Внесение изменений после согласования требований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10661BE5" w:rsidR="008F1D14" w:rsidRPr="00FF5124" w:rsidRDefault="00970D30" w:rsidP="008F1D14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lang w:val="en-US"/>
              </w:rPr>
              <w:t>2</w:t>
            </w:r>
            <w:r w:rsidR="007D57EC">
              <w:rPr>
                <w:sz w:val="24"/>
                <w:szCs w:val="24"/>
              </w:rPr>
              <w:t>.01.2026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674ADEC8" w:rsidR="008F1D14" w:rsidRPr="00FF5124" w:rsidRDefault="007D57EC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</w:p>
        </w:tc>
      </w:tr>
      <w:tr w:rsidR="00114E40" w:rsidRPr="00FF5124" w14:paraId="03ABB6D0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09CBBA" w14:textId="5A2966EF" w:rsidR="00114E40" w:rsidRPr="00114E40" w:rsidRDefault="00114E40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D9A179" w14:textId="2EA48910" w:rsidR="00114E40" w:rsidRPr="00114E40" w:rsidRDefault="00114E40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Внес изменения в наименования технических полей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145F04" w14:textId="5E1089F6" w:rsidR="00114E40" w:rsidRDefault="00114E40" w:rsidP="008F1D14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27.01.2026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8E2845" w14:textId="5F316C1D" w:rsidR="00114E40" w:rsidRDefault="00114E40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bookmarkStart w:id="2" w:name="_GoBack"/>
            <w:bookmarkEnd w:id="2"/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3" w:name="_Toc309597739"/>
      <w:r w:rsidRPr="00FF5124">
        <w:rPr>
          <w:rFonts w:cs="Times New Roman"/>
        </w:rPr>
        <w:t>Бизнес-процессы</w:t>
      </w:r>
    </w:p>
    <w:p w14:paraId="0DEE77C8" w14:textId="712A30BF" w:rsidR="00532450" w:rsidRPr="00FF5124" w:rsidRDefault="00350325" w:rsidP="00350325">
      <w:pPr>
        <w:pStyle w:val="a4"/>
        <w:rPr>
          <w:sz w:val="24"/>
          <w:szCs w:val="24"/>
        </w:rPr>
      </w:pPr>
      <w:r>
        <w:rPr>
          <w:sz w:val="24"/>
          <w:szCs w:val="24"/>
        </w:rPr>
        <w:t xml:space="preserve">Интеграция с системой </w:t>
      </w:r>
      <w:r>
        <w:rPr>
          <w:sz w:val="24"/>
          <w:szCs w:val="24"/>
          <w:lang w:val="en-US"/>
        </w:rPr>
        <w:t>PIM</w:t>
      </w:r>
      <w:r w:rsidR="00BE5852">
        <w:rPr>
          <w:sz w:val="24"/>
          <w:szCs w:val="24"/>
        </w:rPr>
        <w:t>.</w:t>
      </w:r>
    </w:p>
    <w:p w14:paraId="0F1BD9E9" w14:textId="70630A6E" w:rsidR="00FB4B35" w:rsidRPr="005A607F" w:rsidRDefault="008457D5" w:rsidP="005A607F">
      <w:pPr>
        <w:pStyle w:val="10"/>
        <w:numPr>
          <w:ilvl w:val="0"/>
          <w:numId w:val="23"/>
        </w:numPr>
        <w:rPr>
          <w:rFonts w:cs="Times New Roman"/>
        </w:rPr>
      </w:pPr>
      <w:bookmarkStart w:id="4" w:name="_Toc309597740"/>
      <w:bookmarkEnd w:id="3"/>
      <w:r w:rsidRPr="00FF5124">
        <w:rPr>
          <w:rFonts w:cs="Times New Roman"/>
        </w:rPr>
        <w:t>Изменение модели данных</w:t>
      </w:r>
      <w:bookmarkEnd w:id="4"/>
    </w:p>
    <w:p w14:paraId="72A023A3" w14:textId="22F4BE65" w:rsidR="0075695E" w:rsidRDefault="0075695E" w:rsidP="0075695E">
      <w:pPr>
        <w:pStyle w:val="a4"/>
        <w:numPr>
          <w:ilvl w:val="1"/>
          <w:numId w:val="23"/>
        </w:numPr>
      </w:pPr>
      <w:r>
        <w:t>Добавить нов</w:t>
      </w:r>
      <w:r w:rsidR="005A607F">
        <w:t>ые поля</w:t>
      </w:r>
      <w:r>
        <w:t xml:space="preserve"> в таблицу </w:t>
      </w:r>
      <w:r w:rsidR="005A607F">
        <w:rPr>
          <w:b/>
          <w:lang w:val="en-US"/>
        </w:rPr>
        <w:t>Invent</w:t>
      </w:r>
      <w:r w:rsidRPr="0075695E">
        <w:rPr>
          <w:b/>
        </w:rPr>
        <w:t>Table</w:t>
      </w:r>
      <w: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1937"/>
        <w:gridCol w:w="2268"/>
        <w:gridCol w:w="1701"/>
        <w:gridCol w:w="1891"/>
      </w:tblGrid>
      <w:tr w:rsidR="0075695E" w:rsidRPr="00FF5124" w14:paraId="427D17E6" w14:textId="77777777" w:rsidTr="0075695E">
        <w:trPr>
          <w:trHeight w:val="999"/>
        </w:trPr>
        <w:tc>
          <w:tcPr>
            <w:tcW w:w="2693" w:type="dxa"/>
            <w:shd w:val="clear" w:color="auto" w:fill="D9D9D9" w:themeFill="background1" w:themeFillShade="D9"/>
          </w:tcPr>
          <w:p w14:paraId="0484173C" w14:textId="77777777" w:rsidR="0075695E" w:rsidRPr="00350325" w:rsidRDefault="0075695E" w:rsidP="00AD094B">
            <w:pPr>
              <w:spacing w:after="120"/>
              <w:jc w:val="center"/>
              <w:rPr>
                <w:rFonts w:ascii="Times New Roman" w:hAnsi="Times New Roman"/>
                <w:b/>
              </w:rPr>
            </w:pPr>
            <w:r w:rsidRPr="00350325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937" w:type="dxa"/>
            <w:shd w:val="clear" w:color="auto" w:fill="D9D9D9" w:themeFill="background1" w:themeFillShade="D9"/>
          </w:tcPr>
          <w:p w14:paraId="5A7C0561" w14:textId="77777777" w:rsidR="0075695E" w:rsidRPr="00FF5124" w:rsidRDefault="0075695E" w:rsidP="00AD094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62E736FF" w14:textId="77777777" w:rsidR="0075695E" w:rsidRPr="00FF5124" w:rsidRDefault="0075695E" w:rsidP="00AD094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B35CFE4" w14:textId="77777777" w:rsidR="0075695E" w:rsidRPr="00FF5124" w:rsidRDefault="0075695E" w:rsidP="00AD094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1891" w:type="dxa"/>
            <w:shd w:val="clear" w:color="auto" w:fill="D9D9D9" w:themeFill="background1" w:themeFillShade="D9"/>
          </w:tcPr>
          <w:p w14:paraId="3A755650" w14:textId="77777777" w:rsidR="0075695E" w:rsidRPr="00FF5124" w:rsidRDefault="0075695E" w:rsidP="00AD094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75695E" w:rsidRPr="002933F6" w14:paraId="7649A8ED" w14:textId="77777777" w:rsidTr="0075695E">
        <w:tc>
          <w:tcPr>
            <w:tcW w:w="2693" w:type="dxa"/>
          </w:tcPr>
          <w:p w14:paraId="540AAE6A" w14:textId="0FE73132" w:rsidR="0075695E" w:rsidRPr="00C46E13" w:rsidRDefault="005A607F" w:rsidP="005A607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</w:t>
            </w:r>
            <w:r w:rsidRPr="005A607F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вида</w:t>
            </w:r>
            <w:r w:rsidRPr="005A607F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продукта</w:t>
            </w:r>
            <w:r w:rsidRPr="005A607F">
              <w:rPr>
                <w:rFonts w:ascii="Times New Roman" w:hAnsi="Times New Roman"/>
                <w:sz w:val="22"/>
              </w:rPr>
              <w:br/>
              <w:t>(</w:t>
            </w:r>
            <w:r w:rsidR="00C46E13" w:rsidRPr="00C46E13">
              <w:rPr>
                <w:rFonts w:ascii="Times New Roman" w:hAnsi="Times New Roman"/>
                <w:sz w:val="22"/>
              </w:rPr>
              <w:t>ItemTypeId</w:t>
            </w:r>
            <w:r w:rsidR="00C46E13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937" w:type="dxa"/>
          </w:tcPr>
          <w:p w14:paraId="38D20CDF" w14:textId="4813793A" w:rsidR="0075695E" w:rsidRPr="00350325" w:rsidRDefault="005A607F" w:rsidP="00AD094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Cs w:val="24"/>
              </w:rPr>
            </w:pPr>
            <w:r>
              <w:rPr>
                <w:rFonts w:ascii="Times New Roman" w:hAnsi="Times New Roman"/>
                <w:i/>
                <w:szCs w:val="24"/>
              </w:rPr>
              <w:t>Код вида продукта</w:t>
            </w:r>
          </w:p>
        </w:tc>
        <w:tc>
          <w:tcPr>
            <w:tcW w:w="2268" w:type="dxa"/>
          </w:tcPr>
          <w:p w14:paraId="6D44A438" w14:textId="0A08B247" w:rsidR="0075695E" w:rsidRPr="00350325" w:rsidRDefault="005A607F" w:rsidP="00AD094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7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7D5CF70B" w14:textId="77777777" w:rsidR="0075695E" w:rsidRPr="009C5ACA" w:rsidRDefault="0075695E" w:rsidP="00AD094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1891" w:type="dxa"/>
          </w:tcPr>
          <w:p w14:paraId="727E6731" w14:textId="77777777" w:rsidR="0075695E" w:rsidRPr="002933F6" w:rsidRDefault="0075695E" w:rsidP="00AD094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5A607F" w:rsidRPr="002933F6" w14:paraId="41F6035B" w14:textId="77777777" w:rsidTr="0075695E">
        <w:tc>
          <w:tcPr>
            <w:tcW w:w="2693" w:type="dxa"/>
          </w:tcPr>
          <w:p w14:paraId="75127EF7" w14:textId="2C18F7EB" w:rsidR="005A607F" w:rsidRDefault="005A607F" w:rsidP="00C46E1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Вид товара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 w:rsidRPr="00D21AEB">
              <w:rPr>
                <w:rFonts w:ascii="Times New Roman" w:hAnsi="Times New Roman"/>
                <w:sz w:val="22"/>
              </w:rPr>
              <w:t>(</w:t>
            </w:r>
            <w:r w:rsidR="00C46E13" w:rsidRPr="005A607F">
              <w:rPr>
                <w:rFonts w:ascii="Times New Roman" w:hAnsi="Times New Roman"/>
                <w:sz w:val="22"/>
              </w:rPr>
              <w:t>ItemType</w:t>
            </w:r>
            <w:r w:rsidRPr="00D21AEB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937" w:type="dxa"/>
          </w:tcPr>
          <w:p w14:paraId="619DCAE8" w14:textId="023B90D4" w:rsidR="005A607F" w:rsidRDefault="005A607F" w:rsidP="005A607F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Наименование вида товара</w:t>
            </w:r>
          </w:p>
        </w:tc>
        <w:tc>
          <w:tcPr>
            <w:tcW w:w="2268" w:type="dxa"/>
          </w:tcPr>
          <w:p w14:paraId="7D7E05D0" w14:textId="422FD17C" w:rsidR="005A607F" w:rsidRDefault="005A607F" w:rsidP="005A607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Sting</w:t>
            </w:r>
            <w:r>
              <w:rPr>
                <w:rFonts w:ascii="Times New Roman" w:hAnsi="Times New Roman"/>
                <w:sz w:val="22"/>
              </w:rPr>
              <w:t>(255)</w:t>
            </w:r>
          </w:p>
        </w:tc>
        <w:tc>
          <w:tcPr>
            <w:tcW w:w="1701" w:type="dxa"/>
          </w:tcPr>
          <w:p w14:paraId="66B1ED1A" w14:textId="3F844BEE" w:rsidR="005A607F" w:rsidRDefault="005A607F" w:rsidP="005A607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1891" w:type="dxa"/>
          </w:tcPr>
          <w:p w14:paraId="52E1F80E" w14:textId="5161B7AF" w:rsidR="005A607F" w:rsidRDefault="005A607F" w:rsidP="005A607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3E005DE0" w14:textId="04A647B8" w:rsidR="00C46E13" w:rsidRPr="00793CBF" w:rsidRDefault="00C46E13" w:rsidP="00C46E13">
      <w:pPr>
        <w:pStyle w:val="a4"/>
        <w:numPr>
          <w:ilvl w:val="1"/>
          <w:numId w:val="23"/>
        </w:numPr>
      </w:pPr>
      <w:r>
        <w:t xml:space="preserve">Создать новую таблицу </w:t>
      </w:r>
      <w:r>
        <w:rPr>
          <w:b/>
          <w:lang w:val="en-US"/>
        </w:rPr>
        <w:t>ALK</w:t>
      </w:r>
      <w:r w:rsidRPr="001113DF">
        <w:rPr>
          <w:b/>
        </w:rPr>
        <w:t>_</w:t>
      </w:r>
      <w:r w:rsidRPr="001113DF">
        <w:rPr>
          <w:b/>
          <w:lang w:val="en-US"/>
        </w:rPr>
        <w:t>ItemType</w:t>
      </w:r>
      <w: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977"/>
        <w:gridCol w:w="2126"/>
        <w:gridCol w:w="1559"/>
        <w:gridCol w:w="1701"/>
        <w:gridCol w:w="2127"/>
      </w:tblGrid>
      <w:tr w:rsidR="00C46E13" w:rsidRPr="00FF5124" w14:paraId="65870D65" w14:textId="77777777" w:rsidTr="00DA0008">
        <w:trPr>
          <w:trHeight w:val="999"/>
        </w:trPr>
        <w:tc>
          <w:tcPr>
            <w:tcW w:w="2977" w:type="dxa"/>
            <w:shd w:val="clear" w:color="auto" w:fill="D9D9D9" w:themeFill="background1" w:themeFillShade="D9"/>
          </w:tcPr>
          <w:p w14:paraId="2F1E296D" w14:textId="77777777" w:rsidR="00C46E13" w:rsidRPr="00FF5124" w:rsidRDefault="00C46E13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3280647" w14:textId="77777777" w:rsidR="00C46E13" w:rsidRPr="00FF5124" w:rsidRDefault="00C46E13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18596CE" w14:textId="77777777" w:rsidR="00C46E13" w:rsidRPr="00FF5124" w:rsidRDefault="00C46E13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CF71B7A" w14:textId="77777777" w:rsidR="00C46E13" w:rsidRPr="00FF5124" w:rsidRDefault="00C46E13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4EE5EB77" w14:textId="77777777" w:rsidR="00C46E13" w:rsidRPr="00FF5124" w:rsidRDefault="00C46E13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C46E13" w:rsidRPr="002933F6" w14:paraId="2511469D" w14:textId="77777777" w:rsidTr="00DA0008">
        <w:tc>
          <w:tcPr>
            <w:tcW w:w="2977" w:type="dxa"/>
          </w:tcPr>
          <w:p w14:paraId="0919BB61" w14:textId="35C05A96" w:rsidR="00C46E13" w:rsidRPr="00D21AEB" w:rsidRDefault="00C46E13" w:rsidP="00C46E1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ИД</w:t>
            </w:r>
            <w:r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вида</w:t>
            </w:r>
            <w:r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товара</w:t>
            </w:r>
            <w:r w:rsidRPr="00D21AEB">
              <w:rPr>
                <w:rFonts w:ascii="Times New Roman" w:hAnsi="Times New Roman"/>
                <w:sz w:val="22"/>
              </w:rPr>
              <w:br/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ItemTypeId</w:t>
            </w:r>
            <w:r w:rsidRPr="00D21AEB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3B3629FE" w14:textId="77777777" w:rsidR="00C46E13" w:rsidRPr="008A395F" w:rsidRDefault="00C46E13" w:rsidP="00DA0008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Код вида товара</w:t>
            </w:r>
          </w:p>
        </w:tc>
        <w:tc>
          <w:tcPr>
            <w:tcW w:w="1559" w:type="dxa"/>
          </w:tcPr>
          <w:p w14:paraId="27F5C021" w14:textId="77777777" w:rsidR="00C46E13" w:rsidRPr="00D21AEB" w:rsidRDefault="00C46E13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7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19D87713" w14:textId="77777777" w:rsidR="00C46E13" w:rsidRPr="009C5ACA" w:rsidRDefault="00C46E13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205CD983" w14:textId="77777777" w:rsidR="00C46E13" w:rsidRPr="002933F6" w:rsidRDefault="00C46E13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C46E13" w14:paraId="3FAB58A5" w14:textId="77777777" w:rsidTr="00DA0008">
        <w:tc>
          <w:tcPr>
            <w:tcW w:w="2977" w:type="dxa"/>
          </w:tcPr>
          <w:p w14:paraId="22CECE94" w14:textId="7460306A" w:rsidR="00C46E13" w:rsidRPr="00D21AEB" w:rsidRDefault="00C46E13" w:rsidP="00C46E1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Вид товара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 w:rsidRPr="00D21AEB">
              <w:rPr>
                <w:rFonts w:ascii="Times New Roman" w:hAnsi="Times New Roman"/>
                <w:sz w:val="22"/>
              </w:rPr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ItemType</w:t>
            </w:r>
            <w:r w:rsidRPr="00D21AEB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72D7B990" w14:textId="77777777" w:rsidR="00C46E13" w:rsidRPr="008A395F" w:rsidRDefault="00C46E13" w:rsidP="00DA0008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Наименование вида товара</w:t>
            </w:r>
          </w:p>
        </w:tc>
        <w:tc>
          <w:tcPr>
            <w:tcW w:w="1559" w:type="dxa"/>
          </w:tcPr>
          <w:p w14:paraId="58F6B32F" w14:textId="77777777" w:rsidR="00C46E13" w:rsidRPr="00D21AEB" w:rsidRDefault="00C46E13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Sting</w:t>
            </w:r>
            <w:r>
              <w:rPr>
                <w:rFonts w:ascii="Times New Roman" w:hAnsi="Times New Roman"/>
                <w:sz w:val="22"/>
              </w:rPr>
              <w:t>(255)</w:t>
            </w:r>
          </w:p>
        </w:tc>
        <w:tc>
          <w:tcPr>
            <w:tcW w:w="1701" w:type="dxa"/>
          </w:tcPr>
          <w:p w14:paraId="0B45053E" w14:textId="77777777" w:rsidR="00C46E13" w:rsidRDefault="00C46E13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71E6D5F7" w14:textId="77777777" w:rsidR="00C46E13" w:rsidRDefault="00C46E13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DA0008" w14:paraId="2597C0AD" w14:textId="77777777" w:rsidTr="00DA0008">
        <w:tc>
          <w:tcPr>
            <w:tcW w:w="2977" w:type="dxa"/>
          </w:tcPr>
          <w:p w14:paraId="1A322703" w14:textId="632CC1C3" w:rsidR="00DA0008" w:rsidRPr="00DA0008" w:rsidRDefault="00DA0008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Проверять срок годности</w:t>
            </w:r>
            <w:r>
              <w:rPr>
                <w:rFonts w:ascii="Times New Roman" w:hAnsi="Times New Roman"/>
                <w:sz w:val="22"/>
              </w:rPr>
              <w:br/>
            </w:r>
            <w:r w:rsidR="00F317A8" w:rsidRPr="00F317A8">
              <w:rPr>
                <w:rFonts w:ascii="Times New Roman" w:hAnsi="Times New Roman"/>
                <w:strike/>
                <w:sz w:val="22"/>
              </w:rPr>
              <w:t>(</w:t>
            </w:r>
            <w:r w:rsidR="00F317A8" w:rsidRPr="00F317A8">
              <w:rPr>
                <w:rFonts w:ascii="Times New Roman" w:hAnsi="Times New Roman"/>
                <w:strike/>
                <w:sz w:val="22"/>
                <w:lang w:val="en-US"/>
              </w:rPr>
              <w:t>CheckExpDate</w:t>
            </w:r>
            <w:r w:rsidR="00F317A8" w:rsidRPr="00F317A8">
              <w:rPr>
                <w:rFonts w:ascii="Times New Roman" w:hAnsi="Times New Roman"/>
                <w:strike/>
                <w:sz w:val="22"/>
              </w:rPr>
              <w:t>)</w:t>
            </w:r>
            <w:r w:rsidR="00F317A8">
              <w:rPr>
                <w:rFonts w:ascii="Times New Roman" w:hAnsi="Times New Roman"/>
                <w:sz w:val="22"/>
              </w:rPr>
              <w:br/>
            </w:r>
            <w:r>
              <w:rPr>
                <w:rFonts w:ascii="Times New Roman" w:hAnsi="Times New Roman"/>
                <w:sz w:val="22"/>
              </w:rPr>
              <w:t>(</w:t>
            </w:r>
            <w:r w:rsidR="004D641B" w:rsidRPr="004D641B">
              <w:rPr>
                <w:rFonts w:ascii="Times New Roman" w:hAnsi="Times New Roman"/>
                <w:sz w:val="22"/>
                <w:lang w:val="en-US"/>
              </w:rPr>
              <w:t>CheckShelfLife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110F6F8A" w14:textId="20E01619" w:rsidR="00DA0008" w:rsidRPr="008A395F" w:rsidRDefault="00DA0008" w:rsidP="00DA0008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>
              <w:rPr>
                <w:rFonts w:ascii="Times New Roman" w:hAnsi="Times New Roman"/>
                <w:i/>
                <w:sz w:val="22"/>
                <w:szCs w:val="24"/>
              </w:rPr>
              <w:t>Проверять срок годности</w:t>
            </w:r>
          </w:p>
        </w:tc>
        <w:tc>
          <w:tcPr>
            <w:tcW w:w="1559" w:type="dxa"/>
          </w:tcPr>
          <w:p w14:paraId="1836C59F" w14:textId="42D824C0" w:rsidR="00DA0008" w:rsidRPr="00DA0008" w:rsidRDefault="00DA0008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CheckBox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 w:rsidRPr="00DA0008">
              <w:rPr>
                <w:rFonts w:ascii="Times New Roman" w:hAnsi="Times New Roman"/>
                <w:sz w:val="22"/>
              </w:rPr>
              <w:t>(</w:t>
            </w:r>
            <w:r w:rsidRPr="00DA0008">
              <w:rPr>
                <w:rFonts w:ascii="Times New Roman" w:hAnsi="Times New Roman"/>
                <w:sz w:val="22"/>
                <w:lang w:val="en-US"/>
              </w:rPr>
              <w:t>Yes\No</w:t>
            </w:r>
            <w:r w:rsidRPr="00DA0008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084818FE" w14:textId="18EA81F2" w:rsidR="00DA0008" w:rsidRDefault="00DA0008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50F36C8A" w14:textId="7787DA28" w:rsidR="00DA0008" w:rsidRDefault="00DA0008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DA0008" w14:paraId="18939451" w14:textId="77777777" w:rsidTr="00DA0008">
        <w:tc>
          <w:tcPr>
            <w:tcW w:w="2977" w:type="dxa"/>
          </w:tcPr>
          <w:p w14:paraId="78846AF4" w14:textId="42A99E1C" w:rsidR="00DA0008" w:rsidRPr="00A23F9C" w:rsidRDefault="00DA0008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A23F9C">
              <w:rPr>
                <w:rFonts w:ascii="Times New Roman" w:hAnsi="Times New Roman"/>
                <w:b/>
                <w:i/>
                <w:sz w:val="22"/>
              </w:rPr>
              <w:t>Версия объекта PIM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 w:rsidRPr="00A23F9C">
              <w:rPr>
                <w:rFonts w:ascii="Times New Roman" w:hAnsi="Times New Roman"/>
                <w:sz w:val="22"/>
                <w:lang w:val="en-US"/>
              </w:rPr>
              <w:t>VersionObjectId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2126" w:type="dxa"/>
          </w:tcPr>
          <w:p w14:paraId="0B081924" w14:textId="0E1DAC0E" w:rsidR="00DA0008" w:rsidRPr="008A395F" w:rsidRDefault="00DA0008" w:rsidP="00DA0008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A23F9C">
              <w:rPr>
                <w:rFonts w:ascii="Times New Roman" w:hAnsi="Times New Roman"/>
                <w:i/>
                <w:sz w:val="22"/>
                <w:szCs w:val="24"/>
              </w:rPr>
              <w:t>Версия объекта PIM</w:t>
            </w:r>
          </w:p>
        </w:tc>
        <w:tc>
          <w:tcPr>
            <w:tcW w:w="1559" w:type="dxa"/>
          </w:tcPr>
          <w:p w14:paraId="50B92F5A" w14:textId="632C19D7" w:rsidR="00DA0008" w:rsidRDefault="00DA0008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Int64</w:t>
            </w:r>
          </w:p>
        </w:tc>
        <w:tc>
          <w:tcPr>
            <w:tcW w:w="1701" w:type="dxa"/>
          </w:tcPr>
          <w:p w14:paraId="6B5A6F27" w14:textId="714480ED" w:rsidR="00DA0008" w:rsidRDefault="00DA0008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2127" w:type="dxa"/>
          </w:tcPr>
          <w:p w14:paraId="076714BF" w14:textId="711A6F1C" w:rsidR="00DA0008" w:rsidRDefault="00DA0008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</w:tbl>
    <w:p w14:paraId="5888EA15" w14:textId="7E08F8DE" w:rsidR="00C744FA" w:rsidRPr="00793CBF" w:rsidRDefault="00C744FA" w:rsidP="00C744FA">
      <w:pPr>
        <w:pStyle w:val="a4"/>
        <w:numPr>
          <w:ilvl w:val="1"/>
          <w:numId w:val="23"/>
        </w:numPr>
      </w:pPr>
      <w:r>
        <w:t xml:space="preserve">Создать новую техническую таблицу </w:t>
      </w:r>
      <w:r w:rsidRPr="00C744FA">
        <w:rPr>
          <w:b/>
        </w:rPr>
        <w:t>KFK_PIMItemTypeTable</w:t>
      </w:r>
      <w: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977"/>
        <w:gridCol w:w="2126"/>
        <w:gridCol w:w="1559"/>
        <w:gridCol w:w="1701"/>
        <w:gridCol w:w="2127"/>
      </w:tblGrid>
      <w:tr w:rsidR="00C744FA" w:rsidRPr="00FF5124" w14:paraId="42960B07" w14:textId="77777777" w:rsidTr="00507F41">
        <w:trPr>
          <w:trHeight w:val="999"/>
        </w:trPr>
        <w:tc>
          <w:tcPr>
            <w:tcW w:w="2977" w:type="dxa"/>
            <w:shd w:val="clear" w:color="auto" w:fill="D9D9D9" w:themeFill="background1" w:themeFillShade="D9"/>
          </w:tcPr>
          <w:p w14:paraId="178918EC" w14:textId="77777777" w:rsidR="00C744FA" w:rsidRPr="00FF5124" w:rsidRDefault="00C744FA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lastRenderedPageBreak/>
              <w:t>Имя поля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18DE1CA" w14:textId="77777777" w:rsidR="00C744FA" w:rsidRPr="00FF5124" w:rsidRDefault="00C744FA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B1BC3DF" w14:textId="77777777" w:rsidR="00C744FA" w:rsidRPr="00FF5124" w:rsidRDefault="00C744FA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3361269" w14:textId="77777777" w:rsidR="00C744FA" w:rsidRPr="00FF5124" w:rsidRDefault="00C744FA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3C6D27A0" w14:textId="77777777" w:rsidR="00C744FA" w:rsidRPr="00FF5124" w:rsidRDefault="00C744FA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C744FA" w:rsidRPr="002933F6" w14:paraId="3E01773C" w14:textId="77777777" w:rsidTr="00507F41">
        <w:tc>
          <w:tcPr>
            <w:tcW w:w="2977" w:type="dxa"/>
          </w:tcPr>
          <w:p w14:paraId="1131E696" w14:textId="2A363035" w:rsidR="00C744FA" w:rsidRPr="002B28AE" w:rsidRDefault="00C744FA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2B28AE">
              <w:rPr>
                <w:rFonts w:ascii="Times New Roman" w:hAnsi="Times New Roman"/>
                <w:sz w:val="22"/>
              </w:rPr>
              <w:t>DataDefinitionId</w:t>
            </w:r>
          </w:p>
        </w:tc>
        <w:tc>
          <w:tcPr>
            <w:tcW w:w="2126" w:type="dxa"/>
          </w:tcPr>
          <w:p w14:paraId="4267B034" w14:textId="2B651A38" w:rsidR="00C744FA" w:rsidRPr="008A395F" w:rsidRDefault="00355465" w:rsidP="00507F41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>
              <w:rPr>
                <w:rFonts w:ascii="Times New Roman" w:hAnsi="Times New Roman"/>
                <w:i/>
                <w:sz w:val="22"/>
                <w:szCs w:val="24"/>
              </w:rPr>
              <w:t>-</w:t>
            </w:r>
          </w:p>
        </w:tc>
        <w:tc>
          <w:tcPr>
            <w:tcW w:w="1559" w:type="dxa"/>
          </w:tcPr>
          <w:p w14:paraId="1EDF9F12" w14:textId="42606CF4" w:rsidR="00C744FA" w:rsidRPr="00C744FA" w:rsidRDefault="00C744FA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 w:rsidRPr="00C744FA">
              <w:rPr>
                <w:rFonts w:ascii="Times New Roman" w:hAnsi="Times New Roman"/>
                <w:b/>
                <w:sz w:val="22"/>
                <w:lang w:val="en-US"/>
              </w:rPr>
              <w:t>Integer</w:t>
            </w:r>
          </w:p>
        </w:tc>
        <w:tc>
          <w:tcPr>
            <w:tcW w:w="1701" w:type="dxa"/>
          </w:tcPr>
          <w:p w14:paraId="03E649C3" w14:textId="77777777" w:rsidR="00C744FA" w:rsidRPr="009C5ACA" w:rsidRDefault="00C744FA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34A8779C" w14:textId="77777777" w:rsidR="00C744FA" w:rsidRPr="002933F6" w:rsidRDefault="00C744FA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C744FA" w14:paraId="6963F555" w14:textId="77777777" w:rsidTr="00507F41">
        <w:tc>
          <w:tcPr>
            <w:tcW w:w="2977" w:type="dxa"/>
          </w:tcPr>
          <w:p w14:paraId="59481149" w14:textId="2AB9C926" w:rsidR="00C744FA" w:rsidRPr="002B28AE" w:rsidRDefault="00C744FA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2B28AE">
              <w:rPr>
                <w:rFonts w:ascii="Times New Roman" w:hAnsi="Times New Roman"/>
                <w:sz w:val="22"/>
              </w:rPr>
              <w:t>DeleteAction</w:t>
            </w:r>
          </w:p>
        </w:tc>
        <w:tc>
          <w:tcPr>
            <w:tcW w:w="2126" w:type="dxa"/>
          </w:tcPr>
          <w:p w14:paraId="3CCC0B37" w14:textId="2C948BD7" w:rsidR="00C744FA" w:rsidRPr="008A395F" w:rsidRDefault="00355465" w:rsidP="00507F41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>
              <w:rPr>
                <w:rFonts w:ascii="Times New Roman" w:hAnsi="Times New Roman"/>
                <w:i/>
                <w:sz w:val="22"/>
                <w:szCs w:val="24"/>
              </w:rPr>
              <w:t>-</w:t>
            </w:r>
          </w:p>
        </w:tc>
        <w:tc>
          <w:tcPr>
            <w:tcW w:w="1559" w:type="dxa"/>
          </w:tcPr>
          <w:p w14:paraId="7AD713D2" w14:textId="39F356FD" w:rsidR="00C744FA" w:rsidRPr="00C744FA" w:rsidRDefault="00C744FA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 w:rsidRPr="00C744FA">
              <w:rPr>
                <w:rFonts w:ascii="Times New Roman" w:hAnsi="Times New Roman"/>
                <w:b/>
                <w:sz w:val="22"/>
                <w:lang w:val="en-US"/>
              </w:rPr>
              <w:t>Enum</w:t>
            </w:r>
          </w:p>
        </w:tc>
        <w:tc>
          <w:tcPr>
            <w:tcW w:w="1701" w:type="dxa"/>
          </w:tcPr>
          <w:p w14:paraId="28204D23" w14:textId="77777777" w:rsidR="00C744FA" w:rsidRDefault="00C744FA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7A3BF647" w14:textId="77777777" w:rsidR="00C744FA" w:rsidRDefault="00C744FA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C744FA" w14:paraId="45CB15DC" w14:textId="77777777" w:rsidTr="00507F41">
        <w:tc>
          <w:tcPr>
            <w:tcW w:w="2977" w:type="dxa"/>
          </w:tcPr>
          <w:p w14:paraId="3AC79B51" w14:textId="40FBCC06" w:rsidR="00C744FA" w:rsidRPr="002B28AE" w:rsidRDefault="00C744FA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2B28AE">
              <w:rPr>
                <w:rFonts w:ascii="Times New Roman" w:hAnsi="Times New Roman"/>
                <w:sz w:val="22"/>
              </w:rPr>
              <w:t>IncomingMessageGUID</w:t>
            </w:r>
          </w:p>
        </w:tc>
        <w:tc>
          <w:tcPr>
            <w:tcW w:w="2126" w:type="dxa"/>
          </w:tcPr>
          <w:p w14:paraId="169E3950" w14:textId="32E466B2" w:rsidR="00C744FA" w:rsidRPr="008A395F" w:rsidRDefault="00355465" w:rsidP="00507F41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>
              <w:rPr>
                <w:rFonts w:ascii="Times New Roman" w:hAnsi="Times New Roman"/>
                <w:i/>
                <w:sz w:val="22"/>
                <w:szCs w:val="24"/>
              </w:rPr>
              <w:t>-</w:t>
            </w:r>
          </w:p>
        </w:tc>
        <w:tc>
          <w:tcPr>
            <w:tcW w:w="1559" w:type="dxa"/>
          </w:tcPr>
          <w:p w14:paraId="4F095F18" w14:textId="4774D970" w:rsidR="00C744FA" w:rsidRPr="00C744FA" w:rsidRDefault="00C744FA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 w:rsidRPr="00C744FA">
              <w:rPr>
                <w:rFonts w:ascii="Times New Roman" w:hAnsi="Times New Roman"/>
                <w:b/>
                <w:sz w:val="22"/>
                <w:lang w:val="en-US"/>
              </w:rPr>
              <w:t>Guid</w:t>
            </w:r>
          </w:p>
        </w:tc>
        <w:tc>
          <w:tcPr>
            <w:tcW w:w="1701" w:type="dxa"/>
          </w:tcPr>
          <w:p w14:paraId="3591FBED" w14:textId="77777777" w:rsidR="00C744FA" w:rsidRDefault="00C744FA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3C7A95A1" w14:textId="77777777" w:rsidR="00C744FA" w:rsidRDefault="00C744FA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C744FA" w14:paraId="0C96282D" w14:textId="77777777" w:rsidTr="00507F41">
        <w:tc>
          <w:tcPr>
            <w:tcW w:w="2977" w:type="dxa"/>
          </w:tcPr>
          <w:p w14:paraId="1B1260A1" w14:textId="514EFC6A" w:rsidR="00C744FA" w:rsidRPr="002B28AE" w:rsidRDefault="00C744FA" w:rsidP="00C744F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2B28AE">
              <w:rPr>
                <w:rFonts w:ascii="Times New Roman" w:hAnsi="Times New Roman"/>
                <w:sz w:val="22"/>
                <w:lang w:val="en-US"/>
              </w:rPr>
              <w:t>IncomingMessageRecId</w:t>
            </w:r>
          </w:p>
        </w:tc>
        <w:tc>
          <w:tcPr>
            <w:tcW w:w="2126" w:type="dxa"/>
          </w:tcPr>
          <w:p w14:paraId="2B11D3CF" w14:textId="3CDD34FF" w:rsidR="00C744FA" w:rsidRPr="008A395F" w:rsidRDefault="00355465" w:rsidP="00C744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>
              <w:rPr>
                <w:rFonts w:ascii="Times New Roman" w:hAnsi="Times New Roman"/>
                <w:i/>
                <w:sz w:val="22"/>
                <w:szCs w:val="24"/>
              </w:rPr>
              <w:t>-</w:t>
            </w:r>
          </w:p>
        </w:tc>
        <w:tc>
          <w:tcPr>
            <w:tcW w:w="1559" w:type="dxa"/>
          </w:tcPr>
          <w:p w14:paraId="65F78570" w14:textId="792FADD2" w:rsidR="00C744FA" w:rsidRPr="00C744FA" w:rsidRDefault="00C744FA" w:rsidP="00C744F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 w:rsidRPr="00C744FA">
              <w:rPr>
                <w:rFonts w:ascii="Times New Roman" w:hAnsi="Times New Roman"/>
                <w:b/>
                <w:sz w:val="22"/>
                <w:lang w:val="en-US"/>
              </w:rPr>
              <w:t>Int64</w:t>
            </w:r>
          </w:p>
        </w:tc>
        <w:tc>
          <w:tcPr>
            <w:tcW w:w="1701" w:type="dxa"/>
          </w:tcPr>
          <w:p w14:paraId="63C70056" w14:textId="7898FF5D" w:rsidR="00C744FA" w:rsidRDefault="00C744FA" w:rsidP="00C744F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6464DD99" w14:textId="230A0EC8" w:rsidR="00C744FA" w:rsidRDefault="00C744FA" w:rsidP="00C744F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 w:rsidR="00C744FA" w14:paraId="59565172" w14:textId="77777777" w:rsidTr="00507F41">
        <w:tc>
          <w:tcPr>
            <w:tcW w:w="2977" w:type="dxa"/>
          </w:tcPr>
          <w:p w14:paraId="2A200C06" w14:textId="44E76885" w:rsidR="00C744FA" w:rsidRPr="002B28AE" w:rsidRDefault="00C744FA" w:rsidP="00C744F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2B28AE">
              <w:rPr>
                <w:rFonts w:ascii="Times New Roman" w:hAnsi="Times New Roman"/>
                <w:sz w:val="22"/>
                <w:lang w:val="en-US"/>
              </w:rPr>
              <w:t>ObjectId</w:t>
            </w:r>
          </w:p>
        </w:tc>
        <w:tc>
          <w:tcPr>
            <w:tcW w:w="2126" w:type="dxa"/>
          </w:tcPr>
          <w:p w14:paraId="2A7A0BE9" w14:textId="035F4A74" w:rsidR="00C744FA" w:rsidRPr="008A395F" w:rsidRDefault="00355465" w:rsidP="00C744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>
              <w:rPr>
                <w:rFonts w:ascii="Times New Roman" w:hAnsi="Times New Roman"/>
                <w:i/>
                <w:sz w:val="22"/>
                <w:szCs w:val="24"/>
              </w:rPr>
              <w:t>-</w:t>
            </w:r>
          </w:p>
        </w:tc>
        <w:tc>
          <w:tcPr>
            <w:tcW w:w="1559" w:type="dxa"/>
          </w:tcPr>
          <w:p w14:paraId="2727B94C" w14:textId="1B67B1DC" w:rsidR="00C744FA" w:rsidRPr="00C744FA" w:rsidRDefault="00C744FA" w:rsidP="00C744F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 w:rsidRPr="00C744FA">
              <w:rPr>
                <w:rFonts w:ascii="Times New Roman" w:hAnsi="Times New Roman"/>
                <w:b/>
                <w:sz w:val="22"/>
                <w:lang w:val="en-US"/>
              </w:rPr>
              <w:t>Integer</w:t>
            </w:r>
          </w:p>
        </w:tc>
        <w:tc>
          <w:tcPr>
            <w:tcW w:w="1701" w:type="dxa"/>
          </w:tcPr>
          <w:p w14:paraId="39FC4F4F" w14:textId="55E7F9D9" w:rsidR="00C744FA" w:rsidRDefault="00C744FA" w:rsidP="00C744F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1F7B541B" w14:textId="3F515637" w:rsidR="00C744FA" w:rsidRDefault="00C744FA" w:rsidP="00C744F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C744FA" w14:paraId="580FB600" w14:textId="77777777" w:rsidTr="00507F41">
        <w:tc>
          <w:tcPr>
            <w:tcW w:w="2977" w:type="dxa"/>
          </w:tcPr>
          <w:p w14:paraId="03D89A37" w14:textId="0B9ACC2D" w:rsidR="00C744FA" w:rsidRPr="002B28AE" w:rsidRDefault="00C744FA" w:rsidP="00C744F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2B28AE">
              <w:rPr>
                <w:rFonts w:ascii="Times New Roman" w:hAnsi="Times New Roman"/>
                <w:sz w:val="22"/>
                <w:lang w:val="en-US"/>
              </w:rPr>
              <w:t>ObjectName</w:t>
            </w:r>
          </w:p>
        </w:tc>
        <w:tc>
          <w:tcPr>
            <w:tcW w:w="2126" w:type="dxa"/>
          </w:tcPr>
          <w:p w14:paraId="27A0D4FF" w14:textId="0EB4BE3B" w:rsidR="00C744FA" w:rsidRPr="008A395F" w:rsidRDefault="00355465" w:rsidP="00C744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>
              <w:rPr>
                <w:rFonts w:ascii="Times New Roman" w:hAnsi="Times New Roman"/>
                <w:i/>
                <w:sz w:val="22"/>
                <w:szCs w:val="24"/>
              </w:rPr>
              <w:t>-</w:t>
            </w:r>
          </w:p>
        </w:tc>
        <w:tc>
          <w:tcPr>
            <w:tcW w:w="1559" w:type="dxa"/>
          </w:tcPr>
          <w:p w14:paraId="60180A22" w14:textId="0F13E948" w:rsidR="00C744FA" w:rsidRPr="00C744FA" w:rsidRDefault="00C744FA" w:rsidP="00C744F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 w:rsidRPr="00C744FA">
              <w:rPr>
                <w:rFonts w:ascii="Times New Roman" w:hAnsi="Times New Roman"/>
                <w:sz w:val="22"/>
              </w:rPr>
              <w:t>(</w:t>
            </w:r>
            <w:r w:rsidRPr="00C744FA">
              <w:rPr>
                <w:rFonts w:ascii="Times New Roman" w:hAnsi="Times New Roman"/>
                <w:sz w:val="22"/>
                <w:lang w:val="en-US"/>
              </w:rPr>
              <w:t>254</w:t>
            </w:r>
            <w:r w:rsidRPr="00C744FA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1549AFD8" w14:textId="353C6BC2" w:rsidR="00C744FA" w:rsidRDefault="00C744FA" w:rsidP="00C744F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46EB9DC0" w14:textId="69FEC685" w:rsidR="00C744FA" w:rsidRDefault="00C744FA" w:rsidP="00C744F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C744FA" w14:paraId="4FD39706" w14:textId="77777777" w:rsidTr="00507F41">
        <w:tc>
          <w:tcPr>
            <w:tcW w:w="2977" w:type="dxa"/>
          </w:tcPr>
          <w:p w14:paraId="5F0F5A2F" w14:textId="7ED2C8E4" w:rsidR="00C744FA" w:rsidRPr="002B28AE" w:rsidRDefault="00C744FA" w:rsidP="00C744F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2B28AE">
              <w:rPr>
                <w:rFonts w:ascii="Times New Roman" w:hAnsi="Times New Roman"/>
                <w:sz w:val="22"/>
                <w:lang w:val="en-US"/>
              </w:rPr>
              <w:t>OutgoingMessageRecId</w:t>
            </w:r>
          </w:p>
        </w:tc>
        <w:tc>
          <w:tcPr>
            <w:tcW w:w="2126" w:type="dxa"/>
          </w:tcPr>
          <w:p w14:paraId="6B03B5A2" w14:textId="40F97B4D" w:rsidR="00C744FA" w:rsidRPr="008A395F" w:rsidRDefault="00355465" w:rsidP="00C744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>
              <w:rPr>
                <w:rFonts w:ascii="Times New Roman" w:hAnsi="Times New Roman"/>
                <w:i/>
                <w:sz w:val="22"/>
                <w:szCs w:val="24"/>
              </w:rPr>
              <w:t>-</w:t>
            </w:r>
          </w:p>
        </w:tc>
        <w:tc>
          <w:tcPr>
            <w:tcW w:w="1559" w:type="dxa"/>
          </w:tcPr>
          <w:p w14:paraId="085BEBA9" w14:textId="328CEF41" w:rsidR="00C744FA" w:rsidRPr="00C744FA" w:rsidRDefault="00C744FA" w:rsidP="00C744F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 w:rsidRPr="00C744FA">
              <w:rPr>
                <w:rFonts w:ascii="Times New Roman" w:hAnsi="Times New Roman"/>
                <w:b/>
                <w:sz w:val="22"/>
                <w:lang w:val="en-US"/>
              </w:rPr>
              <w:t>Int64</w:t>
            </w:r>
          </w:p>
        </w:tc>
        <w:tc>
          <w:tcPr>
            <w:tcW w:w="1701" w:type="dxa"/>
          </w:tcPr>
          <w:p w14:paraId="496C63C6" w14:textId="6E12BC5F" w:rsidR="00C744FA" w:rsidRDefault="00C744FA" w:rsidP="00C744F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5E3C714E" w14:textId="5BA965CC" w:rsidR="00C744FA" w:rsidRPr="00C744FA" w:rsidRDefault="00C744FA" w:rsidP="00C744F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C744FA" w14:paraId="76F37EA4" w14:textId="77777777" w:rsidTr="00507F41">
        <w:tc>
          <w:tcPr>
            <w:tcW w:w="2977" w:type="dxa"/>
          </w:tcPr>
          <w:p w14:paraId="59245523" w14:textId="479DE7AC" w:rsidR="00C744FA" w:rsidRPr="002B28AE" w:rsidRDefault="00C744FA" w:rsidP="00C744F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2B28AE">
              <w:rPr>
                <w:rFonts w:ascii="Times New Roman" w:hAnsi="Times New Roman"/>
                <w:sz w:val="22"/>
                <w:lang w:val="en-US"/>
              </w:rPr>
              <w:t>VersionObjectId</w:t>
            </w:r>
          </w:p>
        </w:tc>
        <w:tc>
          <w:tcPr>
            <w:tcW w:w="2126" w:type="dxa"/>
          </w:tcPr>
          <w:p w14:paraId="61E2F4AF" w14:textId="648FFD4A" w:rsidR="00C744FA" w:rsidRPr="008A395F" w:rsidRDefault="00355465" w:rsidP="00C744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>
              <w:rPr>
                <w:rFonts w:ascii="Times New Roman" w:hAnsi="Times New Roman"/>
                <w:i/>
                <w:sz w:val="22"/>
                <w:szCs w:val="24"/>
              </w:rPr>
              <w:t>-</w:t>
            </w:r>
          </w:p>
        </w:tc>
        <w:tc>
          <w:tcPr>
            <w:tcW w:w="1559" w:type="dxa"/>
          </w:tcPr>
          <w:p w14:paraId="5AD1B6AA" w14:textId="264D4A35" w:rsidR="00C744FA" w:rsidRPr="00C744FA" w:rsidRDefault="00C744FA" w:rsidP="00C744F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 w:rsidRPr="00C744FA">
              <w:rPr>
                <w:rFonts w:ascii="Times New Roman" w:hAnsi="Times New Roman"/>
                <w:b/>
                <w:sz w:val="22"/>
                <w:lang w:val="en-US"/>
              </w:rPr>
              <w:t>Int64</w:t>
            </w:r>
          </w:p>
        </w:tc>
        <w:tc>
          <w:tcPr>
            <w:tcW w:w="1701" w:type="dxa"/>
          </w:tcPr>
          <w:p w14:paraId="3A597079" w14:textId="03AD6F49" w:rsidR="00C744FA" w:rsidRDefault="00C744FA" w:rsidP="00C744F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143CAE32" w14:textId="2F92EB15" w:rsidR="00C744FA" w:rsidRDefault="00C744FA" w:rsidP="00C744F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C744FA" w14:paraId="10EAE66F" w14:textId="77777777" w:rsidTr="00507F41">
        <w:tc>
          <w:tcPr>
            <w:tcW w:w="2977" w:type="dxa"/>
          </w:tcPr>
          <w:p w14:paraId="38FC0255" w14:textId="0E68C4BC" w:rsidR="00C744FA" w:rsidRPr="002B28AE" w:rsidRDefault="00F317A8" w:rsidP="00C744F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F317A8">
              <w:rPr>
                <w:rFonts w:ascii="Times New Roman" w:hAnsi="Times New Roman"/>
                <w:strike/>
                <w:sz w:val="22"/>
                <w:lang w:val="en-US"/>
              </w:rPr>
              <w:t>CheckExpDate</w:t>
            </w:r>
            <w:r>
              <w:rPr>
                <w:rFonts w:ascii="Times New Roman" w:hAnsi="Times New Roman"/>
                <w:sz w:val="22"/>
                <w:lang w:val="en-US"/>
              </w:rPr>
              <w:br/>
            </w:r>
            <w:r w:rsidR="004D641B" w:rsidRPr="004D641B">
              <w:rPr>
                <w:rFonts w:ascii="Times New Roman" w:hAnsi="Times New Roman"/>
                <w:sz w:val="22"/>
                <w:lang w:val="en-US"/>
              </w:rPr>
              <w:t>CheckShelfLife</w:t>
            </w:r>
          </w:p>
        </w:tc>
        <w:tc>
          <w:tcPr>
            <w:tcW w:w="2126" w:type="dxa"/>
          </w:tcPr>
          <w:p w14:paraId="36F23AB1" w14:textId="13CA9C9F" w:rsidR="00C744FA" w:rsidRPr="008A395F" w:rsidRDefault="00C744FA" w:rsidP="00C744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DA0008">
              <w:rPr>
                <w:rFonts w:ascii="Times New Roman" w:hAnsi="Times New Roman"/>
                <w:i/>
                <w:sz w:val="22"/>
              </w:rPr>
              <w:t>Проверять срок годности</w:t>
            </w:r>
          </w:p>
        </w:tc>
        <w:tc>
          <w:tcPr>
            <w:tcW w:w="1559" w:type="dxa"/>
          </w:tcPr>
          <w:p w14:paraId="05C25A8B" w14:textId="48C568CB" w:rsidR="00C744FA" w:rsidRPr="00C744FA" w:rsidRDefault="00C744FA" w:rsidP="00C744F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CheckBox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 w:rsidRPr="00DA0008">
              <w:rPr>
                <w:rFonts w:ascii="Times New Roman" w:hAnsi="Times New Roman"/>
                <w:sz w:val="22"/>
              </w:rPr>
              <w:t>(</w:t>
            </w:r>
            <w:r w:rsidRPr="00DA0008">
              <w:rPr>
                <w:rFonts w:ascii="Times New Roman" w:hAnsi="Times New Roman"/>
                <w:sz w:val="22"/>
                <w:lang w:val="en-US"/>
              </w:rPr>
              <w:t>Yes\No</w:t>
            </w:r>
            <w:r w:rsidRPr="00DA0008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0C18297E" w14:textId="7BF63562" w:rsidR="00C744FA" w:rsidRDefault="00C744FA" w:rsidP="00C744F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15FC7395" w14:textId="2F6AE1D2" w:rsidR="00C744FA" w:rsidRDefault="00C744FA" w:rsidP="00C744F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38CCDA90" w14:textId="2DDAC8F3" w:rsidR="00557F45" w:rsidRDefault="00944994" w:rsidP="00944994">
      <w:pPr>
        <w:pStyle w:val="a4"/>
        <w:numPr>
          <w:ilvl w:val="1"/>
          <w:numId w:val="23"/>
        </w:numPr>
      </w:pPr>
      <w:r>
        <w:t xml:space="preserve">Добавить </w:t>
      </w:r>
      <w:r w:rsidR="00557F45">
        <w:t xml:space="preserve">новое поле на форму </w:t>
      </w:r>
      <w:r w:rsidRPr="00557F45">
        <w:rPr>
          <w:b/>
        </w:rPr>
        <w:t>KFK_</w:t>
      </w:r>
      <w:r w:rsidR="00557F45" w:rsidRPr="00557F45">
        <w:rPr>
          <w:b/>
        </w:rPr>
        <w:t>KashkaIncomingMessageLog</w:t>
      </w:r>
      <w:r w:rsidR="00557F45"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977"/>
        <w:gridCol w:w="2126"/>
        <w:gridCol w:w="1559"/>
        <w:gridCol w:w="1701"/>
        <w:gridCol w:w="2127"/>
      </w:tblGrid>
      <w:tr w:rsidR="00557F45" w:rsidRPr="00FF5124" w14:paraId="2E1ADFBA" w14:textId="77777777" w:rsidTr="00F317A8">
        <w:trPr>
          <w:trHeight w:val="999"/>
        </w:trPr>
        <w:tc>
          <w:tcPr>
            <w:tcW w:w="2977" w:type="dxa"/>
            <w:shd w:val="clear" w:color="auto" w:fill="D9D9D9" w:themeFill="background1" w:themeFillShade="D9"/>
          </w:tcPr>
          <w:p w14:paraId="25E9A878" w14:textId="77777777" w:rsidR="00557F45" w:rsidRPr="00FF5124" w:rsidRDefault="00557F45" w:rsidP="00F317A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FF0DB7D" w14:textId="6996C69C" w:rsidR="00557F45" w:rsidRPr="00FF5124" w:rsidRDefault="00557F45" w:rsidP="00F317A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поля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621005C" w14:textId="77777777" w:rsidR="00557F45" w:rsidRPr="00FF5124" w:rsidRDefault="00557F45" w:rsidP="00F317A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B179ADE" w14:textId="77777777" w:rsidR="00557F45" w:rsidRPr="00FF5124" w:rsidRDefault="00557F45" w:rsidP="00F317A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339D217F" w14:textId="77777777" w:rsidR="00557F45" w:rsidRPr="00FF5124" w:rsidRDefault="00557F45" w:rsidP="00F317A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557F45" w:rsidRPr="002933F6" w14:paraId="3CDC43FC" w14:textId="77777777" w:rsidTr="00F317A8">
        <w:tc>
          <w:tcPr>
            <w:tcW w:w="2977" w:type="dxa"/>
          </w:tcPr>
          <w:p w14:paraId="5805AD33" w14:textId="1927C190" w:rsidR="00557F45" w:rsidRPr="002B28AE" w:rsidRDefault="00557F45" w:rsidP="00F317A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557F45">
              <w:rPr>
                <w:rFonts w:ascii="Times New Roman" w:hAnsi="Times New Roman"/>
                <w:b/>
                <w:i/>
                <w:sz w:val="22"/>
              </w:rPr>
              <w:t>Статус по СГ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Status</w:t>
            </w:r>
            <w:r w:rsidRPr="002B28AE">
              <w:rPr>
                <w:rFonts w:ascii="Times New Roman" w:hAnsi="Times New Roman"/>
                <w:sz w:val="22"/>
                <w:lang w:val="en-US"/>
              </w:rPr>
              <w:t>ExpDate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6CD25411" w14:textId="564E87A2" w:rsidR="00557F45" w:rsidRPr="00557F45" w:rsidRDefault="00557F45" w:rsidP="00F317A8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>
              <w:rPr>
                <w:rFonts w:ascii="Times New Roman" w:hAnsi="Times New Roman"/>
                <w:i/>
                <w:sz w:val="22"/>
                <w:szCs w:val="24"/>
              </w:rPr>
              <w:t>Обработано</w:t>
            </w:r>
            <w:r>
              <w:rPr>
                <w:rFonts w:ascii="Times New Roman" w:hAnsi="Times New Roman"/>
                <w:i/>
                <w:sz w:val="22"/>
                <w:szCs w:val="24"/>
              </w:rPr>
              <w:br/>
              <w:t>Ошибка</w:t>
            </w:r>
          </w:p>
        </w:tc>
        <w:tc>
          <w:tcPr>
            <w:tcW w:w="1559" w:type="dxa"/>
          </w:tcPr>
          <w:p w14:paraId="5BF00882" w14:textId="37775491" w:rsidR="00557F45" w:rsidRPr="00C744FA" w:rsidRDefault="00557F45" w:rsidP="00F317A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 w:rsidRPr="00C744FA">
              <w:rPr>
                <w:rFonts w:ascii="Times New Roman" w:hAnsi="Times New Roman"/>
                <w:b/>
                <w:sz w:val="22"/>
                <w:lang w:val="en-US"/>
              </w:rPr>
              <w:t>Enum</w:t>
            </w:r>
          </w:p>
        </w:tc>
        <w:tc>
          <w:tcPr>
            <w:tcW w:w="1701" w:type="dxa"/>
          </w:tcPr>
          <w:p w14:paraId="228358A4" w14:textId="77777777" w:rsidR="00557F45" w:rsidRPr="009C5ACA" w:rsidRDefault="00557F45" w:rsidP="00F317A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23EC5742" w14:textId="77777777" w:rsidR="00557F45" w:rsidRPr="002933F6" w:rsidRDefault="00557F45" w:rsidP="00F317A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2ACB8C35" w14:textId="0F04736D" w:rsidR="0075695E" w:rsidRDefault="0075695E" w:rsidP="00557F45">
      <w:pPr>
        <w:pStyle w:val="a4"/>
        <w:ind w:left="804" w:firstLine="0"/>
      </w:pPr>
    </w:p>
    <w:p w14:paraId="03A76995" w14:textId="27BEA570" w:rsidR="006E7366" w:rsidRPr="00FB070F" w:rsidRDefault="008457D5" w:rsidP="00FB070F">
      <w:pPr>
        <w:pStyle w:val="10"/>
        <w:numPr>
          <w:ilvl w:val="0"/>
          <w:numId w:val="23"/>
        </w:numPr>
        <w:rPr>
          <w:rFonts w:cs="Times New Roman"/>
        </w:rPr>
      </w:pPr>
      <w:bookmarkStart w:id="5" w:name="_Toc309597741"/>
      <w:r w:rsidRPr="00FF5124">
        <w:rPr>
          <w:rFonts w:cs="Times New Roman"/>
        </w:rPr>
        <w:t>Изменение интерфейса пользователей</w:t>
      </w:r>
      <w:bookmarkEnd w:id="5"/>
    </w:p>
    <w:p w14:paraId="2F13C7FF" w14:textId="7991F1A4" w:rsidR="0075695E" w:rsidRPr="0075695E" w:rsidRDefault="005A607F" w:rsidP="0075695E">
      <w:pPr>
        <w:pStyle w:val="a4"/>
        <w:numPr>
          <w:ilvl w:val="1"/>
          <w:numId w:val="23"/>
        </w:numPr>
      </w:pPr>
      <w:r>
        <w:t>Добавить новые поля на форму карточки товара: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276"/>
        <w:gridCol w:w="1559"/>
        <w:gridCol w:w="3686"/>
      </w:tblGrid>
      <w:tr w:rsidR="0075695E" w:rsidRPr="00FF5124" w14:paraId="6D4C146D" w14:textId="77777777" w:rsidTr="00AD094B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24EC578B" w14:textId="77777777" w:rsidR="0075695E" w:rsidRPr="00FF5124" w:rsidRDefault="0075695E" w:rsidP="00AD094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19E73FC9" w14:textId="77777777" w:rsidR="0075695E" w:rsidRPr="00FF5124" w:rsidRDefault="0075695E" w:rsidP="00AD094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786BA67" w14:textId="77777777" w:rsidR="0075695E" w:rsidRPr="00FF5124" w:rsidRDefault="0075695E" w:rsidP="00AD094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6A9E256" w14:textId="77777777" w:rsidR="0075695E" w:rsidRPr="00FF5124" w:rsidRDefault="0075695E" w:rsidP="00AD094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1E5CE864" w14:textId="77777777" w:rsidR="0075695E" w:rsidRPr="00FF5124" w:rsidRDefault="0075695E" w:rsidP="00AD094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5A607F" w:rsidRPr="00835ABE" w14:paraId="2092565E" w14:textId="77777777" w:rsidTr="00AD094B">
        <w:tc>
          <w:tcPr>
            <w:tcW w:w="1843" w:type="dxa"/>
          </w:tcPr>
          <w:p w14:paraId="1AB87A1C" w14:textId="0DC53FC1" w:rsidR="005A607F" w:rsidRPr="0075695E" w:rsidRDefault="005A607F" w:rsidP="005A607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</w:t>
            </w:r>
            <w:r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вида</w:t>
            </w:r>
            <w:r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товара</w:t>
            </w:r>
          </w:p>
        </w:tc>
        <w:tc>
          <w:tcPr>
            <w:tcW w:w="1842" w:type="dxa"/>
          </w:tcPr>
          <w:p w14:paraId="323135DA" w14:textId="632B9A0A" w:rsidR="005A607F" w:rsidRPr="009C2D92" w:rsidRDefault="005A607F" w:rsidP="005A607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Код вида товара</w:t>
            </w:r>
          </w:p>
        </w:tc>
        <w:tc>
          <w:tcPr>
            <w:tcW w:w="1276" w:type="dxa"/>
          </w:tcPr>
          <w:p w14:paraId="24EBB015" w14:textId="1AC1640D" w:rsidR="005A607F" w:rsidRPr="002933F6" w:rsidRDefault="005A607F" w:rsidP="005A607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00CEDED7" w14:textId="08280837" w:rsidR="005A607F" w:rsidRPr="002933F6" w:rsidRDefault="005A607F" w:rsidP="005A607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1B477CFA" w14:textId="02CFD005" w:rsidR="005A607F" w:rsidRPr="00835ABE" w:rsidRDefault="005A607F" w:rsidP="005A607F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InventTable</w:t>
            </w:r>
            <w:r>
              <w:rPr>
                <w:rFonts w:ascii="Times New Roman" w:hAnsi="Times New Roman"/>
                <w:sz w:val="22"/>
              </w:rPr>
              <w:t>)</w:t>
            </w:r>
            <w:r>
              <w:rPr>
                <w:rFonts w:ascii="Times New Roman" w:hAnsi="Times New Roman"/>
                <w:sz w:val="22"/>
                <w:lang w:val="en-US"/>
              </w:rPr>
              <w:t>.WMS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r>
              <w:rPr>
                <w:rFonts w:ascii="Times New Roman" w:hAnsi="Times New Roman"/>
                <w:sz w:val="22"/>
                <w:lang w:val="en-US"/>
              </w:rPr>
              <w:t>ProductTypeId</w:t>
            </w:r>
          </w:p>
        </w:tc>
      </w:tr>
      <w:tr w:rsidR="005A607F" w:rsidRPr="00835ABE" w14:paraId="2AC5AE38" w14:textId="77777777" w:rsidTr="00AD094B">
        <w:tc>
          <w:tcPr>
            <w:tcW w:w="1843" w:type="dxa"/>
          </w:tcPr>
          <w:p w14:paraId="68E4EF75" w14:textId="7CB970F5" w:rsidR="005A607F" w:rsidRDefault="005A607F" w:rsidP="005A607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Вид товара</w:t>
            </w:r>
          </w:p>
        </w:tc>
        <w:tc>
          <w:tcPr>
            <w:tcW w:w="1842" w:type="dxa"/>
          </w:tcPr>
          <w:p w14:paraId="31C348FA" w14:textId="712F664E" w:rsidR="005A607F" w:rsidRPr="008A395F" w:rsidRDefault="005A607F" w:rsidP="005A607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Наименование вида товара</w:t>
            </w:r>
          </w:p>
        </w:tc>
        <w:tc>
          <w:tcPr>
            <w:tcW w:w="1276" w:type="dxa"/>
          </w:tcPr>
          <w:p w14:paraId="2BD360C2" w14:textId="4274AF8E" w:rsidR="005A607F" w:rsidRDefault="005A607F" w:rsidP="005A607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6733C652" w14:textId="117F9FBF" w:rsidR="005A607F" w:rsidRDefault="005A607F" w:rsidP="005A607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484C1B72" w14:textId="64195D66" w:rsidR="005A607F" w:rsidRDefault="005A607F" w:rsidP="00C46E1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Автоматически</w:t>
            </w:r>
            <w:r w:rsidRPr="00DE7097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заполнять значением поля </w:t>
            </w:r>
            <w:r w:rsidRPr="005A607F">
              <w:rPr>
                <w:rFonts w:ascii="Times New Roman" w:hAnsi="Times New Roman"/>
                <w:sz w:val="22"/>
              </w:rPr>
              <w:t>(</w:t>
            </w:r>
            <w:r w:rsidR="00C46E13" w:rsidRPr="00C46E13">
              <w:rPr>
                <w:rFonts w:ascii="Times New Roman" w:hAnsi="Times New Roman"/>
                <w:sz w:val="22"/>
              </w:rPr>
              <w:t>ALK_ItemType</w:t>
            </w:r>
            <w:r w:rsidRPr="005A607F">
              <w:rPr>
                <w:rFonts w:ascii="Times New Roman" w:hAnsi="Times New Roman"/>
                <w:sz w:val="22"/>
              </w:rPr>
              <w:t>).ItemType</w:t>
            </w:r>
            <w:r w:rsidR="00C46E13">
              <w:rPr>
                <w:rFonts w:ascii="Times New Roman" w:hAnsi="Times New Roman"/>
                <w:sz w:val="22"/>
              </w:rPr>
              <w:t>, г</w:t>
            </w:r>
            <w:r>
              <w:rPr>
                <w:rFonts w:ascii="Times New Roman" w:hAnsi="Times New Roman"/>
                <w:sz w:val="22"/>
              </w:rPr>
              <w:t>де связь через поле (</w:t>
            </w:r>
            <w:r>
              <w:rPr>
                <w:rFonts w:ascii="Times New Roman" w:hAnsi="Times New Roman"/>
                <w:sz w:val="22"/>
                <w:lang w:val="en-US"/>
              </w:rPr>
              <w:t>InventTable</w:t>
            </w:r>
            <w:r>
              <w:rPr>
                <w:rFonts w:ascii="Times New Roman" w:hAnsi="Times New Roman"/>
                <w:sz w:val="22"/>
              </w:rPr>
              <w:t>)</w:t>
            </w:r>
            <w:r w:rsidRPr="00DE7097">
              <w:rPr>
                <w:rFonts w:ascii="Times New Roman" w:hAnsi="Times New Roman"/>
                <w:sz w:val="22"/>
              </w:rPr>
              <w:t>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r>
              <w:rPr>
                <w:rFonts w:ascii="Times New Roman" w:hAnsi="Times New Roman"/>
                <w:sz w:val="22"/>
                <w:lang w:val="en-US"/>
              </w:rPr>
              <w:t>ProductTypeId</w:t>
            </w:r>
            <w:r>
              <w:rPr>
                <w:rFonts w:ascii="Times New Roman" w:hAnsi="Times New Roman"/>
                <w:sz w:val="22"/>
              </w:rPr>
              <w:t xml:space="preserve">, которое равно значению поля </w:t>
            </w:r>
            <w:r w:rsidR="00C46E13" w:rsidRPr="00C46E13">
              <w:rPr>
                <w:rFonts w:ascii="Times New Roman" w:hAnsi="Times New Roman"/>
                <w:sz w:val="22"/>
              </w:rPr>
              <w:t>(ALK_ItemType).ItemTypeId</w:t>
            </w:r>
          </w:p>
        </w:tc>
      </w:tr>
    </w:tbl>
    <w:p w14:paraId="2EE7719F" w14:textId="71428C57" w:rsidR="00A23F9C" w:rsidRDefault="00A23F9C" w:rsidP="00A23F9C">
      <w:pPr>
        <w:pStyle w:val="a4"/>
        <w:numPr>
          <w:ilvl w:val="1"/>
          <w:numId w:val="23"/>
        </w:numPr>
      </w:pPr>
      <w:r>
        <w:t xml:space="preserve">Создать новую группу пунктов меню </w:t>
      </w:r>
      <w:r w:rsidRPr="006670E9">
        <w:rPr>
          <w:b/>
        </w:rPr>
        <w:t>Автоматизация товарного соседства</w:t>
      </w:r>
      <w:r w:rsidR="006670E9">
        <w:t>.</w:t>
      </w:r>
    </w:p>
    <w:p w14:paraId="210ED853" w14:textId="008B3EBB" w:rsidR="006670E9" w:rsidRPr="006670E9" w:rsidRDefault="006670E9" w:rsidP="006670E9">
      <w:pPr>
        <w:pStyle w:val="a4"/>
        <w:numPr>
          <w:ilvl w:val="2"/>
          <w:numId w:val="23"/>
        </w:numPr>
        <w:rPr>
          <w:b/>
        </w:rPr>
      </w:pPr>
      <w:r>
        <w:t xml:space="preserve">Расположить новую группу пунктов меню </w:t>
      </w:r>
      <w:r w:rsidRPr="006670E9">
        <w:rPr>
          <w:b/>
        </w:rPr>
        <w:t>Автоматизация товарного соседства</w:t>
      </w:r>
      <w:r>
        <w:t xml:space="preserve"> в </w:t>
      </w:r>
      <w:r w:rsidRPr="000350C5">
        <w:rPr>
          <w:b/>
        </w:rPr>
        <w:t xml:space="preserve">Управление запасами \ Настройка \ Управление складом \ </w:t>
      </w:r>
    </w:p>
    <w:p w14:paraId="0A066C88" w14:textId="321D7392" w:rsidR="001D0232" w:rsidRDefault="00A23F9C" w:rsidP="00A23F9C">
      <w:pPr>
        <w:pStyle w:val="a4"/>
        <w:numPr>
          <w:ilvl w:val="1"/>
          <w:numId w:val="23"/>
        </w:numPr>
      </w:pPr>
      <w:r>
        <w:t xml:space="preserve">Создать новый пункт меню </w:t>
      </w:r>
      <w:r w:rsidRPr="00A23F9C">
        <w:rPr>
          <w:b/>
        </w:rPr>
        <w:t>Вид продукта</w:t>
      </w:r>
      <w:r>
        <w:t>.</w:t>
      </w:r>
    </w:p>
    <w:p w14:paraId="3AD97B55" w14:textId="1295B0F4" w:rsidR="00A23F9C" w:rsidRPr="000350C5" w:rsidRDefault="00A23F9C" w:rsidP="00A23F9C">
      <w:pPr>
        <w:pStyle w:val="a4"/>
        <w:numPr>
          <w:ilvl w:val="2"/>
          <w:numId w:val="23"/>
        </w:numPr>
        <w:rPr>
          <w:b/>
        </w:rPr>
      </w:pPr>
      <w:r>
        <w:t xml:space="preserve">Расположить новый пункт меню </w:t>
      </w:r>
      <w:r w:rsidRPr="00A23F9C">
        <w:rPr>
          <w:b/>
        </w:rPr>
        <w:t>Вид продукта</w:t>
      </w:r>
      <w:r>
        <w:t xml:space="preserve"> в </w:t>
      </w:r>
      <w:r w:rsidRPr="000350C5">
        <w:rPr>
          <w:b/>
        </w:rPr>
        <w:t xml:space="preserve">Управление запасами \ Настройка \ Управление складом \ </w:t>
      </w:r>
      <w:r w:rsidR="006670E9">
        <w:rPr>
          <w:b/>
        </w:rPr>
        <w:t>Автоматизация товарного соседства \ Вид продукта</w:t>
      </w:r>
    </w:p>
    <w:p w14:paraId="14ABCB0F" w14:textId="6800776D" w:rsidR="006670E9" w:rsidRPr="0075695E" w:rsidRDefault="006670E9" w:rsidP="006670E9">
      <w:pPr>
        <w:pStyle w:val="a4"/>
        <w:numPr>
          <w:ilvl w:val="1"/>
          <w:numId w:val="23"/>
        </w:numPr>
      </w:pPr>
      <w:r>
        <w:lastRenderedPageBreak/>
        <w:t xml:space="preserve">При нажатии на пункт меню </w:t>
      </w:r>
      <w:r w:rsidRPr="00A23F9C">
        <w:rPr>
          <w:b/>
        </w:rPr>
        <w:t>Вид продукта</w:t>
      </w:r>
      <w:r>
        <w:t xml:space="preserve"> (см. п. 3.3.) система должна вывести на экран форму Вид продукта: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993"/>
        <w:gridCol w:w="1559"/>
        <w:gridCol w:w="3969"/>
      </w:tblGrid>
      <w:tr w:rsidR="006670E9" w:rsidRPr="00FF5124" w14:paraId="27050241" w14:textId="77777777" w:rsidTr="00DA0008">
        <w:trPr>
          <w:trHeight w:val="999"/>
        </w:trPr>
        <w:tc>
          <w:tcPr>
            <w:tcW w:w="1984" w:type="dxa"/>
            <w:shd w:val="clear" w:color="auto" w:fill="D9D9D9" w:themeFill="background1" w:themeFillShade="D9"/>
          </w:tcPr>
          <w:p w14:paraId="1D99AEDB" w14:textId="77777777" w:rsidR="006670E9" w:rsidRPr="00FF5124" w:rsidRDefault="006670E9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BD5C813" w14:textId="77777777" w:rsidR="006670E9" w:rsidRPr="00FF5124" w:rsidRDefault="006670E9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43694370" w14:textId="77777777" w:rsidR="006670E9" w:rsidRPr="00FF5124" w:rsidRDefault="006670E9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84D04EB" w14:textId="77777777" w:rsidR="006670E9" w:rsidRPr="00FF5124" w:rsidRDefault="006670E9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7DC26E0E" w14:textId="77777777" w:rsidR="006670E9" w:rsidRPr="00FF5124" w:rsidRDefault="006670E9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6670E9" w:rsidRPr="005731BA" w14:paraId="217B4E81" w14:textId="77777777" w:rsidTr="00DA0008">
        <w:trPr>
          <w:trHeight w:val="569"/>
        </w:trPr>
        <w:tc>
          <w:tcPr>
            <w:tcW w:w="1984" w:type="dxa"/>
          </w:tcPr>
          <w:p w14:paraId="06343223" w14:textId="77777777" w:rsidR="006670E9" w:rsidRPr="000324A0" w:rsidRDefault="006670E9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</w:t>
            </w:r>
            <w:r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вида</w:t>
            </w:r>
            <w:r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товара</w:t>
            </w:r>
          </w:p>
        </w:tc>
        <w:tc>
          <w:tcPr>
            <w:tcW w:w="1701" w:type="dxa"/>
          </w:tcPr>
          <w:p w14:paraId="1B7416E0" w14:textId="77777777" w:rsidR="006670E9" w:rsidRPr="008A395F" w:rsidRDefault="006670E9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Код вида товара</w:t>
            </w:r>
          </w:p>
        </w:tc>
        <w:tc>
          <w:tcPr>
            <w:tcW w:w="993" w:type="dxa"/>
          </w:tcPr>
          <w:p w14:paraId="4F9E3EA7" w14:textId="77777777" w:rsidR="006670E9" w:rsidRPr="008C5845" w:rsidRDefault="006670E9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04D67E1D" w14:textId="77777777" w:rsidR="006670E9" w:rsidRPr="002933F6" w:rsidRDefault="006670E9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33B0D229" w14:textId="0F0DDAD1" w:rsidR="006670E9" w:rsidRPr="005731BA" w:rsidRDefault="006670E9" w:rsidP="00DA0008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r w:rsidRPr="00C46E13">
              <w:rPr>
                <w:rFonts w:ascii="Times New Roman" w:hAnsi="Times New Roman"/>
                <w:sz w:val="22"/>
              </w:rPr>
              <w:t>ALK</w:t>
            </w:r>
            <w:r w:rsidRPr="005731BA">
              <w:rPr>
                <w:rFonts w:ascii="Times New Roman" w:hAnsi="Times New Roman"/>
                <w:sz w:val="22"/>
              </w:rPr>
              <w:t>_ItemType</w:t>
            </w:r>
            <w:r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ItemTypeId</w:t>
            </w:r>
          </w:p>
        </w:tc>
      </w:tr>
      <w:tr w:rsidR="006670E9" w:rsidRPr="00DE7097" w14:paraId="3ADFAE80" w14:textId="77777777" w:rsidTr="00DA0008">
        <w:trPr>
          <w:trHeight w:val="569"/>
        </w:trPr>
        <w:tc>
          <w:tcPr>
            <w:tcW w:w="1984" w:type="dxa"/>
          </w:tcPr>
          <w:p w14:paraId="127F7C04" w14:textId="77777777" w:rsidR="006670E9" w:rsidRDefault="006670E9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Вид товара</w:t>
            </w:r>
          </w:p>
        </w:tc>
        <w:tc>
          <w:tcPr>
            <w:tcW w:w="1701" w:type="dxa"/>
          </w:tcPr>
          <w:p w14:paraId="3FC54E11" w14:textId="77777777" w:rsidR="006670E9" w:rsidRPr="008A395F" w:rsidRDefault="006670E9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Наименование вида товара</w:t>
            </w:r>
          </w:p>
        </w:tc>
        <w:tc>
          <w:tcPr>
            <w:tcW w:w="993" w:type="dxa"/>
          </w:tcPr>
          <w:p w14:paraId="0F50A6E3" w14:textId="77777777" w:rsidR="006670E9" w:rsidRPr="002933F6" w:rsidRDefault="006670E9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241F1B99" w14:textId="77777777" w:rsidR="006670E9" w:rsidRPr="002933F6" w:rsidRDefault="006670E9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58727AD9" w14:textId="6498A008" w:rsidR="006670E9" w:rsidRPr="00DE7097" w:rsidRDefault="006670E9" w:rsidP="00DA0008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r w:rsidRPr="00C46E13">
              <w:rPr>
                <w:rFonts w:ascii="Times New Roman" w:hAnsi="Times New Roman"/>
                <w:sz w:val="22"/>
              </w:rPr>
              <w:t>ALK</w:t>
            </w:r>
            <w:r w:rsidRPr="005731BA">
              <w:rPr>
                <w:rFonts w:ascii="Times New Roman" w:hAnsi="Times New Roman"/>
                <w:sz w:val="22"/>
              </w:rPr>
              <w:t>_ItemType</w:t>
            </w:r>
            <w:r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ItemType</w:t>
            </w:r>
          </w:p>
        </w:tc>
      </w:tr>
      <w:tr w:rsidR="00DA0008" w:rsidRPr="00114E40" w14:paraId="7F34DCC8" w14:textId="77777777" w:rsidTr="00DA0008">
        <w:trPr>
          <w:trHeight w:val="569"/>
        </w:trPr>
        <w:tc>
          <w:tcPr>
            <w:tcW w:w="1984" w:type="dxa"/>
          </w:tcPr>
          <w:p w14:paraId="2DC28665" w14:textId="4699575C" w:rsidR="00DA0008" w:rsidRDefault="00DA0008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Проверять срок годности</w:t>
            </w:r>
          </w:p>
        </w:tc>
        <w:tc>
          <w:tcPr>
            <w:tcW w:w="1701" w:type="dxa"/>
          </w:tcPr>
          <w:p w14:paraId="1AAA8F56" w14:textId="1D43BAF2" w:rsidR="00DA0008" w:rsidRPr="00DA0008" w:rsidRDefault="00DA0008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DA0008">
              <w:rPr>
                <w:rFonts w:ascii="Times New Roman" w:hAnsi="Times New Roman"/>
                <w:i/>
                <w:sz w:val="22"/>
              </w:rPr>
              <w:t>Проверять срок годности</w:t>
            </w:r>
          </w:p>
        </w:tc>
        <w:tc>
          <w:tcPr>
            <w:tcW w:w="993" w:type="dxa"/>
          </w:tcPr>
          <w:p w14:paraId="1C498407" w14:textId="5953FDAB" w:rsidR="00DA0008" w:rsidRDefault="00DA0008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4B5AB358" w14:textId="06377B3E" w:rsidR="00DA0008" w:rsidRDefault="00DA0008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719F16A6" w14:textId="0984868A" w:rsidR="00DA0008" w:rsidRPr="00F317A8" w:rsidRDefault="00F317A8" w:rsidP="00F317A8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commentRangeStart w:id="6"/>
            <w:r w:rsidRPr="00F317A8">
              <w:rPr>
                <w:rFonts w:ascii="Times New Roman" w:hAnsi="Times New Roman"/>
                <w:strike/>
                <w:sz w:val="22"/>
                <w:lang w:val="en-US"/>
              </w:rPr>
              <w:t>(ALK_ItemType).CheckExpDate</w:t>
            </w:r>
            <w:commentRangeEnd w:id="6"/>
            <w:r w:rsidR="002D02A2">
              <w:rPr>
                <w:rStyle w:val="af8"/>
              </w:rPr>
              <w:commentReference w:id="6"/>
            </w:r>
            <w:r>
              <w:rPr>
                <w:rFonts w:ascii="Times New Roman" w:hAnsi="Times New Roman"/>
                <w:sz w:val="22"/>
                <w:lang w:val="en-US"/>
              </w:rPr>
              <w:br/>
            </w:r>
            <w:r w:rsidR="00DA0008" w:rsidRPr="00F317A8">
              <w:rPr>
                <w:rFonts w:ascii="Times New Roman" w:hAnsi="Times New Roman"/>
                <w:sz w:val="22"/>
                <w:lang w:val="en-US"/>
              </w:rPr>
              <w:t>(ALK_ItemType).</w:t>
            </w:r>
            <w:r w:rsidR="004D641B" w:rsidRPr="004D641B">
              <w:rPr>
                <w:rFonts w:ascii="Times New Roman" w:hAnsi="Times New Roman"/>
                <w:sz w:val="22"/>
                <w:lang w:val="en-US"/>
              </w:rPr>
              <w:t>CheckShelfLife</w:t>
            </w:r>
          </w:p>
        </w:tc>
      </w:tr>
      <w:tr w:rsidR="00DA0008" w:rsidRPr="00DE7097" w14:paraId="2D64FE9E" w14:textId="77777777" w:rsidTr="00DA0008">
        <w:trPr>
          <w:trHeight w:val="569"/>
        </w:trPr>
        <w:tc>
          <w:tcPr>
            <w:tcW w:w="1984" w:type="dxa"/>
          </w:tcPr>
          <w:p w14:paraId="344A78D6" w14:textId="5E7D977D" w:rsidR="00DA0008" w:rsidRDefault="00DA0008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A23F9C">
              <w:rPr>
                <w:rFonts w:ascii="Times New Roman" w:hAnsi="Times New Roman"/>
                <w:b/>
                <w:i/>
                <w:sz w:val="22"/>
              </w:rPr>
              <w:t>Версия объекта PIM</w:t>
            </w:r>
          </w:p>
        </w:tc>
        <w:tc>
          <w:tcPr>
            <w:tcW w:w="1701" w:type="dxa"/>
          </w:tcPr>
          <w:p w14:paraId="280A708D" w14:textId="46D85F4A" w:rsidR="00DA0008" w:rsidRPr="008A395F" w:rsidRDefault="00DA0008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A23F9C">
              <w:rPr>
                <w:rFonts w:ascii="Times New Roman" w:hAnsi="Times New Roman"/>
                <w:i/>
                <w:sz w:val="22"/>
                <w:szCs w:val="24"/>
              </w:rPr>
              <w:t>Версия объекта PIM</w:t>
            </w:r>
          </w:p>
        </w:tc>
        <w:tc>
          <w:tcPr>
            <w:tcW w:w="993" w:type="dxa"/>
          </w:tcPr>
          <w:p w14:paraId="338C9DA7" w14:textId="7B781887" w:rsidR="00DA0008" w:rsidRDefault="00DA0008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3488CDA2" w14:textId="4951DAD2" w:rsidR="00DA0008" w:rsidRDefault="00DA0008" w:rsidP="00DA0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7F45A201" w14:textId="2AF2DE65" w:rsidR="00DA0008" w:rsidRDefault="00DA0008" w:rsidP="00DA0008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r w:rsidRPr="00C46E13">
              <w:rPr>
                <w:rFonts w:ascii="Times New Roman" w:hAnsi="Times New Roman"/>
                <w:sz w:val="22"/>
              </w:rPr>
              <w:t>ALK</w:t>
            </w:r>
            <w:r w:rsidRPr="005731BA">
              <w:rPr>
                <w:rFonts w:ascii="Times New Roman" w:hAnsi="Times New Roman"/>
                <w:sz w:val="22"/>
              </w:rPr>
              <w:t>_ItemType</w:t>
            </w:r>
            <w:r>
              <w:rPr>
                <w:rFonts w:ascii="Times New Roman" w:hAnsi="Times New Roman"/>
                <w:sz w:val="22"/>
              </w:rPr>
              <w:t>).</w:t>
            </w:r>
            <w:r w:rsidRPr="00A23F9C">
              <w:rPr>
                <w:rFonts w:ascii="Times New Roman" w:hAnsi="Times New Roman"/>
                <w:sz w:val="22"/>
                <w:lang w:val="en-US"/>
              </w:rPr>
              <w:t>VersionObjectId</w:t>
            </w:r>
          </w:p>
        </w:tc>
      </w:tr>
    </w:tbl>
    <w:p w14:paraId="0458CDE6" w14:textId="50AAE533" w:rsidR="00A23F9C" w:rsidRDefault="00D070F7" w:rsidP="006670E9">
      <w:pPr>
        <w:pStyle w:val="a4"/>
        <w:numPr>
          <w:ilvl w:val="1"/>
          <w:numId w:val="23"/>
        </w:numPr>
      </w:pPr>
      <w:r>
        <w:t xml:space="preserve">Создать пункт меню </w:t>
      </w:r>
      <w:r w:rsidRPr="00D070F7">
        <w:rPr>
          <w:b/>
        </w:rPr>
        <w:t>Входящие данные по «Видам товара»</w:t>
      </w:r>
      <w:r>
        <w:t>.</w:t>
      </w:r>
    </w:p>
    <w:p w14:paraId="4727BECD" w14:textId="6FAB8B9A" w:rsidR="00D070F7" w:rsidRDefault="00D070F7" w:rsidP="00D070F7">
      <w:pPr>
        <w:pStyle w:val="a4"/>
        <w:numPr>
          <w:ilvl w:val="2"/>
          <w:numId w:val="23"/>
        </w:numPr>
      </w:pPr>
      <w:r>
        <w:t xml:space="preserve">Расположить пункт меню в </w:t>
      </w:r>
      <w:r w:rsidRPr="00D070F7">
        <w:rPr>
          <w:b/>
        </w:rPr>
        <w:t xml:space="preserve">Управление запасами \ Запросы \ </w:t>
      </w:r>
      <w:r w:rsidRPr="00D070F7">
        <w:rPr>
          <w:b/>
          <w:lang w:val="en-US"/>
        </w:rPr>
        <w:t>Kashka</w:t>
      </w:r>
      <w:r w:rsidRPr="00D070F7">
        <w:rPr>
          <w:b/>
        </w:rPr>
        <w:t xml:space="preserve"> \</w:t>
      </w:r>
      <w:r w:rsidRPr="00D070F7">
        <w:t xml:space="preserve"> </w:t>
      </w:r>
    </w:p>
    <w:p w14:paraId="431C354A" w14:textId="25357F2F" w:rsidR="00A721FC" w:rsidRDefault="00D070F7" w:rsidP="00C744FA">
      <w:pPr>
        <w:pStyle w:val="a4"/>
        <w:numPr>
          <w:ilvl w:val="1"/>
          <w:numId w:val="23"/>
        </w:numPr>
      </w:pPr>
      <w:r>
        <w:t xml:space="preserve">При нажатии на данный пункт меню система должна вывести на экран форму </w:t>
      </w:r>
      <w:r w:rsidRPr="00D070F7">
        <w:rPr>
          <w:b/>
        </w:rPr>
        <w:t>Входящие данные по «Видам товара»</w:t>
      </w:r>
      <w:r w:rsidR="00A721FC">
        <w:t>:</w:t>
      </w:r>
    </w:p>
    <w:p w14:paraId="105CEC6B" w14:textId="3F8D93E2" w:rsidR="00A721FC" w:rsidRDefault="00A721FC" w:rsidP="00A721FC">
      <w:pPr>
        <w:pStyle w:val="a4"/>
        <w:numPr>
          <w:ilvl w:val="2"/>
          <w:numId w:val="23"/>
        </w:numPr>
      </w:pPr>
      <w:r>
        <w:t xml:space="preserve">Закладка </w:t>
      </w:r>
      <w:r w:rsidRPr="002B28AE">
        <w:rPr>
          <w:b/>
        </w:rPr>
        <w:t>Обзор</w:t>
      </w:r>
      <w:r>
        <w:t xml:space="preserve"> грид формы </w:t>
      </w:r>
      <w:r w:rsidRPr="00D070F7">
        <w:rPr>
          <w:b/>
        </w:rPr>
        <w:t>Входящие данные по «Видам товара»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993"/>
        <w:gridCol w:w="1559"/>
        <w:gridCol w:w="3969"/>
      </w:tblGrid>
      <w:tr w:rsidR="00A721FC" w:rsidRPr="00FF5124" w14:paraId="10FC38E6" w14:textId="77777777" w:rsidTr="00507F41">
        <w:trPr>
          <w:trHeight w:val="999"/>
        </w:trPr>
        <w:tc>
          <w:tcPr>
            <w:tcW w:w="1984" w:type="dxa"/>
            <w:shd w:val="clear" w:color="auto" w:fill="D9D9D9" w:themeFill="background1" w:themeFillShade="D9"/>
          </w:tcPr>
          <w:p w14:paraId="2C353C70" w14:textId="77777777" w:rsidR="00A721FC" w:rsidRPr="00FF5124" w:rsidRDefault="00A721FC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15C6563" w14:textId="77777777" w:rsidR="00A721FC" w:rsidRPr="00FF5124" w:rsidRDefault="00A721FC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20AA527F" w14:textId="77777777" w:rsidR="00A721FC" w:rsidRPr="00FF5124" w:rsidRDefault="00A721FC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412B8936" w14:textId="77777777" w:rsidR="00A721FC" w:rsidRPr="00FF5124" w:rsidRDefault="00A721FC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3E3BA380" w14:textId="77777777" w:rsidR="00A721FC" w:rsidRPr="00FF5124" w:rsidRDefault="00A721FC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2B28AE" w:rsidRPr="005731BA" w14:paraId="2B265A76" w14:textId="77777777" w:rsidTr="00507F41">
        <w:trPr>
          <w:trHeight w:val="569"/>
        </w:trPr>
        <w:tc>
          <w:tcPr>
            <w:tcW w:w="1984" w:type="dxa"/>
          </w:tcPr>
          <w:p w14:paraId="371F8966" w14:textId="4123B16A" w:rsidR="002B28AE" w:rsidRPr="000324A0" w:rsidRDefault="002B28AE" w:rsidP="002B28A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A721FC">
              <w:rPr>
                <w:rFonts w:ascii="Times New Roman" w:hAnsi="Times New Roman"/>
                <w:b/>
                <w:i/>
                <w:sz w:val="22"/>
              </w:rPr>
              <w:t>Дата и время создания</w:t>
            </w:r>
          </w:p>
        </w:tc>
        <w:tc>
          <w:tcPr>
            <w:tcW w:w="1701" w:type="dxa"/>
          </w:tcPr>
          <w:p w14:paraId="4FE6F096" w14:textId="54C7549E" w:rsidR="002B28AE" w:rsidRPr="002B28AE" w:rsidRDefault="002B28AE" w:rsidP="002B28A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2B28AE">
              <w:rPr>
                <w:rFonts w:ascii="Times New Roman" w:hAnsi="Times New Roman"/>
                <w:i/>
                <w:sz w:val="22"/>
              </w:rPr>
              <w:t>Дата и время создания</w:t>
            </w:r>
          </w:p>
        </w:tc>
        <w:tc>
          <w:tcPr>
            <w:tcW w:w="993" w:type="dxa"/>
          </w:tcPr>
          <w:p w14:paraId="69A87EDC" w14:textId="77777777" w:rsidR="002B28AE" w:rsidRPr="008C5845" w:rsidRDefault="002B28AE" w:rsidP="002B28A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0017ABFF" w14:textId="77777777" w:rsidR="002B28AE" w:rsidRPr="002933F6" w:rsidRDefault="002B28AE" w:rsidP="002B28A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272E0298" w14:textId="39E37016" w:rsidR="002B28AE" w:rsidRPr="005731BA" w:rsidRDefault="002B28AE" w:rsidP="002B28AE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2B28AE">
              <w:rPr>
                <w:rFonts w:ascii="Times New Roman" w:hAnsi="Times New Roman"/>
                <w:sz w:val="22"/>
              </w:rPr>
              <w:t>(KFK_KashkaIncomingMessageLog).createdDateTime</w:t>
            </w:r>
          </w:p>
        </w:tc>
      </w:tr>
      <w:tr w:rsidR="002B28AE" w:rsidRPr="00DE7097" w14:paraId="72B2FCA6" w14:textId="77777777" w:rsidTr="00507F41">
        <w:trPr>
          <w:trHeight w:val="569"/>
        </w:trPr>
        <w:tc>
          <w:tcPr>
            <w:tcW w:w="1984" w:type="dxa"/>
          </w:tcPr>
          <w:p w14:paraId="79692ECA" w14:textId="7AEED08F" w:rsidR="002B28AE" w:rsidRDefault="002B28AE" w:rsidP="002B28A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2B28AE">
              <w:rPr>
                <w:rFonts w:ascii="Times New Roman" w:hAnsi="Times New Roman"/>
                <w:b/>
                <w:i/>
                <w:sz w:val="22"/>
              </w:rPr>
              <w:t>GUID сообщения</w:t>
            </w:r>
          </w:p>
        </w:tc>
        <w:tc>
          <w:tcPr>
            <w:tcW w:w="1701" w:type="dxa"/>
          </w:tcPr>
          <w:p w14:paraId="5334F7FD" w14:textId="7E060C48" w:rsidR="002B28AE" w:rsidRPr="002B28AE" w:rsidRDefault="002B28AE" w:rsidP="002B28A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2B28AE">
              <w:rPr>
                <w:rFonts w:ascii="Times New Roman" w:hAnsi="Times New Roman"/>
                <w:i/>
                <w:sz w:val="22"/>
              </w:rPr>
              <w:t>GUID сообщения</w:t>
            </w:r>
          </w:p>
        </w:tc>
        <w:tc>
          <w:tcPr>
            <w:tcW w:w="993" w:type="dxa"/>
          </w:tcPr>
          <w:p w14:paraId="321A8173" w14:textId="77777777" w:rsidR="002B28AE" w:rsidRPr="002933F6" w:rsidRDefault="002B28AE" w:rsidP="002B28A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3DE4D8C4" w14:textId="77777777" w:rsidR="002B28AE" w:rsidRPr="002933F6" w:rsidRDefault="002B28AE" w:rsidP="002B28A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0F5CB5B1" w14:textId="590FE6B9" w:rsidR="002B28AE" w:rsidRPr="00DE7097" w:rsidRDefault="002B28AE" w:rsidP="002B28AE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2B28AE">
              <w:rPr>
                <w:rFonts w:ascii="Times New Roman" w:hAnsi="Times New Roman"/>
                <w:sz w:val="22"/>
              </w:rPr>
              <w:t>KFK_KashkaIncomingMessageLog_MessageGUID</w:t>
            </w:r>
          </w:p>
        </w:tc>
      </w:tr>
      <w:tr w:rsidR="002B28AE" w14:paraId="3419D0E9" w14:textId="77777777" w:rsidTr="00507F41">
        <w:trPr>
          <w:trHeight w:val="569"/>
        </w:trPr>
        <w:tc>
          <w:tcPr>
            <w:tcW w:w="1984" w:type="dxa"/>
          </w:tcPr>
          <w:p w14:paraId="579352BB" w14:textId="57B04BA7" w:rsidR="002B28AE" w:rsidRDefault="002B28AE" w:rsidP="002B28A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2B28AE">
              <w:rPr>
                <w:rFonts w:ascii="Times New Roman" w:hAnsi="Times New Roman"/>
                <w:b/>
                <w:i/>
                <w:sz w:val="22"/>
              </w:rPr>
              <w:t>Код вида товара</w:t>
            </w:r>
          </w:p>
        </w:tc>
        <w:tc>
          <w:tcPr>
            <w:tcW w:w="1701" w:type="dxa"/>
          </w:tcPr>
          <w:p w14:paraId="49D9B576" w14:textId="49123305" w:rsidR="002B28AE" w:rsidRPr="002B28AE" w:rsidRDefault="002B28AE" w:rsidP="002B28A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2B28AE">
              <w:rPr>
                <w:rFonts w:ascii="Times New Roman" w:hAnsi="Times New Roman"/>
                <w:i/>
                <w:sz w:val="22"/>
              </w:rPr>
              <w:t>Код вида товара</w:t>
            </w:r>
          </w:p>
        </w:tc>
        <w:tc>
          <w:tcPr>
            <w:tcW w:w="993" w:type="dxa"/>
          </w:tcPr>
          <w:p w14:paraId="40134E6D" w14:textId="77777777" w:rsidR="002B28AE" w:rsidRDefault="002B28AE" w:rsidP="002B28A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3FB48E47" w14:textId="77777777" w:rsidR="002B28AE" w:rsidRDefault="002B28AE" w:rsidP="002B28A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0CC31C1A" w14:textId="16F349BB" w:rsidR="002B28AE" w:rsidRDefault="002B28AE" w:rsidP="002B28AE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2B28AE">
              <w:rPr>
                <w:rFonts w:ascii="Times New Roman" w:hAnsi="Times New Roman"/>
                <w:sz w:val="22"/>
              </w:rPr>
              <w:t>(KFK_PIMItemTypeTable).ObjectId</w:t>
            </w:r>
          </w:p>
        </w:tc>
      </w:tr>
      <w:tr w:rsidR="002B28AE" w14:paraId="7DEB1C01" w14:textId="77777777" w:rsidTr="00507F41">
        <w:trPr>
          <w:trHeight w:val="569"/>
        </w:trPr>
        <w:tc>
          <w:tcPr>
            <w:tcW w:w="1984" w:type="dxa"/>
          </w:tcPr>
          <w:p w14:paraId="5D704EB6" w14:textId="294EE34D" w:rsidR="002B28AE" w:rsidRDefault="002B28AE" w:rsidP="002B28A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2B28AE">
              <w:rPr>
                <w:rFonts w:ascii="Times New Roman" w:hAnsi="Times New Roman"/>
                <w:b/>
                <w:i/>
                <w:sz w:val="22"/>
              </w:rPr>
              <w:t>Статус</w:t>
            </w:r>
          </w:p>
        </w:tc>
        <w:tc>
          <w:tcPr>
            <w:tcW w:w="1701" w:type="dxa"/>
          </w:tcPr>
          <w:p w14:paraId="388894AD" w14:textId="5A3C333D" w:rsidR="002B28AE" w:rsidRPr="002B28AE" w:rsidRDefault="002B28AE" w:rsidP="002B28A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2B28AE">
              <w:rPr>
                <w:rFonts w:ascii="Times New Roman" w:hAnsi="Times New Roman"/>
                <w:i/>
                <w:sz w:val="22"/>
              </w:rPr>
              <w:t>Статус</w:t>
            </w:r>
          </w:p>
        </w:tc>
        <w:tc>
          <w:tcPr>
            <w:tcW w:w="993" w:type="dxa"/>
          </w:tcPr>
          <w:p w14:paraId="6ABC94A6" w14:textId="77777777" w:rsidR="002B28AE" w:rsidRDefault="002B28AE" w:rsidP="002B28A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5F9FA268" w14:textId="77777777" w:rsidR="002B28AE" w:rsidRDefault="002B28AE" w:rsidP="002B28A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0A266486" w14:textId="5AAB2ACD" w:rsidR="002B28AE" w:rsidRDefault="002B28AE" w:rsidP="002B28AE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2B28AE">
              <w:rPr>
                <w:rFonts w:ascii="Times New Roman" w:hAnsi="Times New Roman"/>
                <w:sz w:val="22"/>
              </w:rPr>
              <w:t>(KFK_KashkaIncomingMessageLog).Status</w:t>
            </w:r>
          </w:p>
        </w:tc>
      </w:tr>
      <w:tr w:rsidR="00557F45" w:rsidRPr="00557F45" w14:paraId="2E6C19C6" w14:textId="77777777" w:rsidTr="00507F41">
        <w:trPr>
          <w:trHeight w:val="569"/>
        </w:trPr>
        <w:tc>
          <w:tcPr>
            <w:tcW w:w="1984" w:type="dxa"/>
          </w:tcPr>
          <w:p w14:paraId="25C257F3" w14:textId="2C4191B4" w:rsidR="00557F45" w:rsidRPr="002B28AE" w:rsidRDefault="00557F45" w:rsidP="00557F4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557F45">
              <w:rPr>
                <w:rFonts w:ascii="Times New Roman" w:hAnsi="Times New Roman"/>
                <w:b/>
                <w:i/>
                <w:sz w:val="22"/>
              </w:rPr>
              <w:t>Статус по СГ</w:t>
            </w:r>
          </w:p>
        </w:tc>
        <w:tc>
          <w:tcPr>
            <w:tcW w:w="1701" w:type="dxa"/>
          </w:tcPr>
          <w:p w14:paraId="2BB4D1A1" w14:textId="4102BD01" w:rsidR="00557F45" w:rsidRPr="002B28AE" w:rsidRDefault="00557F45" w:rsidP="00557F4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  <w:szCs w:val="24"/>
              </w:rPr>
              <w:t>Статус проверки по сроку годности</w:t>
            </w:r>
          </w:p>
        </w:tc>
        <w:tc>
          <w:tcPr>
            <w:tcW w:w="993" w:type="dxa"/>
          </w:tcPr>
          <w:p w14:paraId="52DAEAD9" w14:textId="3AB3B1E7" w:rsidR="00557F45" w:rsidRDefault="00557F45" w:rsidP="00557F4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33706D1C" w14:textId="1ABCC86E" w:rsidR="00557F45" w:rsidRDefault="00557F45" w:rsidP="00557F4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7B16A2AF" w14:textId="780F7819" w:rsidR="00557F45" w:rsidRPr="00557F45" w:rsidRDefault="00557F45" w:rsidP="00557F4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557F45">
              <w:rPr>
                <w:rFonts w:ascii="Times New Roman" w:hAnsi="Times New Roman"/>
                <w:sz w:val="22"/>
              </w:rPr>
              <w:t>(</w:t>
            </w:r>
            <w:r w:rsidRPr="00557F45">
              <w:rPr>
                <w:rFonts w:ascii="Times New Roman" w:hAnsi="Times New Roman"/>
                <w:sz w:val="22"/>
                <w:lang w:val="en-US"/>
              </w:rPr>
              <w:t>KFK</w:t>
            </w:r>
            <w:r w:rsidRPr="00557F45">
              <w:rPr>
                <w:rFonts w:ascii="Times New Roman" w:hAnsi="Times New Roman"/>
                <w:sz w:val="22"/>
              </w:rPr>
              <w:t>_</w:t>
            </w:r>
            <w:r w:rsidRPr="00557F45">
              <w:rPr>
                <w:rFonts w:ascii="Times New Roman" w:hAnsi="Times New Roman"/>
                <w:sz w:val="22"/>
                <w:lang w:val="en-US"/>
              </w:rPr>
              <w:t>KashkaIncomingMessageLog</w:t>
            </w:r>
            <w:r w:rsidRPr="00557F45"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Status</w:t>
            </w:r>
            <w:r w:rsidRPr="002B28AE">
              <w:rPr>
                <w:rFonts w:ascii="Times New Roman" w:hAnsi="Times New Roman"/>
                <w:sz w:val="22"/>
                <w:lang w:val="en-US"/>
              </w:rPr>
              <w:t>ExpDate</w:t>
            </w:r>
          </w:p>
        </w:tc>
      </w:tr>
      <w:tr w:rsidR="00557F45" w14:paraId="38EACF27" w14:textId="77777777" w:rsidTr="00507F41">
        <w:trPr>
          <w:trHeight w:val="569"/>
        </w:trPr>
        <w:tc>
          <w:tcPr>
            <w:tcW w:w="1984" w:type="dxa"/>
          </w:tcPr>
          <w:p w14:paraId="4BB540BC" w14:textId="7C559C34" w:rsidR="00557F45" w:rsidRPr="002B28AE" w:rsidRDefault="00557F45" w:rsidP="00557F4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2B28AE">
              <w:rPr>
                <w:rFonts w:ascii="Times New Roman" w:hAnsi="Times New Roman"/>
                <w:b/>
                <w:i/>
                <w:sz w:val="22"/>
              </w:rPr>
              <w:t>Дата и время изменения</w:t>
            </w:r>
          </w:p>
        </w:tc>
        <w:tc>
          <w:tcPr>
            <w:tcW w:w="1701" w:type="dxa"/>
          </w:tcPr>
          <w:p w14:paraId="03814AC9" w14:textId="52867EA1" w:rsidR="00557F45" w:rsidRPr="002B28AE" w:rsidRDefault="00557F45" w:rsidP="00557F4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2B28AE">
              <w:rPr>
                <w:rFonts w:ascii="Times New Roman" w:hAnsi="Times New Roman"/>
                <w:i/>
                <w:sz w:val="22"/>
              </w:rPr>
              <w:t>Дата и время изменения</w:t>
            </w:r>
          </w:p>
        </w:tc>
        <w:tc>
          <w:tcPr>
            <w:tcW w:w="993" w:type="dxa"/>
          </w:tcPr>
          <w:p w14:paraId="121EB65F" w14:textId="6025A09B" w:rsidR="00557F45" w:rsidRDefault="00557F45" w:rsidP="00557F4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3F471A93" w14:textId="1E8F4E60" w:rsidR="00557F45" w:rsidRDefault="00557F45" w:rsidP="00557F4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25D35EDB" w14:textId="09EA8771" w:rsidR="00557F45" w:rsidRPr="002B28AE" w:rsidRDefault="00557F45" w:rsidP="00557F4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2B28AE">
              <w:rPr>
                <w:rFonts w:ascii="Times New Roman" w:hAnsi="Times New Roman"/>
                <w:sz w:val="22"/>
              </w:rPr>
              <w:t>(KFK_KashkaIncomingMessageLog).modifiedDateTime</w:t>
            </w:r>
          </w:p>
        </w:tc>
      </w:tr>
    </w:tbl>
    <w:p w14:paraId="4FA1EFE8" w14:textId="6AD2B2AC" w:rsidR="002B28AE" w:rsidRDefault="002B28AE" w:rsidP="002B28AE">
      <w:pPr>
        <w:pStyle w:val="a4"/>
        <w:numPr>
          <w:ilvl w:val="2"/>
          <w:numId w:val="23"/>
        </w:numPr>
      </w:pPr>
      <w:r>
        <w:t xml:space="preserve">Закладка </w:t>
      </w:r>
      <w:r w:rsidRPr="00956973">
        <w:rPr>
          <w:b/>
        </w:rPr>
        <w:t>Разное</w:t>
      </w:r>
      <w:r>
        <w:t xml:space="preserve"> формы </w:t>
      </w:r>
      <w:r w:rsidRPr="00D070F7">
        <w:rPr>
          <w:b/>
        </w:rPr>
        <w:t>Входящие данные по «Видам товара»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993"/>
        <w:gridCol w:w="1559"/>
        <w:gridCol w:w="3969"/>
      </w:tblGrid>
      <w:tr w:rsidR="002B28AE" w:rsidRPr="00FF5124" w14:paraId="59984F43" w14:textId="77777777" w:rsidTr="00507F41">
        <w:trPr>
          <w:trHeight w:val="999"/>
        </w:trPr>
        <w:tc>
          <w:tcPr>
            <w:tcW w:w="1984" w:type="dxa"/>
            <w:shd w:val="clear" w:color="auto" w:fill="D9D9D9" w:themeFill="background1" w:themeFillShade="D9"/>
          </w:tcPr>
          <w:p w14:paraId="127D6FB3" w14:textId="77777777" w:rsidR="002B28AE" w:rsidRPr="00FF5124" w:rsidRDefault="002B28AE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132E663" w14:textId="77777777" w:rsidR="002B28AE" w:rsidRPr="00FF5124" w:rsidRDefault="002B28AE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48BD654A" w14:textId="77777777" w:rsidR="002B28AE" w:rsidRPr="00FF5124" w:rsidRDefault="002B28AE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4E3B581" w14:textId="77777777" w:rsidR="002B28AE" w:rsidRPr="00FF5124" w:rsidRDefault="002B28AE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4EB6E5BC" w14:textId="77777777" w:rsidR="002B28AE" w:rsidRPr="00FF5124" w:rsidRDefault="002B28AE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956973" w:rsidRPr="005731BA" w14:paraId="71C58C65" w14:textId="77777777" w:rsidTr="00507F41">
        <w:trPr>
          <w:trHeight w:val="569"/>
        </w:trPr>
        <w:tc>
          <w:tcPr>
            <w:tcW w:w="1984" w:type="dxa"/>
          </w:tcPr>
          <w:p w14:paraId="4325A1BE" w14:textId="546FAD37" w:rsidR="00956973" w:rsidRPr="000324A0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2B28AE">
              <w:rPr>
                <w:rFonts w:ascii="Times New Roman" w:hAnsi="Times New Roman"/>
                <w:b/>
                <w:i/>
                <w:sz w:val="22"/>
              </w:rPr>
              <w:t>GUID сообщения</w:t>
            </w:r>
          </w:p>
        </w:tc>
        <w:tc>
          <w:tcPr>
            <w:tcW w:w="1701" w:type="dxa"/>
          </w:tcPr>
          <w:p w14:paraId="15BADF27" w14:textId="0E6C75DD" w:rsidR="00956973" w:rsidRP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GUID сообщения</w:t>
            </w:r>
          </w:p>
        </w:tc>
        <w:tc>
          <w:tcPr>
            <w:tcW w:w="993" w:type="dxa"/>
          </w:tcPr>
          <w:p w14:paraId="3D0F8893" w14:textId="13D29B2D" w:rsidR="00956973" w:rsidRPr="008C5845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17F74C17" w14:textId="1197B896" w:rsidR="00956973" w:rsidRPr="002933F6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052EDC49" w14:textId="0B03EB98" w:rsidR="00956973" w:rsidRPr="005731BA" w:rsidRDefault="00956973" w:rsidP="0095697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2B28AE">
              <w:rPr>
                <w:rFonts w:ascii="Times New Roman" w:hAnsi="Times New Roman"/>
                <w:sz w:val="22"/>
              </w:rPr>
              <w:t>GroupGeneral_IncomingMessageGUID</w:t>
            </w:r>
          </w:p>
        </w:tc>
      </w:tr>
      <w:tr w:rsidR="00956973" w:rsidRPr="00DE7097" w14:paraId="49F8CF58" w14:textId="77777777" w:rsidTr="00507F41">
        <w:trPr>
          <w:trHeight w:val="569"/>
        </w:trPr>
        <w:tc>
          <w:tcPr>
            <w:tcW w:w="1984" w:type="dxa"/>
          </w:tcPr>
          <w:p w14:paraId="42A80184" w14:textId="5AF8EE9B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2B28AE">
              <w:rPr>
                <w:rFonts w:ascii="Times New Roman" w:hAnsi="Times New Roman"/>
                <w:b/>
                <w:i/>
                <w:sz w:val="22"/>
              </w:rPr>
              <w:t>Определение данных</w:t>
            </w:r>
          </w:p>
        </w:tc>
        <w:tc>
          <w:tcPr>
            <w:tcW w:w="1701" w:type="dxa"/>
          </w:tcPr>
          <w:p w14:paraId="424F047D" w14:textId="71F24C77" w:rsidR="00956973" w:rsidRP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Определение данных</w:t>
            </w:r>
          </w:p>
        </w:tc>
        <w:tc>
          <w:tcPr>
            <w:tcW w:w="993" w:type="dxa"/>
          </w:tcPr>
          <w:p w14:paraId="6C6BF996" w14:textId="0490FE8E" w:rsidR="00956973" w:rsidRPr="002933F6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0552E8F4" w14:textId="49823992" w:rsidR="00956973" w:rsidRPr="002933F6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58BF9D0D" w14:textId="477B05AE" w:rsidR="00956973" w:rsidRPr="00DE7097" w:rsidRDefault="00956973" w:rsidP="0095697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2B28AE">
              <w:rPr>
                <w:rFonts w:ascii="Times New Roman" w:hAnsi="Times New Roman"/>
                <w:sz w:val="22"/>
              </w:rPr>
              <w:t>(KFK_PIMItemTypeTable).DataDefinitionId</w:t>
            </w:r>
          </w:p>
        </w:tc>
      </w:tr>
      <w:tr w:rsidR="00956973" w14:paraId="5EBA9690" w14:textId="77777777" w:rsidTr="00507F41">
        <w:trPr>
          <w:trHeight w:val="569"/>
        </w:trPr>
        <w:tc>
          <w:tcPr>
            <w:tcW w:w="1984" w:type="dxa"/>
          </w:tcPr>
          <w:p w14:paraId="693731B7" w14:textId="229590B1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2B28AE">
              <w:rPr>
                <w:rFonts w:ascii="Times New Roman" w:hAnsi="Times New Roman"/>
                <w:b/>
                <w:i/>
                <w:sz w:val="22"/>
              </w:rPr>
              <w:lastRenderedPageBreak/>
              <w:t>Код вида товара</w:t>
            </w:r>
          </w:p>
        </w:tc>
        <w:tc>
          <w:tcPr>
            <w:tcW w:w="1701" w:type="dxa"/>
          </w:tcPr>
          <w:p w14:paraId="057B3604" w14:textId="776C5F5F" w:rsidR="00956973" w:rsidRP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Код вида товара</w:t>
            </w:r>
          </w:p>
        </w:tc>
        <w:tc>
          <w:tcPr>
            <w:tcW w:w="993" w:type="dxa"/>
          </w:tcPr>
          <w:p w14:paraId="62D3E695" w14:textId="23E7616B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7641C5A1" w14:textId="7E91155E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5447BA15" w14:textId="69DF9B7C" w:rsidR="00956973" w:rsidRDefault="00956973" w:rsidP="0095697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2B28AE">
              <w:rPr>
                <w:rFonts w:ascii="Times New Roman" w:hAnsi="Times New Roman"/>
                <w:sz w:val="22"/>
              </w:rPr>
              <w:t>(KFK_PIMItemTypeTable).ObjectId</w:t>
            </w:r>
          </w:p>
        </w:tc>
      </w:tr>
      <w:tr w:rsidR="00956973" w14:paraId="6717C79D" w14:textId="77777777" w:rsidTr="00507F41">
        <w:trPr>
          <w:trHeight w:val="569"/>
        </w:trPr>
        <w:tc>
          <w:tcPr>
            <w:tcW w:w="1984" w:type="dxa"/>
          </w:tcPr>
          <w:p w14:paraId="372EF179" w14:textId="5F5C2E62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2B28AE">
              <w:rPr>
                <w:rFonts w:ascii="Times New Roman" w:hAnsi="Times New Roman"/>
                <w:b/>
                <w:i/>
                <w:sz w:val="22"/>
              </w:rPr>
              <w:t>Версия объекта PIM</w:t>
            </w:r>
          </w:p>
        </w:tc>
        <w:tc>
          <w:tcPr>
            <w:tcW w:w="1701" w:type="dxa"/>
          </w:tcPr>
          <w:p w14:paraId="1EF27CA9" w14:textId="1393C051" w:rsidR="00956973" w:rsidRP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Версия объекта PIM</w:t>
            </w:r>
          </w:p>
        </w:tc>
        <w:tc>
          <w:tcPr>
            <w:tcW w:w="993" w:type="dxa"/>
          </w:tcPr>
          <w:p w14:paraId="57A520BB" w14:textId="1EEDACA3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74E58EC1" w14:textId="1F04BBDD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25A286BD" w14:textId="524596DC" w:rsidR="00956973" w:rsidRDefault="00956973" w:rsidP="0095697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2B28AE">
              <w:rPr>
                <w:rFonts w:ascii="Times New Roman" w:hAnsi="Times New Roman"/>
                <w:sz w:val="22"/>
              </w:rPr>
              <w:t>GroupGeneral_VersionObjectId</w:t>
            </w:r>
          </w:p>
        </w:tc>
      </w:tr>
      <w:tr w:rsidR="00956973" w:rsidRPr="002B28AE" w14:paraId="7AC237F8" w14:textId="77777777" w:rsidTr="00507F41">
        <w:trPr>
          <w:trHeight w:val="569"/>
        </w:trPr>
        <w:tc>
          <w:tcPr>
            <w:tcW w:w="1984" w:type="dxa"/>
          </w:tcPr>
          <w:p w14:paraId="1651D2C4" w14:textId="141EACA0" w:rsidR="00956973" w:rsidRPr="002B28AE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2B28AE">
              <w:rPr>
                <w:rFonts w:ascii="Times New Roman" w:hAnsi="Times New Roman"/>
                <w:b/>
                <w:i/>
                <w:sz w:val="22"/>
              </w:rPr>
              <w:t>Вид товара</w:t>
            </w:r>
          </w:p>
        </w:tc>
        <w:tc>
          <w:tcPr>
            <w:tcW w:w="1701" w:type="dxa"/>
          </w:tcPr>
          <w:p w14:paraId="5C0F5EED" w14:textId="2645A032" w:rsidR="00956973" w:rsidRP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Вид товара</w:t>
            </w:r>
          </w:p>
        </w:tc>
        <w:tc>
          <w:tcPr>
            <w:tcW w:w="993" w:type="dxa"/>
          </w:tcPr>
          <w:p w14:paraId="54B98D01" w14:textId="13A7CE2D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6D633035" w14:textId="279D535D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113D6116" w14:textId="5652F42B" w:rsidR="00956973" w:rsidRPr="002B28AE" w:rsidRDefault="00956973" w:rsidP="0095697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2B28AE">
              <w:rPr>
                <w:rFonts w:ascii="Times New Roman" w:hAnsi="Times New Roman"/>
                <w:sz w:val="22"/>
              </w:rPr>
              <w:t>(KFK_PIMItemTypeTable).ObjectName</w:t>
            </w:r>
          </w:p>
        </w:tc>
      </w:tr>
      <w:tr w:rsidR="00956973" w:rsidRPr="002B28AE" w14:paraId="0CADA1EF" w14:textId="77777777" w:rsidTr="00507F41">
        <w:trPr>
          <w:trHeight w:val="569"/>
        </w:trPr>
        <w:tc>
          <w:tcPr>
            <w:tcW w:w="1984" w:type="dxa"/>
          </w:tcPr>
          <w:p w14:paraId="74FDE8DA" w14:textId="10FF317B" w:rsidR="00956973" w:rsidRPr="002B28AE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2B28AE">
              <w:rPr>
                <w:rFonts w:ascii="Times New Roman" w:hAnsi="Times New Roman"/>
                <w:b/>
                <w:i/>
                <w:sz w:val="22"/>
              </w:rPr>
              <w:t>Удалить</w:t>
            </w:r>
          </w:p>
        </w:tc>
        <w:tc>
          <w:tcPr>
            <w:tcW w:w="1701" w:type="dxa"/>
          </w:tcPr>
          <w:p w14:paraId="4BDADB58" w14:textId="581F5D8D" w:rsidR="00956973" w:rsidRP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Удалить</w:t>
            </w:r>
          </w:p>
        </w:tc>
        <w:tc>
          <w:tcPr>
            <w:tcW w:w="993" w:type="dxa"/>
          </w:tcPr>
          <w:p w14:paraId="261DAB64" w14:textId="5993E768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5B44EECC" w14:textId="1A216BB5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7E89EF48" w14:textId="36C43A39" w:rsidR="00956973" w:rsidRPr="002B28AE" w:rsidRDefault="00956973" w:rsidP="0095697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2B28AE">
              <w:rPr>
                <w:rFonts w:ascii="Times New Roman" w:hAnsi="Times New Roman"/>
                <w:sz w:val="22"/>
              </w:rPr>
              <w:t>(KFK_PIMItemTypeTable).DeleteAction</w:t>
            </w:r>
          </w:p>
        </w:tc>
      </w:tr>
      <w:tr w:rsidR="00956973" w:rsidRPr="002B28AE" w14:paraId="7347BA09" w14:textId="77777777" w:rsidTr="00507F41">
        <w:trPr>
          <w:trHeight w:val="569"/>
        </w:trPr>
        <w:tc>
          <w:tcPr>
            <w:tcW w:w="1984" w:type="dxa"/>
          </w:tcPr>
          <w:p w14:paraId="506F32F7" w14:textId="3E5E7E8E" w:rsidR="00956973" w:rsidRPr="002B28AE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2B28AE">
              <w:rPr>
                <w:rFonts w:ascii="Times New Roman" w:hAnsi="Times New Roman"/>
                <w:b/>
                <w:i/>
                <w:sz w:val="22"/>
              </w:rPr>
              <w:t>Идентификатор исходящего сообщения</w:t>
            </w:r>
          </w:p>
        </w:tc>
        <w:tc>
          <w:tcPr>
            <w:tcW w:w="1701" w:type="dxa"/>
          </w:tcPr>
          <w:p w14:paraId="550316DB" w14:textId="4654DDB0" w:rsidR="00956973" w:rsidRP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Идентификатор исходящего сообщения</w:t>
            </w:r>
          </w:p>
        </w:tc>
        <w:tc>
          <w:tcPr>
            <w:tcW w:w="993" w:type="dxa"/>
          </w:tcPr>
          <w:p w14:paraId="7290A353" w14:textId="0F2DB9F3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31D6AA34" w14:textId="684365C8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134C5AE5" w14:textId="1E190430" w:rsidR="00956973" w:rsidRPr="002B28AE" w:rsidRDefault="00956973" w:rsidP="0095697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2B28AE">
              <w:rPr>
                <w:rFonts w:ascii="Times New Roman" w:hAnsi="Times New Roman"/>
                <w:sz w:val="22"/>
              </w:rPr>
              <w:t>(KFK_PIMItemTypeTable).OutgoingMessageRecId</w:t>
            </w:r>
          </w:p>
        </w:tc>
      </w:tr>
      <w:tr w:rsidR="00956973" w:rsidRPr="00114E40" w14:paraId="500E9745" w14:textId="77777777" w:rsidTr="00507F41">
        <w:trPr>
          <w:trHeight w:val="569"/>
        </w:trPr>
        <w:tc>
          <w:tcPr>
            <w:tcW w:w="1984" w:type="dxa"/>
          </w:tcPr>
          <w:p w14:paraId="0CB8CBE4" w14:textId="488DB64A" w:rsidR="00956973" w:rsidRPr="002B28AE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Проверять срок годности</w:t>
            </w:r>
          </w:p>
        </w:tc>
        <w:tc>
          <w:tcPr>
            <w:tcW w:w="1701" w:type="dxa"/>
          </w:tcPr>
          <w:p w14:paraId="28729D15" w14:textId="40C97F41" w:rsidR="00956973" w:rsidRP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Проверять срок годности</w:t>
            </w:r>
          </w:p>
        </w:tc>
        <w:tc>
          <w:tcPr>
            <w:tcW w:w="993" w:type="dxa"/>
          </w:tcPr>
          <w:p w14:paraId="5000EB65" w14:textId="7CA4A6EF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4E536772" w14:textId="53A513A3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70B44D83" w14:textId="1EC2DCF1" w:rsidR="00956973" w:rsidRPr="00F317A8" w:rsidRDefault="00F317A8" w:rsidP="0095697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commentRangeStart w:id="7"/>
            <w:r w:rsidRPr="00F317A8">
              <w:rPr>
                <w:rFonts w:ascii="Times New Roman" w:hAnsi="Times New Roman"/>
                <w:strike/>
                <w:sz w:val="22"/>
                <w:lang w:val="en-US"/>
              </w:rPr>
              <w:t>(KFK_PIMItemTypeTable).CheckExpDate</w:t>
            </w:r>
            <w:commentRangeEnd w:id="7"/>
            <w:r w:rsidR="002D02A2">
              <w:rPr>
                <w:rStyle w:val="af8"/>
              </w:rPr>
              <w:commentReference w:id="7"/>
            </w:r>
            <w:r w:rsidRPr="00F317A8">
              <w:rPr>
                <w:rFonts w:ascii="Times New Roman" w:hAnsi="Times New Roman"/>
                <w:sz w:val="22"/>
                <w:lang w:val="en-US"/>
              </w:rPr>
              <w:br/>
            </w:r>
            <w:r w:rsidR="00956973" w:rsidRPr="00F317A8">
              <w:rPr>
                <w:rFonts w:ascii="Times New Roman" w:hAnsi="Times New Roman"/>
                <w:sz w:val="22"/>
                <w:lang w:val="en-US"/>
              </w:rPr>
              <w:t>(KFK_PIMItemTypeTable).</w:t>
            </w:r>
            <w:r w:rsidR="004D641B" w:rsidRPr="004D641B">
              <w:rPr>
                <w:rFonts w:ascii="Times New Roman" w:hAnsi="Times New Roman"/>
                <w:sz w:val="22"/>
                <w:lang w:val="en-US"/>
              </w:rPr>
              <w:t>CheckShelfLife</w:t>
            </w:r>
          </w:p>
        </w:tc>
      </w:tr>
    </w:tbl>
    <w:p w14:paraId="6A0A0229" w14:textId="66198680" w:rsidR="00956973" w:rsidRDefault="00956973" w:rsidP="00956973">
      <w:pPr>
        <w:pStyle w:val="a4"/>
        <w:numPr>
          <w:ilvl w:val="2"/>
          <w:numId w:val="23"/>
        </w:numPr>
      </w:pPr>
      <w:r>
        <w:t xml:space="preserve">Закладка </w:t>
      </w:r>
      <w:r w:rsidRPr="00956973">
        <w:rPr>
          <w:b/>
        </w:rPr>
        <w:t>Входящее сообщение</w:t>
      </w:r>
      <w:r>
        <w:t xml:space="preserve"> формы </w:t>
      </w:r>
      <w:r w:rsidRPr="00D070F7">
        <w:rPr>
          <w:b/>
        </w:rPr>
        <w:t>Входящие данные по «Видам товара»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993"/>
        <w:gridCol w:w="1559"/>
        <w:gridCol w:w="3969"/>
      </w:tblGrid>
      <w:tr w:rsidR="00956973" w:rsidRPr="00FF5124" w14:paraId="62E2AA7F" w14:textId="77777777" w:rsidTr="00507F41">
        <w:trPr>
          <w:trHeight w:val="999"/>
        </w:trPr>
        <w:tc>
          <w:tcPr>
            <w:tcW w:w="1984" w:type="dxa"/>
            <w:shd w:val="clear" w:color="auto" w:fill="D9D9D9" w:themeFill="background1" w:themeFillShade="D9"/>
          </w:tcPr>
          <w:p w14:paraId="1D01C865" w14:textId="77777777" w:rsidR="00956973" w:rsidRPr="00FF5124" w:rsidRDefault="00956973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8719AF0" w14:textId="77777777" w:rsidR="00956973" w:rsidRPr="00FF5124" w:rsidRDefault="00956973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6951D7A1" w14:textId="77777777" w:rsidR="00956973" w:rsidRPr="00FF5124" w:rsidRDefault="00956973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3CA31A7" w14:textId="77777777" w:rsidR="00956973" w:rsidRPr="00FF5124" w:rsidRDefault="00956973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7EDF984C" w14:textId="77777777" w:rsidR="00956973" w:rsidRPr="00FF5124" w:rsidRDefault="00956973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956973" w:rsidRPr="005731BA" w14:paraId="29E6A0BE" w14:textId="77777777" w:rsidTr="00507F41">
        <w:trPr>
          <w:trHeight w:val="569"/>
        </w:trPr>
        <w:tc>
          <w:tcPr>
            <w:tcW w:w="1984" w:type="dxa"/>
          </w:tcPr>
          <w:p w14:paraId="2CB3B2F7" w14:textId="20FA8B6C" w:rsidR="00956973" w:rsidRPr="000324A0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956973">
              <w:rPr>
                <w:rFonts w:ascii="Times New Roman" w:hAnsi="Times New Roman"/>
                <w:b/>
                <w:i/>
                <w:sz w:val="22"/>
              </w:rPr>
              <w:t>Код записи</w:t>
            </w:r>
          </w:p>
        </w:tc>
        <w:tc>
          <w:tcPr>
            <w:tcW w:w="1701" w:type="dxa"/>
          </w:tcPr>
          <w:p w14:paraId="04E565A2" w14:textId="3ABE2798" w:rsidR="00956973" w:rsidRP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Код записи</w:t>
            </w:r>
          </w:p>
        </w:tc>
        <w:tc>
          <w:tcPr>
            <w:tcW w:w="993" w:type="dxa"/>
          </w:tcPr>
          <w:p w14:paraId="6F78984B" w14:textId="49570652" w:rsidR="00956973" w:rsidRPr="008C5845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0077680A" w14:textId="2A9A50F5" w:rsidR="00956973" w:rsidRPr="002933F6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7FDF0598" w14:textId="78EDE44A" w:rsidR="00956973" w:rsidRPr="005731BA" w:rsidRDefault="00956973" w:rsidP="0095697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956973">
              <w:rPr>
                <w:rFonts w:ascii="Times New Roman" w:hAnsi="Times New Roman"/>
                <w:sz w:val="22"/>
              </w:rPr>
              <w:t>KFK_KashkaIncomingMessageLog_RecId</w:t>
            </w:r>
          </w:p>
        </w:tc>
      </w:tr>
      <w:tr w:rsidR="00956973" w:rsidRPr="00DE7097" w14:paraId="4ACF3B87" w14:textId="77777777" w:rsidTr="00507F41">
        <w:trPr>
          <w:trHeight w:val="569"/>
        </w:trPr>
        <w:tc>
          <w:tcPr>
            <w:tcW w:w="1984" w:type="dxa"/>
          </w:tcPr>
          <w:p w14:paraId="0FB15618" w14:textId="5648AFBC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956973">
              <w:rPr>
                <w:rFonts w:ascii="Times New Roman" w:hAnsi="Times New Roman"/>
                <w:b/>
                <w:i/>
                <w:sz w:val="22"/>
              </w:rPr>
              <w:t>Источник сообщения</w:t>
            </w:r>
          </w:p>
        </w:tc>
        <w:tc>
          <w:tcPr>
            <w:tcW w:w="1701" w:type="dxa"/>
          </w:tcPr>
          <w:p w14:paraId="21408B9F" w14:textId="2C01B43B" w:rsidR="00956973" w:rsidRP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Источник сообщения</w:t>
            </w:r>
          </w:p>
        </w:tc>
        <w:tc>
          <w:tcPr>
            <w:tcW w:w="993" w:type="dxa"/>
          </w:tcPr>
          <w:p w14:paraId="44390F61" w14:textId="2699ED62" w:rsidR="00956973" w:rsidRPr="002933F6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5C0FD40E" w14:textId="7A348F1B" w:rsidR="00956973" w:rsidRPr="002933F6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6646F26D" w14:textId="56665D51" w:rsidR="00956973" w:rsidRPr="00DE7097" w:rsidRDefault="00956973" w:rsidP="0095697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956973">
              <w:rPr>
                <w:rFonts w:ascii="Times New Roman" w:hAnsi="Times New Roman"/>
                <w:sz w:val="22"/>
              </w:rPr>
              <w:t>(KFK_KashkaIncomingMessageLog).Source</w:t>
            </w:r>
          </w:p>
        </w:tc>
      </w:tr>
      <w:tr w:rsidR="00956973" w14:paraId="77C90A75" w14:textId="77777777" w:rsidTr="00507F41">
        <w:trPr>
          <w:trHeight w:val="569"/>
        </w:trPr>
        <w:tc>
          <w:tcPr>
            <w:tcW w:w="1984" w:type="dxa"/>
          </w:tcPr>
          <w:p w14:paraId="0B2B9485" w14:textId="676628E8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956973">
              <w:rPr>
                <w:rFonts w:ascii="Times New Roman" w:hAnsi="Times New Roman"/>
                <w:b/>
                <w:i/>
                <w:sz w:val="22"/>
              </w:rPr>
              <w:t>Класс сообщения</w:t>
            </w:r>
          </w:p>
        </w:tc>
        <w:tc>
          <w:tcPr>
            <w:tcW w:w="1701" w:type="dxa"/>
          </w:tcPr>
          <w:p w14:paraId="21ED6A11" w14:textId="586C163F" w:rsidR="00956973" w:rsidRP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Класс сообщения</w:t>
            </w:r>
          </w:p>
        </w:tc>
        <w:tc>
          <w:tcPr>
            <w:tcW w:w="993" w:type="dxa"/>
          </w:tcPr>
          <w:p w14:paraId="2C0AC70C" w14:textId="4D62FC17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3482EC08" w14:textId="696DCCCE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1DA5AC20" w14:textId="4FA902FB" w:rsidR="00956973" w:rsidRDefault="00956973" w:rsidP="0095697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956973">
              <w:rPr>
                <w:rFonts w:ascii="Times New Roman" w:hAnsi="Times New Roman"/>
                <w:sz w:val="22"/>
              </w:rPr>
              <w:t>(KFK_KashkaIncomingMessageLog).MessageClass</w:t>
            </w:r>
          </w:p>
        </w:tc>
      </w:tr>
      <w:tr w:rsidR="00956973" w14:paraId="5ECC1EE9" w14:textId="77777777" w:rsidTr="00507F41">
        <w:trPr>
          <w:trHeight w:val="569"/>
        </w:trPr>
        <w:tc>
          <w:tcPr>
            <w:tcW w:w="1984" w:type="dxa"/>
          </w:tcPr>
          <w:p w14:paraId="76A32B9A" w14:textId="6DAE32B4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956973">
              <w:rPr>
                <w:rFonts w:ascii="Times New Roman" w:hAnsi="Times New Roman"/>
                <w:b/>
                <w:i/>
                <w:sz w:val="22"/>
              </w:rPr>
              <w:t>GUID сообщения</w:t>
            </w:r>
          </w:p>
        </w:tc>
        <w:tc>
          <w:tcPr>
            <w:tcW w:w="1701" w:type="dxa"/>
          </w:tcPr>
          <w:p w14:paraId="6CCCB1F2" w14:textId="459E4E6C" w:rsidR="00956973" w:rsidRP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GUID сообщения</w:t>
            </w:r>
          </w:p>
        </w:tc>
        <w:tc>
          <w:tcPr>
            <w:tcW w:w="993" w:type="dxa"/>
          </w:tcPr>
          <w:p w14:paraId="03D38CA0" w14:textId="3456DB7F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65C68567" w14:textId="032F56C1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0BF8B1DD" w14:textId="79A8927A" w:rsidR="00956973" w:rsidRDefault="00956973" w:rsidP="0095697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956973">
              <w:rPr>
                <w:rFonts w:ascii="Times New Roman" w:hAnsi="Times New Roman"/>
                <w:sz w:val="22"/>
              </w:rPr>
              <w:t>KFK_KashkaIncomingMessageLog_MessageGUID1</w:t>
            </w:r>
          </w:p>
        </w:tc>
      </w:tr>
      <w:tr w:rsidR="00956973" w:rsidRPr="002B28AE" w14:paraId="1C38F99A" w14:textId="77777777" w:rsidTr="00507F41">
        <w:trPr>
          <w:trHeight w:val="569"/>
        </w:trPr>
        <w:tc>
          <w:tcPr>
            <w:tcW w:w="1984" w:type="dxa"/>
          </w:tcPr>
          <w:p w14:paraId="57CAB040" w14:textId="586CA535" w:rsidR="00956973" w:rsidRPr="002B28AE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956973">
              <w:rPr>
                <w:rFonts w:ascii="Times New Roman" w:hAnsi="Times New Roman"/>
                <w:b/>
                <w:i/>
                <w:sz w:val="22"/>
              </w:rPr>
              <w:t>Статус</w:t>
            </w:r>
          </w:p>
        </w:tc>
        <w:tc>
          <w:tcPr>
            <w:tcW w:w="1701" w:type="dxa"/>
          </w:tcPr>
          <w:p w14:paraId="15D87EC3" w14:textId="65334F69" w:rsidR="00956973" w:rsidRP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Статус</w:t>
            </w:r>
          </w:p>
        </w:tc>
        <w:tc>
          <w:tcPr>
            <w:tcW w:w="993" w:type="dxa"/>
          </w:tcPr>
          <w:p w14:paraId="2D83CDD1" w14:textId="4A1FE5C2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347B8FA3" w14:textId="44BE0D6F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03422959" w14:textId="15AE74FB" w:rsidR="00956973" w:rsidRPr="002B28AE" w:rsidRDefault="00956973" w:rsidP="0095697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956973">
              <w:rPr>
                <w:rFonts w:ascii="Times New Roman" w:hAnsi="Times New Roman"/>
                <w:sz w:val="22"/>
              </w:rPr>
              <w:t>(KFK_KashkaIncomingMessageLog).Status</w:t>
            </w:r>
          </w:p>
        </w:tc>
      </w:tr>
      <w:tr w:rsidR="00956973" w:rsidRPr="002B28AE" w14:paraId="6383E6FB" w14:textId="77777777" w:rsidTr="00507F41">
        <w:trPr>
          <w:trHeight w:val="569"/>
        </w:trPr>
        <w:tc>
          <w:tcPr>
            <w:tcW w:w="1984" w:type="dxa"/>
          </w:tcPr>
          <w:p w14:paraId="50CC3A40" w14:textId="679FD542" w:rsidR="00956973" w:rsidRPr="002B28AE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956973">
              <w:rPr>
                <w:rFonts w:ascii="Times New Roman" w:hAnsi="Times New Roman"/>
                <w:b/>
                <w:i/>
                <w:sz w:val="22"/>
              </w:rPr>
              <w:t>Кем создано</w:t>
            </w:r>
          </w:p>
        </w:tc>
        <w:tc>
          <w:tcPr>
            <w:tcW w:w="1701" w:type="dxa"/>
          </w:tcPr>
          <w:p w14:paraId="45E387A9" w14:textId="7C7A689A" w:rsidR="00956973" w:rsidRP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Кем создано</w:t>
            </w:r>
          </w:p>
        </w:tc>
        <w:tc>
          <w:tcPr>
            <w:tcW w:w="993" w:type="dxa"/>
          </w:tcPr>
          <w:p w14:paraId="44D83323" w14:textId="4A163084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352EB044" w14:textId="505025F2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5B2CDF6B" w14:textId="3705FC80" w:rsidR="00956973" w:rsidRPr="002B28AE" w:rsidRDefault="00956973" w:rsidP="0095697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956973">
              <w:rPr>
                <w:rFonts w:ascii="Times New Roman" w:hAnsi="Times New Roman"/>
                <w:sz w:val="22"/>
              </w:rPr>
              <w:t>(KFK_KashkaIncomingMessageLog).createdBy</w:t>
            </w:r>
          </w:p>
        </w:tc>
      </w:tr>
      <w:tr w:rsidR="00956973" w:rsidRPr="002B28AE" w14:paraId="1A4719A6" w14:textId="77777777" w:rsidTr="00507F41">
        <w:trPr>
          <w:trHeight w:val="569"/>
        </w:trPr>
        <w:tc>
          <w:tcPr>
            <w:tcW w:w="1984" w:type="dxa"/>
          </w:tcPr>
          <w:p w14:paraId="56412697" w14:textId="7224A9B7" w:rsidR="00956973" w:rsidRPr="002B28AE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956973">
              <w:rPr>
                <w:rFonts w:ascii="Times New Roman" w:hAnsi="Times New Roman"/>
                <w:b/>
                <w:i/>
                <w:sz w:val="22"/>
              </w:rPr>
              <w:t>Дата и время создания</w:t>
            </w:r>
          </w:p>
        </w:tc>
        <w:tc>
          <w:tcPr>
            <w:tcW w:w="1701" w:type="dxa"/>
          </w:tcPr>
          <w:p w14:paraId="1C724EEB" w14:textId="7F0BC6A4" w:rsidR="00956973" w:rsidRP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Дата и время создания</w:t>
            </w:r>
          </w:p>
        </w:tc>
        <w:tc>
          <w:tcPr>
            <w:tcW w:w="993" w:type="dxa"/>
          </w:tcPr>
          <w:p w14:paraId="684A3B9A" w14:textId="2DCCA7A1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02DD5F90" w14:textId="1F47A8DA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01A7B7E9" w14:textId="02C73CDE" w:rsidR="00956973" w:rsidRPr="002B28AE" w:rsidRDefault="00956973" w:rsidP="0095697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956973">
              <w:rPr>
                <w:rFonts w:ascii="Times New Roman" w:hAnsi="Times New Roman"/>
                <w:sz w:val="22"/>
              </w:rPr>
              <w:t>(KFK_KashkaIncomingMessageLog).createdDateTime</w:t>
            </w:r>
          </w:p>
        </w:tc>
      </w:tr>
      <w:tr w:rsidR="00956973" w:rsidRPr="002B28AE" w14:paraId="75C1C3F8" w14:textId="77777777" w:rsidTr="00507F41">
        <w:trPr>
          <w:trHeight w:val="569"/>
        </w:trPr>
        <w:tc>
          <w:tcPr>
            <w:tcW w:w="1984" w:type="dxa"/>
          </w:tcPr>
          <w:p w14:paraId="34AFC207" w14:textId="273EEB42" w:rsidR="00956973" w:rsidRPr="002B28AE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956973">
              <w:rPr>
                <w:rFonts w:ascii="Times New Roman" w:hAnsi="Times New Roman"/>
                <w:b/>
                <w:i/>
                <w:sz w:val="22"/>
              </w:rPr>
              <w:t>Кем изменено</w:t>
            </w:r>
          </w:p>
        </w:tc>
        <w:tc>
          <w:tcPr>
            <w:tcW w:w="1701" w:type="dxa"/>
          </w:tcPr>
          <w:p w14:paraId="55B34D41" w14:textId="01D07499" w:rsidR="00956973" w:rsidRP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Кем изменено</w:t>
            </w:r>
          </w:p>
        </w:tc>
        <w:tc>
          <w:tcPr>
            <w:tcW w:w="993" w:type="dxa"/>
          </w:tcPr>
          <w:p w14:paraId="5AA7AA4D" w14:textId="1B25731D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6D3D3731" w14:textId="06BDD0B1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607B503B" w14:textId="4CDFE37C" w:rsidR="00956973" w:rsidRPr="002B28AE" w:rsidRDefault="00956973" w:rsidP="0095697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956973">
              <w:rPr>
                <w:rFonts w:ascii="Times New Roman" w:hAnsi="Times New Roman"/>
                <w:sz w:val="22"/>
              </w:rPr>
              <w:t>(KFK_KashkaIncomingMessageLog).modifiedBy</w:t>
            </w:r>
          </w:p>
        </w:tc>
      </w:tr>
      <w:tr w:rsidR="00956973" w:rsidRPr="002B28AE" w14:paraId="656A837C" w14:textId="77777777" w:rsidTr="00507F41">
        <w:trPr>
          <w:trHeight w:val="569"/>
        </w:trPr>
        <w:tc>
          <w:tcPr>
            <w:tcW w:w="1984" w:type="dxa"/>
          </w:tcPr>
          <w:p w14:paraId="6F29CA4A" w14:textId="0EF69EDE" w:rsidR="00956973" w:rsidRP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956973">
              <w:rPr>
                <w:rFonts w:ascii="Times New Roman" w:hAnsi="Times New Roman"/>
                <w:b/>
                <w:i/>
                <w:sz w:val="22"/>
              </w:rPr>
              <w:t>Дата и время изменения</w:t>
            </w:r>
          </w:p>
        </w:tc>
        <w:tc>
          <w:tcPr>
            <w:tcW w:w="1701" w:type="dxa"/>
          </w:tcPr>
          <w:p w14:paraId="31427650" w14:textId="3515BE2A" w:rsidR="00956973" w:rsidRP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Дата и время изменения</w:t>
            </w:r>
          </w:p>
        </w:tc>
        <w:tc>
          <w:tcPr>
            <w:tcW w:w="993" w:type="dxa"/>
          </w:tcPr>
          <w:p w14:paraId="5DC1B799" w14:textId="3AFBCFC5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6BAD4EEF" w14:textId="695E9E9E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72BA054E" w14:textId="14000E9D" w:rsidR="00956973" w:rsidRPr="002B28AE" w:rsidRDefault="00956973" w:rsidP="0095697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956973">
              <w:rPr>
                <w:rFonts w:ascii="Times New Roman" w:hAnsi="Times New Roman"/>
                <w:sz w:val="22"/>
              </w:rPr>
              <w:t>(KFK_KashkaIncomingMessageLog).modifiedDateTime</w:t>
            </w:r>
          </w:p>
        </w:tc>
      </w:tr>
      <w:tr w:rsidR="00956973" w:rsidRPr="002B28AE" w14:paraId="5D3A3BBB" w14:textId="77777777" w:rsidTr="00507F41">
        <w:trPr>
          <w:trHeight w:val="569"/>
        </w:trPr>
        <w:tc>
          <w:tcPr>
            <w:tcW w:w="1984" w:type="dxa"/>
          </w:tcPr>
          <w:p w14:paraId="2FF9B019" w14:textId="34A16BE5" w:rsidR="00956973" w:rsidRP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956973">
              <w:rPr>
                <w:rFonts w:ascii="Times New Roman" w:hAnsi="Times New Roman"/>
                <w:b/>
                <w:i/>
                <w:sz w:val="22"/>
              </w:rPr>
              <w:t>Ключ сообщения</w:t>
            </w:r>
          </w:p>
        </w:tc>
        <w:tc>
          <w:tcPr>
            <w:tcW w:w="1701" w:type="dxa"/>
          </w:tcPr>
          <w:p w14:paraId="18E58148" w14:textId="085FAEA9" w:rsidR="00956973" w:rsidRP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Ключ сообщения</w:t>
            </w:r>
          </w:p>
        </w:tc>
        <w:tc>
          <w:tcPr>
            <w:tcW w:w="993" w:type="dxa"/>
          </w:tcPr>
          <w:p w14:paraId="379D6499" w14:textId="2F07E728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2C291953" w14:textId="5D3BB32F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3FBD5387" w14:textId="78EE32CB" w:rsidR="00956973" w:rsidRPr="00956973" w:rsidRDefault="00956973" w:rsidP="0095697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956973">
              <w:rPr>
                <w:rFonts w:ascii="Times New Roman" w:hAnsi="Times New Roman"/>
                <w:sz w:val="22"/>
              </w:rPr>
              <w:t>(KFK_KashkaIncomingMessageRawData).StringKey</w:t>
            </w:r>
          </w:p>
        </w:tc>
      </w:tr>
      <w:tr w:rsidR="00956973" w:rsidRPr="002B28AE" w14:paraId="1B2F3B3B" w14:textId="77777777" w:rsidTr="00507F41">
        <w:trPr>
          <w:trHeight w:val="569"/>
        </w:trPr>
        <w:tc>
          <w:tcPr>
            <w:tcW w:w="1984" w:type="dxa"/>
          </w:tcPr>
          <w:p w14:paraId="1995CA10" w14:textId="4F185CBC" w:rsidR="00956973" w:rsidRP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956973">
              <w:rPr>
                <w:rFonts w:ascii="Times New Roman" w:hAnsi="Times New Roman"/>
                <w:b/>
                <w:i/>
                <w:sz w:val="22"/>
              </w:rPr>
              <w:t>Данные сообщения</w:t>
            </w:r>
          </w:p>
        </w:tc>
        <w:tc>
          <w:tcPr>
            <w:tcW w:w="1701" w:type="dxa"/>
          </w:tcPr>
          <w:p w14:paraId="2275913F" w14:textId="59BC4629" w:rsidR="00956973" w:rsidRP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Данные сообщения</w:t>
            </w:r>
          </w:p>
        </w:tc>
        <w:tc>
          <w:tcPr>
            <w:tcW w:w="993" w:type="dxa"/>
          </w:tcPr>
          <w:p w14:paraId="1351D1AA" w14:textId="794E6E2B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44E52DF1" w14:textId="50E57383" w:rsidR="00956973" w:rsidRDefault="00956973" w:rsidP="009569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27203F75" w14:textId="5DADF8B4" w:rsidR="00956973" w:rsidRPr="00956973" w:rsidRDefault="00956973" w:rsidP="0095697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956973">
              <w:rPr>
                <w:rFonts w:ascii="Times New Roman" w:hAnsi="Times New Roman"/>
                <w:sz w:val="22"/>
              </w:rPr>
              <w:t>KFK_KashkaIncomingMessageRawData.decodedValue()</w:t>
            </w:r>
          </w:p>
        </w:tc>
      </w:tr>
    </w:tbl>
    <w:p w14:paraId="2BE693E0" w14:textId="6F3DC23D" w:rsidR="00507F41" w:rsidRDefault="00507F41" w:rsidP="00507F41">
      <w:pPr>
        <w:pStyle w:val="a4"/>
        <w:numPr>
          <w:ilvl w:val="2"/>
          <w:numId w:val="23"/>
        </w:numPr>
      </w:pPr>
      <w:r>
        <w:t xml:space="preserve">Закладка </w:t>
      </w:r>
      <w:r w:rsidRPr="00507F41">
        <w:rPr>
          <w:b/>
        </w:rPr>
        <w:t>Исходящее сообщение</w:t>
      </w:r>
      <w:r>
        <w:t xml:space="preserve"> формы </w:t>
      </w:r>
      <w:r w:rsidRPr="00D070F7">
        <w:rPr>
          <w:b/>
        </w:rPr>
        <w:t>Входящие данные по «Видам товара»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993"/>
        <w:gridCol w:w="1559"/>
        <w:gridCol w:w="3969"/>
      </w:tblGrid>
      <w:tr w:rsidR="00507F41" w:rsidRPr="00FF5124" w14:paraId="69BABC28" w14:textId="77777777" w:rsidTr="00507F41">
        <w:trPr>
          <w:trHeight w:val="999"/>
        </w:trPr>
        <w:tc>
          <w:tcPr>
            <w:tcW w:w="1984" w:type="dxa"/>
            <w:shd w:val="clear" w:color="auto" w:fill="D9D9D9" w:themeFill="background1" w:themeFillShade="D9"/>
          </w:tcPr>
          <w:p w14:paraId="47C3C2B4" w14:textId="77777777" w:rsidR="00507F41" w:rsidRPr="00FF5124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lastRenderedPageBreak/>
              <w:t>Имя поля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C11546C" w14:textId="77777777" w:rsidR="00507F41" w:rsidRPr="00FF5124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7FE095B0" w14:textId="77777777" w:rsidR="00507F41" w:rsidRPr="00FF5124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5DB74B3" w14:textId="77777777" w:rsidR="00507F41" w:rsidRPr="00FF5124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2F18E94B" w14:textId="77777777" w:rsidR="00507F41" w:rsidRPr="00FF5124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507F41" w:rsidRPr="005731BA" w14:paraId="7264068C" w14:textId="77777777" w:rsidTr="00507F41">
        <w:trPr>
          <w:trHeight w:val="569"/>
        </w:trPr>
        <w:tc>
          <w:tcPr>
            <w:tcW w:w="1984" w:type="dxa"/>
          </w:tcPr>
          <w:p w14:paraId="3BD14989" w14:textId="77777777" w:rsidR="00507F41" w:rsidRPr="000324A0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956973">
              <w:rPr>
                <w:rFonts w:ascii="Times New Roman" w:hAnsi="Times New Roman"/>
                <w:b/>
                <w:i/>
                <w:sz w:val="22"/>
              </w:rPr>
              <w:t>Код записи</w:t>
            </w:r>
          </w:p>
        </w:tc>
        <w:tc>
          <w:tcPr>
            <w:tcW w:w="1701" w:type="dxa"/>
          </w:tcPr>
          <w:p w14:paraId="66FEE209" w14:textId="77777777" w:rsidR="00507F41" w:rsidRPr="00956973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Код записи</w:t>
            </w:r>
          </w:p>
        </w:tc>
        <w:tc>
          <w:tcPr>
            <w:tcW w:w="993" w:type="dxa"/>
          </w:tcPr>
          <w:p w14:paraId="5B32683B" w14:textId="77777777" w:rsidR="00507F41" w:rsidRPr="008C5845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37D58E07" w14:textId="77777777" w:rsidR="00507F41" w:rsidRPr="002933F6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16B68048" w14:textId="77777777" w:rsidR="00507F41" w:rsidRPr="005731BA" w:rsidRDefault="00507F41" w:rsidP="00507F4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956973">
              <w:rPr>
                <w:rFonts w:ascii="Times New Roman" w:hAnsi="Times New Roman"/>
                <w:sz w:val="22"/>
              </w:rPr>
              <w:t>KFK_KashkaIncomingMessageLog_RecId</w:t>
            </w:r>
          </w:p>
        </w:tc>
      </w:tr>
      <w:tr w:rsidR="00507F41" w14:paraId="348C3CE0" w14:textId="77777777" w:rsidTr="00507F41">
        <w:trPr>
          <w:trHeight w:val="569"/>
        </w:trPr>
        <w:tc>
          <w:tcPr>
            <w:tcW w:w="1984" w:type="dxa"/>
          </w:tcPr>
          <w:p w14:paraId="7B9FAC91" w14:textId="77777777" w:rsidR="00507F41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956973">
              <w:rPr>
                <w:rFonts w:ascii="Times New Roman" w:hAnsi="Times New Roman"/>
                <w:b/>
                <w:i/>
                <w:sz w:val="22"/>
              </w:rPr>
              <w:t>Класс сообщения</w:t>
            </w:r>
          </w:p>
        </w:tc>
        <w:tc>
          <w:tcPr>
            <w:tcW w:w="1701" w:type="dxa"/>
          </w:tcPr>
          <w:p w14:paraId="37AC3994" w14:textId="77777777" w:rsidR="00507F41" w:rsidRPr="00956973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Класс сообщения</w:t>
            </w:r>
          </w:p>
        </w:tc>
        <w:tc>
          <w:tcPr>
            <w:tcW w:w="993" w:type="dxa"/>
          </w:tcPr>
          <w:p w14:paraId="6529A2D4" w14:textId="77777777" w:rsidR="00507F41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09588479" w14:textId="77777777" w:rsidR="00507F41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23DEC730" w14:textId="77777777" w:rsidR="00507F41" w:rsidRDefault="00507F41" w:rsidP="00507F4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956973">
              <w:rPr>
                <w:rFonts w:ascii="Times New Roman" w:hAnsi="Times New Roman"/>
                <w:sz w:val="22"/>
              </w:rPr>
              <w:t>(KFK_KashkaIncomingMessageLog).MessageClass</w:t>
            </w:r>
          </w:p>
        </w:tc>
      </w:tr>
      <w:tr w:rsidR="00507F41" w14:paraId="7C7AAD40" w14:textId="77777777" w:rsidTr="00507F41">
        <w:trPr>
          <w:trHeight w:val="569"/>
        </w:trPr>
        <w:tc>
          <w:tcPr>
            <w:tcW w:w="1984" w:type="dxa"/>
          </w:tcPr>
          <w:p w14:paraId="03083F4F" w14:textId="77777777" w:rsidR="00507F41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956973">
              <w:rPr>
                <w:rFonts w:ascii="Times New Roman" w:hAnsi="Times New Roman"/>
                <w:b/>
                <w:i/>
                <w:sz w:val="22"/>
              </w:rPr>
              <w:t>GUID сообщения</w:t>
            </w:r>
          </w:p>
        </w:tc>
        <w:tc>
          <w:tcPr>
            <w:tcW w:w="1701" w:type="dxa"/>
          </w:tcPr>
          <w:p w14:paraId="6E717CAF" w14:textId="77777777" w:rsidR="00507F41" w:rsidRPr="00956973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GUID сообщения</w:t>
            </w:r>
          </w:p>
        </w:tc>
        <w:tc>
          <w:tcPr>
            <w:tcW w:w="993" w:type="dxa"/>
          </w:tcPr>
          <w:p w14:paraId="12C92E41" w14:textId="77777777" w:rsidR="00507F41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4B003493" w14:textId="77777777" w:rsidR="00507F41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61EDD7BF" w14:textId="77777777" w:rsidR="00507F41" w:rsidRDefault="00507F41" w:rsidP="00507F4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956973">
              <w:rPr>
                <w:rFonts w:ascii="Times New Roman" w:hAnsi="Times New Roman"/>
                <w:sz w:val="22"/>
              </w:rPr>
              <w:t>KFK_KashkaIncomingMessageLog_MessageGUID1</w:t>
            </w:r>
          </w:p>
        </w:tc>
      </w:tr>
      <w:tr w:rsidR="00507F41" w:rsidRPr="002B28AE" w14:paraId="3B6F5580" w14:textId="77777777" w:rsidTr="00507F41">
        <w:trPr>
          <w:trHeight w:val="569"/>
        </w:trPr>
        <w:tc>
          <w:tcPr>
            <w:tcW w:w="1984" w:type="dxa"/>
          </w:tcPr>
          <w:p w14:paraId="09555B8D" w14:textId="77777777" w:rsidR="00507F41" w:rsidRPr="002B28AE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956973">
              <w:rPr>
                <w:rFonts w:ascii="Times New Roman" w:hAnsi="Times New Roman"/>
                <w:b/>
                <w:i/>
                <w:sz w:val="22"/>
              </w:rPr>
              <w:t>Статус</w:t>
            </w:r>
          </w:p>
        </w:tc>
        <w:tc>
          <w:tcPr>
            <w:tcW w:w="1701" w:type="dxa"/>
          </w:tcPr>
          <w:p w14:paraId="2AA5E7E5" w14:textId="77777777" w:rsidR="00507F41" w:rsidRPr="00956973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Статус</w:t>
            </w:r>
          </w:p>
        </w:tc>
        <w:tc>
          <w:tcPr>
            <w:tcW w:w="993" w:type="dxa"/>
          </w:tcPr>
          <w:p w14:paraId="39BE1475" w14:textId="77777777" w:rsidR="00507F41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4C23A54B" w14:textId="77777777" w:rsidR="00507F41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0E891174" w14:textId="77777777" w:rsidR="00507F41" w:rsidRPr="002B28AE" w:rsidRDefault="00507F41" w:rsidP="00507F4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956973">
              <w:rPr>
                <w:rFonts w:ascii="Times New Roman" w:hAnsi="Times New Roman"/>
                <w:sz w:val="22"/>
              </w:rPr>
              <w:t>(KFK_KashkaIncomingMessageLog).Status</w:t>
            </w:r>
          </w:p>
        </w:tc>
      </w:tr>
      <w:tr w:rsidR="00507F41" w:rsidRPr="002B28AE" w14:paraId="0C56F079" w14:textId="77777777" w:rsidTr="00507F41">
        <w:trPr>
          <w:trHeight w:val="569"/>
        </w:trPr>
        <w:tc>
          <w:tcPr>
            <w:tcW w:w="1984" w:type="dxa"/>
          </w:tcPr>
          <w:p w14:paraId="392FD87B" w14:textId="77777777" w:rsidR="00507F41" w:rsidRPr="002B28AE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956973">
              <w:rPr>
                <w:rFonts w:ascii="Times New Roman" w:hAnsi="Times New Roman"/>
                <w:b/>
                <w:i/>
                <w:sz w:val="22"/>
              </w:rPr>
              <w:t>Кем создано</w:t>
            </w:r>
          </w:p>
        </w:tc>
        <w:tc>
          <w:tcPr>
            <w:tcW w:w="1701" w:type="dxa"/>
          </w:tcPr>
          <w:p w14:paraId="7B90BD5F" w14:textId="77777777" w:rsidR="00507F41" w:rsidRPr="00956973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Кем создано</w:t>
            </w:r>
          </w:p>
        </w:tc>
        <w:tc>
          <w:tcPr>
            <w:tcW w:w="993" w:type="dxa"/>
          </w:tcPr>
          <w:p w14:paraId="7ABDEBC8" w14:textId="77777777" w:rsidR="00507F41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630B44AD" w14:textId="77777777" w:rsidR="00507F41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425685C7" w14:textId="77777777" w:rsidR="00507F41" w:rsidRPr="002B28AE" w:rsidRDefault="00507F41" w:rsidP="00507F4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956973">
              <w:rPr>
                <w:rFonts w:ascii="Times New Roman" w:hAnsi="Times New Roman"/>
                <w:sz w:val="22"/>
              </w:rPr>
              <w:t>(KFK_KashkaIncomingMessageLog).createdBy</w:t>
            </w:r>
          </w:p>
        </w:tc>
      </w:tr>
      <w:tr w:rsidR="00507F41" w:rsidRPr="002B28AE" w14:paraId="563AF05A" w14:textId="77777777" w:rsidTr="00507F41">
        <w:trPr>
          <w:trHeight w:val="569"/>
        </w:trPr>
        <w:tc>
          <w:tcPr>
            <w:tcW w:w="1984" w:type="dxa"/>
          </w:tcPr>
          <w:p w14:paraId="7E5408E0" w14:textId="77777777" w:rsidR="00507F41" w:rsidRPr="002B28AE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956973">
              <w:rPr>
                <w:rFonts w:ascii="Times New Roman" w:hAnsi="Times New Roman"/>
                <w:b/>
                <w:i/>
                <w:sz w:val="22"/>
              </w:rPr>
              <w:t>Дата и время создания</w:t>
            </w:r>
          </w:p>
        </w:tc>
        <w:tc>
          <w:tcPr>
            <w:tcW w:w="1701" w:type="dxa"/>
          </w:tcPr>
          <w:p w14:paraId="78E57F0B" w14:textId="77777777" w:rsidR="00507F41" w:rsidRPr="00956973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Дата и время создания</w:t>
            </w:r>
          </w:p>
        </w:tc>
        <w:tc>
          <w:tcPr>
            <w:tcW w:w="993" w:type="dxa"/>
          </w:tcPr>
          <w:p w14:paraId="1747CB00" w14:textId="77777777" w:rsidR="00507F41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3843782C" w14:textId="77777777" w:rsidR="00507F41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0F65FA2B" w14:textId="77777777" w:rsidR="00507F41" w:rsidRPr="002B28AE" w:rsidRDefault="00507F41" w:rsidP="00507F4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956973">
              <w:rPr>
                <w:rFonts w:ascii="Times New Roman" w:hAnsi="Times New Roman"/>
                <w:sz w:val="22"/>
              </w:rPr>
              <w:t>(KFK_KashkaIncomingMessageLog).createdDateTime</w:t>
            </w:r>
          </w:p>
        </w:tc>
      </w:tr>
      <w:tr w:rsidR="00507F41" w:rsidRPr="002B28AE" w14:paraId="070AEBCA" w14:textId="77777777" w:rsidTr="00507F41">
        <w:trPr>
          <w:trHeight w:val="569"/>
        </w:trPr>
        <w:tc>
          <w:tcPr>
            <w:tcW w:w="1984" w:type="dxa"/>
          </w:tcPr>
          <w:p w14:paraId="2E239765" w14:textId="77777777" w:rsidR="00507F41" w:rsidRPr="002B28AE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956973">
              <w:rPr>
                <w:rFonts w:ascii="Times New Roman" w:hAnsi="Times New Roman"/>
                <w:b/>
                <w:i/>
                <w:sz w:val="22"/>
              </w:rPr>
              <w:t>Кем изменено</w:t>
            </w:r>
          </w:p>
        </w:tc>
        <w:tc>
          <w:tcPr>
            <w:tcW w:w="1701" w:type="dxa"/>
          </w:tcPr>
          <w:p w14:paraId="2673CA58" w14:textId="77777777" w:rsidR="00507F41" w:rsidRPr="00956973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Кем изменено</w:t>
            </w:r>
          </w:p>
        </w:tc>
        <w:tc>
          <w:tcPr>
            <w:tcW w:w="993" w:type="dxa"/>
          </w:tcPr>
          <w:p w14:paraId="432664D7" w14:textId="77777777" w:rsidR="00507F41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32F761E6" w14:textId="77777777" w:rsidR="00507F41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57738D92" w14:textId="77777777" w:rsidR="00507F41" w:rsidRPr="002B28AE" w:rsidRDefault="00507F41" w:rsidP="00507F4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956973">
              <w:rPr>
                <w:rFonts w:ascii="Times New Roman" w:hAnsi="Times New Roman"/>
                <w:sz w:val="22"/>
              </w:rPr>
              <w:t>(KFK_KashkaIncomingMessageLog).modifiedBy</w:t>
            </w:r>
          </w:p>
        </w:tc>
      </w:tr>
      <w:tr w:rsidR="00507F41" w:rsidRPr="002B28AE" w14:paraId="552F9889" w14:textId="77777777" w:rsidTr="00507F41">
        <w:trPr>
          <w:trHeight w:val="569"/>
        </w:trPr>
        <w:tc>
          <w:tcPr>
            <w:tcW w:w="1984" w:type="dxa"/>
          </w:tcPr>
          <w:p w14:paraId="49045E61" w14:textId="77777777" w:rsidR="00507F41" w:rsidRPr="00956973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956973">
              <w:rPr>
                <w:rFonts w:ascii="Times New Roman" w:hAnsi="Times New Roman"/>
                <w:b/>
                <w:i/>
                <w:sz w:val="22"/>
              </w:rPr>
              <w:t>Дата и время изменения</w:t>
            </w:r>
          </w:p>
        </w:tc>
        <w:tc>
          <w:tcPr>
            <w:tcW w:w="1701" w:type="dxa"/>
          </w:tcPr>
          <w:p w14:paraId="47A57958" w14:textId="77777777" w:rsidR="00507F41" w:rsidRPr="00956973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Дата и время изменения</w:t>
            </w:r>
          </w:p>
        </w:tc>
        <w:tc>
          <w:tcPr>
            <w:tcW w:w="993" w:type="dxa"/>
          </w:tcPr>
          <w:p w14:paraId="322CF119" w14:textId="77777777" w:rsidR="00507F41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012A148B" w14:textId="77777777" w:rsidR="00507F41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4662BE69" w14:textId="77777777" w:rsidR="00507F41" w:rsidRPr="002B28AE" w:rsidRDefault="00507F41" w:rsidP="00507F4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956973">
              <w:rPr>
                <w:rFonts w:ascii="Times New Roman" w:hAnsi="Times New Roman"/>
                <w:sz w:val="22"/>
              </w:rPr>
              <w:t>(KFK_KashkaIncomingMessageLog).modifiedDateTime</w:t>
            </w:r>
          </w:p>
        </w:tc>
      </w:tr>
      <w:tr w:rsidR="00507F41" w:rsidRPr="00956973" w14:paraId="2D857970" w14:textId="77777777" w:rsidTr="00507F41">
        <w:trPr>
          <w:trHeight w:val="569"/>
        </w:trPr>
        <w:tc>
          <w:tcPr>
            <w:tcW w:w="1984" w:type="dxa"/>
          </w:tcPr>
          <w:p w14:paraId="1DFBB5A2" w14:textId="77777777" w:rsidR="00507F41" w:rsidRPr="00956973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956973">
              <w:rPr>
                <w:rFonts w:ascii="Times New Roman" w:hAnsi="Times New Roman"/>
                <w:b/>
                <w:i/>
                <w:sz w:val="22"/>
              </w:rPr>
              <w:t>Ключ сообщения</w:t>
            </w:r>
          </w:p>
        </w:tc>
        <w:tc>
          <w:tcPr>
            <w:tcW w:w="1701" w:type="dxa"/>
          </w:tcPr>
          <w:p w14:paraId="5C73D6F9" w14:textId="77777777" w:rsidR="00507F41" w:rsidRPr="00956973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Ключ сообщения</w:t>
            </w:r>
          </w:p>
        </w:tc>
        <w:tc>
          <w:tcPr>
            <w:tcW w:w="993" w:type="dxa"/>
          </w:tcPr>
          <w:p w14:paraId="630B0777" w14:textId="77777777" w:rsidR="00507F41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392A477B" w14:textId="77777777" w:rsidR="00507F41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26051F10" w14:textId="77777777" w:rsidR="00507F41" w:rsidRPr="00956973" w:rsidRDefault="00507F41" w:rsidP="00507F4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956973">
              <w:rPr>
                <w:rFonts w:ascii="Times New Roman" w:hAnsi="Times New Roman"/>
                <w:sz w:val="22"/>
              </w:rPr>
              <w:t>(KFK_KashkaIncomingMessageRawData).StringKey</w:t>
            </w:r>
          </w:p>
        </w:tc>
      </w:tr>
      <w:tr w:rsidR="00507F41" w:rsidRPr="00956973" w14:paraId="706D87B3" w14:textId="77777777" w:rsidTr="00507F41">
        <w:trPr>
          <w:trHeight w:val="569"/>
        </w:trPr>
        <w:tc>
          <w:tcPr>
            <w:tcW w:w="1984" w:type="dxa"/>
          </w:tcPr>
          <w:p w14:paraId="7490823E" w14:textId="77777777" w:rsidR="00507F41" w:rsidRPr="00956973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956973">
              <w:rPr>
                <w:rFonts w:ascii="Times New Roman" w:hAnsi="Times New Roman"/>
                <w:b/>
                <w:i/>
                <w:sz w:val="22"/>
              </w:rPr>
              <w:t>Данные сообщения</w:t>
            </w:r>
          </w:p>
        </w:tc>
        <w:tc>
          <w:tcPr>
            <w:tcW w:w="1701" w:type="dxa"/>
          </w:tcPr>
          <w:p w14:paraId="66E18C71" w14:textId="77777777" w:rsidR="00507F41" w:rsidRPr="00956973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956973">
              <w:rPr>
                <w:rFonts w:ascii="Times New Roman" w:hAnsi="Times New Roman"/>
                <w:i/>
                <w:sz w:val="22"/>
              </w:rPr>
              <w:t>Данные сообщения</w:t>
            </w:r>
          </w:p>
        </w:tc>
        <w:tc>
          <w:tcPr>
            <w:tcW w:w="993" w:type="dxa"/>
          </w:tcPr>
          <w:p w14:paraId="75D5B812" w14:textId="77777777" w:rsidR="00507F41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23036F65" w14:textId="77777777" w:rsidR="00507F41" w:rsidRDefault="00507F41" w:rsidP="00507F4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55D53C0C" w14:textId="77777777" w:rsidR="00507F41" w:rsidRPr="00956973" w:rsidRDefault="00507F41" w:rsidP="00507F4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956973">
              <w:rPr>
                <w:rFonts w:ascii="Times New Roman" w:hAnsi="Times New Roman"/>
                <w:sz w:val="22"/>
              </w:rPr>
              <w:t>KFK_KashkaIncomingMessageRawData.decodedValue()</w:t>
            </w:r>
          </w:p>
        </w:tc>
      </w:tr>
    </w:tbl>
    <w:p w14:paraId="23178477" w14:textId="1D973199" w:rsidR="00D070F7" w:rsidRPr="00D070F7" w:rsidRDefault="00507F41" w:rsidP="00507F41">
      <w:pPr>
        <w:pStyle w:val="a4"/>
        <w:numPr>
          <w:ilvl w:val="2"/>
          <w:numId w:val="23"/>
        </w:numPr>
      </w:pPr>
      <w:r>
        <w:t xml:space="preserve">Кнопки над закладками формы </w:t>
      </w:r>
      <w:r w:rsidRPr="00D070F7">
        <w:rPr>
          <w:b/>
        </w:rPr>
        <w:t>Входящие данные по «Видам товара»</w:t>
      </w:r>
      <w:r>
        <w:t xml:space="preserve"> </w:t>
      </w:r>
      <w:r w:rsidR="00A54462">
        <w:t xml:space="preserve">реализовать по аналогии с формой </w:t>
      </w:r>
      <w:r w:rsidR="00A54462" w:rsidRPr="00D070F7">
        <w:rPr>
          <w:b/>
        </w:rPr>
        <w:t>Входящие данные по номенклатуре</w:t>
      </w:r>
      <w:r w:rsidR="00A54462">
        <w:t xml:space="preserve"> (см. п. 7.2.).</w:t>
      </w:r>
      <w:r w:rsidR="00A721FC">
        <w:br/>
      </w:r>
    </w:p>
    <w:p w14:paraId="5B191894" w14:textId="092BBB66" w:rsidR="00895E2C" w:rsidRPr="00290D2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bookmarkStart w:id="8" w:name="_Toc309597746"/>
      <w:r w:rsidRPr="00290D24">
        <w:rPr>
          <w:rFonts w:cs="Times New Roman"/>
        </w:rPr>
        <w:t>Алгоритмы</w:t>
      </w:r>
      <w:bookmarkStart w:id="9" w:name="_Toc309597747"/>
      <w:bookmarkEnd w:id="8"/>
    </w:p>
    <w:p w14:paraId="2A68E31D" w14:textId="7D923402" w:rsidR="00DA0008" w:rsidRPr="006771B7" w:rsidRDefault="00DA0008" w:rsidP="00DA0008">
      <w:pPr>
        <w:pStyle w:val="a4"/>
        <w:numPr>
          <w:ilvl w:val="1"/>
          <w:numId w:val="23"/>
        </w:numPr>
        <w:rPr>
          <w:szCs w:val="22"/>
        </w:rPr>
      </w:pPr>
      <w:r>
        <w:t xml:space="preserve">Реализовать обработку потока </w:t>
      </w:r>
      <w:r w:rsidR="00054194">
        <w:rPr>
          <w:b/>
          <w:lang w:val="en-US"/>
        </w:rPr>
        <w:t>PIM</w:t>
      </w:r>
      <w:r w:rsidR="00054194">
        <w:rPr>
          <w:b/>
        </w:rPr>
        <w:t>_</w:t>
      </w:r>
      <w:r w:rsidR="00054194">
        <w:rPr>
          <w:b/>
          <w:lang w:val="en-US"/>
        </w:rPr>
        <w:t>R</w:t>
      </w:r>
      <w:r w:rsidRPr="00643FE8">
        <w:rPr>
          <w:b/>
        </w:rPr>
        <w:t>eference</w:t>
      </w:r>
      <w:r w:rsidRPr="00CB726E">
        <w:t xml:space="preserve">. </w:t>
      </w:r>
      <w:hyperlink r:id="rId13" w:history="1">
        <w:r w:rsidRPr="006771B7">
          <w:rPr>
            <w:rStyle w:val="af5"/>
          </w:rPr>
          <w:t>Вид продукта</w:t>
        </w:r>
      </w:hyperlink>
      <w:r>
        <w:t xml:space="preserve"> класса </w:t>
      </w:r>
      <w:r w:rsidRPr="006771B7">
        <w:rPr>
          <w:b/>
          <w:i/>
        </w:rPr>
        <w:t>PIMProductType</w:t>
      </w:r>
      <w:r>
        <w:t>:</w:t>
      </w:r>
    </w:p>
    <w:p w14:paraId="473C1C40" w14:textId="1EB57BB4" w:rsidR="00DA0008" w:rsidRPr="006771B7" w:rsidRDefault="00DA0008" w:rsidP="00DA0008">
      <w:pPr>
        <w:pStyle w:val="a4"/>
        <w:numPr>
          <w:ilvl w:val="2"/>
          <w:numId w:val="23"/>
        </w:numPr>
        <w:rPr>
          <w:i/>
          <w:szCs w:val="22"/>
        </w:rPr>
      </w:pPr>
      <w:r>
        <w:t>Приме заголовка сообщения:</w:t>
      </w:r>
      <w:r>
        <w:rPr>
          <w:szCs w:val="22"/>
        </w:rPr>
        <w:br/>
      </w:r>
      <w:r w:rsidRPr="006771B7">
        <w:rPr>
          <w:i/>
          <w:szCs w:val="22"/>
        </w:rPr>
        <w:t>{</w:t>
      </w:r>
    </w:p>
    <w:p w14:paraId="681499F1" w14:textId="77777777" w:rsidR="00DA0008" w:rsidRPr="006771B7" w:rsidRDefault="00DA0008" w:rsidP="00DA0008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"versionObjectId": "19406297",</w:t>
      </w:r>
    </w:p>
    <w:p w14:paraId="79629275" w14:textId="77777777" w:rsidR="00DA0008" w:rsidRPr="006771B7" w:rsidRDefault="00DA0008" w:rsidP="00DA0008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"dataDefinitionId": "1",</w:t>
      </w:r>
    </w:p>
    <w:p w14:paraId="55997F86" w14:textId="77777777" w:rsidR="00DA0008" w:rsidRPr="006771B7" w:rsidRDefault="00DA0008" w:rsidP="00DA0008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"classPIM": "ALKProductType",</w:t>
      </w:r>
    </w:p>
    <w:p w14:paraId="7CBE1C9B" w14:textId="77777777" w:rsidR="00DA0008" w:rsidRPr="006771B7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6771B7">
        <w:rPr>
          <w:i/>
          <w:szCs w:val="22"/>
          <w:lang w:val="en-US"/>
        </w:rPr>
        <w:tab/>
        <w:t>"guid": "260d7e43-0cbf-45bc-8178-02692ae0e88b",</w:t>
      </w:r>
    </w:p>
    <w:p w14:paraId="245C59DA" w14:textId="77777777" w:rsidR="00DA0008" w:rsidRPr="006771B7" w:rsidRDefault="00DA0008" w:rsidP="00DA0008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  <w:lang w:val="en-US"/>
        </w:rPr>
        <w:tab/>
      </w:r>
      <w:r w:rsidRPr="006771B7">
        <w:rPr>
          <w:i/>
          <w:szCs w:val="22"/>
        </w:rPr>
        <w:t>"source": "PIM",</w:t>
      </w:r>
    </w:p>
    <w:p w14:paraId="05EFB745" w14:textId="77777777" w:rsidR="00DA0008" w:rsidRPr="006771B7" w:rsidRDefault="00DA0008" w:rsidP="00DA0008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"class": "PIMProductType"</w:t>
      </w:r>
    </w:p>
    <w:p w14:paraId="585698F3" w14:textId="77777777" w:rsidR="00DA0008" w:rsidRPr="006771B7" w:rsidRDefault="00DA0008" w:rsidP="00DA0008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>}</w:t>
      </w:r>
    </w:p>
    <w:p w14:paraId="0D3675AD" w14:textId="77777777" w:rsidR="00DA0008" w:rsidRPr="006771B7" w:rsidRDefault="00DA0008" w:rsidP="00DA0008">
      <w:pPr>
        <w:pStyle w:val="a4"/>
        <w:numPr>
          <w:ilvl w:val="2"/>
          <w:numId w:val="23"/>
        </w:numPr>
        <w:rPr>
          <w:i/>
          <w:szCs w:val="22"/>
        </w:rPr>
      </w:pPr>
      <w:r>
        <w:t>Пример тела сообщения:</w:t>
      </w:r>
      <w:r>
        <w:br/>
      </w:r>
      <w:r w:rsidRPr="006771B7">
        <w:rPr>
          <w:i/>
          <w:szCs w:val="22"/>
        </w:rPr>
        <w:t>{</w:t>
      </w:r>
    </w:p>
    <w:p w14:paraId="7D4D27B0" w14:textId="77777777" w:rsidR="00DA0008" w:rsidRPr="006771B7" w:rsidRDefault="00DA0008" w:rsidP="00DA0008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 xml:space="preserve">"objectId": </w:t>
      </w:r>
      <w:commentRangeStart w:id="10"/>
      <w:r w:rsidRPr="006771B7">
        <w:rPr>
          <w:i/>
          <w:szCs w:val="22"/>
        </w:rPr>
        <w:t>6190256</w:t>
      </w:r>
      <w:commentRangeEnd w:id="10"/>
      <w:r>
        <w:rPr>
          <w:rStyle w:val="af8"/>
          <w:rFonts w:ascii="Arial" w:hAnsi="Arial"/>
        </w:rPr>
        <w:commentReference w:id="10"/>
      </w:r>
      <w:r w:rsidRPr="006771B7">
        <w:rPr>
          <w:i/>
          <w:szCs w:val="22"/>
        </w:rPr>
        <w:t>,</w:t>
      </w:r>
    </w:p>
    <w:p w14:paraId="13F893D6" w14:textId="77777777" w:rsidR="00DA0008" w:rsidRPr="006771B7" w:rsidRDefault="00DA0008" w:rsidP="00DA0008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"Code": "1958",</w:t>
      </w:r>
    </w:p>
    <w:p w14:paraId="424C26D3" w14:textId="77777777" w:rsidR="00DA0008" w:rsidRPr="006771B7" w:rsidRDefault="00DA0008" w:rsidP="00DA0008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"Name": "</w:t>
      </w:r>
      <w:commentRangeStart w:id="11"/>
      <w:r w:rsidRPr="006771B7">
        <w:rPr>
          <w:i/>
          <w:szCs w:val="22"/>
        </w:rPr>
        <w:t>Автоматическая кормушка</w:t>
      </w:r>
      <w:commentRangeEnd w:id="11"/>
      <w:r>
        <w:rPr>
          <w:rStyle w:val="af8"/>
          <w:rFonts w:ascii="Arial" w:hAnsi="Arial"/>
        </w:rPr>
        <w:commentReference w:id="11"/>
      </w:r>
      <w:r w:rsidRPr="006771B7">
        <w:rPr>
          <w:i/>
          <w:szCs w:val="22"/>
        </w:rPr>
        <w:t>",</w:t>
      </w:r>
    </w:p>
    <w:p w14:paraId="7E7A3B53" w14:textId="77777777" w:rsidR="00DA0008" w:rsidRPr="006771B7" w:rsidRDefault="00DA0008" w:rsidP="00DA0008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lastRenderedPageBreak/>
        <w:tab/>
        <w:t>"ItemTypeOfLayoutId": "0",</w:t>
      </w:r>
    </w:p>
    <w:p w14:paraId="3242D4B7" w14:textId="77777777" w:rsidR="00DA0008" w:rsidRPr="006771B7" w:rsidRDefault="00DA0008" w:rsidP="00DA0008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"isMarkable": null,</w:t>
      </w:r>
    </w:p>
    <w:p w14:paraId="48E74A2B" w14:textId="77777777" w:rsidR="00DA0008" w:rsidRDefault="00DA0008" w:rsidP="00DA0008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"CheckProduct": null,</w:t>
      </w:r>
    </w:p>
    <w:p w14:paraId="6C153DB8" w14:textId="02042404" w:rsidR="00DA0008" w:rsidRPr="00F317A8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>
        <w:rPr>
          <w:i/>
          <w:szCs w:val="22"/>
          <w:lang w:val="en-US"/>
        </w:rPr>
        <w:t xml:space="preserve">      </w:t>
      </w:r>
      <w:r w:rsidRPr="00404C0E">
        <w:rPr>
          <w:i/>
          <w:szCs w:val="22"/>
          <w:lang w:val="en-US"/>
        </w:rPr>
        <w:t>"</w:t>
      </w:r>
      <w:commentRangeStart w:id="12"/>
      <w:r w:rsidRPr="00404C0E">
        <w:rPr>
          <w:i/>
          <w:szCs w:val="22"/>
          <w:lang w:val="en-US"/>
        </w:rPr>
        <w:t xml:space="preserve">IsDeleted": </w:t>
      </w:r>
      <w:r>
        <w:rPr>
          <w:i/>
          <w:szCs w:val="22"/>
          <w:lang w:val="en-US"/>
        </w:rPr>
        <w:t>false</w:t>
      </w:r>
      <w:r w:rsidRPr="00404C0E">
        <w:rPr>
          <w:i/>
          <w:szCs w:val="22"/>
          <w:lang w:val="en-US"/>
        </w:rPr>
        <w:t>,</w:t>
      </w:r>
      <w:commentRangeEnd w:id="12"/>
      <w:r>
        <w:rPr>
          <w:rStyle w:val="af8"/>
          <w:rFonts w:ascii="Arial" w:hAnsi="Arial"/>
        </w:rPr>
        <w:commentReference w:id="12"/>
      </w:r>
      <w:r w:rsidR="00F317A8">
        <w:rPr>
          <w:i/>
          <w:szCs w:val="22"/>
          <w:lang w:val="en-US"/>
        </w:rPr>
        <w:br/>
      </w:r>
      <w:r w:rsidR="00F317A8" w:rsidRPr="00F317A8">
        <w:rPr>
          <w:i/>
          <w:szCs w:val="22"/>
          <w:lang w:val="en-US"/>
        </w:rPr>
        <w:t xml:space="preserve">     </w:t>
      </w:r>
      <w:r w:rsidR="00F317A8" w:rsidRPr="00F317A8">
        <w:rPr>
          <w:i/>
          <w:strike/>
          <w:szCs w:val="22"/>
          <w:lang w:val="en-US"/>
        </w:rPr>
        <w:t xml:space="preserve"> </w:t>
      </w:r>
      <w:commentRangeStart w:id="13"/>
      <w:r w:rsidR="00F317A8" w:rsidRPr="00F317A8">
        <w:rPr>
          <w:i/>
          <w:strike/>
          <w:szCs w:val="22"/>
          <w:lang w:val="en-US"/>
        </w:rPr>
        <w:t>"</w:t>
      </w:r>
      <w:r w:rsidR="00F317A8" w:rsidRPr="00F317A8">
        <w:rPr>
          <w:strike/>
          <w:lang w:val="en-US"/>
        </w:rPr>
        <w:t xml:space="preserve"> CheckExpDate</w:t>
      </w:r>
      <w:r w:rsidR="00F317A8" w:rsidRPr="00F317A8">
        <w:rPr>
          <w:i/>
          <w:strike/>
          <w:szCs w:val="22"/>
          <w:lang w:val="en-US"/>
        </w:rPr>
        <w:t xml:space="preserve"> ": false</w:t>
      </w:r>
      <w:commentRangeEnd w:id="13"/>
      <w:r w:rsidR="00F317A8" w:rsidRPr="00F317A8">
        <w:rPr>
          <w:rStyle w:val="af8"/>
          <w:rFonts w:ascii="Arial" w:hAnsi="Arial"/>
          <w:strike/>
        </w:rPr>
        <w:commentReference w:id="13"/>
      </w:r>
      <w:r w:rsidR="00F317A8" w:rsidRPr="00F317A8">
        <w:rPr>
          <w:i/>
          <w:strike/>
          <w:szCs w:val="22"/>
          <w:lang w:val="en-US"/>
        </w:rPr>
        <w:t>,</w:t>
      </w:r>
      <w:r>
        <w:rPr>
          <w:i/>
          <w:szCs w:val="22"/>
          <w:lang w:val="en-US"/>
        </w:rPr>
        <w:br/>
      </w:r>
      <w:r w:rsidRPr="00F317A8">
        <w:rPr>
          <w:i/>
          <w:szCs w:val="22"/>
          <w:lang w:val="en-US"/>
        </w:rPr>
        <w:t xml:space="preserve">      </w:t>
      </w:r>
      <w:commentRangeStart w:id="14"/>
      <w:r w:rsidRPr="00F317A8">
        <w:rPr>
          <w:i/>
          <w:szCs w:val="22"/>
          <w:lang w:val="en-US"/>
        </w:rPr>
        <w:t>"</w:t>
      </w:r>
      <w:r w:rsidR="004D47DA" w:rsidRPr="00F317A8">
        <w:rPr>
          <w:i/>
          <w:szCs w:val="22"/>
          <w:lang w:val="en-US"/>
        </w:rPr>
        <w:t>CheckShelfLife</w:t>
      </w:r>
      <w:r w:rsidRPr="00F317A8">
        <w:rPr>
          <w:i/>
          <w:szCs w:val="22"/>
          <w:lang w:val="en-US"/>
        </w:rPr>
        <w:t xml:space="preserve">": </w:t>
      </w:r>
      <w:r>
        <w:rPr>
          <w:i/>
          <w:szCs w:val="22"/>
          <w:lang w:val="en-US"/>
        </w:rPr>
        <w:t>false</w:t>
      </w:r>
      <w:commentRangeEnd w:id="14"/>
      <w:r w:rsidR="003111FF">
        <w:rPr>
          <w:rStyle w:val="af8"/>
          <w:rFonts w:ascii="Arial" w:hAnsi="Arial"/>
        </w:rPr>
        <w:commentReference w:id="14"/>
      </w:r>
      <w:r w:rsidRPr="00404C0E">
        <w:rPr>
          <w:i/>
          <w:szCs w:val="22"/>
          <w:lang w:val="en-US"/>
        </w:rPr>
        <w:t>,</w:t>
      </w:r>
    </w:p>
    <w:p w14:paraId="05ED9D7B" w14:textId="77777777" w:rsidR="00DA0008" w:rsidRPr="00404C0E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404C0E">
        <w:rPr>
          <w:i/>
          <w:szCs w:val="22"/>
          <w:lang w:val="en-US"/>
        </w:rPr>
        <w:tab/>
        <w:t>"ProductTypeTranslation": [</w:t>
      </w:r>
    </w:p>
    <w:p w14:paraId="07BF1EE0" w14:textId="77777777" w:rsidR="00DA0008" w:rsidRPr="00404C0E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  <w:t>{</w:t>
      </w:r>
    </w:p>
    <w:p w14:paraId="4A102AC7" w14:textId="77777777" w:rsidR="00DA0008" w:rsidRPr="00404C0E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  <w:t>"LanguageId": "en",</w:t>
      </w:r>
    </w:p>
    <w:p w14:paraId="6945DEFF" w14:textId="77777777" w:rsidR="00DA0008" w:rsidRPr="00404C0E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  <w:t>"Name": "Automatic feeder"</w:t>
      </w:r>
    </w:p>
    <w:p w14:paraId="3888BA26" w14:textId="77777777" w:rsidR="00DA0008" w:rsidRPr="00404C0E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  <w:t>},</w:t>
      </w:r>
    </w:p>
    <w:p w14:paraId="705A11A7" w14:textId="77777777" w:rsidR="00DA0008" w:rsidRPr="00404C0E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  <w:t>{</w:t>
      </w:r>
    </w:p>
    <w:p w14:paraId="4A64294E" w14:textId="77777777" w:rsidR="00DA0008" w:rsidRPr="00404C0E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  <w:t>"LanguageId": "kk",</w:t>
      </w:r>
    </w:p>
    <w:p w14:paraId="7F917611" w14:textId="77777777" w:rsidR="00DA0008" w:rsidRPr="00404C0E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  <w:t>"Name": "</w:t>
      </w:r>
      <w:r w:rsidRPr="006771B7">
        <w:rPr>
          <w:i/>
          <w:szCs w:val="22"/>
        </w:rPr>
        <w:t>Автоматты</w:t>
      </w:r>
      <w:r w:rsidRPr="00404C0E">
        <w:rPr>
          <w:i/>
          <w:szCs w:val="22"/>
          <w:lang w:val="en-US"/>
        </w:rPr>
        <w:t xml:space="preserve"> </w:t>
      </w:r>
      <w:r w:rsidRPr="006771B7">
        <w:rPr>
          <w:i/>
          <w:szCs w:val="22"/>
        </w:rPr>
        <w:t>қоректендіргіш</w:t>
      </w:r>
      <w:r w:rsidRPr="00404C0E">
        <w:rPr>
          <w:i/>
          <w:szCs w:val="22"/>
          <w:lang w:val="en-US"/>
        </w:rPr>
        <w:t>"</w:t>
      </w:r>
    </w:p>
    <w:p w14:paraId="0A6B5720" w14:textId="77777777" w:rsidR="00DA0008" w:rsidRPr="00404C0E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  <w:t>},</w:t>
      </w:r>
    </w:p>
    <w:p w14:paraId="52FA1E4C" w14:textId="77777777" w:rsidR="00DA0008" w:rsidRPr="00404C0E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  <w:t>{</w:t>
      </w:r>
    </w:p>
    <w:p w14:paraId="606921E0" w14:textId="77777777" w:rsidR="00DA0008" w:rsidRPr="00404C0E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  <w:t>"LanguageId": "uz",</w:t>
      </w:r>
    </w:p>
    <w:p w14:paraId="3C45672A" w14:textId="77777777" w:rsidR="00DA0008" w:rsidRPr="00404C0E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  <w:t>"Name": ""</w:t>
      </w:r>
    </w:p>
    <w:p w14:paraId="4D939976" w14:textId="77777777" w:rsidR="00DA0008" w:rsidRPr="00404C0E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  <w:t>},</w:t>
      </w:r>
    </w:p>
    <w:p w14:paraId="32733097" w14:textId="77777777" w:rsidR="00DA0008" w:rsidRPr="00DA0008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</w:r>
      <w:r w:rsidRPr="00DA0008">
        <w:rPr>
          <w:i/>
          <w:szCs w:val="22"/>
          <w:lang w:val="en-US"/>
        </w:rPr>
        <w:t>{</w:t>
      </w:r>
    </w:p>
    <w:p w14:paraId="081BD9D7" w14:textId="77777777" w:rsidR="00DA0008" w:rsidRPr="00DA0008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DA0008">
        <w:rPr>
          <w:i/>
          <w:szCs w:val="22"/>
          <w:lang w:val="en-US"/>
        </w:rPr>
        <w:tab/>
      </w:r>
      <w:r w:rsidRPr="00DA0008">
        <w:rPr>
          <w:i/>
          <w:szCs w:val="22"/>
          <w:lang w:val="en-US"/>
        </w:rPr>
        <w:tab/>
      </w:r>
      <w:r w:rsidRPr="00DA0008">
        <w:rPr>
          <w:i/>
          <w:szCs w:val="22"/>
          <w:lang w:val="en-US"/>
        </w:rPr>
        <w:tab/>
        <w:t>"</w:t>
      </w:r>
      <w:r w:rsidRPr="00404C0E">
        <w:rPr>
          <w:i/>
          <w:szCs w:val="22"/>
          <w:lang w:val="en-US"/>
        </w:rPr>
        <w:t>LanguageId</w:t>
      </w:r>
      <w:r w:rsidRPr="00DA0008">
        <w:rPr>
          <w:i/>
          <w:szCs w:val="22"/>
          <w:lang w:val="en-US"/>
        </w:rPr>
        <w:t>": "</w:t>
      </w:r>
      <w:r w:rsidRPr="00404C0E">
        <w:rPr>
          <w:i/>
          <w:szCs w:val="22"/>
          <w:lang w:val="en-US"/>
        </w:rPr>
        <w:t>ar</w:t>
      </w:r>
      <w:r w:rsidRPr="00DA0008">
        <w:rPr>
          <w:i/>
          <w:szCs w:val="22"/>
          <w:lang w:val="en-US"/>
        </w:rPr>
        <w:t>",</w:t>
      </w:r>
    </w:p>
    <w:p w14:paraId="2F80BD70" w14:textId="77777777" w:rsidR="00DA0008" w:rsidRPr="006771B7" w:rsidRDefault="00DA0008" w:rsidP="00DA0008">
      <w:pPr>
        <w:pStyle w:val="a4"/>
        <w:ind w:left="1080" w:firstLine="0"/>
        <w:rPr>
          <w:i/>
          <w:szCs w:val="22"/>
        </w:rPr>
      </w:pPr>
      <w:r w:rsidRPr="00F317A8">
        <w:rPr>
          <w:i/>
          <w:szCs w:val="22"/>
          <w:lang w:val="en-US"/>
        </w:rPr>
        <w:tab/>
      </w:r>
      <w:r w:rsidRPr="00F317A8">
        <w:rPr>
          <w:i/>
          <w:szCs w:val="22"/>
          <w:lang w:val="en-US"/>
        </w:rPr>
        <w:tab/>
      </w:r>
      <w:r w:rsidRPr="00F317A8">
        <w:rPr>
          <w:i/>
          <w:szCs w:val="22"/>
          <w:lang w:val="en-US"/>
        </w:rPr>
        <w:tab/>
      </w:r>
      <w:r w:rsidRPr="006771B7">
        <w:rPr>
          <w:i/>
          <w:szCs w:val="22"/>
        </w:rPr>
        <w:t>"Name": "</w:t>
      </w:r>
      <w:r>
        <w:rPr>
          <w:i/>
        </w:rPr>
        <w:t>название на арабском языке</w:t>
      </w:r>
      <w:r w:rsidRPr="006771B7">
        <w:rPr>
          <w:i/>
          <w:szCs w:val="22"/>
        </w:rPr>
        <w:t>"</w:t>
      </w:r>
    </w:p>
    <w:p w14:paraId="78F02B3B" w14:textId="77777777" w:rsidR="00DA0008" w:rsidRPr="001232BC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6771B7">
        <w:rPr>
          <w:i/>
          <w:szCs w:val="22"/>
        </w:rPr>
        <w:tab/>
      </w:r>
      <w:r w:rsidRPr="006771B7">
        <w:rPr>
          <w:i/>
          <w:szCs w:val="22"/>
        </w:rPr>
        <w:tab/>
      </w:r>
      <w:r w:rsidRPr="001232BC">
        <w:rPr>
          <w:i/>
          <w:szCs w:val="22"/>
          <w:lang w:val="en-US"/>
        </w:rPr>
        <w:t>}</w:t>
      </w:r>
    </w:p>
    <w:p w14:paraId="30B76375" w14:textId="77777777" w:rsidR="00DA0008" w:rsidRPr="001232BC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1232BC">
        <w:rPr>
          <w:i/>
          <w:szCs w:val="22"/>
          <w:lang w:val="en-US"/>
        </w:rPr>
        <w:tab/>
        <w:t>],</w:t>
      </w:r>
    </w:p>
    <w:p w14:paraId="066F3E13" w14:textId="77777777" w:rsidR="00DA0008" w:rsidRPr="001232BC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1232BC">
        <w:rPr>
          <w:i/>
          <w:szCs w:val="22"/>
          <w:lang w:val="en-US"/>
        </w:rPr>
        <w:tab/>
        <w:t>"ConsumerCategoryId": [</w:t>
      </w:r>
    </w:p>
    <w:p w14:paraId="74AD05B6" w14:textId="77777777" w:rsidR="00DA0008" w:rsidRPr="001232BC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1232BC">
        <w:rPr>
          <w:i/>
          <w:szCs w:val="22"/>
          <w:lang w:val="en-US"/>
        </w:rPr>
        <w:tab/>
      </w:r>
      <w:r w:rsidRPr="001232BC">
        <w:rPr>
          <w:i/>
          <w:szCs w:val="22"/>
          <w:lang w:val="en-US"/>
        </w:rPr>
        <w:tab/>
        <w:t>{</w:t>
      </w:r>
    </w:p>
    <w:p w14:paraId="2CC11AC5" w14:textId="77777777" w:rsidR="00DA0008" w:rsidRPr="004D47DA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1232BC">
        <w:rPr>
          <w:i/>
          <w:szCs w:val="22"/>
          <w:lang w:val="en-US"/>
        </w:rPr>
        <w:tab/>
      </w:r>
      <w:r w:rsidRPr="001232BC">
        <w:rPr>
          <w:i/>
          <w:szCs w:val="22"/>
          <w:lang w:val="en-US"/>
        </w:rPr>
        <w:tab/>
      </w:r>
      <w:r w:rsidRPr="001232BC">
        <w:rPr>
          <w:i/>
          <w:szCs w:val="22"/>
          <w:lang w:val="en-US"/>
        </w:rPr>
        <w:tab/>
      </w:r>
      <w:r w:rsidRPr="004D47DA">
        <w:rPr>
          <w:i/>
          <w:szCs w:val="22"/>
          <w:lang w:val="en-US"/>
        </w:rPr>
        <w:t>"</w:t>
      </w:r>
      <w:r w:rsidRPr="001232BC">
        <w:rPr>
          <w:i/>
          <w:szCs w:val="22"/>
          <w:lang w:val="en-US"/>
        </w:rPr>
        <w:t>objectId</w:t>
      </w:r>
      <w:r w:rsidRPr="004D47DA">
        <w:rPr>
          <w:i/>
          <w:szCs w:val="22"/>
          <w:lang w:val="en-US"/>
        </w:rPr>
        <w:t>": 5657744,</w:t>
      </w:r>
    </w:p>
    <w:p w14:paraId="072CB097" w14:textId="77777777" w:rsidR="00DA0008" w:rsidRPr="004D47DA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4D47DA">
        <w:rPr>
          <w:i/>
          <w:szCs w:val="22"/>
          <w:lang w:val="en-US"/>
        </w:rPr>
        <w:tab/>
      </w:r>
      <w:r w:rsidRPr="004D47DA">
        <w:rPr>
          <w:i/>
          <w:szCs w:val="22"/>
          <w:lang w:val="en-US"/>
        </w:rPr>
        <w:tab/>
      </w:r>
      <w:r w:rsidRPr="004D47DA">
        <w:rPr>
          <w:i/>
          <w:szCs w:val="22"/>
          <w:lang w:val="en-US"/>
        </w:rPr>
        <w:tab/>
        <w:t>"</w:t>
      </w:r>
      <w:r w:rsidRPr="001232BC">
        <w:rPr>
          <w:i/>
          <w:szCs w:val="22"/>
          <w:lang w:val="en-US"/>
        </w:rPr>
        <w:t>Name</w:t>
      </w:r>
      <w:r w:rsidRPr="004D47DA">
        <w:rPr>
          <w:i/>
          <w:szCs w:val="22"/>
          <w:lang w:val="en-US"/>
        </w:rPr>
        <w:t>": "</w:t>
      </w:r>
      <w:r w:rsidRPr="006771B7">
        <w:rPr>
          <w:i/>
          <w:szCs w:val="22"/>
        </w:rPr>
        <w:t>Товары</w:t>
      </w:r>
      <w:r w:rsidRPr="004D47DA">
        <w:rPr>
          <w:i/>
          <w:szCs w:val="22"/>
          <w:lang w:val="en-US"/>
        </w:rPr>
        <w:t xml:space="preserve"> </w:t>
      </w:r>
      <w:r w:rsidRPr="006771B7">
        <w:rPr>
          <w:i/>
          <w:szCs w:val="22"/>
        </w:rPr>
        <w:t>для</w:t>
      </w:r>
      <w:r w:rsidRPr="004D47DA">
        <w:rPr>
          <w:i/>
          <w:szCs w:val="22"/>
          <w:lang w:val="en-US"/>
        </w:rPr>
        <w:t xml:space="preserve"> </w:t>
      </w:r>
      <w:r w:rsidRPr="006771B7">
        <w:rPr>
          <w:i/>
          <w:szCs w:val="22"/>
        </w:rPr>
        <w:t>животных</w:t>
      </w:r>
      <w:r w:rsidRPr="004D47DA">
        <w:rPr>
          <w:i/>
          <w:szCs w:val="22"/>
          <w:lang w:val="en-US"/>
        </w:rPr>
        <w:t>"</w:t>
      </w:r>
    </w:p>
    <w:p w14:paraId="587F4D19" w14:textId="77777777" w:rsidR="00DA0008" w:rsidRPr="001232BC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4D47DA">
        <w:rPr>
          <w:i/>
          <w:szCs w:val="22"/>
          <w:lang w:val="en-US"/>
        </w:rPr>
        <w:tab/>
      </w:r>
      <w:r w:rsidRPr="004D47DA">
        <w:rPr>
          <w:i/>
          <w:szCs w:val="22"/>
          <w:lang w:val="en-US"/>
        </w:rPr>
        <w:tab/>
      </w:r>
      <w:r w:rsidRPr="001232BC">
        <w:rPr>
          <w:i/>
          <w:szCs w:val="22"/>
          <w:lang w:val="en-US"/>
        </w:rPr>
        <w:t>}</w:t>
      </w:r>
    </w:p>
    <w:p w14:paraId="26BD936C" w14:textId="77777777" w:rsidR="00DA0008" w:rsidRPr="001232BC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1232BC">
        <w:rPr>
          <w:i/>
          <w:szCs w:val="22"/>
          <w:lang w:val="en-US"/>
        </w:rPr>
        <w:tab/>
        <w:t>],</w:t>
      </w:r>
    </w:p>
    <w:p w14:paraId="51CD59D2" w14:textId="77777777" w:rsidR="00DA0008" w:rsidRPr="001232BC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1232BC">
        <w:rPr>
          <w:i/>
          <w:szCs w:val="22"/>
          <w:lang w:val="en-US"/>
        </w:rPr>
        <w:tab/>
        <w:t>"PurposeId": [</w:t>
      </w:r>
    </w:p>
    <w:p w14:paraId="4DFBA0FC" w14:textId="77777777" w:rsidR="00DA0008" w:rsidRPr="001232BC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1232BC">
        <w:rPr>
          <w:i/>
          <w:szCs w:val="22"/>
          <w:lang w:val="en-US"/>
        </w:rPr>
        <w:tab/>
      </w:r>
      <w:r w:rsidRPr="001232BC">
        <w:rPr>
          <w:i/>
          <w:szCs w:val="22"/>
          <w:lang w:val="en-US"/>
        </w:rPr>
        <w:tab/>
        <w:t>{</w:t>
      </w:r>
    </w:p>
    <w:p w14:paraId="495BB944" w14:textId="77777777" w:rsidR="00DA0008" w:rsidRPr="004D47DA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1232BC">
        <w:rPr>
          <w:i/>
          <w:szCs w:val="22"/>
          <w:lang w:val="en-US"/>
        </w:rPr>
        <w:tab/>
      </w:r>
      <w:r w:rsidRPr="001232BC">
        <w:rPr>
          <w:i/>
          <w:szCs w:val="22"/>
          <w:lang w:val="en-US"/>
        </w:rPr>
        <w:tab/>
      </w:r>
      <w:r w:rsidRPr="001232BC">
        <w:rPr>
          <w:i/>
          <w:szCs w:val="22"/>
          <w:lang w:val="en-US"/>
        </w:rPr>
        <w:tab/>
      </w:r>
      <w:r w:rsidRPr="004D47DA">
        <w:rPr>
          <w:i/>
          <w:szCs w:val="22"/>
          <w:lang w:val="en-US"/>
        </w:rPr>
        <w:t>"</w:t>
      </w:r>
      <w:r w:rsidRPr="001232BC">
        <w:rPr>
          <w:i/>
          <w:szCs w:val="22"/>
          <w:lang w:val="en-US"/>
        </w:rPr>
        <w:t>objectId</w:t>
      </w:r>
      <w:r w:rsidRPr="004D47DA">
        <w:rPr>
          <w:i/>
          <w:szCs w:val="22"/>
          <w:lang w:val="en-US"/>
        </w:rPr>
        <w:t>": 5658845,</w:t>
      </w:r>
    </w:p>
    <w:p w14:paraId="5EDF37C0" w14:textId="77777777" w:rsidR="00DA0008" w:rsidRPr="004D47DA" w:rsidRDefault="00DA0008" w:rsidP="00DA0008">
      <w:pPr>
        <w:pStyle w:val="a4"/>
        <w:ind w:left="1080" w:firstLine="0"/>
        <w:rPr>
          <w:i/>
          <w:szCs w:val="22"/>
          <w:lang w:val="en-US"/>
        </w:rPr>
      </w:pPr>
      <w:r w:rsidRPr="004D47DA">
        <w:rPr>
          <w:i/>
          <w:szCs w:val="22"/>
          <w:lang w:val="en-US"/>
        </w:rPr>
        <w:tab/>
      </w:r>
      <w:r w:rsidRPr="004D47DA">
        <w:rPr>
          <w:i/>
          <w:szCs w:val="22"/>
          <w:lang w:val="en-US"/>
        </w:rPr>
        <w:tab/>
      </w:r>
      <w:r w:rsidRPr="004D47DA">
        <w:rPr>
          <w:i/>
          <w:szCs w:val="22"/>
          <w:lang w:val="en-US"/>
        </w:rPr>
        <w:tab/>
        <w:t>"</w:t>
      </w:r>
      <w:r w:rsidRPr="001232BC">
        <w:rPr>
          <w:i/>
          <w:szCs w:val="22"/>
          <w:lang w:val="en-US"/>
        </w:rPr>
        <w:t>Name</w:t>
      </w:r>
      <w:r w:rsidRPr="004D47DA">
        <w:rPr>
          <w:i/>
          <w:szCs w:val="22"/>
          <w:lang w:val="en-US"/>
        </w:rPr>
        <w:t>": "</w:t>
      </w:r>
      <w:r w:rsidRPr="006771B7">
        <w:rPr>
          <w:i/>
          <w:szCs w:val="22"/>
        </w:rPr>
        <w:t>Аксессуары</w:t>
      </w:r>
      <w:r w:rsidRPr="004D47DA">
        <w:rPr>
          <w:i/>
          <w:szCs w:val="22"/>
          <w:lang w:val="en-US"/>
        </w:rPr>
        <w:t xml:space="preserve"> </w:t>
      </w:r>
      <w:r w:rsidRPr="006771B7">
        <w:rPr>
          <w:i/>
          <w:szCs w:val="22"/>
        </w:rPr>
        <w:t>для</w:t>
      </w:r>
      <w:r w:rsidRPr="004D47DA">
        <w:rPr>
          <w:i/>
          <w:szCs w:val="22"/>
          <w:lang w:val="en-US"/>
        </w:rPr>
        <w:t xml:space="preserve"> </w:t>
      </w:r>
      <w:r w:rsidRPr="006771B7">
        <w:rPr>
          <w:i/>
          <w:szCs w:val="22"/>
        </w:rPr>
        <w:t>животных</w:t>
      </w:r>
      <w:r w:rsidRPr="004D47DA">
        <w:rPr>
          <w:i/>
          <w:szCs w:val="22"/>
          <w:lang w:val="en-US"/>
        </w:rPr>
        <w:t>"</w:t>
      </w:r>
    </w:p>
    <w:p w14:paraId="346A969E" w14:textId="77777777" w:rsidR="00DA0008" w:rsidRPr="006771B7" w:rsidRDefault="00DA0008" w:rsidP="00DA0008">
      <w:pPr>
        <w:pStyle w:val="a4"/>
        <w:ind w:left="1080" w:firstLine="0"/>
        <w:rPr>
          <w:i/>
          <w:szCs w:val="22"/>
        </w:rPr>
      </w:pPr>
      <w:r w:rsidRPr="004D47DA">
        <w:rPr>
          <w:i/>
          <w:szCs w:val="22"/>
          <w:lang w:val="en-US"/>
        </w:rPr>
        <w:tab/>
      </w:r>
      <w:r w:rsidRPr="004D47DA">
        <w:rPr>
          <w:i/>
          <w:szCs w:val="22"/>
          <w:lang w:val="en-US"/>
        </w:rPr>
        <w:tab/>
      </w:r>
      <w:r w:rsidRPr="006771B7">
        <w:rPr>
          <w:i/>
          <w:szCs w:val="22"/>
        </w:rPr>
        <w:t>}</w:t>
      </w:r>
    </w:p>
    <w:p w14:paraId="78210B61" w14:textId="77777777" w:rsidR="00DA0008" w:rsidRPr="006771B7" w:rsidRDefault="00DA0008" w:rsidP="00DA0008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]</w:t>
      </w:r>
    </w:p>
    <w:p w14:paraId="26BE7C3B" w14:textId="77777777" w:rsidR="00DA0008" w:rsidRDefault="00DA0008" w:rsidP="00DA0008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>}</w:t>
      </w:r>
    </w:p>
    <w:p w14:paraId="32F7A468" w14:textId="77777777" w:rsidR="003111FF" w:rsidRDefault="003111FF" w:rsidP="00DA0008">
      <w:pPr>
        <w:pStyle w:val="a4"/>
        <w:numPr>
          <w:ilvl w:val="2"/>
          <w:numId w:val="23"/>
        </w:numPr>
      </w:pPr>
      <w:r>
        <w:rPr>
          <w:szCs w:val="22"/>
        </w:rPr>
        <w:t xml:space="preserve">При обработке сообщения, система должна выполнять поиск записи на форме </w:t>
      </w:r>
      <w:r w:rsidRPr="00B750C3">
        <w:rPr>
          <w:b/>
        </w:rPr>
        <w:t>Вид продукта</w:t>
      </w:r>
      <w:r>
        <w:t xml:space="preserve"> (см. п. 3.4.) по полю </w:t>
      </w:r>
      <w:r>
        <w:rPr>
          <w:b/>
          <w:i/>
        </w:rPr>
        <w:t>Код</w:t>
      </w:r>
      <w:r w:rsidRPr="00D21AEB">
        <w:rPr>
          <w:b/>
          <w:i/>
        </w:rPr>
        <w:t xml:space="preserve"> </w:t>
      </w:r>
      <w:r>
        <w:rPr>
          <w:b/>
          <w:i/>
        </w:rPr>
        <w:t>вида</w:t>
      </w:r>
      <w:r w:rsidRPr="00D21AEB">
        <w:rPr>
          <w:b/>
          <w:i/>
        </w:rPr>
        <w:t xml:space="preserve"> </w:t>
      </w:r>
      <w:r>
        <w:rPr>
          <w:b/>
          <w:i/>
        </w:rPr>
        <w:t xml:space="preserve">товара </w:t>
      </w:r>
      <w:r>
        <w:t>(</w:t>
      </w:r>
      <w:r w:rsidRPr="00C46E13">
        <w:t>ALK</w:t>
      </w:r>
      <w:r w:rsidRPr="005731BA">
        <w:t>_ItemType</w:t>
      </w:r>
      <w:r>
        <w:t>).</w:t>
      </w:r>
      <w:r>
        <w:rPr>
          <w:lang w:val="en-US"/>
        </w:rPr>
        <w:t>ItemTypeId</w:t>
      </w:r>
      <w:r>
        <w:t xml:space="preserve"> по тэгу </w:t>
      </w:r>
      <w:r w:rsidRPr="006771B7">
        <w:rPr>
          <w:i/>
          <w:szCs w:val="22"/>
        </w:rPr>
        <w:t>"objectId"</w:t>
      </w:r>
      <w:r>
        <w:rPr>
          <w:i/>
          <w:szCs w:val="22"/>
        </w:rPr>
        <w:t xml:space="preserve"> </w:t>
      </w:r>
      <w:r>
        <w:t>из тела сообщения:</w:t>
      </w:r>
    </w:p>
    <w:p w14:paraId="41AF79B3" w14:textId="4DD91E1B" w:rsidR="003111FF" w:rsidRDefault="00FD09A2" w:rsidP="003111FF">
      <w:pPr>
        <w:pStyle w:val="a4"/>
        <w:numPr>
          <w:ilvl w:val="3"/>
          <w:numId w:val="23"/>
        </w:numPr>
      </w:pPr>
      <w:r>
        <w:t xml:space="preserve">Если запись найдена, </w:t>
      </w:r>
      <w:r w:rsidR="003111FF">
        <w:t xml:space="preserve">то система должна выполнить проверку значения тэга </w:t>
      </w:r>
      <w:r w:rsidR="003111FF" w:rsidRPr="00404C0E">
        <w:rPr>
          <w:i/>
          <w:szCs w:val="22"/>
        </w:rPr>
        <w:t>"</w:t>
      </w:r>
      <w:r w:rsidR="003111FF" w:rsidRPr="00404C0E">
        <w:rPr>
          <w:i/>
          <w:szCs w:val="22"/>
          <w:lang w:val="en-US"/>
        </w:rPr>
        <w:t>IsDeleted</w:t>
      </w:r>
      <w:r w:rsidR="003111FF" w:rsidRPr="00404C0E">
        <w:rPr>
          <w:i/>
          <w:szCs w:val="22"/>
        </w:rPr>
        <w:t>"</w:t>
      </w:r>
      <w:r w:rsidR="003111FF">
        <w:t xml:space="preserve"> из тела сообщения:</w:t>
      </w:r>
    </w:p>
    <w:p w14:paraId="3BC3D471" w14:textId="77777777" w:rsidR="003111FF" w:rsidRDefault="003111FF" w:rsidP="003111FF">
      <w:pPr>
        <w:pStyle w:val="a4"/>
        <w:numPr>
          <w:ilvl w:val="4"/>
          <w:numId w:val="23"/>
        </w:numPr>
      </w:pPr>
      <w:r>
        <w:t xml:space="preserve">Если значение тэга </w:t>
      </w:r>
      <w:r w:rsidRPr="00672395">
        <w:rPr>
          <w:i/>
          <w:lang w:val="en-US"/>
        </w:rPr>
        <w:t>true</w:t>
      </w:r>
      <w:r w:rsidRPr="0032476E">
        <w:t xml:space="preserve"> </w:t>
      </w:r>
      <w:r>
        <w:t>– то система должна удалить запись из справочника</w:t>
      </w:r>
      <w:r w:rsidRPr="003111FF">
        <w:rPr>
          <w:b/>
        </w:rPr>
        <w:t xml:space="preserve"> </w:t>
      </w:r>
      <w:r w:rsidRPr="00B750C3">
        <w:rPr>
          <w:b/>
        </w:rPr>
        <w:t>Вид продукта</w:t>
      </w:r>
      <w:r>
        <w:t xml:space="preserve"> (см. п. 3.4.);</w:t>
      </w:r>
    </w:p>
    <w:p w14:paraId="77D9BEEB" w14:textId="77777777" w:rsidR="003111FF" w:rsidRDefault="003111FF" w:rsidP="003111FF">
      <w:pPr>
        <w:pStyle w:val="a4"/>
        <w:numPr>
          <w:ilvl w:val="4"/>
          <w:numId w:val="23"/>
        </w:numPr>
      </w:pPr>
      <w:r>
        <w:lastRenderedPageBreak/>
        <w:t xml:space="preserve">Если значение тэга </w:t>
      </w:r>
      <w:r>
        <w:rPr>
          <w:lang w:val="en-US"/>
        </w:rPr>
        <w:t>false</w:t>
      </w:r>
      <w:r w:rsidRPr="0032476E">
        <w:t xml:space="preserve"> </w:t>
      </w:r>
      <w:r>
        <w:t>–</w:t>
      </w:r>
      <w:r w:rsidRPr="0032476E">
        <w:t xml:space="preserve"> </w:t>
      </w:r>
      <w:r>
        <w:t xml:space="preserve">то система должна сравнить значения поля </w:t>
      </w:r>
      <w:r>
        <w:rPr>
          <w:b/>
          <w:i/>
        </w:rPr>
        <w:t>Вид товара</w:t>
      </w:r>
      <w:r>
        <w:t xml:space="preserve"> (</w:t>
      </w:r>
      <w:r w:rsidRPr="005731BA">
        <w:t>WMS_ItemType</w:t>
      </w:r>
      <w:r>
        <w:t>).</w:t>
      </w:r>
      <w:r>
        <w:rPr>
          <w:lang w:val="en-US"/>
        </w:rPr>
        <w:t>WMS</w:t>
      </w:r>
      <w:r w:rsidRPr="00D21AEB">
        <w:t>_</w:t>
      </w:r>
      <w:r>
        <w:rPr>
          <w:lang w:val="en-US"/>
        </w:rPr>
        <w:t>ItemType</w:t>
      </w:r>
      <w:r>
        <w:t xml:space="preserve"> со значением тэга </w:t>
      </w:r>
      <w:r w:rsidRPr="006771B7">
        <w:rPr>
          <w:i/>
          <w:szCs w:val="22"/>
        </w:rPr>
        <w:t>"Name"</w:t>
      </w:r>
      <w:r>
        <w:t>, из тела сообщения, который содержит наименование записи:</w:t>
      </w:r>
    </w:p>
    <w:p w14:paraId="6088233B" w14:textId="2089C54A" w:rsidR="003111FF" w:rsidRPr="004D47B1" w:rsidRDefault="003111FF" w:rsidP="004D641B">
      <w:pPr>
        <w:pStyle w:val="a4"/>
        <w:numPr>
          <w:ilvl w:val="5"/>
          <w:numId w:val="23"/>
        </w:numPr>
      </w:pPr>
      <w:r>
        <w:t xml:space="preserve">Если значения совпадают, то система должна </w:t>
      </w:r>
      <w:r w:rsidR="004D47B1">
        <w:t xml:space="preserve">выполнить проверку по значению тэга </w:t>
      </w:r>
      <w:commentRangeStart w:id="15"/>
      <w:r w:rsidR="00F317A8" w:rsidRPr="00F317A8">
        <w:rPr>
          <w:i/>
          <w:strike/>
          <w:szCs w:val="22"/>
        </w:rPr>
        <w:t>"</w:t>
      </w:r>
      <w:r w:rsidR="00F317A8" w:rsidRPr="00F317A8">
        <w:rPr>
          <w:strike/>
          <w:lang w:val="en-US"/>
        </w:rPr>
        <w:t>CheckExpDate</w:t>
      </w:r>
      <w:r w:rsidR="00F317A8" w:rsidRPr="00F317A8">
        <w:rPr>
          <w:i/>
          <w:strike/>
          <w:szCs w:val="22"/>
        </w:rPr>
        <w:t>"</w:t>
      </w:r>
      <w:commentRangeEnd w:id="15"/>
      <w:r w:rsidR="002D02A2">
        <w:rPr>
          <w:rStyle w:val="af8"/>
          <w:rFonts w:ascii="Arial" w:hAnsi="Arial"/>
        </w:rPr>
        <w:commentReference w:id="15"/>
      </w:r>
      <w:r w:rsidR="00F317A8" w:rsidRPr="006771B7">
        <w:rPr>
          <w:i/>
          <w:szCs w:val="22"/>
        </w:rPr>
        <w:t xml:space="preserve"> </w:t>
      </w:r>
      <w:r w:rsidR="004D47B1" w:rsidRPr="006771B7">
        <w:rPr>
          <w:i/>
          <w:szCs w:val="22"/>
        </w:rPr>
        <w:t>"</w:t>
      </w:r>
      <w:r w:rsidR="004D641B" w:rsidRPr="004D641B">
        <w:rPr>
          <w:i/>
          <w:szCs w:val="22"/>
        </w:rPr>
        <w:t>CheckShelfLife</w:t>
      </w:r>
      <w:r w:rsidR="004D47B1" w:rsidRPr="006771B7">
        <w:rPr>
          <w:i/>
          <w:szCs w:val="22"/>
        </w:rPr>
        <w:t>"</w:t>
      </w:r>
      <w:r w:rsidR="004D47B1">
        <w:rPr>
          <w:szCs w:val="22"/>
        </w:rPr>
        <w:t>:</w:t>
      </w:r>
    </w:p>
    <w:p w14:paraId="25971142" w14:textId="09236E7B" w:rsidR="004D47B1" w:rsidRPr="004D47B1" w:rsidRDefault="004D47B1" w:rsidP="004D641B">
      <w:pPr>
        <w:pStyle w:val="a4"/>
        <w:numPr>
          <w:ilvl w:val="6"/>
          <w:numId w:val="23"/>
        </w:numPr>
      </w:pPr>
      <w:r>
        <w:rPr>
          <w:szCs w:val="22"/>
        </w:rPr>
        <w:t xml:space="preserve">Если значение тэга </w:t>
      </w:r>
      <w:r>
        <w:rPr>
          <w:szCs w:val="22"/>
          <w:lang w:val="en-US"/>
        </w:rPr>
        <w:t>true</w:t>
      </w:r>
      <w:r>
        <w:rPr>
          <w:szCs w:val="22"/>
        </w:rPr>
        <w:t xml:space="preserve">, то при разборе сообщения система должна </w:t>
      </w:r>
      <w:r w:rsidR="00D070F7">
        <w:rPr>
          <w:szCs w:val="22"/>
        </w:rPr>
        <w:t xml:space="preserve">установить признак в поле </w:t>
      </w:r>
      <w:r w:rsidR="00A721FC">
        <w:rPr>
          <w:b/>
          <w:i/>
        </w:rPr>
        <w:t>Проверять срок годности</w:t>
      </w:r>
      <w:r w:rsidR="00A721FC">
        <w:t xml:space="preserve"> </w:t>
      </w:r>
      <w:commentRangeStart w:id="16"/>
      <w:r w:rsidR="00F317A8" w:rsidRPr="00F317A8">
        <w:rPr>
          <w:strike/>
        </w:rPr>
        <w:t>(KFK_PIMItemTypeTable).</w:t>
      </w:r>
      <w:r w:rsidR="00F317A8" w:rsidRPr="00F317A8">
        <w:rPr>
          <w:strike/>
          <w:lang w:val="en-US"/>
        </w:rPr>
        <w:t>CheckExpDate</w:t>
      </w:r>
      <w:r w:rsidR="00F317A8">
        <w:rPr>
          <w:strike/>
        </w:rPr>
        <w:t xml:space="preserve"> </w:t>
      </w:r>
      <w:r w:rsidR="00F317A8">
        <w:t xml:space="preserve"> </w:t>
      </w:r>
      <w:commentRangeEnd w:id="16"/>
      <w:r w:rsidR="002D02A2">
        <w:rPr>
          <w:rStyle w:val="af8"/>
          <w:rFonts w:ascii="Arial" w:hAnsi="Arial"/>
        </w:rPr>
        <w:commentReference w:id="16"/>
      </w:r>
      <w:r w:rsidR="00A721FC">
        <w:t>(</w:t>
      </w:r>
      <w:r w:rsidR="00A721FC" w:rsidRPr="00C744FA">
        <w:t>KFK_PIMItemTypeTable</w:t>
      </w:r>
      <w:r w:rsidR="00A721FC">
        <w:t>).</w:t>
      </w:r>
      <w:r w:rsidR="004D641B" w:rsidRPr="004D641B">
        <w:t xml:space="preserve">CheckShelfLife </w:t>
      </w:r>
      <w:r w:rsidR="00A721FC">
        <w:t xml:space="preserve">(см. п. 3.6.), затем система должна найти все карточки товара, которые связаны со значением вида продукта через поле </w:t>
      </w:r>
      <w:r w:rsidR="00A721FC" w:rsidRPr="007F4A83">
        <w:rPr>
          <w:b/>
          <w:i/>
          <w:szCs w:val="22"/>
        </w:rPr>
        <w:t>Код вида товара</w:t>
      </w:r>
      <w:r w:rsidR="00A721FC">
        <w:rPr>
          <w:szCs w:val="22"/>
        </w:rPr>
        <w:t xml:space="preserve"> </w:t>
      </w:r>
      <w:r w:rsidR="00A721FC">
        <w:t>(</w:t>
      </w:r>
      <w:r w:rsidR="00A721FC">
        <w:rPr>
          <w:lang w:val="en-US"/>
        </w:rPr>
        <w:t>InventTable</w:t>
      </w:r>
      <w:r w:rsidR="00A721FC">
        <w:t>)</w:t>
      </w:r>
      <w:r w:rsidR="00A721FC" w:rsidRPr="007F4A83">
        <w:t>.</w:t>
      </w:r>
      <w:r w:rsidR="00A721FC">
        <w:rPr>
          <w:lang w:val="en-US"/>
        </w:rPr>
        <w:t>WMS</w:t>
      </w:r>
      <w:r w:rsidR="00A721FC" w:rsidRPr="00D21AEB">
        <w:t>_</w:t>
      </w:r>
      <w:r w:rsidR="00A721FC">
        <w:rPr>
          <w:lang w:val="en-US"/>
        </w:rPr>
        <w:t>ProductTypeId</w:t>
      </w:r>
      <w:r w:rsidR="00A721FC">
        <w:t xml:space="preserve">, которое равно значению поля </w:t>
      </w:r>
      <w:r w:rsidR="00A721FC">
        <w:rPr>
          <w:b/>
          <w:i/>
        </w:rPr>
        <w:t>Код</w:t>
      </w:r>
      <w:r w:rsidR="00A721FC" w:rsidRPr="00D21AEB">
        <w:rPr>
          <w:b/>
          <w:i/>
        </w:rPr>
        <w:t xml:space="preserve"> </w:t>
      </w:r>
      <w:r w:rsidR="00A721FC">
        <w:rPr>
          <w:b/>
          <w:i/>
        </w:rPr>
        <w:t>вида</w:t>
      </w:r>
      <w:r w:rsidR="00A721FC" w:rsidRPr="00D21AEB">
        <w:rPr>
          <w:b/>
          <w:i/>
        </w:rPr>
        <w:t xml:space="preserve"> </w:t>
      </w:r>
      <w:r w:rsidR="00A721FC">
        <w:rPr>
          <w:b/>
          <w:i/>
        </w:rPr>
        <w:t xml:space="preserve">товара </w:t>
      </w:r>
      <w:r w:rsidR="00A721FC">
        <w:t>(</w:t>
      </w:r>
      <w:r w:rsidR="00A721FC" w:rsidRPr="00C46E13">
        <w:t>ALK</w:t>
      </w:r>
      <w:r w:rsidR="00A721FC" w:rsidRPr="005731BA">
        <w:t>_ItemType</w:t>
      </w:r>
      <w:r w:rsidR="00A721FC">
        <w:t>).</w:t>
      </w:r>
      <w:r w:rsidR="00A721FC">
        <w:rPr>
          <w:lang w:val="en-US"/>
        </w:rPr>
        <w:t>ItemTypeId</w:t>
      </w:r>
      <w:r w:rsidR="00A721FC">
        <w:t xml:space="preserve"> и снять признак с поля </w:t>
      </w:r>
      <w:r w:rsidR="00A721FC" w:rsidRPr="00A721FC">
        <w:rPr>
          <w:b/>
          <w:i/>
        </w:rPr>
        <w:t xml:space="preserve">Неограниченная годность </w:t>
      </w:r>
      <w:r w:rsidR="00A721FC" w:rsidRPr="00A721FC">
        <w:t>(InventTable).WMS_unlimitedExpDate</w:t>
      </w:r>
      <w:r w:rsidR="00541C14">
        <w:t xml:space="preserve">. Затем система должна установить значение </w:t>
      </w:r>
      <w:r w:rsidR="00541C14" w:rsidRPr="00541C14">
        <w:rPr>
          <w:i/>
        </w:rPr>
        <w:t>Обработано</w:t>
      </w:r>
      <w:r w:rsidR="00541C14">
        <w:t xml:space="preserve"> в поле </w:t>
      </w:r>
      <w:r w:rsidR="00541C14" w:rsidRPr="00541C14">
        <w:rPr>
          <w:b/>
          <w:i/>
        </w:rPr>
        <w:t>Статус по СГ</w:t>
      </w:r>
      <w:r w:rsidR="00541C14">
        <w:t xml:space="preserve"> </w:t>
      </w:r>
      <w:r w:rsidR="00541C14" w:rsidRPr="00557F45">
        <w:t>(</w:t>
      </w:r>
      <w:r w:rsidR="00541C14" w:rsidRPr="00557F45">
        <w:rPr>
          <w:lang w:val="en-US"/>
        </w:rPr>
        <w:t>KFK</w:t>
      </w:r>
      <w:r w:rsidR="00541C14" w:rsidRPr="00557F45">
        <w:t>_</w:t>
      </w:r>
      <w:r w:rsidR="00541C14" w:rsidRPr="00557F45">
        <w:rPr>
          <w:lang w:val="en-US"/>
        </w:rPr>
        <w:t>KashkaIncomingMessageLog</w:t>
      </w:r>
      <w:r w:rsidR="00541C14" w:rsidRPr="00557F45">
        <w:t>).</w:t>
      </w:r>
      <w:r w:rsidR="00541C14">
        <w:rPr>
          <w:lang w:val="en-US"/>
        </w:rPr>
        <w:t>Status</w:t>
      </w:r>
      <w:r w:rsidR="00541C14" w:rsidRPr="002B28AE">
        <w:rPr>
          <w:lang w:val="en-US"/>
        </w:rPr>
        <w:t>ExpDate</w:t>
      </w:r>
    </w:p>
    <w:p w14:paraId="75093450" w14:textId="74563411" w:rsidR="004D47B1" w:rsidRDefault="004D47B1" w:rsidP="004D641B">
      <w:pPr>
        <w:pStyle w:val="a4"/>
        <w:numPr>
          <w:ilvl w:val="6"/>
          <w:numId w:val="23"/>
        </w:numPr>
      </w:pPr>
      <w:r>
        <w:rPr>
          <w:szCs w:val="22"/>
        </w:rPr>
        <w:t xml:space="preserve">Если значение тэга </w:t>
      </w:r>
      <w:r>
        <w:rPr>
          <w:szCs w:val="22"/>
          <w:lang w:val="en-US"/>
        </w:rPr>
        <w:t>false</w:t>
      </w:r>
      <w:r>
        <w:rPr>
          <w:szCs w:val="22"/>
        </w:rPr>
        <w:t xml:space="preserve">, </w:t>
      </w:r>
      <w:r w:rsidR="00A721FC">
        <w:rPr>
          <w:szCs w:val="22"/>
        </w:rPr>
        <w:t xml:space="preserve">то при разборе сообщения система не должна устанавливать признак в поле </w:t>
      </w:r>
      <w:r w:rsidR="00A721FC">
        <w:rPr>
          <w:b/>
          <w:i/>
        </w:rPr>
        <w:t>Проверять срок годности</w:t>
      </w:r>
      <w:r w:rsidR="00F317A8">
        <w:rPr>
          <w:b/>
          <w:i/>
        </w:rPr>
        <w:t xml:space="preserve"> </w:t>
      </w:r>
      <w:commentRangeStart w:id="17"/>
      <w:r w:rsidR="00F317A8" w:rsidRPr="00F317A8">
        <w:rPr>
          <w:strike/>
        </w:rPr>
        <w:t>(KFK_PIMItemTypeTable).</w:t>
      </w:r>
      <w:r w:rsidR="00F317A8" w:rsidRPr="00F317A8">
        <w:rPr>
          <w:strike/>
          <w:lang w:val="en-US"/>
        </w:rPr>
        <w:t>CheckExpDate</w:t>
      </w:r>
      <w:r w:rsidR="00F317A8">
        <w:rPr>
          <w:strike/>
        </w:rPr>
        <w:t xml:space="preserve"> </w:t>
      </w:r>
      <w:r w:rsidR="00F317A8">
        <w:t xml:space="preserve"> </w:t>
      </w:r>
      <w:r w:rsidR="00A721FC">
        <w:t xml:space="preserve"> </w:t>
      </w:r>
      <w:commentRangeEnd w:id="17"/>
      <w:r w:rsidR="002D02A2">
        <w:rPr>
          <w:rStyle w:val="af8"/>
          <w:rFonts w:ascii="Arial" w:hAnsi="Arial"/>
        </w:rPr>
        <w:commentReference w:id="17"/>
      </w:r>
      <w:r w:rsidR="00A721FC">
        <w:t>(</w:t>
      </w:r>
      <w:r w:rsidR="00A721FC" w:rsidRPr="00C744FA">
        <w:t>KFK_PIMItemTypeTable</w:t>
      </w:r>
      <w:r w:rsidR="00A721FC">
        <w:t>).</w:t>
      </w:r>
      <w:r w:rsidR="004D641B" w:rsidRPr="004D641B">
        <w:t xml:space="preserve">CheckShelfLife </w:t>
      </w:r>
      <w:r w:rsidR="00A721FC">
        <w:t xml:space="preserve">(см. п. 3.6.), а так же система должна найти все карточки товара, которые связаны со значением вида продукта через поле </w:t>
      </w:r>
      <w:r w:rsidR="00A721FC" w:rsidRPr="007F4A83">
        <w:rPr>
          <w:b/>
          <w:i/>
          <w:szCs w:val="22"/>
        </w:rPr>
        <w:t>Код вида товара</w:t>
      </w:r>
      <w:r w:rsidR="00A721FC">
        <w:rPr>
          <w:szCs w:val="22"/>
        </w:rPr>
        <w:t xml:space="preserve"> </w:t>
      </w:r>
      <w:r w:rsidR="00A721FC">
        <w:t>(</w:t>
      </w:r>
      <w:r w:rsidR="00A721FC">
        <w:rPr>
          <w:lang w:val="en-US"/>
        </w:rPr>
        <w:t>InventTable</w:t>
      </w:r>
      <w:r w:rsidR="00A721FC">
        <w:t>)</w:t>
      </w:r>
      <w:r w:rsidR="00A721FC" w:rsidRPr="007F4A83">
        <w:t>.</w:t>
      </w:r>
      <w:r w:rsidR="00A721FC">
        <w:rPr>
          <w:lang w:val="en-US"/>
        </w:rPr>
        <w:t>WMS</w:t>
      </w:r>
      <w:r w:rsidR="00A721FC" w:rsidRPr="00D21AEB">
        <w:t>_</w:t>
      </w:r>
      <w:r w:rsidR="00A721FC">
        <w:rPr>
          <w:lang w:val="en-US"/>
        </w:rPr>
        <w:t>ProductTypeId</w:t>
      </w:r>
      <w:r w:rsidR="00A721FC">
        <w:t xml:space="preserve">, которое равно значению поля </w:t>
      </w:r>
      <w:r w:rsidR="00A721FC">
        <w:rPr>
          <w:b/>
          <w:i/>
        </w:rPr>
        <w:t>Код</w:t>
      </w:r>
      <w:r w:rsidR="00A721FC" w:rsidRPr="00D21AEB">
        <w:rPr>
          <w:b/>
          <w:i/>
        </w:rPr>
        <w:t xml:space="preserve"> </w:t>
      </w:r>
      <w:r w:rsidR="00A721FC">
        <w:rPr>
          <w:b/>
          <w:i/>
        </w:rPr>
        <w:t>вида</w:t>
      </w:r>
      <w:r w:rsidR="00A721FC" w:rsidRPr="00D21AEB">
        <w:rPr>
          <w:b/>
          <w:i/>
        </w:rPr>
        <w:t xml:space="preserve"> </w:t>
      </w:r>
      <w:r w:rsidR="00A721FC">
        <w:rPr>
          <w:b/>
          <w:i/>
        </w:rPr>
        <w:t xml:space="preserve">товара </w:t>
      </w:r>
      <w:r w:rsidR="00A721FC">
        <w:t>(</w:t>
      </w:r>
      <w:r w:rsidR="00A721FC" w:rsidRPr="00C46E13">
        <w:t>ALK</w:t>
      </w:r>
      <w:r w:rsidR="00A721FC" w:rsidRPr="005731BA">
        <w:t>_ItemType</w:t>
      </w:r>
      <w:r w:rsidR="00A721FC">
        <w:t>).</w:t>
      </w:r>
      <w:r w:rsidR="00A721FC">
        <w:rPr>
          <w:lang w:val="en-US"/>
        </w:rPr>
        <w:t>ItemTypeId</w:t>
      </w:r>
      <w:r w:rsidR="00A721FC">
        <w:t xml:space="preserve"> и установить признак в поле </w:t>
      </w:r>
      <w:r w:rsidR="00A721FC" w:rsidRPr="00A721FC">
        <w:rPr>
          <w:b/>
          <w:i/>
        </w:rPr>
        <w:t xml:space="preserve">Неограниченная годность </w:t>
      </w:r>
      <w:r w:rsidR="00A721FC" w:rsidRPr="00A721FC">
        <w:t>(InventTable).WMS_unlimitedExpDate</w:t>
      </w:r>
      <w:r w:rsidR="00A721FC">
        <w:t>.</w:t>
      </w:r>
      <w:r w:rsidR="00541C14" w:rsidRPr="00541C14">
        <w:t xml:space="preserve"> </w:t>
      </w:r>
      <w:r w:rsidR="00541C14">
        <w:t xml:space="preserve">Затем система должна установить значение </w:t>
      </w:r>
      <w:r w:rsidR="00541C14" w:rsidRPr="00541C14">
        <w:rPr>
          <w:i/>
        </w:rPr>
        <w:t>Обработано</w:t>
      </w:r>
      <w:r w:rsidR="00541C14">
        <w:t xml:space="preserve"> в поле </w:t>
      </w:r>
      <w:r w:rsidR="00541C14" w:rsidRPr="00541C14">
        <w:rPr>
          <w:b/>
          <w:i/>
        </w:rPr>
        <w:t>Статус по СГ</w:t>
      </w:r>
      <w:r w:rsidR="00541C14">
        <w:t xml:space="preserve"> </w:t>
      </w:r>
      <w:r w:rsidR="00541C14" w:rsidRPr="00557F45">
        <w:t>(</w:t>
      </w:r>
      <w:r w:rsidR="00541C14" w:rsidRPr="00557F45">
        <w:rPr>
          <w:lang w:val="en-US"/>
        </w:rPr>
        <w:t>KFK</w:t>
      </w:r>
      <w:r w:rsidR="00541C14" w:rsidRPr="00557F45">
        <w:t>_</w:t>
      </w:r>
      <w:r w:rsidR="00541C14" w:rsidRPr="00557F45">
        <w:rPr>
          <w:lang w:val="en-US"/>
        </w:rPr>
        <w:t>KashkaIncomingMessageLog</w:t>
      </w:r>
      <w:r w:rsidR="00541C14" w:rsidRPr="00557F45">
        <w:t>).</w:t>
      </w:r>
      <w:r w:rsidR="00541C14">
        <w:rPr>
          <w:lang w:val="en-US"/>
        </w:rPr>
        <w:t>Status</w:t>
      </w:r>
      <w:r w:rsidR="00541C14" w:rsidRPr="002B28AE">
        <w:rPr>
          <w:lang w:val="en-US"/>
        </w:rPr>
        <w:t>ExpDate</w:t>
      </w:r>
    </w:p>
    <w:p w14:paraId="7BD29F5D" w14:textId="41D4F9FD" w:rsidR="00A54462" w:rsidRDefault="003111FF" w:rsidP="004D641B">
      <w:pPr>
        <w:pStyle w:val="a4"/>
        <w:numPr>
          <w:ilvl w:val="5"/>
          <w:numId w:val="23"/>
        </w:numPr>
      </w:pPr>
      <w:r>
        <w:t xml:space="preserve">Если значения отличаются, то система должна заменить значение поля </w:t>
      </w:r>
      <w:r>
        <w:rPr>
          <w:b/>
          <w:i/>
        </w:rPr>
        <w:t>Вид товара</w:t>
      </w:r>
      <w:r>
        <w:t xml:space="preserve"> (</w:t>
      </w:r>
      <w:r w:rsidRPr="005731BA">
        <w:t>WMS_ItemType</w:t>
      </w:r>
      <w:r>
        <w:t>).</w:t>
      </w:r>
      <w:r>
        <w:rPr>
          <w:lang w:val="en-US"/>
        </w:rPr>
        <w:t>WMS</w:t>
      </w:r>
      <w:r w:rsidRPr="00D21AEB">
        <w:t>_</w:t>
      </w:r>
      <w:r>
        <w:rPr>
          <w:lang w:val="en-US"/>
        </w:rPr>
        <w:t>ItemType</w:t>
      </w:r>
      <w:r>
        <w:t xml:space="preserve">, которое находится на форме </w:t>
      </w:r>
      <w:r w:rsidRPr="003111FF">
        <w:rPr>
          <w:b/>
        </w:rPr>
        <w:t>Вид продукта</w:t>
      </w:r>
      <w:r>
        <w:t xml:space="preserve"> (см. п. 3.4.)</w:t>
      </w:r>
      <w:r w:rsidR="004D47B1">
        <w:t xml:space="preserve">, а так же на всех карточках, товара, у которых значение поля </w:t>
      </w:r>
      <w:r w:rsidR="004D47B1" w:rsidRPr="007F4A83">
        <w:rPr>
          <w:b/>
          <w:i/>
          <w:szCs w:val="22"/>
        </w:rPr>
        <w:t>Код вида товара</w:t>
      </w:r>
      <w:r w:rsidR="004D47B1">
        <w:rPr>
          <w:szCs w:val="22"/>
        </w:rPr>
        <w:t xml:space="preserve"> </w:t>
      </w:r>
      <w:r w:rsidR="004D47B1">
        <w:t>(</w:t>
      </w:r>
      <w:r w:rsidR="004D47B1">
        <w:rPr>
          <w:lang w:val="en-US"/>
        </w:rPr>
        <w:t>InventTable</w:t>
      </w:r>
      <w:r w:rsidR="004D47B1">
        <w:t>)</w:t>
      </w:r>
      <w:r w:rsidR="004D47B1" w:rsidRPr="007F4A83">
        <w:t>.</w:t>
      </w:r>
      <w:r w:rsidR="004D47B1">
        <w:rPr>
          <w:lang w:val="en-US"/>
        </w:rPr>
        <w:t>WMS</w:t>
      </w:r>
      <w:r w:rsidR="004D47B1" w:rsidRPr="00D21AEB">
        <w:t>_</w:t>
      </w:r>
      <w:r w:rsidR="004D47B1">
        <w:rPr>
          <w:lang w:val="en-US"/>
        </w:rPr>
        <w:t>ProductTypeId</w:t>
      </w:r>
      <w:r w:rsidR="004D47B1">
        <w:t xml:space="preserve"> равно значению поля </w:t>
      </w:r>
      <w:r w:rsidR="004D47B1">
        <w:rPr>
          <w:b/>
          <w:i/>
        </w:rPr>
        <w:t>Код</w:t>
      </w:r>
      <w:r w:rsidR="004D47B1" w:rsidRPr="00D21AEB">
        <w:rPr>
          <w:b/>
          <w:i/>
        </w:rPr>
        <w:t xml:space="preserve"> </w:t>
      </w:r>
      <w:r w:rsidR="004D47B1">
        <w:rPr>
          <w:b/>
          <w:i/>
        </w:rPr>
        <w:t>вида</w:t>
      </w:r>
      <w:r w:rsidR="004D47B1" w:rsidRPr="00D21AEB">
        <w:rPr>
          <w:b/>
          <w:i/>
        </w:rPr>
        <w:t xml:space="preserve"> </w:t>
      </w:r>
      <w:r w:rsidR="004D47B1">
        <w:rPr>
          <w:b/>
          <w:i/>
        </w:rPr>
        <w:t xml:space="preserve">товара </w:t>
      </w:r>
      <w:r w:rsidR="004D47B1">
        <w:t>(</w:t>
      </w:r>
      <w:r w:rsidR="004D47B1" w:rsidRPr="00C46E13">
        <w:t>ALK</w:t>
      </w:r>
      <w:r w:rsidR="004D47B1" w:rsidRPr="005731BA">
        <w:t>_ItemType</w:t>
      </w:r>
      <w:r w:rsidR="004D47B1">
        <w:t>).</w:t>
      </w:r>
      <w:r w:rsidR="004D47B1">
        <w:rPr>
          <w:lang w:val="en-US"/>
        </w:rPr>
        <w:t>ItemTypeId</w:t>
      </w:r>
      <w:r w:rsidR="004D47B1">
        <w:t xml:space="preserve"> по обрабатываемой записи.</w:t>
      </w:r>
      <w:r w:rsidR="00541C14">
        <w:t xml:space="preserve"> Так же система должна выполнить проверку по значению поля </w:t>
      </w:r>
      <w:r w:rsidR="00541C14">
        <w:rPr>
          <w:b/>
          <w:i/>
        </w:rPr>
        <w:t>Проверять срок годности</w:t>
      </w:r>
      <w:r w:rsidR="00541C14">
        <w:t xml:space="preserve"> </w:t>
      </w:r>
      <w:commentRangeStart w:id="18"/>
      <w:r w:rsidR="005A7E92" w:rsidRPr="00F317A8">
        <w:rPr>
          <w:strike/>
        </w:rPr>
        <w:t>(KFK_PIMItemTypeTable).</w:t>
      </w:r>
      <w:r w:rsidR="005A7E92" w:rsidRPr="00F317A8">
        <w:rPr>
          <w:strike/>
          <w:lang w:val="en-US"/>
        </w:rPr>
        <w:t>CheckExpDate</w:t>
      </w:r>
      <w:r w:rsidR="005A7E92">
        <w:rPr>
          <w:strike/>
        </w:rPr>
        <w:t xml:space="preserve"> </w:t>
      </w:r>
      <w:r w:rsidR="005A7E92">
        <w:t xml:space="preserve"> </w:t>
      </w:r>
      <w:commentRangeEnd w:id="18"/>
      <w:r w:rsidR="002D02A2">
        <w:rPr>
          <w:rStyle w:val="af8"/>
          <w:rFonts w:ascii="Arial" w:hAnsi="Arial"/>
        </w:rPr>
        <w:commentReference w:id="18"/>
      </w:r>
      <w:r w:rsidR="00541C14">
        <w:t>(</w:t>
      </w:r>
      <w:r w:rsidR="00541C14" w:rsidRPr="00C744FA">
        <w:t>KFK_PIMItemTypeTable</w:t>
      </w:r>
      <w:r w:rsidR="00541C14">
        <w:t>).</w:t>
      </w:r>
      <w:r w:rsidR="004D641B" w:rsidRPr="004D641B">
        <w:t xml:space="preserve">CheckShelfLife </w:t>
      </w:r>
      <w:r w:rsidR="00541C14">
        <w:t>(см. п. 3.6.) на наличие в нем признака:</w:t>
      </w:r>
    </w:p>
    <w:p w14:paraId="5CA342F3" w14:textId="492B8F3A" w:rsidR="00541C14" w:rsidRPr="00541C14" w:rsidRDefault="00541C14" w:rsidP="00541C14">
      <w:pPr>
        <w:pStyle w:val="a4"/>
        <w:numPr>
          <w:ilvl w:val="6"/>
          <w:numId w:val="23"/>
        </w:numPr>
      </w:pPr>
      <w:r>
        <w:t xml:space="preserve">Если признак установлен, то система должна снять признак с поля </w:t>
      </w:r>
      <w:r w:rsidRPr="00A721FC">
        <w:rPr>
          <w:b/>
          <w:i/>
        </w:rPr>
        <w:t xml:space="preserve">Неограниченная годность </w:t>
      </w:r>
      <w:r w:rsidRPr="00A721FC">
        <w:t>(InventTable).WMS_unlimitedExpDate</w:t>
      </w:r>
      <w:r>
        <w:t xml:space="preserve"> со всех карточек товара, у которых значение поля </w:t>
      </w:r>
      <w:r w:rsidRPr="007F4A83">
        <w:rPr>
          <w:b/>
          <w:i/>
          <w:szCs w:val="22"/>
        </w:rPr>
        <w:t>Код вида товара</w:t>
      </w:r>
      <w:r>
        <w:rPr>
          <w:szCs w:val="22"/>
        </w:rPr>
        <w:t xml:space="preserve"> </w:t>
      </w:r>
      <w:r>
        <w:t>(</w:t>
      </w:r>
      <w:r>
        <w:rPr>
          <w:lang w:val="en-US"/>
        </w:rPr>
        <w:t>InventTable</w:t>
      </w:r>
      <w:r>
        <w:t>)</w:t>
      </w:r>
      <w:r w:rsidRPr="007F4A83">
        <w:t>.</w:t>
      </w:r>
      <w:r>
        <w:rPr>
          <w:lang w:val="en-US"/>
        </w:rPr>
        <w:t>WMS</w:t>
      </w:r>
      <w:r w:rsidRPr="00D21AEB">
        <w:t>_</w:t>
      </w:r>
      <w:r>
        <w:rPr>
          <w:lang w:val="en-US"/>
        </w:rPr>
        <w:t>ProductTypeId</w:t>
      </w:r>
      <w:r>
        <w:t xml:space="preserve"> равно значению поля </w:t>
      </w:r>
      <w:r>
        <w:rPr>
          <w:b/>
          <w:i/>
        </w:rPr>
        <w:t>Код</w:t>
      </w:r>
      <w:r w:rsidRPr="00D21AEB">
        <w:rPr>
          <w:b/>
          <w:i/>
        </w:rPr>
        <w:t xml:space="preserve"> </w:t>
      </w:r>
      <w:r>
        <w:rPr>
          <w:b/>
          <w:i/>
        </w:rPr>
        <w:t>вида</w:t>
      </w:r>
      <w:r w:rsidRPr="00D21AEB">
        <w:rPr>
          <w:b/>
          <w:i/>
        </w:rPr>
        <w:t xml:space="preserve"> </w:t>
      </w:r>
      <w:r>
        <w:rPr>
          <w:b/>
          <w:i/>
        </w:rPr>
        <w:t xml:space="preserve">товара </w:t>
      </w:r>
      <w:r>
        <w:t>(</w:t>
      </w:r>
      <w:r w:rsidRPr="00C46E13">
        <w:t>ALK</w:t>
      </w:r>
      <w:r w:rsidRPr="005731BA">
        <w:t>_ItemType</w:t>
      </w:r>
      <w:r>
        <w:t>).</w:t>
      </w:r>
      <w:r>
        <w:rPr>
          <w:lang w:val="en-US"/>
        </w:rPr>
        <w:t>ItemTypeId</w:t>
      </w:r>
    </w:p>
    <w:p w14:paraId="272272F9" w14:textId="5FECCDB0" w:rsidR="00541C14" w:rsidRDefault="00541C14" w:rsidP="00541C14">
      <w:pPr>
        <w:pStyle w:val="a4"/>
        <w:numPr>
          <w:ilvl w:val="6"/>
          <w:numId w:val="23"/>
        </w:numPr>
      </w:pPr>
      <w:r>
        <w:t xml:space="preserve">Если признак не установлен, то система должна установить признак в поле </w:t>
      </w:r>
      <w:r w:rsidRPr="00A721FC">
        <w:rPr>
          <w:b/>
          <w:i/>
        </w:rPr>
        <w:t xml:space="preserve">Неограниченная годность </w:t>
      </w:r>
      <w:r w:rsidRPr="00A721FC">
        <w:t>(InventTable).WMS_unlimitedExpDate</w:t>
      </w:r>
      <w:r>
        <w:t xml:space="preserve"> на всех карточках товара, у</w:t>
      </w:r>
      <w:r w:rsidRPr="00FD09A2">
        <w:t xml:space="preserve"> </w:t>
      </w:r>
      <w:r>
        <w:t xml:space="preserve">которых значение поля </w:t>
      </w:r>
      <w:r w:rsidRPr="007F4A83">
        <w:rPr>
          <w:b/>
          <w:i/>
          <w:szCs w:val="22"/>
        </w:rPr>
        <w:t>Код вида товара</w:t>
      </w:r>
      <w:r>
        <w:rPr>
          <w:szCs w:val="22"/>
        </w:rPr>
        <w:t xml:space="preserve"> </w:t>
      </w:r>
      <w:r>
        <w:t>(</w:t>
      </w:r>
      <w:r>
        <w:rPr>
          <w:lang w:val="en-US"/>
        </w:rPr>
        <w:t>InventTable</w:t>
      </w:r>
      <w:r>
        <w:t>)</w:t>
      </w:r>
      <w:r w:rsidRPr="007F4A83">
        <w:t>.</w:t>
      </w:r>
      <w:r>
        <w:rPr>
          <w:lang w:val="en-US"/>
        </w:rPr>
        <w:t>WMS</w:t>
      </w:r>
      <w:r w:rsidRPr="00D21AEB">
        <w:t>_</w:t>
      </w:r>
      <w:r>
        <w:rPr>
          <w:lang w:val="en-US"/>
        </w:rPr>
        <w:t>ProductTypeId</w:t>
      </w:r>
      <w:r>
        <w:t xml:space="preserve"> равно значению поля </w:t>
      </w:r>
      <w:r>
        <w:rPr>
          <w:b/>
          <w:i/>
        </w:rPr>
        <w:t>Код</w:t>
      </w:r>
      <w:r w:rsidRPr="00D21AEB">
        <w:rPr>
          <w:b/>
          <w:i/>
        </w:rPr>
        <w:t xml:space="preserve"> </w:t>
      </w:r>
      <w:r>
        <w:rPr>
          <w:b/>
          <w:i/>
        </w:rPr>
        <w:t>вида</w:t>
      </w:r>
      <w:r w:rsidRPr="00D21AEB">
        <w:rPr>
          <w:b/>
          <w:i/>
        </w:rPr>
        <w:t xml:space="preserve"> </w:t>
      </w:r>
      <w:r>
        <w:rPr>
          <w:b/>
          <w:i/>
        </w:rPr>
        <w:t xml:space="preserve">товара </w:t>
      </w:r>
      <w:r>
        <w:t>(</w:t>
      </w:r>
      <w:r w:rsidRPr="00C46E13">
        <w:t>ALK</w:t>
      </w:r>
      <w:r w:rsidRPr="005731BA">
        <w:t>_ItemType</w:t>
      </w:r>
      <w:r>
        <w:t>).</w:t>
      </w:r>
      <w:r>
        <w:rPr>
          <w:lang w:val="en-US"/>
        </w:rPr>
        <w:t>ItemTypeId</w:t>
      </w:r>
    </w:p>
    <w:p w14:paraId="79796605" w14:textId="6B92A53A" w:rsidR="00A54462" w:rsidRDefault="00A54462" w:rsidP="00A54462">
      <w:pPr>
        <w:pStyle w:val="a4"/>
        <w:numPr>
          <w:ilvl w:val="3"/>
          <w:numId w:val="23"/>
        </w:numPr>
      </w:pPr>
      <w:r>
        <w:t xml:space="preserve">Если запись не найдена, то система должна создать новую запись, </w:t>
      </w:r>
      <w:r w:rsidR="009B49B2">
        <w:t>на которой система должна</w:t>
      </w:r>
      <w:r>
        <w:t xml:space="preserve"> заполнить</w:t>
      </w:r>
      <w:r w:rsidR="009B49B2">
        <w:t xml:space="preserve"> следующие</w:t>
      </w:r>
      <w:r>
        <w:t xml:space="preserve"> значения полей:</w:t>
      </w:r>
    </w:p>
    <w:p w14:paraId="6CDEC4CD" w14:textId="40A2E00D" w:rsidR="00A54462" w:rsidRDefault="00A54462" w:rsidP="00A54462">
      <w:pPr>
        <w:pStyle w:val="a4"/>
        <w:numPr>
          <w:ilvl w:val="4"/>
          <w:numId w:val="23"/>
        </w:numPr>
      </w:pPr>
      <w:r>
        <w:t xml:space="preserve">Поле </w:t>
      </w:r>
      <w:r w:rsidRPr="004B3F1A">
        <w:rPr>
          <w:b/>
          <w:i/>
        </w:rPr>
        <w:t>Код вида товара</w:t>
      </w:r>
      <w:r>
        <w:t xml:space="preserve"> </w:t>
      </w:r>
      <w:r w:rsidRPr="00A54462">
        <w:t>(ItemType).ItemTypeId</w:t>
      </w:r>
      <w:r>
        <w:t xml:space="preserve"> – Заполнить значением из тэга </w:t>
      </w:r>
      <w:r w:rsidR="004B3F1A" w:rsidRPr="006771B7">
        <w:rPr>
          <w:i/>
          <w:szCs w:val="22"/>
        </w:rPr>
        <w:t>"objectId"</w:t>
      </w:r>
      <w:r w:rsidR="004B3F1A">
        <w:rPr>
          <w:szCs w:val="22"/>
        </w:rPr>
        <w:t xml:space="preserve"> из тела входящего сообщения;</w:t>
      </w:r>
    </w:p>
    <w:p w14:paraId="35ABA84C" w14:textId="271EBE86" w:rsidR="00A54462" w:rsidRDefault="00A54462" w:rsidP="004B3F1A">
      <w:pPr>
        <w:pStyle w:val="a4"/>
        <w:numPr>
          <w:ilvl w:val="4"/>
          <w:numId w:val="23"/>
        </w:numPr>
      </w:pPr>
      <w:r>
        <w:t xml:space="preserve">Поле </w:t>
      </w:r>
      <w:r w:rsidRPr="004B3F1A">
        <w:rPr>
          <w:b/>
          <w:i/>
        </w:rPr>
        <w:t>Вид товара</w:t>
      </w:r>
      <w:r>
        <w:t xml:space="preserve"> </w:t>
      </w:r>
      <w:r w:rsidRPr="00A54462">
        <w:t>(ItemType).ItemType</w:t>
      </w:r>
      <w:r>
        <w:t xml:space="preserve"> – Заполнить значением из тэга </w:t>
      </w:r>
      <w:r w:rsidR="004B3F1A" w:rsidRPr="006771B7">
        <w:rPr>
          <w:i/>
          <w:szCs w:val="22"/>
        </w:rPr>
        <w:t>"Name"</w:t>
      </w:r>
      <w:r w:rsidR="004B3F1A">
        <w:rPr>
          <w:szCs w:val="22"/>
        </w:rPr>
        <w:t xml:space="preserve"> из тела входящего сообщения;</w:t>
      </w:r>
    </w:p>
    <w:p w14:paraId="48CB7B72" w14:textId="77777777" w:rsidR="004B3F1A" w:rsidRDefault="00A54462" w:rsidP="00A54462">
      <w:pPr>
        <w:pStyle w:val="a4"/>
        <w:numPr>
          <w:ilvl w:val="4"/>
          <w:numId w:val="23"/>
        </w:numPr>
      </w:pPr>
      <w:r>
        <w:t>Поле</w:t>
      </w:r>
      <w:r w:rsidRPr="00A54462">
        <w:t xml:space="preserve"> </w:t>
      </w:r>
      <w:r w:rsidRPr="004B3F1A">
        <w:rPr>
          <w:b/>
          <w:i/>
        </w:rPr>
        <w:t xml:space="preserve">Версия объекта </w:t>
      </w:r>
      <w:r w:rsidRPr="004B3F1A">
        <w:rPr>
          <w:b/>
          <w:i/>
          <w:lang w:val="en-US"/>
        </w:rPr>
        <w:t>PIM</w:t>
      </w:r>
      <w:r w:rsidRPr="00A54462">
        <w:t xml:space="preserve"> </w:t>
      </w:r>
      <w:r w:rsidRPr="00A54462">
        <w:rPr>
          <w:lang w:val="en-US"/>
        </w:rPr>
        <w:t>GridItemType</w:t>
      </w:r>
      <w:r w:rsidRPr="00A54462">
        <w:t>_</w:t>
      </w:r>
      <w:r w:rsidRPr="00A54462">
        <w:rPr>
          <w:lang w:val="en-US"/>
        </w:rPr>
        <w:t>VersionObjectId</w:t>
      </w:r>
      <w:r>
        <w:t xml:space="preserve"> – Заполнить</w:t>
      </w:r>
      <w:r w:rsidRPr="00A54462">
        <w:t xml:space="preserve"> </w:t>
      </w:r>
      <w:r>
        <w:t xml:space="preserve">версией объекта сообщения из поля </w:t>
      </w:r>
      <w:r w:rsidR="004B3F1A" w:rsidRPr="002B28AE">
        <w:rPr>
          <w:b/>
          <w:i/>
        </w:rPr>
        <w:t>Версия объекта PIM</w:t>
      </w:r>
      <w:r w:rsidR="004B3F1A">
        <w:t xml:space="preserve"> </w:t>
      </w:r>
      <w:r w:rsidR="004B3F1A" w:rsidRPr="002B28AE">
        <w:t>GroupGeneral_VersionObjectId</w:t>
      </w:r>
    </w:p>
    <w:p w14:paraId="34A03AC4" w14:textId="2A882D89" w:rsidR="004B3F1A" w:rsidRPr="004B3F1A" w:rsidRDefault="004B3F1A" w:rsidP="004D641B">
      <w:pPr>
        <w:pStyle w:val="a4"/>
        <w:numPr>
          <w:ilvl w:val="4"/>
          <w:numId w:val="23"/>
        </w:numPr>
      </w:pPr>
      <w:r>
        <w:t xml:space="preserve">Поле </w:t>
      </w:r>
      <w:r>
        <w:rPr>
          <w:b/>
          <w:i/>
        </w:rPr>
        <w:t xml:space="preserve">Проверять срок годности </w:t>
      </w:r>
      <w:commentRangeStart w:id="19"/>
      <w:r w:rsidR="005A7E92" w:rsidRPr="005A7E92">
        <w:rPr>
          <w:strike/>
        </w:rPr>
        <w:t>(ALK_ItemType).</w:t>
      </w:r>
      <w:r w:rsidR="005A7E92" w:rsidRPr="005A7E92">
        <w:rPr>
          <w:strike/>
          <w:lang w:val="en-US"/>
        </w:rPr>
        <w:t>CheckExpDate</w:t>
      </w:r>
      <w:r w:rsidR="005A7E92">
        <w:rPr>
          <w:b/>
          <w:i/>
        </w:rPr>
        <w:t xml:space="preserve"> </w:t>
      </w:r>
      <w:commentRangeEnd w:id="19"/>
      <w:r w:rsidR="002D02A2">
        <w:rPr>
          <w:rStyle w:val="af8"/>
          <w:rFonts w:ascii="Arial" w:hAnsi="Arial"/>
        </w:rPr>
        <w:commentReference w:id="19"/>
      </w:r>
      <w:r>
        <w:t>(</w:t>
      </w:r>
      <w:r w:rsidRPr="00C46E13">
        <w:t>ALK</w:t>
      </w:r>
      <w:r w:rsidRPr="005731BA">
        <w:t>_ItemType</w:t>
      </w:r>
      <w:r>
        <w:t>).</w:t>
      </w:r>
      <w:r w:rsidR="004D641B" w:rsidRPr="004D641B">
        <w:rPr>
          <w:lang w:val="en-US"/>
        </w:rPr>
        <w:t>CheckShelfLife</w:t>
      </w:r>
      <w:r w:rsidR="004D641B" w:rsidRPr="004D641B">
        <w:t xml:space="preserve"> </w:t>
      </w:r>
      <w:r>
        <w:t xml:space="preserve">– Заполнить значением из поля </w:t>
      </w:r>
      <w:r>
        <w:rPr>
          <w:b/>
          <w:i/>
        </w:rPr>
        <w:t>Проверять срок годности</w:t>
      </w:r>
      <w:r>
        <w:t xml:space="preserve"> </w:t>
      </w:r>
      <w:commentRangeStart w:id="20"/>
      <w:r w:rsidR="005A7E92" w:rsidRPr="00F317A8">
        <w:rPr>
          <w:strike/>
        </w:rPr>
        <w:t>(KFK_PIMItemTypeTable).</w:t>
      </w:r>
      <w:r w:rsidR="005A7E92" w:rsidRPr="00F317A8">
        <w:rPr>
          <w:strike/>
          <w:lang w:val="en-US"/>
        </w:rPr>
        <w:t>CheckExpDate</w:t>
      </w:r>
      <w:r w:rsidR="005A7E92" w:rsidRPr="005A7E92">
        <w:t xml:space="preserve"> </w:t>
      </w:r>
      <w:commentRangeEnd w:id="20"/>
      <w:r w:rsidR="002D02A2">
        <w:rPr>
          <w:rStyle w:val="af8"/>
          <w:rFonts w:ascii="Arial" w:hAnsi="Arial"/>
        </w:rPr>
        <w:commentReference w:id="20"/>
      </w:r>
      <w:r>
        <w:t>(</w:t>
      </w:r>
      <w:r w:rsidRPr="002B28AE">
        <w:t>KFK_PIMItemTypeTable</w:t>
      </w:r>
      <w:r>
        <w:t>).</w:t>
      </w:r>
      <w:r w:rsidR="004D641B" w:rsidRPr="004D641B">
        <w:rPr>
          <w:lang w:val="en-US"/>
        </w:rPr>
        <w:t>CheckShelfLife</w:t>
      </w:r>
    </w:p>
    <w:p w14:paraId="57CFBA9D" w14:textId="77777777" w:rsidR="00FD09A2" w:rsidRDefault="004B3F1A" w:rsidP="004B3F1A">
      <w:pPr>
        <w:pStyle w:val="a4"/>
        <w:numPr>
          <w:ilvl w:val="3"/>
          <w:numId w:val="23"/>
        </w:numPr>
      </w:pPr>
      <w:r>
        <w:t>После создания записи система должна выполнить следующие действия:</w:t>
      </w:r>
    </w:p>
    <w:p w14:paraId="3F961B98" w14:textId="77777777" w:rsidR="00FD09A2" w:rsidRDefault="00FD09A2" w:rsidP="00FD09A2">
      <w:pPr>
        <w:pStyle w:val="a4"/>
        <w:numPr>
          <w:ilvl w:val="4"/>
          <w:numId w:val="23"/>
        </w:numPr>
      </w:pPr>
      <w:r>
        <w:t xml:space="preserve">Поле </w:t>
      </w:r>
      <w:r w:rsidRPr="007F4A83">
        <w:rPr>
          <w:b/>
          <w:i/>
          <w:szCs w:val="22"/>
        </w:rPr>
        <w:t>Код вида товара</w:t>
      </w:r>
      <w:r>
        <w:rPr>
          <w:szCs w:val="22"/>
        </w:rPr>
        <w:t xml:space="preserve"> </w:t>
      </w:r>
      <w:r>
        <w:t>(</w:t>
      </w:r>
      <w:r>
        <w:rPr>
          <w:lang w:val="en-US"/>
        </w:rPr>
        <w:t>InventTable</w:t>
      </w:r>
      <w:r>
        <w:t>)</w:t>
      </w:r>
      <w:r w:rsidRPr="007F4A83">
        <w:t>.</w:t>
      </w:r>
      <w:r>
        <w:rPr>
          <w:lang w:val="en-US"/>
        </w:rPr>
        <w:t>WMS</w:t>
      </w:r>
      <w:r w:rsidRPr="00D21AEB">
        <w:t>_</w:t>
      </w:r>
      <w:r>
        <w:rPr>
          <w:lang w:val="en-US"/>
        </w:rPr>
        <w:t>ProductTypeId</w:t>
      </w:r>
      <w:r>
        <w:t xml:space="preserve"> заполнить значением из поля </w:t>
      </w:r>
      <w:r>
        <w:rPr>
          <w:b/>
          <w:i/>
        </w:rPr>
        <w:t>Код</w:t>
      </w:r>
      <w:r w:rsidRPr="00D21AEB">
        <w:rPr>
          <w:b/>
          <w:i/>
        </w:rPr>
        <w:t xml:space="preserve"> </w:t>
      </w:r>
      <w:r>
        <w:rPr>
          <w:b/>
          <w:i/>
        </w:rPr>
        <w:t>вида</w:t>
      </w:r>
      <w:r w:rsidRPr="00D21AEB">
        <w:rPr>
          <w:b/>
          <w:i/>
        </w:rPr>
        <w:t xml:space="preserve"> </w:t>
      </w:r>
      <w:r>
        <w:rPr>
          <w:b/>
          <w:i/>
        </w:rPr>
        <w:t xml:space="preserve">товара </w:t>
      </w:r>
      <w:r>
        <w:t>(</w:t>
      </w:r>
      <w:r w:rsidRPr="00C46E13">
        <w:t>ALK</w:t>
      </w:r>
      <w:r w:rsidRPr="005731BA">
        <w:t>_ItemType</w:t>
      </w:r>
      <w:r>
        <w:t>).</w:t>
      </w:r>
      <w:r>
        <w:rPr>
          <w:lang w:val="en-US"/>
        </w:rPr>
        <w:t>ItemTypeId</w:t>
      </w:r>
      <w:r>
        <w:t xml:space="preserve"> с найденной записи;</w:t>
      </w:r>
    </w:p>
    <w:p w14:paraId="7B341146" w14:textId="77777777" w:rsidR="00FD09A2" w:rsidRDefault="00FD09A2" w:rsidP="00FD09A2">
      <w:pPr>
        <w:pStyle w:val="a4"/>
        <w:numPr>
          <w:ilvl w:val="4"/>
          <w:numId w:val="23"/>
        </w:numPr>
      </w:pPr>
      <w:r>
        <w:t xml:space="preserve">Поле </w:t>
      </w:r>
      <w:r>
        <w:rPr>
          <w:b/>
          <w:i/>
        </w:rPr>
        <w:t>Вид</w:t>
      </w:r>
      <w:r w:rsidRPr="00B750C3">
        <w:rPr>
          <w:b/>
          <w:i/>
        </w:rPr>
        <w:t xml:space="preserve"> </w:t>
      </w:r>
      <w:r>
        <w:rPr>
          <w:b/>
          <w:i/>
        </w:rPr>
        <w:t>товара</w:t>
      </w:r>
      <w:r w:rsidRPr="00B750C3">
        <w:rPr>
          <w:b/>
          <w:i/>
        </w:rPr>
        <w:t xml:space="preserve"> </w:t>
      </w:r>
      <w:r w:rsidRPr="00B750C3">
        <w:t>(</w:t>
      </w:r>
      <w:r>
        <w:rPr>
          <w:lang w:val="en-US"/>
        </w:rPr>
        <w:t>InventTable</w:t>
      </w:r>
      <w:r w:rsidRPr="00B750C3">
        <w:t>).</w:t>
      </w:r>
      <w:r>
        <w:rPr>
          <w:lang w:val="en-US"/>
        </w:rPr>
        <w:t>ItemType</w:t>
      </w:r>
      <w:r w:rsidRPr="00B750C3">
        <w:t xml:space="preserve"> </w:t>
      </w:r>
      <w:r>
        <w:t xml:space="preserve">заполнить значением из поля </w:t>
      </w:r>
      <w:r>
        <w:rPr>
          <w:b/>
          <w:i/>
        </w:rPr>
        <w:t xml:space="preserve">Вид товара </w:t>
      </w:r>
      <w:r>
        <w:t>(</w:t>
      </w:r>
      <w:r w:rsidRPr="00C46E13">
        <w:t>ALK</w:t>
      </w:r>
      <w:r w:rsidRPr="005731BA">
        <w:t>_ItemType</w:t>
      </w:r>
      <w:r>
        <w:t>).</w:t>
      </w:r>
      <w:r>
        <w:rPr>
          <w:lang w:val="en-US"/>
        </w:rPr>
        <w:t>ItemType</w:t>
      </w:r>
      <w:r>
        <w:t xml:space="preserve"> с найденной записи;</w:t>
      </w:r>
    </w:p>
    <w:p w14:paraId="0CCE6ABA" w14:textId="796EA63D" w:rsidR="00355465" w:rsidRDefault="00355465" w:rsidP="004D641B">
      <w:pPr>
        <w:pStyle w:val="a4"/>
        <w:numPr>
          <w:ilvl w:val="4"/>
          <w:numId w:val="23"/>
        </w:numPr>
      </w:pPr>
      <w:r>
        <w:lastRenderedPageBreak/>
        <w:t xml:space="preserve">Система должна выполнить проверку на наличия признака в поле </w:t>
      </w:r>
      <w:r>
        <w:rPr>
          <w:b/>
          <w:i/>
        </w:rPr>
        <w:t>Проверять срок годности</w:t>
      </w:r>
      <w:r>
        <w:t xml:space="preserve"> </w:t>
      </w:r>
      <w:commentRangeStart w:id="21"/>
      <w:r w:rsidR="005A7E92" w:rsidRPr="00F317A8">
        <w:rPr>
          <w:strike/>
        </w:rPr>
        <w:t>(KFK_PIMItemTypeTable).</w:t>
      </w:r>
      <w:r w:rsidR="005A7E92" w:rsidRPr="00F317A8">
        <w:rPr>
          <w:strike/>
          <w:lang w:val="en-US"/>
        </w:rPr>
        <w:t>CheckExpDate</w:t>
      </w:r>
      <w:r w:rsidR="005A7E92" w:rsidRPr="005A7E92">
        <w:t xml:space="preserve"> </w:t>
      </w:r>
      <w:commentRangeEnd w:id="21"/>
      <w:r w:rsidR="002D02A2">
        <w:rPr>
          <w:rStyle w:val="af8"/>
          <w:rFonts w:ascii="Arial" w:hAnsi="Arial"/>
        </w:rPr>
        <w:commentReference w:id="21"/>
      </w:r>
      <w:r>
        <w:t>(KFK_</w:t>
      </w:r>
      <w:r w:rsidRPr="00C744FA">
        <w:t>IMItemTypeTable</w:t>
      </w:r>
      <w:r>
        <w:t>).</w:t>
      </w:r>
      <w:r w:rsidR="004D641B" w:rsidRPr="004D641B">
        <w:t xml:space="preserve">CheckShelfLife </w:t>
      </w:r>
      <w:r>
        <w:t>(см. п. 3.6.):</w:t>
      </w:r>
    </w:p>
    <w:p w14:paraId="02125D84" w14:textId="77777777" w:rsidR="00355465" w:rsidRPr="00355465" w:rsidRDefault="00355465" w:rsidP="00355465">
      <w:pPr>
        <w:pStyle w:val="a4"/>
        <w:numPr>
          <w:ilvl w:val="5"/>
          <w:numId w:val="23"/>
        </w:numPr>
      </w:pPr>
      <w:r>
        <w:t xml:space="preserve">Если признак установлен, то система должна снять признак с поля </w:t>
      </w:r>
      <w:r w:rsidRPr="00A721FC">
        <w:rPr>
          <w:b/>
          <w:i/>
        </w:rPr>
        <w:t xml:space="preserve">Неограниченная годность </w:t>
      </w:r>
      <w:r w:rsidRPr="00A721FC">
        <w:t>(InventTable).WMS_unlimitedExpDate</w:t>
      </w:r>
      <w:r>
        <w:t xml:space="preserve"> со всех карточек товара, у которых значение поля </w:t>
      </w:r>
      <w:r w:rsidRPr="007F4A83">
        <w:rPr>
          <w:b/>
          <w:i/>
          <w:szCs w:val="22"/>
        </w:rPr>
        <w:t>Код вида товара</w:t>
      </w:r>
      <w:r>
        <w:rPr>
          <w:szCs w:val="22"/>
        </w:rPr>
        <w:t xml:space="preserve"> </w:t>
      </w:r>
      <w:r>
        <w:t>(</w:t>
      </w:r>
      <w:r>
        <w:rPr>
          <w:lang w:val="en-US"/>
        </w:rPr>
        <w:t>InventTable</w:t>
      </w:r>
      <w:r>
        <w:t>)</w:t>
      </w:r>
      <w:r w:rsidRPr="007F4A83">
        <w:t>.</w:t>
      </w:r>
      <w:r>
        <w:rPr>
          <w:lang w:val="en-US"/>
        </w:rPr>
        <w:t>WMS</w:t>
      </w:r>
      <w:r w:rsidRPr="00D21AEB">
        <w:t>_</w:t>
      </w:r>
      <w:r>
        <w:rPr>
          <w:lang w:val="en-US"/>
        </w:rPr>
        <w:t>ProductTypeId</w:t>
      </w:r>
      <w:r>
        <w:t xml:space="preserve"> равно значению поля </w:t>
      </w:r>
      <w:r>
        <w:rPr>
          <w:b/>
          <w:i/>
        </w:rPr>
        <w:t>Код</w:t>
      </w:r>
      <w:r w:rsidRPr="00D21AEB">
        <w:rPr>
          <w:b/>
          <w:i/>
        </w:rPr>
        <w:t xml:space="preserve"> </w:t>
      </w:r>
      <w:r>
        <w:rPr>
          <w:b/>
          <w:i/>
        </w:rPr>
        <w:t>вида</w:t>
      </w:r>
      <w:r w:rsidRPr="00D21AEB">
        <w:rPr>
          <w:b/>
          <w:i/>
        </w:rPr>
        <w:t xml:space="preserve"> </w:t>
      </w:r>
      <w:r>
        <w:rPr>
          <w:b/>
          <w:i/>
        </w:rPr>
        <w:t xml:space="preserve">товара </w:t>
      </w:r>
      <w:r>
        <w:t>(</w:t>
      </w:r>
      <w:r w:rsidRPr="00C46E13">
        <w:t>ALK</w:t>
      </w:r>
      <w:r w:rsidRPr="005731BA">
        <w:t>_ItemType</w:t>
      </w:r>
      <w:r>
        <w:t>).</w:t>
      </w:r>
      <w:r>
        <w:rPr>
          <w:lang w:val="en-US"/>
        </w:rPr>
        <w:t>ItemTypeId</w:t>
      </w:r>
    </w:p>
    <w:p w14:paraId="3D005257" w14:textId="03E1731C" w:rsidR="003111FF" w:rsidRPr="00A54462" w:rsidRDefault="00355465" w:rsidP="00355465">
      <w:pPr>
        <w:pStyle w:val="a4"/>
        <w:numPr>
          <w:ilvl w:val="5"/>
          <w:numId w:val="23"/>
        </w:numPr>
      </w:pPr>
      <w:r>
        <w:t xml:space="preserve">Если признак не установлен, то система должна установить признак в поле </w:t>
      </w:r>
      <w:r w:rsidRPr="00A721FC">
        <w:rPr>
          <w:b/>
          <w:i/>
        </w:rPr>
        <w:t xml:space="preserve">Неограниченная годность </w:t>
      </w:r>
      <w:r w:rsidRPr="00A721FC">
        <w:t>(InventTable).WMS_unlimitedExpDate</w:t>
      </w:r>
      <w:r>
        <w:t xml:space="preserve"> на всех карточках товара, у</w:t>
      </w:r>
      <w:r w:rsidRPr="00FD09A2">
        <w:t xml:space="preserve"> </w:t>
      </w:r>
      <w:r>
        <w:t xml:space="preserve">которых значение поля </w:t>
      </w:r>
      <w:r w:rsidRPr="007F4A83">
        <w:rPr>
          <w:b/>
          <w:i/>
          <w:szCs w:val="22"/>
        </w:rPr>
        <w:t>Код вида товара</w:t>
      </w:r>
      <w:r>
        <w:rPr>
          <w:szCs w:val="22"/>
        </w:rPr>
        <w:t xml:space="preserve"> </w:t>
      </w:r>
      <w:r>
        <w:t>(</w:t>
      </w:r>
      <w:r>
        <w:rPr>
          <w:lang w:val="en-US"/>
        </w:rPr>
        <w:t>InventTable</w:t>
      </w:r>
      <w:r>
        <w:t>)</w:t>
      </w:r>
      <w:r w:rsidRPr="007F4A83">
        <w:t>.</w:t>
      </w:r>
      <w:r>
        <w:rPr>
          <w:lang w:val="en-US"/>
        </w:rPr>
        <w:t>WMS</w:t>
      </w:r>
      <w:r w:rsidRPr="00D21AEB">
        <w:t>_</w:t>
      </w:r>
      <w:r>
        <w:rPr>
          <w:lang w:val="en-US"/>
        </w:rPr>
        <w:t>ProductTypeId</w:t>
      </w:r>
      <w:r>
        <w:t xml:space="preserve"> равно значению поля </w:t>
      </w:r>
      <w:r>
        <w:rPr>
          <w:b/>
          <w:i/>
        </w:rPr>
        <w:t>Код</w:t>
      </w:r>
      <w:r w:rsidRPr="00D21AEB">
        <w:rPr>
          <w:b/>
          <w:i/>
        </w:rPr>
        <w:t xml:space="preserve"> </w:t>
      </w:r>
      <w:r>
        <w:rPr>
          <w:b/>
          <w:i/>
        </w:rPr>
        <w:t>вида</w:t>
      </w:r>
      <w:r w:rsidRPr="00D21AEB">
        <w:rPr>
          <w:b/>
          <w:i/>
        </w:rPr>
        <w:t xml:space="preserve"> </w:t>
      </w:r>
      <w:r>
        <w:rPr>
          <w:b/>
          <w:i/>
        </w:rPr>
        <w:t xml:space="preserve">товара </w:t>
      </w:r>
      <w:r>
        <w:t>(</w:t>
      </w:r>
      <w:r w:rsidRPr="00C46E13">
        <w:t>ALK</w:t>
      </w:r>
      <w:r w:rsidRPr="005731BA">
        <w:t>_ItemType</w:t>
      </w:r>
      <w:r>
        <w:t>).</w:t>
      </w:r>
      <w:r>
        <w:rPr>
          <w:lang w:val="en-US"/>
        </w:rPr>
        <w:t>ItemTypeId</w:t>
      </w:r>
      <w:r w:rsidR="004D47B1" w:rsidRPr="00A54462">
        <w:br/>
      </w:r>
    </w:p>
    <w:p w14:paraId="79896EFA" w14:textId="7C2559BA" w:rsidR="00B750C3" w:rsidRPr="003A30BB" w:rsidRDefault="00B750C3" w:rsidP="003111FF">
      <w:pPr>
        <w:pStyle w:val="a4"/>
        <w:numPr>
          <w:ilvl w:val="1"/>
          <w:numId w:val="23"/>
        </w:numPr>
      </w:pPr>
      <w:r>
        <w:rPr>
          <w:szCs w:val="22"/>
        </w:rPr>
        <w:t xml:space="preserve">Изменить логику обработки входящих сообщений из </w:t>
      </w:r>
      <w:r w:rsidRPr="00643FE8">
        <w:rPr>
          <w:b/>
          <w:szCs w:val="22"/>
          <w:lang w:val="en-US"/>
        </w:rPr>
        <w:t>Kashka</w:t>
      </w:r>
      <w:r w:rsidRPr="003A30BB">
        <w:rPr>
          <w:szCs w:val="22"/>
        </w:rPr>
        <w:t xml:space="preserve"> </w:t>
      </w:r>
      <w:r>
        <w:rPr>
          <w:szCs w:val="22"/>
        </w:rPr>
        <w:t xml:space="preserve">по топику </w:t>
      </w:r>
      <w:r w:rsidRPr="00643FE8">
        <w:rPr>
          <w:b/>
          <w:szCs w:val="22"/>
          <w:lang w:val="en-US"/>
        </w:rPr>
        <w:t>PIMItem</w:t>
      </w:r>
      <w:r>
        <w:rPr>
          <w:szCs w:val="22"/>
        </w:rPr>
        <w:t>. В сообщениях теперь будут приходить новые значения, которые требуется записывать в карточку номенклатуры при обработке входящего сообщения</w:t>
      </w:r>
      <w:r w:rsidRPr="004F5494">
        <w:rPr>
          <w:szCs w:val="22"/>
        </w:rPr>
        <w:t xml:space="preserve"> </w:t>
      </w:r>
      <w:r>
        <w:rPr>
          <w:szCs w:val="22"/>
          <w:lang w:val="en-US"/>
        </w:rPr>
        <w:t>Kashka</w:t>
      </w:r>
      <w:r w:rsidRPr="004F5494">
        <w:rPr>
          <w:szCs w:val="22"/>
        </w:rPr>
        <w:t xml:space="preserve"> </w:t>
      </w:r>
      <w:r>
        <w:rPr>
          <w:szCs w:val="22"/>
        </w:rPr>
        <w:t xml:space="preserve">из </w:t>
      </w:r>
      <w:r>
        <w:rPr>
          <w:szCs w:val="22"/>
          <w:lang w:val="en-US"/>
        </w:rPr>
        <w:t>PIM</w:t>
      </w:r>
      <w:r>
        <w:rPr>
          <w:szCs w:val="22"/>
        </w:rPr>
        <w:t>:</w:t>
      </w:r>
    </w:p>
    <w:p w14:paraId="346BAD5F" w14:textId="5A78FF8D" w:rsidR="00B750C3" w:rsidRDefault="00B750C3" w:rsidP="00B750C3">
      <w:pPr>
        <w:pStyle w:val="a4"/>
        <w:numPr>
          <w:ilvl w:val="2"/>
          <w:numId w:val="23"/>
        </w:numPr>
      </w:pPr>
      <w:r>
        <w:rPr>
          <w:szCs w:val="22"/>
        </w:rPr>
        <w:t xml:space="preserve">Тэг </w:t>
      </w:r>
      <w:r w:rsidRPr="004F5494">
        <w:rPr>
          <w:i/>
          <w:szCs w:val="22"/>
          <w:lang w:val="en-US"/>
        </w:rPr>
        <w:t>ProductTypeId</w:t>
      </w:r>
      <w:r>
        <w:rPr>
          <w:szCs w:val="22"/>
        </w:rPr>
        <w:t xml:space="preserve"> – Система должна выполнять поиск по значению данного тега в поле </w:t>
      </w:r>
      <w:r>
        <w:rPr>
          <w:b/>
          <w:i/>
        </w:rPr>
        <w:t>Код</w:t>
      </w:r>
      <w:r w:rsidRPr="00D21AEB">
        <w:rPr>
          <w:b/>
          <w:i/>
        </w:rPr>
        <w:t xml:space="preserve"> </w:t>
      </w:r>
      <w:r>
        <w:rPr>
          <w:b/>
          <w:i/>
        </w:rPr>
        <w:t>вида</w:t>
      </w:r>
      <w:r w:rsidRPr="00D21AEB">
        <w:rPr>
          <w:b/>
          <w:i/>
        </w:rPr>
        <w:t xml:space="preserve"> </w:t>
      </w:r>
      <w:r>
        <w:rPr>
          <w:b/>
          <w:i/>
        </w:rPr>
        <w:t xml:space="preserve">товара </w:t>
      </w:r>
      <w:r>
        <w:t>(</w:t>
      </w:r>
      <w:r w:rsidRPr="00C46E13">
        <w:t>ALK</w:t>
      </w:r>
      <w:r w:rsidRPr="005731BA">
        <w:t>_ItemType</w:t>
      </w:r>
      <w:r>
        <w:t>).</w:t>
      </w:r>
      <w:r>
        <w:rPr>
          <w:lang w:val="en-US"/>
        </w:rPr>
        <w:t>ItemTypeId</w:t>
      </w:r>
      <w:r>
        <w:t xml:space="preserve">, которое находится на форме </w:t>
      </w:r>
      <w:r w:rsidRPr="00B750C3">
        <w:rPr>
          <w:b/>
        </w:rPr>
        <w:t>Вид продукта</w:t>
      </w:r>
      <w:r>
        <w:t xml:space="preserve"> (см. п. 3.4.):</w:t>
      </w:r>
    </w:p>
    <w:p w14:paraId="68A20DF1" w14:textId="3D08C8C5" w:rsidR="00B750C3" w:rsidRDefault="00B750C3" w:rsidP="00B750C3">
      <w:pPr>
        <w:pStyle w:val="a4"/>
        <w:numPr>
          <w:ilvl w:val="3"/>
          <w:numId w:val="23"/>
        </w:numPr>
      </w:pPr>
      <w:r>
        <w:t>Если значение найдено, то система должна следующие действия:</w:t>
      </w:r>
    </w:p>
    <w:p w14:paraId="7A9261F8" w14:textId="7929B44B" w:rsidR="00B750C3" w:rsidRDefault="00B750C3" w:rsidP="00FD09A2">
      <w:pPr>
        <w:pStyle w:val="a4"/>
        <w:numPr>
          <w:ilvl w:val="4"/>
          <w:numId w:val="23"/>
        </w:numPr>
      </w:pPr>
      <w:r>
        <w:t xml:space="preserve">Поле </w:t>
      </w:r>
      <w:r w:rsidRPr="007F4A83">
        <w:rPr>
          <w:b/>
          <w:i/>
          <w:szCs w:val="22"/>
        </w:rPr>
        <w:t>Код вида товара</w:t>
      </w:r>
      <w:r>
        <w:rPr>
          <w:szCs w:val="22"/>
        </w:rPr>
        <w:t xml:space="preserve"> </w:t>
      </w:r>
      <w:r>
        <w:t>(</w:t>
      </w:r>
      <w:r>
        <w:rPr>
          <w:lang w:val="en-US"/>
        </w:rPr>
        <w:t>InventTable</w:t>
      </w:r>
      <w:r>
        <w:t>)</w:t>
      </w:r>
      <w:r w:rsidRPr="007F4A83">
        <w:t>.</w:t>
      </w:r>
      <w:r>
        <w:rPr>
          <w:lang w:val="en-US"/>
        </w:rPr>
        <w:t>WMS</w:t>
      </w:r>
      <w:r w:rsidRPr="00D21AEB">
        <w:t>_</w:t>
      </w:r>
      <w:r>
        <w:rPr>
          <w:lang w:val="en-US"/>
        </w:rPr>
        <w:t>ProductTypeId</w:t>
      </w:r>
      <w:r>
        <w:t xml:space="preserve"> заполнить значением из поля </w:t>
      </w:r>
      <w:r>
        <w:rPr>
          <w:b/>
          <w:i/>
        </w:rPr>
        <w:t>Код</w:t>
      </w:r>
      <w:r w:rsidRPr="00D21AEB">
        <w:rPr>
          <w:b/>
          <w:i/>
        </w:rPr>
        <w:t xml:space="preserve"> </w:t>
      </w:r>
      <w:r>
        <w:rPr>
          <w:b/>
          <w:i/>
        </w:rPr>
        <w:t>вида</w:t>
      </w:r>
      <w:r w:rsidRPr="00D21AEB">
        <w:rPr>
          <w:b/>
          <w:i/>
        </w:rPr>
        <w:t xml:space="preserve"> </w:t>
      </w:r>
      <w:r>
        <w:rPr>
          <w:b/>
          <w:i/>
        </w:rPr>
        <w:t xml:space="preserve">товара </w:t>
      </w:r>
      <w:r>
        <w:t>(</w:t>
      </w:r>
      <w:r w:rsidRPr="00C46E13">
        <w:t>ALK</w:t>
      </w:r>
      <w:r w:rsidRPr="005731BA">
        <w:t>_ItemType</w:t>
      </w:r>
      <w:r>
        <w:t>).</w:t>
      </w:r>
      <w:r>
        <w:rPr>
          <w:lang w:val="en-US"/>
        </w:rPr>
        <w:t>ItemTypeId</w:t>
      </w:r>
      <w:r>
        <w:t xml:space="preserve"> с найденной записи;</w:t>
      </w:r>
    </w:p>
    <w:p w14:paraId="080C2ECF" w14:textId="4246AF32" w:rsidR="00B750C3" w:rsidRDefault="00B750C3" w:rsidP="00FD09A2">
      <w:pPr>
        <w:pStyle w:val="a4"/>
        <w:numPr>
          <w:ilvl w:val="4"/>
          <w:numId w:val="23"/>
        </w:numPr>
      </w:pPr>
      <w:r>
        <w:t>Поле</w:t>
      </w:r>
      <w:r w:rsidRPr="00B750C3">
        <w:t xml:space="preserve"> </w:t>
      </w:r>
      <w:r>
        <w:rPr>
          <w:b/>
          <w:i/>
        </w:rPr>
        <w:t>Вид</w:t>
      </w:r>
      <w:r w:rsidRPr="00B750C3">
        <w:rPr>
          <w:b/>
          <w:i/>
        </w:rPr>
        <w:t xml:space="preserve"> </w:t>
      </w:r>
      <w:r>
        <w:rPr>
          <w:b/>
          <w:i/>
        </w:rPr>
        <w:t>товара</w:t>
      </w:r>
      <w:r w:rsidRPr="00B750C3">
        <w:rPr>
          <w:b/>
          <w:i/>
        </w:rPr>
        <w:t xml:space="preserve"> </w:t>
      </w:r>
      <w:r w:rsidRPr="00B750C3">
        <w:t>(</w:t>
      </w:r>
      <w:r>
        <w:rPr>
          <w:lang w:val="en-US"/>
        </w:rPr>
        <w:t>InventTable</w:t>
      </w:r>
      <w:r w:rsidRPr="00B750C3">
        <w:t>).</w:t>
      </w:r>
      <w:r>
        <w:rPr>
          <w:lang w:val="en-US"/>
        </w:rPr>
        <w:t>ItemType</w:t>
      </w:r>
      <w:r w:rsidRPr="00B750C3">
        <w:t xml:space="preserve"> </w:t>
      </w:r>
      <w:r>
        <w:t xml:space="preserve">заполнить значением из поля </w:t>
      </w:r>
      <w:r>
        <w:rPr>
          <w:b/>
          <w:i/>
        </w:rPr>
        <w:t xml:space="preserve">Вид товара </w:t>
      </w:r>
      <w:r>
        <w:t>(</w:t>
      </w:r>
      <w:r w:rsidRPr="00C46E13">
        <w:t>ALK</w:t>
      </w:r>
      <w:r w:rsidRPr="005731BA">
        <w:t>_ItemType</w:t>
      </w:r>
      <w:r>
        <w:t>).</w:t>
      </w:r>
      <w:r>
        <w:rPr>
          <w:lang w:val="en-US"/>
        </w:rPr>
        <w:t>ItemType</w:t>
      </w:r>
      <w:r>
        <w:t xml:space="preserve"> с найденной записи;</w:t>
      </w:r>
    </w:p>
    <w:p w14:paraId="3517C73E" w14:textId="428B7891" w:rsidR="00FD09A2" w:rsidRDefault="00FD09A2" w:rsidP="004D641B">
      <w:pPr>
        <w:pStyle w:val="a4"/>
        <w:numPr>
          <w:ilvl w:val="4"/>
          <w:numId w:val="23"/>
        </w:numPr>
      </w:pPr>
      <w:r>
        <w:t xml:space="preserve">Система должна выполнить проверку на наличия признака в поле </w:t>
      </w:r>
      <w:r>
        <w:rPr>
          <w:b/>
          <w:i/>
        </w:rPr>
        <w:t>Проверять срок годности</w:t>
      </w:r>
      <w:r>
        <w:t xml:space="preserve"> </w:t>
      </w:r>
      <w:commentRangeStart w:id="22"/>
      <w:r w:rsidR="005A7E92" w:rsidRPr="005A7E92">
        <w:rPr>
          <w:strike/>
        </w:rPr>
        <w:t>(ALK_ItemType).</w:t>
      </w:r>
      <w:r w:rsidR="005A7E92" w:rsidRPr="005A7E92">
        <w:rPr>
          <w:strike/>
          <w:lang w:val="en-US"/>
        </w:rPr>
        <w:t>CheckExpDate</w:t>
      </w:r>
      <w:r w:rsidR="005A7E92">
        <w:rPr>
          <w:b/>
          <w:i/>
        </w:rPr>
        <w:t xml:space="preserve"> </w:t>
      </w:r>
      <w:commentRangeEnd w:id="22"/>
      <w:r w:rsidR="002D02A2">
        <w:rPr>
          <w:rStyle w:val="af8"/>
          <w:rFonts w:ascii="Arial" w:hAnsi="Arial"/>
        </w:rPr>
        <w:commentReference w:id="22"/>
      </w:r>
      <w:r>
        <w:t>(</w:t>
      </w:r>
      <w:r w:rsidR="00355465" w:rsidRPr="00C46E13">
        <w:t>ALK</w:t>
      </w:r>
      <w:r w:rsidR="00355465" w:rsidRPr="005731BA">
        <w:t>_ItemType</w:t>
      </w:r>
      <w:r w:rsidR="00355465">
        <w:t>).</w:t>
      </w:r>
      <w:r w:rsidR="004D641B" w:rsidRPr="004D641B">
        <w:rPr>
          <w:lang w:val="en-US"/>
        </w:rPr>
        <w:t>CheckShelfLife</w:t>
      </w:r>
      <w:r w:rsidR="004D641B" w:rsidRPr="004D641B">
        <w:t xml:space="preserve"> </w:t>
      </w:r>
      <w:r w:rsidR="00355465">
        <w:t>(см. п. 3.4</w:t>
      </w:r>
      <w:r>
        <w:t>.):</w:t>
      </w:r>
    </w:p>
    <w:p w14:paraId="60771B07" w14:textId="3F03AAD4" w:rsidR="00FD09A2" w:rsidRDefault="00FD09A2" w:rsidP="00FD09A2">
      <w:pPr>
        <w:pStyle w:val="a4"/>
        <w:numPr>
          <w:ilvl w:val="5"/>
          <w:numId w:val="23"/>
        </w:numPr>
      </w:pPr>
      <w:r>
        <w:t xml:space="preserve">Если признак установлен, то система должна снять признак с поля </w:t>
      </w:r>
      <w:r w:rsidRPr="00A721FC">
        <w:rPr>
          <w:b/>
          <w:i/>
        </w:rPr>
        <w:t xml:space="preserve">Неограниченная годность </w:t>
      </w:r>
      <w:r w:rsidRPr="00A721FC">
        <w:t>(InventTable).WMS_unlimitedExpDate</w:t>
      </w:r>
      <w:r>
        <w:t xml:space="preserve"> со всех карточек товара, у которых значение поля </w:t>
      </w:r>
      <w:r w:rsidRPr="007F4A83">
        <w:rPr>
          <w:b/>
          <w:i/>
          <w:szCs w:val="22"/>
        </w:rPr>
        <w:t>Код вида товара</w:t>
      </w:r>
      <w:r>
        <w:rPr>
          <w:szCs w:val="22"/>
        </w:rPr>
        <w:t xml:space="preserve"> </w:t>
      </w:r>
      <w:r>
        <w:t>(</w:t>
      </w:r>
      <w:r>
        <w:rPr>
          <w:lang w:val="en-US"/>
        </w:rPr>
        <w:t>InventTable</w:t>
      </w:r>
      <w:r>
        <w:t>)</w:t>
      </w:r>
      <w:r w:rsidRPr="007F4A83">
        <w:t>.</w:t>
      </w:r>
      <w:r>
        <w:rPr>
          <w:lang w:val="en-US"/>
        </w:rPr>
        <w:t>WMS</w:t>
      </w:r>
      <w:r w:rsidRPr="00D21AEB">
        <w:t>_</w:t>
      </w:r>
      <w:r>
        <w:rPr>
          <w:lang w:val="en-US"/>
        </w:rPr>
        <w:t>ProductTypeId</w:t>
      </w:r>
      <w:r>
        <w:t xml:space="preserve"> равно значению поля </w:t>
      </w:r>
      <w:r>
        <w:rPr>
          <w:b/>
          <w:i/>
        </w:rPr>
        <w:t>Код</w:t>
      </w:r>
      <w:r w:rsidRPr="00D21AEB">
        <w:rPr>
          <w:b/>
          <w:i/>
        </w:rPr>
        <w:t xml:space="preserve"> </w:t>
      </w:r>
      <w:r>
        <w:rPr>
          <w:b/>
          <w:i/>
        </w:rPr>
        <w:t>вида</w:t>
      </w:r>
      <w:r w:rsidRPr="00D21AEB">
        <w:rPr>
          <w:b/>
          <w:i/>
        </w:rPr>
        <w:t xml:space="preserve"> </w:t>
      </w:r>
      <w:r>
        <w:rPr>
          <w:b/>
          <w:i/>
        </w:rPr>
        <w:t xml:space="preserve">товара </w:t>
      </w:r>
      <w:r>
        <w:t>(</w:t>
      </w:r>
      <w:r w:rsidRPr="00C46E13">
        <w:t>ALK</w:t>
      </w:r>
      <w:r w:rsidRPr="005731BA">
        <w:t>_ItemType</w:t>
      </w:r>
      <w:r>
        <w:t>).</w:t>
      </w:r>
      <w:r>
        <w:rPr>
          <w:lang w:val="en-US"/>
        </w:rPr>
        <w:t>ItemTypeId</w:t>
      </w:r>
    </w:p>
    <w:p w14:paraId="7EE61E4A" w14:textId="424C6ADE" w:rsidR="00FD09A2" w:rsidRDefault="00FD09A2" w:rsidP="00FD09A2">
      <w:pPr>
        <w:pStyle w:val="a4"/>
        <w:numPr>
          <w:ilvl w:val="5"/>
          <w:numId w:val="23"/>
        </w:numPr>
      </w:pPr>
      <w:r>
        <w:t xml:space="preserve">Если признак не установлен, то система должна установить признак в поле </w:t>
      </w:r>
      <w:r w:rsidRPr="00A721FC">
        <w:rPr>
          <w:b/>
          <w:i/>
        </w:rPr>
        <w:t xml:space="preserve">Неограниченная годность </w:t>
      </w:r>
      <w:r w:rsidRPr="00A721FC">
        <w:t>(InventTable).WMS_unlimitedExpDate</w:t>
      </w:r>
      <w:r>
        <w:t xml:space="preserve"> на всех карточках товара, у</w:t>
      </w:r>
      <w:r w:rsidRPr="00FD09A2">
        <w:t xml:space="preserve"> </w:t>
      </w:r>
      <w:r>
        <w:t xml:space="preserve">которых значение поля </w:t>
      </w:r>
      <w:r w:rsidRPr="007F4A83">
        <w:rPr>
          <w:b/>
          <w:i/>
          <w:szCs w:val="22"/>
        </w:rPr>
        <w:t>Код вида товара</w:t>
      </w:r>
      <w:r>
        <w:rPr>
          <w:szCs w:val="22"/>
        </w:rPr>
        <w:t xml:space="preserve"> </w:t>
      </w:r>
      <w:r>
        <w:t>(</w:t>
      </w:r>
      <w:r>
        <w:rPr>
          <w:lang w:val="en-US"/>
        </w:rPr>
        <w:t>InventTable</w:t>
      </w:r>
      <w:r>
        <w:t>)</w:t>
      </w:r>
      <w:r w:rsidRPr="007F4A83">
        <w:t>.</w:t>
      </w:r>
      <w:r>
        <w:rPr>
          <w:lang w:val="en-US"/>
        </w:rPr>
        <w:t>WMS</w:t>
      </w:r>
      <w:r w:rsidRPr="00D21AEB">
        <w:t>_</w:t>
      </w:r>
      <w:r>
        <w:rPr>
          <w:lang w:val="en-US"/>
        </w:rPr>
        <w:t>ProductTypeId</w:t>
      </w:r>
      <w:r>
        <w:t xml:space="preserve"> равно значению поля </w:t>
      </w:r>
      <w:r>
        <w:rPr>
          <w:b/>
          <w:i/>
        </w:rPr>
        <w:t>Код</w:t>
      </w:r>
      <w:r w:rsidRPr="00D21AEB">
        <w:rPr>
          <w:b/>
          <w:i/>
        </w:rPr>
        <w:t xml:space="preserve"> </w:t>
      </w:r>
      <w:r>
        <w:rPr>
          <w:b/>
          <w:i/>
        </w:rPr>
        <w:t>вида</w:t>
      </w:r>
      <w:r w:rsidRPr="00D21AEB">
        <w:rPr>
          <w:b/>
          <w:i/>
        </w:rPr>
        <w:t xml:space="preserve"> </w:t>
      </w:r>
      <w:r>
        <w:rPr>
          <w:b/>
          <w:i/>
        </w:rPr>
        <w:t xml:space="preserve">товара </w:t>
      </w:r>
      <w:r>
        <w:t>(</w:t>
      </w:r>
      <w:r w:rsidRPr="00C46E13">
        <w:t>ALK</w:t>
      </w:r>
      <w:r w:rsidRPr="005731BA">
        <w:t>_ItemType</w:t>
      </w:r>
      <w:r>
        <w:t>).</w:t>
      </w:r>
      <w:r>
        <w:rPr>
          <w:lang w:val="en-US"/>
        </w:rPr>
        <w:t>ItemTypeId</w:t>
      </w:r>
    </w:p>
    <w:p w14:paraId="2684493B" w14:textId="3AE7807E" w:rsidR="001456C6" w:rsidRPr="00350325" w:rsidRDefault="00B750C3" w:rsidP="00944994">
      <w:pPr>
        <w:pStyle w:val="a4"/>
        <w:numPr>
          <w:ilvl w:val="3"/>
          <w:numId w:val="23"/>
        </w:numPr>
      </w:pPr>
      <w:r>
        <w:t xml:space="preserve">Если значение не найдено, то система </w:t>
      </w:r>
      <w:r w:rsidR="00496BE2">
        <w:t xml:space="preserve">не </w:t>
      </w:r>
      <w:r>
        <w:t xml:space="preserve">должна </w:t>
      </w:r>
      <w:r w:rsidR="00496BE2">
        <w:t xml:space="preserve">выполнять обработку поля </w:t>
      </w:r>
      <w:r w:rsidR="00496BE2" w:rsidRPr="00A721FC">
        <w:rPr>
          <w:b/>
          <w:i/>
        </w:rPr>
        <w:t xml:space="preserve">Неограниченная годность </w:t>
      </w:r>
      <w:r w:rsidR="00496BE2" w:rsidRPr="00A721FC">
        <w:t>(InventTable).WMS_unlimitedExpDate</w:t>
      </w:r>
      <w:r w:rsidR="00496BE2">
        <w:t>.</w:t>
      </w:r>
      <w:r w:rsidR="00944994">
        <w:rPr>
          <w:szCs w:val="22"/>
        </w:rPr>
        <w:br/>
      </w:r>
      <w:r w:rsidR="00FE4824" w:rsidRPr="00350325">
        <w:br/>
      </w:r>
    </w:p>
    <w:p w14:paraId="55F998A4" w14:textId="55EE65D7" w:rsidR="00ED2A19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6361B094" w14:textId="12DAB317" w:rsidR="00DE5218" w:rsidRDefault="00FB4B35" w:rsidP="00FB4B35">
      <w:pPr>
        <w:pStyle w:val="a4"/>
        <w:numPr>
          <w:ilvl w:val="1"/>
          <w:numId w:val="23"/>
        </w:numPr>
      </w:pPr>
      <w:r>
        <w:t>Выполнить настройку</w:t>
      </w:r>
      <w:r w:rsidR="00496BE2">
        <w:t xml:space="preserve"> преобразовании полей для топиков</w:t>
      </w:r>
      <w:r>
        <w:t xml:space="preserve"> </w:t>
      </w:r>
      <w:r w:rsidRPr="00CE61B4">
        <w:rPr>
          <w:b/>
        </w:rPr>
        <w:t>PIM</w:t>
      </w:r>
      <w:r w:rsidR="00496BE2">
        <w:rPr>
          <w:b/>
        </w:rPr>
        <w:t>_</w:t>
      </w:r>
      <w:r w:rsidRPr="00CE61B4">
        <w:rPr>
          <w:b/>
        </w:rPr>
        <w:t>Item</w:t>
      </w:r>
      <w:r>
        <w:t xml:space="preserve"> </w:t>
      </w:r>
      <w:r w:rsidR="00496BE2">
        <w:t xml:space="preserve">и </w:t>
      </w:r>
      <w:r w:rsidR="00496BE2" w:rsidRPr="00630B09">
        <w:rPr>
          <w:b/>
          <w:lang w:val="en-US"/>
        </w:rPr>
        <w:t>PIM</w:t>
      </w:r>
      <w:r w:rsidR="00496BE2" w:rsidRPr="00630B09">
        <w:rPr>
          <w:b/>
        </w:rPr>
        <w:t>_</w:t>
      </w:r>
      <w:r w:rsidR="00496BE2">
        <w:rPr>
          <w:b/>
          <w:lang w:val="en-US"/>
        </w:rPr>
        <w:t>R</w:t>
      </w:r>
      <w:r w:rsidR="00496BE2" w:rsidRPr="00643FE8">
        <w:rPr>
          <w:b/>
        </w:rPr>
        <w:t>eference</w:t>
      </w:r>
      <w:r w:rsidR="00496BE2">
        <w:t xml:space="preserve"> </w:t>
      </w:r>
      <w:r w:rsidR="00630B09">
        <w:t>на форме</w:t>
      </w:r>
      <w:r>
        <w:t xml:space="preserve"> </w:t>
      </w:r>
      <w:r w:rsidRPr="00CE61B4">
        <w:rPr>
          <w:b/>
        </w:rPr>
        <w:t xml:space="preserve">Обработка сообщения Kashka </w:t>
      </w:r>
      <w:r w:rsidR="00630B09">
        <w:t>(см. п. 7.3.).</w:t>
      </w:r>
    </w:p>
    <w:p w14:paraId="35C01846" w14:textId="7B1C8550" w:rsidR="00EF1F02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25700E99" w14:textId="77777777" w:rsidR="00F42E19" w:rsidRPr="00FF5124" w:rsidRDefault="00BA2E07" w:rsidP="00BA2E07">
      <w:pPr>
        <w:pStyle w:val="a4"/>
        <w:ind w:firstLine="709"/>
      </w:pPr>
      <w:r w:rsidRPr="00FF5124">
        <w:t>Нет.</w:t>
      </w:r>
    </w:p>
    <w:p w14:paraId="56ECBCE7" w14:textId="73B6F5ED" w:rsidR="00EF1F02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1320D13D" w14:textId="60A250E5" w:rsidR="001D55E8" w:rsidRDefault="0075695E" w:rsidP="00FB4B35">
      <w:pPr>
        <w:pStyle w:val="a4"/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Карточка номенклатуры (</w:t>
      </w:r>
      <w:r w:rsidR="00350325">
        <w:rPr>
          <w:sz w:val="24"/>
          <w:szCs w:val="24"/>
        </w:rPr>
        <w:t xml:space="preserve">Управление запасами \ Обычный \ Используемые продукты \ Карточка </w:t>
      </w:r>
      <w:r w:rsidR="00271F27">
        <w:rPr>
          <w:sz w:val="24"/>
          <w:szCs w:val="24"/>
        </w:rPr>
        <w:t>номенклатуры</w:t>
      </w:r>
      <w:r>
        <w:rPr>
          <w:sz w:val="24"/>
          <w:szCs w:val="24"/>
        </w:rPr>
        <w:t>);</w:t>
      </w:r>
    </w:p>
    <w:p w14:paraId="42DAFEFE" w14:textId="342E69C5" w:rsidR="00271F27" w:rsidRDefault="0075695E" w:rsidP="00FB4B35">
      <w:pPr>
        <w:pStyle w:val="a4"/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Входящие сообщения Номенклатура (</w:t>
      </w:r>
      <w:r w:rsidR="00271F27">
        <w:rPr>
          <w:sz w:val="24"/>
          <w:szCs w:val="24"/>
        </w:rPr>
        <w:t xml:space="preserve">Управление запасами \ Запросы \ </w:t>
      </w:r>
      <w:r w:rsidR="00271F27">
        <w:rPr>
          <w:sz w:val="24"/>
          <w:szCs w:val="24"/>
          <w:lang w:val="en-US"/>
        </w:rPr>
        <w:t>Kashka</w:t>
      </w:r>
      <w:r w:rsidR="00271F27" w:rsidRPr="00271F27">
        <w:rPr>
          <w:sz w:val="24"/>
          <w:szCs w:val="24"/>
        </w:rPr>
        <w:t xml:space="preserve"> </w:t>
      </w:r>
      <w:r w:rsidR="00271F27">
        <w:rPr>
          <w:sz w:val="24"/>
          <w:szCs w:val="24"/>
        </w:rPr>
        <w:t>\ Входящие данные по номенклатуре</w:t>
      </w:r>
      <w:r>
        <w:rPr>
          <w:sz w:val="24"/>
          <w:szCs w:val="24"/>
        </w:rPr>
        <w:t>);</w:t>
      </w:r>
    </w:p>
    <w:p w14:paraId="7D1893DE" w14:textId="5D6FBDBE" w:rsidR="00FB4B35" w:rsidRDefault="00FB4B35" w:rsidP="00FB4B35">
      <w:pPr>
        <w:pStyle w:val="a4"/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Обработка сообщения </w:t>
      </w:r>
      <w:r>
        <w:rPr>
          <w:sz w:val="24"/>
          <w:szCs w:val="24"/>
          <w:lang w:val="en-US"/>
        </w:rPr>
        <w:t>Kashka</w:t>
      </w:r>
      <w:r w:rsidRPr="00FB4B3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(Администрирование системы \ Настройка \ </w:t>
      </w:r>
      <w:r>
        <w:rPr>
          <w:sz w:val="24"/>
          <w:szCs w:val="24"/>
          <w:lang w:val="en-US"/>
        </w:rPr>
        <w:t>Kashka</w:t>
      </w:r>
      <w:r>
        <w:rPr>
          <w:sz w:val="24"/>
          <w:szCs w:val="24"/>
        </w:rPr>
        <w:t xml:space="preserve"> \ Обработка сообщения </w:t>
      </w:r>
      <w:r>
        <w:rPr>
          <w:sz w:val="24"/>
          <w:szCs w:val="24"/>
          <w:lang w:val="en-US"/>
        </w:rPr>
        <w:t>Kashka</w:t>
      </w:r>
      <w:r>
        <w:rPr>
          <w:sz w:val="24"/>
          <w:szCs w:val="24"/>
        </w:rPr>
        <w:t>)</w:t>
      </w:r>
      <w:r w:rsidR="0075695E">
        <w:rPr>
          <w:sz w:val="24"/>
          <w:szCs w:val="24"/>
        </w:rPr>
        <w:t>.</w:t>
      </w:r>
    </w:p>
    <w:p w14:paraId="517B9E1F" w14:textId="41F57384" w:rsidR="00D1295D" w:rsidRPr="00FF512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lastRenderedPageBreak/>
        <w:t>Приложения</w:t>
      </w:r>
      <w:bookmarkEnd w:id="9"/>
    </w:p>
    <w:p w14:paraId="0E6DF6B6" w14:textId="77777777" w:rsidR="005E25DD" w:rsidRPr="00FF5124" w:rsidRDefault="00AF2AB4" w:rsidP="00235006">
      <w:pPr>
        <w:pStyle w:val="a4"/>
        <w:ind w:firstLine="709"/>
      </w:pPr>
      <w:bookmarkStart w:id="23" w:name="_Toc252557204"/>
      <w:bookmarkStart w:id="24" w:name="_Toc252801077"/>
      <w:r w:rsidRPr="00FF5124">
        <w:t>Нет</w:t>
      </w:r>
      <w:r w:rsidR="00B45B36" w:rsidRPr="00FF5124">
        <w:t>.</w:t>
      </w:r>
    </w:p>
    <w:p w14:paraId="2B9E69BA" w14:textId="48B5C23A" w:rsidR="00196450" w:rsidRDefault="00196450" w:rsidP="009012A2">
      <w:pPr>
        <w:pStyle w:val="10"/>
        <w:numPr>
          <w:ilvl w:val="0"/>
          <w:numId w:val="23"/>
        </w:numPr>
        <w:rPr>
          <w:rFonts w:cs="Times New Roman"/>
        </w:rPr>
      </w:pPr>
      <w:bookmarkStart w:id="25" w:name="_Приложения"/>
      <w:bookmarkStart w:id="26" w:name="_Ref168492266"/>
      <w:bookmarkStart w:id="27" w:name="_Toc309597748"/>
      <w:bookmarkEnd w:id="23"/>
      <w:bookmarkEnd w:id="24"/>
      <w:bookmarkEnd w:id="25"/>
      <w:r w:rsidRPr="00FF5124">
        <w:rPr>
          <w:rFonts w:cs="Times New Roman"/>
        </w:rPr>
        <w:t>Допущения и ограничения</w:t>
      </w:r>
      <w:bookmarkEnd w:id="26"/>
    </w:p>
    <w:p w14:paraId="75D49E8D" w14:textId="69B66B16" w:rsidR="00623471" w:rsidRPr="00623471" w:rsidRDefault="00623471" w:rsidP="00623471">
      <w:pPr>
        <w:pStyle w:val="a4"/>
      </w:pPr>
      <w:r>
        <w:t>Нет.</w:t>
      </w:r>
    </w:p>
    <w:p w14:paraId="0CCAA4C3" w14:textId="1EF2E066" w:rsidR="00A304F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27"/>
    </w:p>
    <w:p w14:paraId="4EBE8F69" w14:textId="2C154F20" w:rsidR="000573C0" w:rsidRPr="00936AD2" w:rsidRDefault="00271F27" w:rsidP="00271F27">
      <w:pPr>
        <w:pStyle w:val="a4"/>
        <w:ind w:left="804" w:firstLine="0"/>
      </w:pPr>
      <w:r>
        <w:t>Нет.</w:t>
      </w:r>
    </w:p>
    <w:sectPr w:rsidR="000573C0" w:rsidRPr="00936AD2" w:rsidSect="00464AB7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6" w:author="Aleksey I Kuznetsov" w:date="2026-01-27T13:23:00Z" w:initials="AIK">
    <w:p w14:paraId="71A4A520" w14:textId="5DC8EC34" w:rsidR="002D02A2" w:rsidRDefault="002D02A2">
      <w:pPr>
        <w:pStyle w:val="af9"/>
      </w:pPr>
      <w:r>
        <w:rPr>
          <w:rStyle w:val="af8"/>
        </w:rPr>
        <w:annotationRef/>
      </w:r>
      <w:r>
        <w:t>Старое название</w:t>
      </w:r>
    </w:p>
  </w:comment>
  <w:comment w:id="7" w:author="Aleksey I Kuznetsov" w:date="2026-01-27T13:24:00Z" w:initials="AIK">
    <w:p w14:paraId="5C734F53" w14:textId="2A238F48" w:rsidR="002D02A2" w:rsidRDefault="002D02A2">
      <w:pPr>
        <w:pStyle w:val="af9"/>
      </w:pPr>
      <w:r>
        <w:rPr>
          <w:rStyle w:val="af8"/>
        </w:rPr>
        <w:annotationRef/>
      </w:r>
      <w:r>
        <w:t>Старое название</w:t>
      </w:r>
    </w:p>
  </w:comment>
  <w:comment w:id="10" w:author="Aleksey I Kuznetsov" w:date="2025-02-17T17:59:00Z" w:initials="AIK">
    <w:p w14:paraId="74B09DCD" w14:textId="77777777" w:rsidR="00F317A8" w:rsidRDefault="00F317A8" w:rsidP="00DA0008">
      <w:pPr>
        <w:pStyle w:val="af9"/>
      </w:pPr>
      <w:r>
        <w:rPr>
          <w:rStyle w:val="af8"/>
        </w:rPr>
        <w:annotationRef/>
      </w:r>
      <w:r>
        <w:t xml:space="preserve">Значение тэга для поля </w:t>
      </w:r>
      <w:r>
        <w:rPr>
          <w:rFonts w:ascii="Times New Roman" w:hAnsi="Times New Roman"/>
          <w:b/>
          <w:i/>
          <w:sz w:val="22"/>
        </w:rPr>
        <w:t>Код</w:t>
      </w:r>
      <w:r w:rsidRPr="00D21AEB">
        <w:rPr>
          <w:rFonts w:ascii="Times New Roman" w:hAnsi="Times New Roman"/>
          <w:b/>
          <w:i/>
          <w:sz w:val="22"/>
        </w:rPr>
        <w:t xml:space="preserve"> </w:t>
      </w:r>
      <w:r>
        <w:rPr>
          <w:rFonts w:ascii="Times New Roman" w:hAnsi="Times New Roman"/>
          <w:b/>
          <w:i/>
          <w:sz w:val="22"/>
        </w:rPr>
        <w:t>вида</w:t>
      </w:r>
      <w:r w:rsidRPr="00D21AEB">
        <w:rPr>
          <w:rFonts w:ascii="Times New Roman" w:hAnsi="Times New Roman"/>
          <w:b/>
          <w:i/>
          <w:sz w:val="22"/>
        </w:rPr>
        <w:t xml:space="preserve"> </w:t>
      </w:r>
      <w:r>
        <w:rPr>
          <w:rFonts w:ascii="Times New Roman" w:hAnsi="Times New Roman"/>
          <w:b/>
          <w:i/>
          <w:sz w:val="22"/>
        </w:rPr>
        <w:t>товара</w:t>
      </w:r>
      <w:r>
        <w:t xml:space="preserve"> </w:t>
      </w:r>
      <w:r>
        <w:rPr>
          <w:rFonts w:ascii="Times New Roman" w:hAnsi="Times New Roman"/>
          <w:sz w:val="22"/>
        </w:rPr>
        <w:t>(</w:t>
      </w:r>
      <w:r w:rsidRPr="005731BA">
        <w:rPr>
          <w:rFonts w:ascii="Times New Roman" w:hAnsi="Times New Roman"/>
          <w:sz w:val="22"/>
        </w:rPr>
        <w:t>WMS_ItemType</w:t>
      </w:r>
      <w:r>
        <w:rPr>
          <w:rFonts w:ascii="Times New Roman" w:hAnsi="Times New Roman"/>
          <w:sz w:val="22"/>
        </w:rPr>
        <w:t>).</w:t>
      </w:r>
      <w:r>
        <w:rPr>
          <w:rFonts w:ascii="Times New Roman" w:hAnsi="Times New Roman"/>
          <w:sz w:val="22"/>
          <w:lang w:val="en-US"/>
        </w:rPr>
        <w:t>WMS</w:t>
      </w:r>
      <w:r w:rsidRPr="00D21AEB">
        <w:rPr>
          <w:rFonts w:ascii="Times New Roman" w:hAnsi="Times New Roman"/>
          <w:sz w:val="22"/>
        </w:rPr>
        <w:t>_</w:t>
      </w:r>
      <w:r>
        <w:rPr>
          <w:rFonts w:ascii="Times New Roman" w:hAnsi="Times New Roman"/>
          <w:sz w:val="22"/>
          <w:lang w:val="en-US"/>
        </w:rPr>
        <w:t>ItemTypeId</w:t>
      </w:r>
    </w:p>
  </w:comment>
  <w:comment w:id="11" w:author="Aleksey I Kuznetsov" w:date="2025-02-17T18:00:00Z" w:initials="AIK">
    <w:p w14:paraId="36A2AE6B" w14:textId="77777777" w:rsidR="00F317A8" w:rsidRDefault="00F317A8" w:rsidP="00DA0008">
      <w:pPr>
        <w:pStyle w:val="af9"/>
      </w:pPr>
      <w:r>
        <w:rPr>
          <w:rStyle w:val="af8"/>
        </w:rPr>
        <w:annotationRef/>
      </w:r>
      <w:r>
        <w:t xml:space="preserve">Значение тэга для поля </w:t>
      </w:r>
      <w:r>
        <w:rPr>
          <w:rFonts w:ascii="Times New Roman" w:hAnsi="Times New Roman"/>
          <w:b/>
          <w:i/>
          <w:sz w:val="22"/>
        </w:rPr>
        <w:t>Вид товара</w:t>
      </w:r>
      <w:r>
        <w:t xml:space="preserve"> </w:t>
      </w:r>
      <w:r>
        <w:rPr>
          <w:rFonts w:ascii="Times New Roman" w:hAnsi="Times New Roman"/>
          <w:sz w:val="22"/>
        </w:rPr>
        <w:t>(</w:t>
      </w:r>
      <w:r w:rsidRPr="005731BA">
        <w:rPr>
          <w:rFonts w:ascii="Times New Roman" w:hAnsi="Times New Roman"/>
          <w:sz w:val="22"/>
        </w:rPr>
        <w:t>WMS_ItemType</w:t>
      </w:r>
      <w:r>
        <w:rPr>
          <w:rFonts w:ascii="Times New Roman" w:hAnsi="Times New Roman"/>
          <w:sz w:val="22"/>
        </w:rPr>
        <w:t>).</w:t>
      </w:r>
      <w:r>
        <w:rPr>
          <w:rFonts w:ascii="Times New Roman" w:hAnsi="Times New Roman"/>
          <w:sz w:val="22"/>
          <w:lang w:val="en-US"/>
        </w:rPr>
        <w:t>WMS</w:t>
      </w:r>
      <w:r w:rsidRPr="00D21AEB">
        <w:rPr>
          <w:rFonts w:ascii="Times New Roman" w:hAnsi="Times New Roman"/>
          <w:sz w:val="22"/>
        </w:rPr>
        <w:t>_</w:t>
      </w:r>
      <w:r>
        <w:rPr>
          <w:rFonts w:ascii="Times New Roman" w:hAnsi="Times New Roman"/>
          <w:sz w:val="22"/>
          <w:lang w:val="en-US"/>
        </w:rPr>
        <w:t>ItemType</w:t>
      </w:r>
    </w:p>
  </w:comment>
  <w:comment w:id="12" w:author="Aleksey I Kuznetsov" w:date="2025-02-27T15:44:00Z" w:initials="AIK">
    <w:p w14:paraId="1A0A1CE9" w14:textId="77777777" w:rsidR="00F317A8" w:rsidRDefault="00F317A8" w:rsidP="00DA0008">
      <w:pPr>
        <w:pStyle w:val="af9"/>
      </w:pPr>
      <w:r>
        <w:rPr>
          <w:rStyle w:val="af8"/>
        </w:rPr>
        <w:annotationRef/>
      </w:r>
      <w:r>
        <w:t>Тэг удаления записи</w:t>
      </w:r>
    </w:p>
  </w:comment>
  <w:comment w:id="13" w:author="Aleksey I Kuznetsov" w:date="2026-01-22T11:44:00Z" w:initials="AIK">
    <w:p w14:paraId="62318843" w14:textId="09A42AB8" w:rsidR="00F317A8" w:rsidRPr="003111FF" w:rsidRDefault="00F317A8" w:rsidP="00F317A8">
      <w:pPr>
        <w:pStyle w:val="af9"/>
      </w:pPr>
      <w:r>
        <w:rPr>
          <w:rStyle w:val="af8"/>
        </w:rPr>
        <w:annotationRef/>
      </w:r>
      <w:r>
        <w:t>Старое техническое название тэга.</w:t>
      </w:r>
    </w:p>
  </w:comment>
  <w:comment w:id="14" w:author="Aleksey I Kuznetsov" w:date="2026-01-22T11:44:00Z" w:initials="AIK">
    <w:p w14:paraId="16281231" w14:textId="488D81C0" w:rsidR="00F317A8" w:rsidRPr="003111FF" w:rsidRDefault="00F317A8">
      <w:pPr>
        <w:pStyle w:val="af9"/>
      </w:pPr>
      <w:r>
        <w:rPr>
          <w:rStyle w:val="af8"/>
        </w:rPr>
        <w:annotationRef/>
      </w:r>
      <w:r>
        <w:t xml:space="preserve">Тэг «Проверять срок годности» допустимые значения: </w:t>
      </w:r>
      <w:r>
        <w:rPr>
          <w:lang w:val="en-US"/>
        </w:rPr>
        <w:t>true</w:t>
      </w:r>
      <w:r w:rsidRPr="003111FF">
        <w:t xml:space="preserve"> </w:t>
      </w:r>
      <w:r>
        <w:t xml:space="preserve">и </w:t>
      </w:r>
      <w:r>
        <w:rPr>
          <w:lang w:val="en-US"/>
        </w:rPr>
        <w:t>false</w:t>
      </w:r>
    </w:p>
  </w:comment>
  <w:comment w:id="15" w:author="Aleksey I Kuznetsov" w:date="2026-01-27T13:24:00Z" w:initials="AIK">
    <w:p w14:paraId="3B6AC3DE" w14:textId="27829AEC" w:rsidR="002D02A2" w:rsidRDefault="002D02A2">
      <w:pPr>
        <w:pStyle w:val="af9"/>
      </w:pPr>
      <w:r>
        <w:rPr>
          <w:rStyle w:val="af8"/>
        </w:rPr>
        <w:annotationRef/>
      </w:r>
      <w:r>
        <w:t>Старое название</w:t>
      </w:r>
    </w:p>
  </w:comment>
  <w:comment w:id="16" w:author="Aleksey I Kuznetsov" w:date="2026-01-27T13:24:00Z" w:initials="AIK">
    <w:p w14:paraId="7BF4D714" w14:textId="1D353501" w:rsidR="002D02A2" w:rsidRDefault="002D02A2">
      <w:pPr>
        <w:pStyle w:val="af9"/>
      </w:pPr>
      <w:r>
        <w:rPr>
          <w:rStyle w:val="af8"/>
        </w:rPr>
        <w:annotationRef/>
      </w:r>
      <w:r>
        <w:t>Старое название</w:t>
      </w:r>
    </w:p>
  </w:comment>
  <w:comment w:id="17" w:author="Aleksey I Kuznetsov" w:date="2026-01-27T13:24:00Z" w:initials="AIK">
    <w:p w14:paraId="31BA4662" w14:textId="3008F6C7" w:rsidR="002D02A2" w:rsidRDefault="002D02A2">
      <w:pPr>
        <w:pStyle w:val="af9"/>
      </w:pPr>
      <w:r>
        <w:rPr>
          <w:rStyle w:val="af8"/>
        </w:rPr>
        <w:annotationRef/>
      </w:r>
      <w:r>
        <w:t>Старое название</w:t>
      </w:r>
    </w:p>
  </w:comment>
  <w:comment w:id="18" w:author="Aleksey I Kuznetsov" w:date="2026-01-27T13:24:00Z" w:initials="AIK">
    <w:p w14:paraId="510D994B" w14:textId="7C6606A3" w:rsidR="002D02A2" w:rsidRDefault="002D02A2">
      <w:pPr>
        <w:pStyle w:val="af9"/>
      </w:pPr>
      <w:r>
        <w:rPr>
          <w:rStyle w:val="af8"/>
        </w:rPr>
        <w:annotationRef/>
      </w:r>
      <w:r>
        <w:t>Старое название</w:t>
      </w:r>
    </w:p>
  </w:comment>
  <w:comment w:id="19" w:author="Aleksey I Kuznetsov" w:date="2026-01-27T13:25:00Z" w:initials="AIK">
    <w:p w14:paraId="0B16D99B" w14:textId="678C95E4" w:rsidR="002D02A2" w:rsidRDefault="002D02A2">
      <w:pPr>
        <w:pStyle w:val="af9"/>
      </w:pPr>
      <w:r>
        <w:rPr>
          <w:rStyle w:val="af8"/>
        </w:rPr>
        <w:annotationRef/>
      </w:r>
      <w:r>
        <w:t>Старое название</w:t>
      </w:r>
    </w:p>
  </w:comment>
  <w:comment w:id="20" w:author="Aleksey I Kuznetsov" w:date="2026-01-27T13:25:00Z" w:initials="AIK">
    <w:p w14:paraId="1ACC511D" w14:textId="727BB93F" w:rsidR="002D02A2" w:rsidRDefault="002D02A2">
      <w:pPr>
        <w:pStyle w:val="af9"/>
      </w:pPr>
      <w:r>
        <w:rPr>
          <w:rStyle w:val="af8"/>
        </w:rPr>
        <w:annotationRef/>
      </w:r>
      <w:r>
        <w:t>Старое название</w:t>
      </w:r>
    </w:p>
  </w:comment>
  <w:comment w:id="21" w:author="Aleksey I Kuznetsov" w:date="2026-01-27T13:25:00Z" w:initials="AIK">
    <w:p w14:paraId="6FAC2371" w14:textId="5C9AFC2E" w:rsidR="002D02A2" w:rsidRDefault="002D02A2">
      <w:pPr>
        <w:pStyle w:val="af9"/>
      </w:pPr>
      <w:r>
        <w:rPr>
          <w:rStyle w:val="af8"/>
        </w:rPr>
        <w:annotationRef/>
      </w:r>
      <w:r>
        <w:t>Старое название</w:t>
      </w:r>
    </w:p>
  </w:comment>
  <w:comment w:id="22" w:author="Aleksey I Kuznetsov" w:date="2026-01-27T13:25:00Z" w:initials="AIK">
    <w:p w14:paraId="7E2DE28C" w14:textId="5B3BA768" w:rsidR="002D02A2" w:rsidRDefault="002D02A2">
      <w:pPr>
        <w:pStyle w:val="af9"/>
      </w:pPr>
      <w:r>
        <w:rPr>
          <w:rStyle w:val="af8"/>
        </w:rPr>
        <w:annotationRef/>
      </w:r>
      <w:r>
        <w:t>Старое название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1A4A520" w15:done="0"/>
  <w15:commentEx w15:paraId="5C734F53" w15:done="0"/>
  <w15:commentEx w15:paraId="74B09DCD" w15:done="0"/>
  <w15:commentEx w15:paraId="36A2AE6B" w15:done="0"/>
  <w15:commentEx w15:paraId="1A0A1CE9" w15:done="0"/>
  <w15:commentEx w15:paraId="62318843" w15:done="0"/>
  <w15:commentEx w15:paraId="16281231" w15:done="0"/>
  <w15:commentEx w15:paraId="3B6AC3DE" w15:done="0"/>
  <w15:commentEx w15:paraId="7BF4D714" w15:done="0"/>
  <w15:commentEx w15:paraId="31BA4662" w15:done="0"/>
  <w15:commentEx w15:paraId="510D994B" w15:done="0"/>
  <w15:commentEx w15:paraId="0B16D99B" w15:done="0"/>
  <w15:commentEx w15:paraId="1ACC511D" w15:done="0"/>
  <w15:commentEx w15:paraId="6FAC2371" w15:done="0"/>
  <w15:commentEx w15:paraId="7E2DE28C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BA52ED" w14:textId="77777777" w:rsidR="006F5E97" w:rsidRDefault="006F5E97">
      <w:r>
        <w:separator/>
      </w:r>
    </w:p>
  </w:endnote>
  <w:endnote w:type="continuationSeparator" w:id="0">
    <w:p w14:paraId="4B92F1CA" w14:textId="77777777" w:rsidR="006F5E97" w:rsidRDefault="006F5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4A807CE3" w:rsidR="00F317A8" w:rsidRPr="00D9272E" w:rsidRDefault="00F317A8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sz w:val="18"/>
            <w:szCs w:val="18"/>
          </w:rPr>
          <w:t>DAX-11254 Интеграция характеристик Справочник Срок годности в месяцах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114E40">
      <w:rPr>
        <w:noProof/>
        <w:sz w:val="18"/>
        <w:szCs w:val="18"/>
      </w:rPr>
      <w:t>9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114E40">
      <w:rPr>
        <w:noProof/>
        <w:sz w:val="18"/>
        <w:szCs w:val="18"/>
      </w:rPr>
      <w:t>9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43D0C521" w:rsidR="00F317A8" w:rsidRPr="008638AB" w:rsidRDefault="00F317A8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rFonts w:ascii="Times New Roman" w:hAnsi="Times New Roman"/>
            <w:sz w:val="18"/>
            <w:szCs w:val="18"/>
          </w:rPr>
          <w:t>DAX-11254 Интеграция характеристик Справочник Срок годности в месяцах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114E40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114E40">
      <w:rPr>
        <w:rFonts w:ascii="Times New Roman" w:hAnsi="Times New Roman"/>
        <w:noProof/>
        <w:sz w:val="18"/>
        <w:szCs w:val="18"/>
      </w:rPr>
      <w:t>9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6FF329" w14:textId="77777777" w:rsidR="006F5E97" w:rsidRDefault="006F5E97">
      <w:r>
        <w:separator/>
      </w:r>
    </w:p>
  </w:footnote>
  <w:footnote w:type="continuationSeparator" w:id="0">
    <w:p w14:paraId="4E38FB33" w14:textId="77777777" w:rsidR="006F5E97" w:rsidRDefault="006F5E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F317A8" w:rsidRPr="00D95F5D" w:rsidRDefault="00F317A8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F317A8" w:rsidRPr="00EF1F02" w:rsidRDefault="00F317A8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80076"/>
    <w:multiLevelType w:val="multilevel"/>
    <w:tmpl w:val="AAD41BDA"/>
    <w:lvl w:ilvl="0">
      <w:start w:val="4"/>
      <w:numFmt w:val="decimal"/>
      <w:lvlText w:val="%1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7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20" w:hanging="7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90" w:hanging="7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1440"/>
      </w:pPr>
      <w:rPr>
        <w:rFonts w:hint="default"/>
      </w:rPr>
    </w:lvl>
  </w:abstractNum>
  <w:abstractNum w:abstractNumId="4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6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16" w15:restartNumberingAfterBreak="0">
    <w:nsid w:val="33186F89"/>
    <w:multiLevelType w:val="hybridMultilevel"/>
    <w:tmpl w:val="27D2ECE2"/>
    <w:lvl w:ilvl="0" w:tplc="5CE42A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667BF4"/>
    <w:multiLevelType w:val="multilevel"/>
    <w:tmpl w:val="3260DB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3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4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9" w15:restartNumberingAfterBreak="0">
    <w:nsid w:val="5BC15087"/>
    <w:multiLevelType w:val="multilevel"/>
    <w:tmpl w:val="D4625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i w:val="0"/>
        <w:u w:val="non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8"/>
  </w:num>
  <w:num w:numId="2">
    <w:abstractNumId w:val="19"/>
  </w:num>
  <w:num w:numId="3">
    <w:abstractNumId w:val="22"/>
  </w:num>
  <w:num w:numId="4">
    <w:abstractNumId w:val="1"/>
  </w:num>
  <w:num w:numId="5">
    <w:abstractNumId w:val="0"/>
  </w:num>
  <w:num w:numId="6">
    <w:abstractNumId w:val="14"/>
  </w:num>
  <w:num w:numId="7">
    <w:abstractNumId w:val="25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4"/>
  </w:num>
  <w:num w:numId="10">
    <w:abstractNumId w:val="30"/>
  </w:num>
  <w:num w:numId="11">
    <w:abstractNumId w:val="11"/>
  </w:num>
  <w:num w:numId="12">
    <w:abstractNumId w:val="20"/>
  </w:num>
  <w:num w:numId="13">
    <w:abstractNumId w:val="24"/>
  </w:num>
  <w:num w:numId="14">
    <w:abstractNumId w:val="26"/>
  </w:num>
  <w:num w:numId="15">
    <w:abstractNumId w:val="12"/>
  </w:num>
  <w:num w:numId="16">
    <w:abstractNumId w:val="31"/>
  </w:num>
  <w:num w:numId="17">
    <w:abstractNumId w:val="27"/>
  </w:num>
  <w:num w:numId="18">
    <w:abstractNumId w:val="10"/>
  </w:num>
  <w:num w:numId="19">
    <w:abstractNumId w:val="13"/>
  </w:num>
  <w:num w:numId="20">
    <w:abstractNumId w:val="2"/>
  </w:num>
  <w:num w:numId="21">
    <w:abstractNumId w:val="17"/>
  </w:num>
  <w:num w:numId="22">
    <w:abstractNumId w:val="5"/>
  </w:num>
  <w:num w:numId="23">
    <w:abstractNumId w:val="29"/>
  </w:num>
  <w:num w:numId="24">
    <w:abstractNumId w:val="6"/>
  </w:num>
  <w:num w:numId="25">
    <w:abstractNumId w:val="15"/>
  </w:num>
  <w:num w:numId="26">
    <w:abstractNumId w:val="23"/>
  </w:num>
  <w:num w:numId="27">
    <w:abstractNumId w:val="21"/>
  </w:num>
  <w:num w:numId="28">
    <w:abstractNumId w:val="8"/>
  </w:num>
  <w:num w:numId="29">
    <w:abstractNumId w:val="9"/>
  </w:num>
  <w:num w:numId="30">
    <w:abstractNumId w:val="16"/>
  </w:num>
  <w:num w:numId="31">
    <w:abstractNumId w:val="18"/>
  </w:num>
  <w:num w:numId="32">
    <w:abstractNumId w:val="3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leksey I Kuznetsov">
    <w15:presenceInfo w15:providerId="AD" w15:userId="S-1-5-21-851973153-1017077793-347745105-5131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2DAF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194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55E"/>
    <w:rsid w:val="00074766"/>
    <w:rsid w:val="000755F5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698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5810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63B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8A4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4E40"/>
    <w:rsid w:val="001154FB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AD8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CC0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6C6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335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6A2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76D8"/>
    <w:rsid w:val="001C7E2B"/>
    <w:rsid w:val="001C7E6E"/>
    <w:rsid w:val="001D0232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5E8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62A6"/>
    <w:rsid w:val="001E77C2"/>
    <w:rsid w:val="001E7EFB"/>
    <w:rsid w:val="001F0003"/>
    <w:rsid w:val="001F09E3"/>
    <w:rsid w:val="001F0ACF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074C0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3EF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1B96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30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2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0BF9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1F27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995"/>
    <w:rsid w:val="00277018"/>
    <w:rsid w:val="002804EB"/>
    <w:rsid w:val="002804F1"/>
    <w:rsid w:val="002805DC"/>
    <w:rsid w:val="002818A8"/>
    <w:rsid w:val="00283227"/>
    <w:rsid w:val="002839D5"/>
    <w:rsid w:val="0028422B"/>
    <w:rsid w:val="00284457"/>
    <w:rsid w:val="00284950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1CB"/>
    <w:rsid w:val="002A65F9"/>
    <w:rsid w:val="002A6679"/>
    <w:rsid w:val="002A6926"/>
    <w:rsid w:val="002A6DEE"/>
    <w:rsid w:val="002A7120"/>
    <w:rsid w:val="002A72F3"/>
    <w:rsid w:val="002A7BEB"/>
    <w:rsid w:val="002B029F"/>
    <w:rsid w:val="002B03D3"/>
    <w:rsid w:val="002B0D30"/>
    <w:rsid w:val="002B0F19"/>
    <w:rsid w:val="002B1115"/>
    <w:rsid w:val="002B12F8"/>
    <w:rsid w:val="002B1631"/>
    <w:rsid w:val="002B28AE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8FF"/>
    <w:rsid w:val="002C0B83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2A2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385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0D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599E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0763"/>
    <w:rsid w:val="003110B0"/>
    <w:rsid w:val="003111FF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66F0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325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465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597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385"/>
    <w:rsid w:val="003C27BA"/>
    <w:rsid w:val="003C2DB0"/>
    <w:rsid w:val="003C376C"/>
    <w:rsid w:val="003C37D0"/>
    <w:rsid w:val="003C3AC9"/>
    <w:rsid w:val="003C3AF1"/>
    <w:rsid w:val="003C5237"/>
    <w:rsid w:val="003C5B29"/>
    <w:rsid w:val="003C5B5E"/>
    <w:rsid w:val="003C62D4"/>
    <w:rsid w:val="003C6A4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8AE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5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BE3"/>
    <w:rsid w:val="00436702"/>
    <w:rsid w:val="00437678"/>
    <w:rsid w:val="00440180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1E3"/>
    <w:rsid w:val="0045142E"/>
    <w:rsid w:val="00451873"/>
    <w:rsid w:val="00451ACC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A34"/>
    <w:rsid w:val="00465DB9"/>
    <w:rsid w:val="00465ED4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BE2"/>
    <w:rsid w:val="00496E78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A4E"/>
    <w:rsid w:val="004B3E21"/>
    <w:rsid w:val="004B3F1A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7B1"/>
    <w:rsid w:val="004D47DA"/>
    <w:rsid w:val="004D4BEB"/>
    <w:rsid w:val="004D4C22"/>
    <w:rsid w:val="004D53CF"/>
    <w:rsid w:val="004D55F3"/>
    <w:rsid w:val="004D5656"/>
    <w:rsid w:val="004D5803"/>
    <w:rsid w:val="004D641B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6690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07F41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C14"/>
    <w:rsid w:val="00541D07"/>
    <w:rsid w:val="005420DE"/>
    <w:rsid w:val="00542125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57F45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E23"/>
    <w:rsid w:val="00573D37"/>
    <w:rsid w:val="0057499B"/>
    <w:rsid w:val="005753F9"/>
    <w:rsid w:val="0057558B"/>
    <w:rsid w:val="00575E7D"/>
    <w:rsid w:val="0057671F"/>
    <w:rsid w:val="00576991"/>
    <w:rsid w:val="00577680"/>
    <w:rsid w:val="00577D37"/>
    <w:rsid w:val="00580004"/>
    <w:rsid w:val="00581116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964"/>
    <w:rsid w:val="005A4BBF"/>
    <w:rsid w:val="005A5B20"/>
    <w:rsid w:val="005A5D31"/>
    <w:rsid w:val="005A5F1B"/>
    <w:rsid w:val="005A607F"/>
    <w:rsid w:val="005A64AF"/>
    <w:rsid w:val="005A6C56"/>
    <w:rsid w:val="005A704C"/>
    <w:rsid w:val="005A786E"/>
    <w:rsid w:val="005A7893"/>
    <w:rsid w:val="005A7E92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985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61B"/>
    <w:rsid w:val="005D1E23"/>
    <w:rsid w:val="005D227B"/>
    <w:rsid w:val="005D26B9"/>
    <w:rsid w:val="005D44F2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14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80A"/>
    <w:rsid w:val="00630B09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3791C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0E9"/>
    <w:rsid w:val="00667321"/>
    <w:rsid w:val="00667D5E"/>
    <w:rsid w:val="00672050"/>
    <w:rsid w:val="00673429"/>
    <w:rsid w:val="00673B45"/>
    <w:rsid w:val="0067449C"/>
    <w:rsid w:val="00674C9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6C2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25D7"/>
    <w:rsid w:val="006D3CEC"/>
    <w:rsid w:val="006D3CF9"/>
    <w:rsid w:val="006D42FE"/>
    <w:rsid w:val="006D4D82"/>
    <w:rsid w:val="006D4E3A"/>
    <w:rsid w:val="006D5079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CD1"/>
    <w:rsid w:val="006F5E97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5CC2"/>
    <w:rsid w:val="007060AD"/>
    <w:rsid w:val="007068D5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4F3"/>
    <w:rsid w:val="0073452C"/>
    <w:rsid w:val="00734A10"/>
    <w:rsid w:val="00734FB8"/>
    <w:rsid w:val="0073517D"/>
    <w:rsid w:val="007353B1"/>
    <w:rsid w:val="00736173"/>
    <w:rsid w:val="00736EAA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95E"/>
    <w:rsid w:val="00756AF8"/>
    <w:rsid w:val="00756E54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59B5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87F10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97B19"/>
    <w:rsid w:val="007A0800"/>
    <w:rsid w:val="007A0C59"/>
    <w:rsid w:val="007A17A4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21B"/>
    <w:rsid w:val="007D2B68"/>
    <w:rsid w:val="007D2D9D"/>
    <w:rsid w:val="007D2EAA"/>
    <w:rsid w:val="007D3567"/>
    <w:rsid w:val="007D38B5"/>
    <w:rsid w:val="007D4316"/>
    <w:rsid w:val="007D5095"/>
    <w:rsid w:val="007D52C9"/>
    <w:rsid w:val="007D57EC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199B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871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ABE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B3"/>
    <w:rsid w:val="008923FB"/>
    <w:rsid w:val="00892975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953"/>
    <w:rsid w:val="008B6A31"/>
    <w:rsid w:val="008B742B"/>
    <w:rsid w:val="008B7677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B6C"/>
    <w:rsid w:val="008D1E27"/>
    <w:rsid w:val="008D1E47"/>
    <w:rsid w:val="008D2143"/>
    <w:rsid w:val="008D2243"/>
    <w:rsid w:val="008D2952"/>
    <w:rsid w:val="008D379A"/>
    <w:rsid w:val="008D3C33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E97"/>
    <w:rsid w:val="008E34C9"/>
    <w:rsid w:val="008E39C5"/>
    <w:rsid w:val="008E3F65"/>
    <w:rsid w:val="008E4394"/>
    <w:rsid w:val="008E4574"/>
    <w:rsid w:val="008E4634"/>
    <w:rsid w:val="008E4C0F"/>
    <w:rsid w:val="008E4DD9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945"/>
    <w:rsid w:val="00943ACC"/>
    <w:rsid w:val="00943CB0"/>
    <w:rsid w:val="00943EC7"/>
    <w:rsid w:val="00943FBC"/>
    <w:rsid w:val="00944206"/>
    <w:rsid w:val="00944994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7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0D30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125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36E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29F8"/>
    <w:rsid w:val="009B3FF6"/>
    <w:rsid w:val="009B49B2"/>
    <w:rsid w:val="009B4DF4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D2C"/>
    <w:rsid w:val="009E3DD8"/>
    <w:rsid w:val="009E474B"/>
    <w:rsid w:val="009E4B13"/>
    <w:rsid w:val="009E502C"/>
    <w:rsid w:val="009E5D90"/>
    <w:rsid w:val="009E6371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36F9"/>
    <w:rsid w:val="00A23748"/>
    <w:rsid w:val="00A23783"/>
    <w:rsid w:val="00A23845"/>
    <w:rsid w:val="00A23F9C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86A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462"/>
    <w:rsid w:val="00A54803"/>
    <w:rsid w:val="00A54A4C"/>
    <w:rsid w:val="00A55825"/>
    <w:rsid w:val="00A563BE"/>
    <w:rsid w:val="00A56E5D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1FC"/>
    <w:rsid w:val="00A727C5"/>
    <w:rsid w:val="00A73351"/>
    <w:rsid w:val="00A74375"/>
    <w:rsid w:val="00A74EB4"/>
    <w:rsid w:val="00A754FE"/>
    <w:rsid w:val="00A76FA8"/>
    <w:rsid w:val="00A77B11"/>
    <w:rsid w:val="00A77BEB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44E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7ED"/>
    <w:rsid w:val="00AB5A42"/>
    <w:rsid w:val="00AB6C15"/>
    <w:rsid w:val="00AB7654"/>
    <w:rsid w:val="00AB7C59"/>
    <w:rsid w:val="00AB7C88"/>
    <w:rsid w:val="00AB7D32"/>
    <w:rsid w:val="00AB7E51"/>
    <w:rsid w:val="00AC0053"/>
    <w:rsid w:val="00AC0201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094B"/>
    <w:rsid w:val="00AD2993"/>
    <w:rsid w:val="00AD29D2"/>
    <w:rsid w:val="00AD3D02"/>
    <w:rsid w:val="00AD55B3"/>
    <w:rsid w:val="00AD5758"/>
    <w:rsid w:val="00AD6125"/>
    <w:rsid w:val="00AD64A9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3AC"/>
    <w:rsid w:val="00AE6790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6FA8"/>
    <w:rsid w:val="00B373AD"/>
    <w:rsid w:val="00B379A9"/>
    <w:rsid w:val="00B37CBC"/>
    <w:rsid w:val="00B37E89"/>
    <w:rsid w:val="00B40632"/>
    <w:rsid w:val="00B40CEF"/>
    <w:rsid w:val="00B412D3"/>
    <w:rsid w:val="00B41334"/>
    <w:rsid w:val="00B419A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0C3"/>
    <w:rsid w:val="00B75DC3"/>
    <w:rsid w:val="00B75EEA"/>
    <w:rsid w:val="00B76948"/>
    <w:rsid w:val="00B76BFF"/>
    <w:rsid w:val="00B7749B"/>
    <w:rsid w:val="00B777FA"/>
    <w:rsid w:val="00B77D33"/>
    <w:rsid w:val="00B77ED4"/>
    <w:rsid w:val="00B77FEE"/>
    <w:rsid w:val="00B801C4"/>
    <w:rsid w:val="00B80C72"/>
    <w:rsid w:val="00B81A1F"/>
    <w:rsid w:val="00B81BE0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93D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35D"/>
    <w:rsid w:val="00B92C0E"/>
    <w:rsid w:val="00B92E5F"/>
    <w:rsid w:val="00B934F8"/>
    <w:rsid w:val="00B93E46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258"/>
    <w:rsid w:val="00BB4522"/>
    <w:rsid w:val="00BB4C73"/>
    <w:rsid w:val="00BB4D8A"/>
    <w:rsid w:val="00BB4FEA"/>
    <w:rsid w:val="00BB69F7"/>
    <w:rsid w:val="00BB7689"/>
    <w:rsid w:val="00BB7707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3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534"/>
    <w:rsid w:val="00BE56CC"/>
    <w:rsid w:val="00BE5852"/>
    <w:rsid w:val="00BE5C5E"/>
    <w:rsid w:val="00BE65F4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6F2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6E13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BF0"/>
    <w:rsid w:val="00C54CED"/>
    <w:rsid w:val="00C54D32"/>
    <w:rsid w:val="00C5501E"/>
    <w:rsid w:val="00C55CDB"/>
    <w:rsid w:val="00C56089"/>
    <w:rsid w:val="00C5653D"/>
    <w:rsid w:val="00C60017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4FA"/>
    <w:rsid w:val="00C7485B"/>
    <w:rsid w:val="00C7490F"/>
    <w:rsid w:val="00C74ED0"/>
    <w:rsid w:val="00C75597"/>
    <w:rsid w:val="00C758E4"/>
    <w:rsid w:val="00C76581"/>
    <w:rsid w:val="00C76811"/>
    <w:rsid w:val="00C769FA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02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4AA3"/>
    <w:rsid w:val="00CE509E"/>
    <w:rsid w:val="00CE5232"/>
    <w:rsid w:val="00CE5C53"/>
    <w:rsid w:val="00CE61B4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0F7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0D1E"/>
    <w:rsid w:val="00D212D2"/>
    <w:rsid w:val="00D21374"/>
    <w:rsid w:val="00D214FF"/>
    <w:rsid w:val="00D215D4"/>
    <w:rsid w:val="00D216F0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6F6F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DBE"/>
    <w:rsid w:val="00D644BA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82B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204"/>
    <w:rsid w:val="00D973B4"/>
    <w:rsid w:val="00D978E9"/>
    <w:rsid w:val="00D97AF3"/>
    <w:rsid w:val="00D97F24"/>
    <w:rsid w:val="00D97F8C"/>
    <w:rsid w:val="00DA0008"/>
    <w:rsid w:val="00DA0033"/>
    <w:rsid w:val="00DA042E"/>
    <w:rsid w:val="00DA0ABE"/>
    <w:rsid w:val="00DA0D1F"/>
    <w:rsid w:val="00DA1065"/>
    <w:rsid w:val="00DA3060"/>
    <w:rsid w:val="00DA3776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999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05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4FB1"/>
    <w:rsid w:val="00E258B0"/>
    <w:rsid w:val="00E26389"/>
    <w:rsid w:val="00E272CD"/>
    <w:rsid w:val="00E27584"/>
    <w:rsid w:val="00E27F63"/>
    <w:rsid w:val="00E3005A"/>
    <w:rsid w:val="00E3017C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30D"/>
    <w:rsid w:val="00E746B6"/>
    <w:rsid w:val="00E74852"/>
    <w:rsid w:val="00E751C9"/>
    <w:rsid w:val="00E7574B"/>
    <w:rsid w:val="00E76CD0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2FBD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847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7E8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1789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4855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0F0"/>
    <w:rsid w:val="00F30433"/>
    <w:rsid w:val="00F3077D"/>
    <w:rsid w:val="00F317A8"/>
    <w:rsid w:val="00F3202D"/>
    <w:rsid w:val="00F3242D"/>
    <w:rsid w:val="00F32804"/>
    <w:rsid w:val="00F3365C"/>
    <w:rsid w:val="00F337AE"/>
    <w:rsid w:val="00F33B35"/>
    <w:rsid w:val="00F34477"/>
    <w:rsid w:val="00F34680"/>
    <w:rsid w:val="00F35B7C"/>
    <w:rsid w:val="00F35F14"/>
    <w:rsid w:val="00F3684A"/>
    <w:rsid w:val="00F368DC"/>
    <w:rsid w:val="00F368F8"/>
    <w:rsid w:val="00F36BA1"/>
    <w:rsid w:val="00F36E72"/>
    <w:rsid w:val="00F3728D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6395"/>
    <w:rsid w:val="00F477C0"/>
    <w:rsid w:val="00F477E3"/>
    <w:rsid w:val="00F47A19"/>
    <w:rsid w:val="00F47ABD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5E2E"/>
    <w:rsid w:val="00F56037"/>
    <w:rsid w:val="00F5611B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77B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008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D18"/>
    <w:rsid w:val="00F95E79"/>
    <w:rsid w:val="00F962BF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B35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D96"/>
    <w:rsid w:val="00FD03E8"/>
    <w:rsid w:val="00FD09A2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824"/>
    <w:rsid w:val="00FE4C74"/>
    <w:rsid w:val="00FE4CE9"/>
    <w:rsid w:val="00FE50F7"/>
    <w:rsid w:val="00FE57A2"/>
    <w:rsid w:val="00FE5D18"/>
    <w:rsid w:val="00FE5D45"/>
    <w:rsid w:val="00FE648C"/>
    <w:rsid w:val="00FE6793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iki.letoile.tech/pages/viewpage.action?pageId=3604259022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31FDE"/>
    <w:rsid w:val="00032116"/>
    <w:rsid w:val="00034ADF"/>
    <w:rsid w:val="00071B14"/>
    <w:rsid w:val="000A1C52"/>
    <w:rsid w:val="000F0DC0"/>
    <w:rsid w:val="00117360"/>
    <w:rsid w:val="00154D25"/>
    <w:rsid w:val="0016304D"/>
    <w:rsid w:val="001811B1"/>
    <w:rsid w:val="001832DC"/>
    <w:rsid w:val="001850F8"/>
    <w:rsid w:val="001A373B"/>
    <w:rsid w:val="001D0851"/>
    <w:rsid w:val="001D0F93"/>
    <w:rsid w:val="001E03E7"/>
    <w:rsid w:val="002633D9"/>
    <w:rsid w:val="002875A9"/>
    <w:rsid w:val="002977C1"/>
    <w:rsid w:val="002C37B7"/>
    <w:rsid w:val="002C6E44"/>
    <w:rsid w:val="002F5101"/>
    <w:rsid w:val="00302AC6"/>
    <w:rsid w:val="00305020"/>
    <w:rsid w:val="00340C40"/>
    <w:rsid w:val="003513F2"/>
    <w:rsid w:val="00360CBB"/>
    <w:rsid w:val="003820EC"/>
    <w:rsid w:val="003963EF"/>
    <w:rsid w:val="003B27FD"/>
    <w:rsid w:val="003B6907"/>
    <w:rsid w:val="003D3838"/>
    <w:rsid w:val="003F48AE"/>
    <w:rsid w:val="003F73D7"/>
    <w:rsid w:val="00400E12"/>
    <w:rsid w:val="00412654"/>
    <w:rsid w:val="00424477"/>
    <w:rsid w:val="00437B41"/>
    <w:rsid w:val="00471884"/>
    <w:rsid w:val="004B5EBA"/>
    <w:rsid w:val="004E7AD5"/>
    <w:rsid w:val="004F3A32"/>
    <w:rsid w:val="00502683"/>
    <w:rsid w:val="0052256A"/>
    <w:rsid w:val="005512BA"/>
    <w:rsid w:val="005656E9"/>
    <w:rsid w:val="005814BD"/>
    <w:rsid w:val="0059384D"/>
    <w:rsid w:val="006117B0"/>
    <w:rsid w:val="00667056"/>
    <w:rsid w:val="006A34BB"/>
    <w:rsid w:val="006B3ED9"/>
    <w:rsid w:val="006D4EA5"/>
    <w:rsid w:val="00712CC9"/>
    <w:rsid w:val="00727F94"/>
    <w:rsid w:val="00741FB7"/>
    <w:rsid w:val="00766B02"/>
    <w:rsid w:val="00783153"/>
    <w:rsid w:val="007C3451"/>
    <w:rsid w:val="00815B6F"/>
    <w:rsid w:val="00836CB6"/>
    <w:rsid w:val="00874668"/>
    <w:rsid w:val="00876354"/>
    <w:rsid w:val="008A48AC"/>
    <w:rsid w:val="008B1AA6"/>
    <w:rsid w:val="008E2D44"/>
    <w:rsid w:val="008F6FDE"/>
    <w:rsid w:val="00927196"/>
    <w:rsid w:val="00986182"/>
    <w:rsid w:val="00991270"/>
    <w:rsid w:val="00997EDD"/>
    <w:rsid w:val="009A4FB1"/>
    <w:rsid w:val="009A5B67"/>
    <w:rsid w:val="009C71F6"/>
    <w:rsid w:val="00A34E41"/>
    <w:rsid w:val="00A44744"/>
    <w:rsid w:val="00A86EEB"/>
    <w:rsid w:val="00AD231A"/>
    <w:rsid w:val="00B64846"/>
    <w:rsid w:val="00BB3075"/>
    <w:rsid w:val="00BC4987"/>
    <w:rsid w:val="00BF2D7D"/>
    <w:rsid w:val="00C40680"/>
    <w:rsid w:val="00CA030F"/>
    <w:rsid w:val="00D003C9"/>
    <w:rsid w:val="00D16973"/>
    <w:rsid w:val="00D211A9"/>
    <w:rsid w:val="00D73304"/>
    <w:rsid w:val="00D87502"/>
    <w:rsid w:val="00D93DF4"/>
    <w:rsid w:val="00DA094D"/>
    <w:rsid w:val="00DA6633"/>
    <w:rsid w:val="00DB0DC7"/>
    <w:rsid w:val="00DD4B3E"/>
    <w:rsid w:val="00DF035B"/>
    <w:rsid w:val="00E205EC"/>
    <w:rsid w:val="00E340BF"/>
    <w:rsid w:val="00E356AA"/>
    <w:rsid w:val="00E5077F"/>
    <w:rsid w:val="00E50C69"/>
    <w:rsid w:val="00E543D9"/>
    <w:rsid w:val="00F24369"/>
    <w:rsid w:val="00F2744B"/>
    <w:rsid w:val="00F27C4E"/>
    <w:rsid w:val="00F70DE5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BBC58ABB-43D9-47F9-9034-56A822474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801</TotalTime>
  <Pages>9</Pages>
  <Words>2249</Words>
  <Characters>12824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DAX-11254 Интеграция характеристик Справочник Срок годности в месяцах</vt:lpstr>
    </vt:vector>
  </TitlesOfParts>
  <Company>HP Inc.</Company>
  <LinksUpToDate>false</LinksUpToDate>
  <CharactersWithSpaces>15043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DAX-11254 Интеграция характеристик Справочник Срок годности в месяцах</dc:title>
  <dc:creator>K.alyanykh</dc:creator>
  <cp:lastModifiedBy>Aleksey I Kuznetsov</cp:lastModifiedBy>
  <cp:revision>31</cp:revision>
  <cp:lastPrinted>2010-02-27T12:52:00Z</cp:lastPrinted>
  <dcterms:created xsi:type="dcterms:W3CDTF">2025-02-25T13:19:00Z</dcterms:created>
  <dcterms:modified xsi:type="dcterms:W3CDTF">2026-01-27T10:30:00Z</dcterms:modified>
</cp:coreProperties>
</file>