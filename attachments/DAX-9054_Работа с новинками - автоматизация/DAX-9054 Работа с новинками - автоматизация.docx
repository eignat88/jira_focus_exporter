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0ECA1542" w:rsidR="00A51049" w:rsidRPr="00FF5124" w:rsidRDefault="00A822AF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E60F5F">
            <w:rPr>
              <w:rFonts w:cs="Times New Roman"/>
              <w:spacing w:val="-2"/>
              <w:kern w:val="36"/>
              <w:sz w:val="41"/>
              <w:szCs w:val="41"/>
            </w:rPr>
            <w:t>DAX-9054</w:t>
          </w:r>
          <w:r w:rsidR="00E60F5F" w:rsidRPr="00E60F5F">
            <w:rPr>
              <w:rFonts w:cs="Times New Roman"/>
              <w:spacing w:val="-2"/>
              <w:kern w:val="36"/>
              <w:sz w:val="41"/>
              <w:szCs w:val="41"/>
            </w:rPr>
            <w:t xml:space="preserve"> Работа с новинками - автоматизация</w:t>
          </w:r>
        </w:sdtContent>
      </w:sdt>
    </w:p>
    <w:bookmarkEnd w:id="0"/>
    <w:bookmarkEnd w:id="1"/>
    <w:p w14:paraId="4EDE04EB" w14:textId="77777777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20A4524D" w:rsidR="00662477" w:rsidRPr="00AA5794" w:rsidRDefault="00D21AEB" w:rsidP="0023465E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 w:rsidR="00EF4FCD">
              <w:rPr>
                <w:sz w:val="24"/>
                <w:szCs w:val="24"/>
              </w:rPr>
              <w:t>7</w:t>
            </w:r>
            <w:r w:rsidR="009136AC" w:rsidRPr="00FF5124">
              <w:rPr>
                <w:sz w:val="24"/>
                <w:szCs w:val="24"/>
              </w:rPr>
              <w:t>.0</w:t>
            </w:r>
            <w:r w:rsidR="00DA4653">
              <w:rPr>
                <w:sz w:val="24"/>
                <w:szCs w:val="24"/>
              </w:rPr>
              <w:t>2</w:t>
            </w:r>
            <w:r w:rsidR="00891BD6" w:rsidRPr="00FF5124">
              <w:rPr>
                <w:sz w:val="24"/>
                <w:szCs w:val="24"/>
              </w:rPr>
              <w:t>.202</w:t>
            </w:r>
            <w:r w:rsidR="00AA5794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5371FC2D" w:rsidR="008F1D14" w:rsidRPr="00E22D91" w:rsidRDefault="00E22D91" w:rsidP="008F1D14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0391BAC0" w:rsidR="008F1D14" w:rsidRPr="00D640FF" w:rsidRDefault="00E22D91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Дополнение описания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656489F2" w:rsidR="008F1D14" w:rsidRPr="00FF5124" w:rsidRDefault="00E22D91" w:rsidP="008F1D14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27.02.2025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3EDA75CF" w:rsidR="008F1D14" w:rsidRPr="00FF5124" w:rsidRDefault="00E22D91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</w:p>
        </w:tc>
      </w:tr>
      <w:tr w:rsidR="00BC1347" w:rsidRPr="00FF5124" w14:paraId="2D920A77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5E168E" w14:textId="63399B40" w:rsidR="00BC1347" w:rsidRDefault="00A822AF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940B58" w14:textId="05F2C4C7" w:rsidR="00BC1347" w:rsidRDefault="00A822AF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Внесение правок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840CED" w14:textId="21BCC1CE" w:rsidR="00BC1347" w:rsidRDefault="00A822AF" w:rsidP="008F1D14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01.04.2025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F0D7C2" w14:textId="0A72A6A2" w:rsidR="00BC1347" w:rsidRDefault="00A822AF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</w:p>
        </w:tc>
      </w:tr>
    </w:tbl>
    <w:p w14:paraId="195F0713" w14:textId="2F930D02" w:rsidR="00633D52" w:rsidRPr="00FF5124" w:rsidRDefault="00DE0C93" w:rsidP="008E7086">
      <w:pPr>
        <w:pStyle w:val="10"/>
        <w:numPr>
          <w:ilvl w:val="0"/>
          <w:numId w:val="25"/>
        </w:numPr>
        <w:rPr>
          <w:rFonts w:cs="Times New Roman"/>
        </w:rPr>
      </w:pPr>
      <w:bookmarkStart w:id="2" w:name="_Toc309597739"/>
      <w:r w:rsidRPr="00FF5124">
        <w:rPr>
          <w:rFonts w:cs="Times New Roman"/>
        </w:rPr>
        <w:t>Бизнес-процессы</w:t>
      </w:r>
    </w:p>
    <w:p w14:paraId="0DEE77C8" w14:textId="5021EE29" w:rsidR="00532450" w:rsidRPr="00FF5124" w:rsidRDefault="006C03BD" w:rsidP="00127EDC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>Автоматизация процесса заполнения атрибутов карточки номенклатуры</w:t>
      </w:r>
      <w:r w:rsidR="004D6DA4">
        <w:rPr>
          <w:sz w:val="24"/>
          <w:szCs w:val="24"/>
        </w:rPr>
        <w:t>.</w:t>
      </w:r>
    </w:p>
    <w:p w14:paraId="55E52C1C" w14:textId="50D50491" w:rsidR="00753103" w:rsidRPr="007A012A" w:rsidRDefault="008457D5" w:rsidP="007A012A">
      <w:pPr>
        <w:pStyle w:val="10"/>
        <w:numPr>
          <w:ilvl w:val="0"/>
          <w:numId w:val="25"/>
        </w:numPr>
        <w:rPr>
          <w:rFonts w:cs="Times New Roman"/>
        </w:rPr>
      </w:pPr>
      <w:bookmarkStart w:id="3" w:name="_Toc309597740"/>
      <w:bookmarkEnd w:id="2"/>
      <w:r w:rsidRPr="00FF5124">
        <w:rPr>
          <w:rFonts w:cs="Times New Roman"/>
        </w:rPr>
        <w:t>Изменение модели данных</w:t>
      </w:r>
      <w:bookmarkEnd w:id="3"/>
    </w:p>
    <w:p w14:paraId="4AC363FA" w14:textId="6BFD638C" w:rsidR="00D21AEB" w:rsidRPr="007A012A" w:rsidRDefault="00D21AEB" w:rsidP="00DA4653">
      <w:pPr>
        <w:pStyle w:val="a4"/>
        <w:numPr>
          <w:ilvl w:val="1"/>
          <w:numId w:val="25"/>
        </w:numPr>
      </w:pPr>
      <w:r>
        <w:t xml:space="preserve">Добавить новые поля в таблицу </w:t>
      </w:r>
      <w:proofErr w:type="spellStart"/>
      <w:r w:rsidRPr="00D21AEB">
        <w:rPr>
          <w:b/>
          <w:lang w:val="en-US"/>
        </w:rPr>
        <w:t>InventTable</w:t>
      </w:r>
      <w:proofErr w:type="spellEnd"/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977"/>
        <w:gridCol w:w="2126"/>
        <w:gridCol w:w="1559"/>
        <w:gridCol w:w="1701"/>
        <w:gridCol w:w="2127"/>
      </w:tblGrid>
      <w:tr w:rsidR="00D21AEB" w:rsidRPr="00FF5124" w14:paraId="403BDD30" w14:textId="77777777" w:rsidTr="0098728E">
        <w:trPr>
          <w:trHeight w:val="999"/>
        </w:trPr>
        <w:tc>
          <w:tcPr>
            <w:tcW w:w="2977" w:type="dxa"/>
            <w:shd w:val="clear" w:color="auto" w:fill="D9D9D9" w:themeFill="background1" w:themeFillShade="D9"/>
          </w:tcPr>
          <w:p w14:paraId="44DF3D78" w14:textId="77777777" w:rsidR="00D21AEB" w:rsidRPr="00FF5124" w:rsidRDefault="00D21AE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34601A8" w14:textId="77777777" w:rsidR="00D21AEB" w:rsidRPr="00FF5124" w:rsidRDefault="00D21AE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FBA546F" w14:textId="77777777" w:rsidR="00D21AEB" w:rsidRPr="00FF5124" w:rsidRDefault="00D21AE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A460E53" w14:textId="77777777" w:rsidR="00D21AEB" w:rsidRPr="00FF5124" w:rsidRDefault="00D21AE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4CA0647D" w14:textId="77777777" w:rsidR="00D21AEB" w:rsidRPr="00FF5124" w:rsidRDefault="00D21AE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D21AEB" w:rsidRPr="002933F6" w14:paraId="53AA6085" w14:textId="77777777" w:rsidTr="0098728E">
        <w:tc>
          <w:tcPr>
            <w:tcW w:w="2977" w:type="dxa"/>
          </w:tcPr>
          <w:p w14:paraId="53A142BE" w14:textId="258AF390" w:rsidR="00D21AEB" w:rsidRPr="00D21AEB" w:rsidRDefault="00080F25" w:rsidP="00D21A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</w:t>
            </w:r>
            <w:r w:rsidR="00D21AEB"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 w:rsidR="000378F6">
              <w:rPr>
                <w:rFonts w:ascii="Times New Roman" w:hAnsi="Times New Roman"/>
                <w:b/>
                <w:i/>
                <w:sz w:val="22"/>
              </w:rPr>
              <w:t>в</w:t>
            </w:r>
            <w:r w:rsidR="00D21AEB">
              <w:rPr>
                <w:rFonts w:ascii="Times New Roman" w:hAnsi="Times New Roman"/>
                <w:b/>
                <w:i/>
                <w:sz w:val="22"/>
              </w:rPr>
              <w:t>ида</w:t>
            </w:r>
            <w:r w:rsidR="00D21AEB"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 w:rsidR="00D21AEB">
              <w:rPr>
                <w:rFonts w:ascii="Times New Roman" w:hAnsi="Times New Roman"/>
                <w:b/>
                <w:i/>
                <w:sz w:val="22"/>
              </w:rPr>
              <w:t>товара</w:t>
            </w:r>
            <w:r w:rsidR="00D21AEB" w:rsidRPr="00D21AEB">
              <w:rPr>
                <w:rFonts w:ascii="Times New Roman" w:hAnsi="Times New Roman"/>
                <w:sz w:val="22"/>
              </w:rPr>
              <w:br/>
              <w:t>(</w:t>
            </w:r>
            <w:r w:rsidR="00D21AEB">
              <w:rPr>
                <w:rFonts w:ascii="Times New Roman" w:hAnsi="Times New Roman"/>
                <w:sz w:val="22"/>
                <w:lang w:val="en-US"/>
              </w:rPr>
              <w:t>WMS</w:t>
            </w:r>
            <w:r w:rsidR="00D21AEB"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 w:rsidR="00D21AEB">
              <w:rPr>
                <w:rFonts w:ascii="Times New Roman" w:hAnsi="Times New Roman"/>
                <w:sz w:val="22"/>
                <w:lang w:val="en-US"/>
              </w:rPr>
              <w:t>ProductTypeId</w:t>
            </w:r>
            <w:proofErr w:type="spellEnd"/>
            <w:r w:rsidR="00D21AEB" w:rsidRPr="00D21AEB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6C8A57BA" w14:textId="1FAAA121" w:rsidR="00D21AEB" w:rsidRPr="008A395F" w:rsidRDefault="00080F25" w:rsidP="003935A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Код</w:t>
            </w:r>
            <w:r w:rsidR="00D21AEB" w:rsidRPr="008A395F">
              <w:rPr>
                <w:rFonts w:ascii="Times New Roman" w:hAnsi="Times New Roman"/>
                <w:i/>
                <w:sz w:val="22"/>
                <w:szCs w:val="24"/>
              </w:rPr>
              <w:t xml:space="preserve"> </w:t>
            </w:r>
            <w:r w:rsidR="0098728E" w:rsidRPr="008A395F">
              <w:rPr>
                <w:rFonts w:ascii="Times New Roman" w:hAnsi="Times New Roman"/>
                <w:i/>
                <w:sz w:val="22"/>
                <w:szCs w:val="24"/>
              </w:rPr>
              <w:t>в</w:t>
            </w:r>
            <w:r w:rsidR="00D21AEB" w:rsidRPr="008A395F">
              <w:rPr>
                <w:rFonts w:ascii="Times New Roman" w:hAnsi="Times New Roman"/>
                <w:i/>
                <w:sz w:val="22"/>
                <w:szCs w:val="24"/>
              </w:rPr>
              <w:t>ида товара</w:t>
            </w:r>
          </w:p>
        </w:tc>
        <w:tc>
          <w:tcPr>
            <w:tcW w:w="1559" w:type="dxa"/>
          </w:tcPr>
          <w:p w14:paraId="12545935" w14:textId="70E65FD8" w:rsidR="00D21AEB" w:rsidRPr="00D21AEB" w:rsidRDefault="00D21AE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 w:rsidR="000378F6">
              <w:rPr>
                <w:rFonts w:ascii="Times New Roman" w:hAnsi="Times New Roman"/>
                <w:sz w:val="22"/>
                <w:lang w:val="en-US"/>
              </w:rPr>
              <w:t>(</w:t>
            </w:r>
            <w:r w:rsidR="000378F6">
              <w:rPr>
                <w:rFonts w:ascii="Times New Roman" w:hAnsi="Times New Roman"/>
                <w:sz w:val="22"/>
              </w:rPr>
              <w:t>7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48EF099D" w14:textId="77777777" w:rsidR="00D21AEB" w:rsidRPr="009C5ACA" w:rsidRDefault="00D21AE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1550B131" w14:textId="77777777" w:rsidR="00D21AEB" w:rsidRPr="002933F6" w:rsidRDefault="00D21AE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D21AEB" w:rsidRPr="002933F6" w14:paraId="1E087C12" w14:textId="77777777" w:rsidTr="0098728E">
        <w:tc>
          <w:tcPr>
            <w:tcW w:w="2977" w:type="dxa"/>
          </w:tcPr>
          <w:p w14:paraId="2E537D4D" w14:textId="68E0BCDD" w:rsidR="00D21AEB" w:rsidRPr="00D21AEB" w:rsidRDefault="00D21AEB" w:rsidP="00D21A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Вид товара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 w:rsidRPr="00D21AEB">
              <w:rPr>
                <w:rFonts w:ascii="Times New Roman" w:hAnsi="Times New Roman"/>
                <w:sz w:val="22"/>
              </w:rPr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ProductType</w:t>
            </w:r>
            <w:proofErr w:type="spellEnd"/>
            <w:r w:rsidRPr="00D21AEB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53FAAE77" w14:textId="088FE6A7" w:rsidR="00D21AEB" w:rsidRPr="008A395F" w:rsidRDefault="00D21AEB" w:rsidP="00D21AE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Наименование вида товара</w:t>
            </w:r>
          </w:p>
        </w:tc>
        <w:tc>
          <w:tcPr>
            <w:tcW w:w="1559" w:type="dxa"/>
          </w:tcPr>
          <w:p w14:paraId="5303ED9C" w14:textId="3991BB78" w:rsidR="00D21AEB" w:rsidRPr="00D21AEB" w:rsidRDefault="00D21AEB" w:rsidP="003906D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Sting</w:t>
            </w:r>
            <w:r>
              <w:rPr>
                <w:rFonts w:ascii="Times New Roman" w:hAnsi="Times New Roman"/>
                <w:sz w:val="22"/>
              </w:rPr>
              <w:t>(</w:t>
            </w:r>
            <w:r w:rsidR="003906DF">
              <w:rPr>
                <w:rFonts w:ascii="Times New Roman" w:hAnsi="Times New Roman"/>
                <w:sz w:val="22"/>
              </w:rPr>
              <w:t>255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58BF6677" w14:textId="4ED73D5D" w:rsidR="00D21AEB" w:rsidRDefault="00D21AEB" w:rsidP="00D21A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41CAD98B" w14:textId="3259F82C" w:rsidR="00D21AEB" w:rsidRDefault="00D21AEB" w:rsidP="00D21A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D21AEB" w:rsidRPr="002933F6" w14:paraId="67B21695" w14:textId="77777777" w:rsidTr="0098728E">
        <w:tc>
          <w:tcPr>
            <w:tcW w:w="2977" w:type="dxa"/>
          </w:tcPr>
          <w:p w14:paraId="7FEEFBC2" w14:textId="533F3007" w:rsidR="00D21AEB" w:rsidRDefault="00080F25" w:rsidP="00D21A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</w:t>
            </w:r>
            <w:r w:rsidR="00D21AEB"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 w:rsidR="000378F6">
              <w:rPr>
                <w:rFonts w:ascii="Times New Roman" w:hAnsi="Times New Roman"/>
                <w:b/>
                <w:i/>
                <w:sz w:val="22"/>
              </w:rPr>
              <w:t>п</w:t>
            </w:r>
            <w:r w:rsidR="00D21AEB">
              <w:rPr>
                <w:rFonts w:ascii="Times New Roman" w:hAnsi="Times New Roman"/>
                <w:b/>
                <w:i/>
                <w:sz w:val="22"/>
              </w:rPr>
              <w:t>отребительской категории</w:t>
            </w:r>
            <w:r w:rsidR="00D21AEB" w:rsidRPr="00D21AEB">
              <w:rPr>
                <w:rFonts w:ascii="Times New Roman" w:hAnsi="Times New Roman"/>
                <w:sz w:val="22"/>
              </w:rPr>
              <w:br/>
              <w:t>(</w:t>
            </w:r>
            <w:r w:rsidR="00D21AEB">
              <w:rPr>
                <w:rFonts w:ascii="Times New Roman" w:hAnsi="Times New Roman"/>
                <w:sz w:val="22"/>
                <w:lang w:val="en-US"/>
              </w:rPr>
              <w:t>WMS</w:t>
            </w:r>
            <w:r w:rsidR="00D21AEB"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 w:rsidR="00D21AEB">
              <w:rPr>
                <w:rFonts w:ascii="Times New Roman" w:hAnsi="Times New Roman"/>
                <w:sz w:val="22"/>
                <w:lang w:val="en-US"/>
              </w:rPr>
              <w:t>ConsumerCategoryId</w:t>
            </w:r>
            <w:proofErr w:type="spellEnd"/>
            <w:r w:rsidR="00D21AEB" w:rsidRPr="00D21AEB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0E3D3399" w14:textId="4303FF9C" w:rsidR="00D21AEB" w:rsidRPr="008A395F" w:rsidRDefault="00080F25" w:rsidP="0098728E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 xml:space="preserve">Код </w:t>
            </w:r>
            <w:r w:rsidR="0098728E" w:rsidRPr="008A395F">
              <w:rPr>
                <w:rFonts w:ascii="Times New Roman" w:hAnsi="Times New Roman"/>
                <w:i/>
                <w:sz w:val="22"/>
                <w:szCs w:val="24"/>
              </w:rPr>
              <w:t>потребительской категории</w:t>
            </w:r>
            <w:r w:rsidR="00D21AEB" w:rsidRPr="008A395F">
              <w:rPr>
                <w:rFonts w:ascii="Times New Roman" w:hAnsi="Times New Roman"/>
                <w:i/>
                <w:sz w:val="22"/>
                <w:szCs w:val="24"/>
              </w:rPr>
              <w:t xml:space="preserve"> товара</w:t>
            </w:r>
          </w:p>
        </w:tc>
        <w:tc>
          <w:tcPr>
            <w:tcW w:w="1559" w:type="dxa"/>
          </w:tcPr>
          <w:p w14:paraId="5CF11A45" w14:textId="4724FE54" w:rsidR="00D21AEB" w:rsidRDefault="00D21AEB" w:rsidP="00D21A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 w:rsidR="000378F6">
              <w:rPr>
                <w:rFonts w:ascii="Times New Roman" w:hAnsi="Times New Roman"/>
                <w:sz w:val="22"/>
                <w:lang w:val="en-US"/>
              </w:rPr>
              <w:t>(</w:t>
            </w:r>
            <w:r w:rsidR="000378F6">
              <w:rPr>
                <w:rFonts w:ascii="Times New Roman" w:hAnsi="Times New Roman"/>
                <w:sz w:val="22"/>
              </w:rPr>
              <w:t>7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2889B0EB" w14:textId="53B8E696" w:rsidR="00D21AEB" w:rsidRDefault="00D21AEB" w:rsidP="00D21A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4554F7C5" w14:textId="7772F31D" w:rsidR="00D21AEB" w:rsidRDefault="00D21AEB" w:rsidP="00D21A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D21AEB" w:rsidRPr="002933F6" w14:paraId="35E0D5AA" w14:textId="77777777" w:rsidTr="0098728E">
        <w:tc>
          <w:tcPr>
            <w:tcW w:w="2977" w:type="dxa"/>
          </w:tcPr>
          <w:p w14:paraId="1CD91F93" w14:textId="744EEC45" w:rsidR="00D21AEB" w:rsidRDefault="0098728E" w:rsidP="00D21A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Потребительская категория</w:t>
            </w:r>
            <w:r w:rsidR="00D21AEB">
              <w:rPr>
                <w:rFonts w:ascii="Times New Roman" w:hAnsi="Times New Roman"/>
                <w:b/>
                <w:i/>
                <w:sz w:val="22"/>
              </w:rPr>
              <w:br/>
            </w:r>
            <w:r w:rsidR="00D21AEB" w:rsidRPr="00D21AEB">
              <w:rPr>
                <w:rFonts w:ascii="Times New Roman" w:hAnsi="Times New Roman"/>
                <w:sz w:val="22"/>
              </w:rPr>
              <w:t>(</w:t>
            </w:r>
            <w:r w:rsidR="00D21AEB">
              <w:rPr>
                <w:rFonts w:ascii="Times New Roman" w:hAnsi="Times New Roman"/>
                <w:sz w:val="22"/>
                <w:lang w:val="en-US"/>
              </w:rPr>
              <w:t>WMS</w:t>
            </w:r>
            <w:r w:rsidR="00D21AEB"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 w:rsidR="00D21AEB">
              <w:rPr>
                <w:rFonts w:ascii="Times New Roman" w:hAnsi="Times New Roman"/>
                <w:sz w:val="22"/>
                <w:lang w:val="en-US"/>
              </w:rPr>
              <w:t>ConsumerCategory</w:t>
            </w:r>
            <w:proofErr w:type="spellEnd"/>
            <w:r w:rsidR="00D21AEB" w:rsidRPr="00D21AEB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509D0333" w14:textId="7981B016" w:rsidR="00D21AEB" w:rsidRPr="008A395F" w:rsidRDefault="0098728E" w:rsidP="00D21AE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Потребительская категория</w:t>
            </w:r>
            <w:r w:rsidR="00D21AEB" w:rsidRPr="008A395F">
              <w:rPr>
                <w:rFonts w:ascii="Times New Roman" w:hAnsi="Times New Roman"/>
                <w:i/>
                <w:sz w:val="22"/>
                <w:szCs w:val="24"/>
              </w:rPr>
              <w:t xml:space="preserve"> товара</w:t>
            </w:r>
          </w:p>
        </w:tc>
        <w:tc>
          <w:tcPr>
            <w:tcW w:w="1559" w:type="dxa"/>
          </w:tcPr>
          <w:p w14:paraId="3290893B" w14:textId="5E224B9C" w:rsidR="00D21AEB" w:rsidRDefault="00D21AEB" w:rsidP="003906D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Sting</w:t>
            </w:r>
            <w:r>
              <w:rPr>
                <w:rFonts w:ascii="Times New Roman" w:hAnsi="Times New Roman"/>
                <w:sz w:val="22"/>
              </w:rPr>
              <w:t>(</w:t>
            </w:r>
            <w:r w:rsidR="003906DF">
              <w:rPr>
                <w:rFonts w:ascii="Times New Roman" w:hAnsi="Times New Roman"/>
                <w:sz w:val="22"/>
              </w:rPr>
              <w:t>255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6DED5DC5" w14:textId="74988FAD" w:rsidR="00D21AEB" w:rsidRDefault="00D21AEB" w:rsidP="00D21A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46333764" w14:textId="1BCCD4E3" w:rsidR="00D21AEB" w:rsidRDefault="00D21AEB" w:rsidP="00D21A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D21AEB" w:rsidRPr="002933F6" w14:paraId="599C362B" w14:textId="77777777" w:rsidTr="0098728E">
        <w:tc>
          <w:tcPr>
            <w:tcW w:w="2977" w:type="dxa"/>
          </w:tcPr>
          <w:p w14:paraId="5D60469C" w14:textId="47E4C91D" w:rsidR="00D21AEB" w:rsidRDefault="00080F25" w:rsidP="0098728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</w:t>
            </w:r>
            <w:r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 w:rsidR="000378F6">
              <w:rPr>
                <w:rFonts w:ascii="Times New Roman" w:hAnsi="Times New Roman"/>
                <w:b/>
                <w:i/>
                <w:sz w:val="22"/>
              </w:rPr>
              <w:t>н</w:t>
            </w:r>
            <w:r w:rsidR="0098728E">
              <w:rPr>
                <w:rFonts w:ascii="Times New Roman" w:hAnsi="Times New Roman"/>
                <w:b/>
                <w:i/>
                <w:sz w:val="22"/>
              </w:rPr>
              <w:t>азначения товара</w:t>
            </w:r>
            <w:r w:rsidR="00D21AEB" w:rsidRPr="00D21AEB">
              <w:rPr>
                <w:rFonts w:ascii="Times New Roman" w:hAnsi="Times New Roman"/>
                <w:sz w:val="22"/>
              </w:rPr>
              <w:br/>
              <w:t>(</w:t>
            </w:r>
            <w:r w:rsidR="00D21AEB">
              <w:rPr>
                <w:rFonts w:ascii="Times New Roman" w:hAnsi="Times New Roman"/>
                <w:sz w:val="22"/>
                <w:lang w:val="en-US"/>
              </w:rPr>
              <w:t>WMS</w:t>
            </w:r>
            <w:r w:rsidR="00D21AEB"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 w:rsidR="0098728E">
              <w:rPr>
                <w:rFonts w:ascii="Times New Roman" w:hAnsi="Times New Roman"/>
                <w:sz w:val="22"/>
                <w:lang w:val="en-US"/>
              </w:rPr>
              <w:t>Purpose</w:t>
            </w:r>
            <w:r w:rsidR="00D21AEB">
              <w:rPr>
                <w:rFonts w:ascii="Times New Roman" w:hAnsi="Times New Roman"/>
                <w:sz w:val="22"/>
                <w:lang w:val="en-US"/>
              </w:rPr>
              <w:t>ProductId</w:t>
            </w:r>
            <w:proofErr w:type="spellEnd"/>
            <w:r w:rsidR="00D21AEB" w:rsidRPr="00D21AEB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5181BC84" w14:textId="1693F91B" w:rsidR="00D21AEB" w:rsidRPr="008A395F" w:rsidRDefault="00080F25" w:rsidP="0098728E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 xml:space="preserve">Код </w:t>
            </w:r>
            <w:r w:rsidR="0098728E" w:rsidRPr="008A395F">
              <w:rPr>
                <w:rFonts w:ascii="Times New Roman" w:hAnsi="Times New Roman"/>
                <w:i/>
                <w:sz w:val="22"/>
                <w:szCs w:val="24"/>
              </w:rPr>
              <w:t>назначения</w:t>
            </w:r>
            <w:r w:rsidR="00D21AEB" w:rsidRPr="008A395F">
              <w:rPr>
                <w:rFonts w:ascii="Times New Roman" w:hAnsi="Times New Roman"/>
                <w:i/>
                <w:sz w:val="22"/>
                <w:szCs w:val="24"/>
              </w:rPr>
              <w:t xml:space="preserve"> товара</w:t>
            </w:r>
          </w:p>
        </w:tc>
        <w:tc>
          <w:tcPr>
            <w:tcW w:w="1559" w:type="dxa"/>
          </w:tcPr>
          <w:p w14:paraId="7929F8BA" w14:textId="61223BFD" w:rsidR="00D21AEB" w:rsidRDefault="00D21AEB" w:rsidP="00D21A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 w:rsidR="000378F6">
              <w:rPr>
                <w:rFonts w:ascii="Times New Roman" w:hAnsi="Times New Roman"/>
                <w:sz w:val="22"/>
                <w:lang w:val="en-US"/>
              </w:rPr>
              <w:t>(</w:t>
            </w:r>
            <w:r w:rsidR="000378F6">
              <w:rPr>
                <w:rFonts w:ascii="Times New Roman" w:hAnsi="Times New Roman"/>
                <w:sz w:val="22"/>
              </w:rPr>
              <w:t>7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5A380389" w14:textId="42DA7DEE" w:rsidR="00D21AEB" w:rsidRDefault="00D21AEB" w:rsidP="00D21A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31EC844C" w14:textId="531DEE6C" w:rsidR="00D21AEB" w:rsidRDefault="00D21AEB" w:rsidP="00D21A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D21AEB" w:rsidRPr="002933F6" w14:paraId="264830F1" w14:textId="77777777" w:rsidTr="0098728E">
        <w:tc>
          <w:tcPr>
            <w:tcW w:w="2977" w:type="dxa"/>
          </w:tcPr>
          <w:p w14:paraId="26896555" w14:textId="0BBFE492" w:rsidR="00D21AEB" w:rsidRDefault="0098728E" w:rsidP="00D21A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Назначение</w:t>
            </w:r>
            <w:r w:rsidR="00D21AEB">
              <w:rPr>
                <w:rFonts w:ascii="Times New Roman" w:hAnsi="Times New Roman"/>
                <w:b/>
                <w:i/>
                <w:sz w:val="22"/>
              </w:rPr>
              <w:t xml:space="preserve"> товара</w:t>
            </w:r>
            <w:r w:rsidR="00D21AEB">
              <w:rPr>
                <w:rFonts w:ascii="Times New Roman" w:hAnsi="Times New Roman"/>
                <w:b/>
                <w:i/>
                <w:sz w:val="22"/>
              </w:rPr>
              <w:br/>
            </w:r>
            <w:r w:rsidR="00D21AEB" w:rsidRPr="00D21AEB">
              <w:rPr>
                <w:rFonts w:ascii="Times New Roman" w:hAnsi="Times New Roman"/>
                <w:sz w:val="22"/>
              </w:rPr>
              <w:t>(</w:t>
            </w:r>
            <w:r w:rsidR="00D21AEB">
              <w:rPr>
                <w:rFonts w:ascii="Times New Roman" w:hAnsi="Times New Roman"/>
                <w:sz w:val="22"/>
                <w:lang w:val="en-US"/>
              </w:rPr>
              <w:t>WMS</w:t>
            </w:r>
            <w:r w:rsidR="00D21AEB"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Purpose</w:t>
            </w:r>
            <w:r w:rsidR="00D21AEB">
              <w:rPr>
                <w:rFonts w:ascii="Times New Roman" w:hAnsi="Times New Roman"/>
                <w:sz w:val="22"/>
                <w:lang w:val="en-US"/>
              </w:rPr>
              <w:t>Product</w:t>
            </w:r>
            <w:proofErr w:type="spellEnd"/>
            <w:r w:rsidR="00D21AEB" w:rsidRPr="00D21AEB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00013058" w14:textId="072C34AD" w:rsidR="00D21AEB" w:rsidRPr="008A395F" w:rsidRDefault="0098728E" w:rsidP="00D21AE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Назначение</w:t>
            </w:r>
            <w:r w:rsidR="00D21AEB" w:rsidRPr="008A395F">
              <w:rPr>
                <w:rFonts w:ascii="Times New Roman" w:hAnsi="Times New Roman"/>
                <w:i/>
                <w:sz w:val="22"/>
                <w:szCs w:val="24"/>
              </w:rPr>
              <w:t xml:space="preserve"> товара</w:t>
            </w:r>
          </w:p>
        </w:tc>
        <w:tc>
          <w:tcPr>
            <w:tcW w:w="1559" w:type="dxa"/>
          </w:tcPr>
          <w:p w14:paraId="48A857DD" w14:textId="2D30CA35" w:rsidR="00D21AEB" w:rsidRDefault="00D21AEB" w:rsidP="003906D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Sting</w:t>
            </w:r>
            <w:r>
              <w:rPr>
                <w:rFonts w:ascii="Times New Roman" w:hAnsi="Times New Roman"/>
                <w:sz w:val="22"/>
              </w:rPr>
              <w:t>(</w:t>
            </w:r>
            <w:r w:rsidR="003906DF">
              <w:rPr>
                <w:rFonts w:ascii="Times New Roman" w:hAnsi="Times New Roman"/>
                <w:sz w:val="22"/>
              </w:rPr>
              <w:t>255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7D3FA674" w14:textId="71C9A418" w:rsidR="00D21AEB" w:rsidRDefault="00D21AEB" w:rsidP="00D21A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0DE1B0CC" w14:textId="5FA91CE3" w:rsidR="00D21AEB" w:rsidRDefault="00D21AEB" w:rsidP="00D21A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6CDBDF84" w14:textId="2766600B" w:rsidR="003935AB" w:rsidRPr="007A012A" w:rsidRDefault="003935AB" w:rsidP="00DA4653">
      <w:pPr>
        <w:pStyle w:val="a4"/>
        <w:numPr>
          <w:ilvl w:val="1"/>
          <w:numId w:val="25"/>
        </w:numPr>
      </w:pPr>
      <w:r>
        <w:t xml:space="preserve">Создать новую таблицу </w:t>
      </w:r>
      <w:r w:rsidRPr="00A10016">
        <w:rPr>
          <w:b/>
          <w:lang w:val="en-US"/>
        </w:rPr>
        <w:t>WMS</w:t>
      </w:r>
      <w:r w:rsidRPr="00A10016">
        <w:rPr>
          <w:b/>
        </w:rPr>
        <w:t>_</w:t>
      </w:r>
      <w:proofErr w:type="spellStart"/>
      <w:r w:rsidR="00E57A79">
        <w:rPr>
          <w:b/>
          <w:lang w:val="en-US"/>
        </w:rPr>
        <w:t>Item</w:t>
      </w:r>
      <w:r w:rsidRPr="00A10016">
        <w:rPr>
          <w:b/>
          <w:lang w:val="en-US"/>
        </w:rPr>
        <w:t>Affiliation</w:t>
      </w:r>
      <w:proofErr w:type="spellEnd"/>
      <w:r w:rsidR="00A10016"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977"/>
        <w:gridCol w:w="2126"/>
        <w:gridCol w:w="1559"/>
        <w:gridCol w:w="1701"/>
        <w:gridCol w:w="2127"/>
      </w:tblGrid>
      <w:tr w:rsidR="003935AB" w:rsidRPr="00FF5124" w14:paraId="3F84237E" w14:textId="77777777" w:rsidTr="003935AB">
        <w:trPr>
          <w:trHeight w:val="999"/>
        </w:trPr>
        <w:tc>
          <w:tcPr>
            <w:tcW w:w="2977" w:type="dxa"/>
            <w:shd w:val="clear" w:color="auto" w:fill="D9D9D9" w:themeFill="background1" w:themeFillShade="D9"/>
          </w:tcPr>
          <w:p w14:paraId="4A1AB1FB" w14:textId="77777777" w:rsidR="003935AB" w:rsidRPr="00FF5124" w:rsidRDefault="003935A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7D2ABABA" w14:textId="77777777" w:rsidR="003935AB" w:rsidRPr="00FF5124" w:rsidRDefault="003935A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B4A7BE3" w14:textId="77777777" w:rsidR="003935AB" w:rsidRPr="00FF5124" w:rsidRDefault="003935A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37F994B" w14:textId="77777777" w:rsidR="003935AB" w:rsidRPr="00FF5124" w:rsidRDefault="003935A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7128A663" w14:textId="77777777" w:rsidR="003935AB" w:rsidRPr="00FF5124" w:rsidRDefault="003935A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3935AB" w:rsidRPr="002933F6" w14:paraId="088644DF" w14:textId="77777777" w:rsidTr="003935AB">
        <w:tc>
          <w:tcPr>
            <w:tcW w:w="2977" w:type="dxa"/>
          </w:tcPr>
          <w:p w14:paraId="4B52789B" w14:textId="27DF0444" w:rsidR="003935AB" w:rsidRPr="00D21AEB" w:rsidRDefault="00080F25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</w:t>
            </w:r>
            <w:r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 w:rsidR="000378F6">
              <w:rPr>
                <w:rFonts w:ascii="Times New Roman" w:hAnsi="Times New Roman"/>
                <w:b/>
                <w:i/>
                <w:sz w:val="22"/>
              </w:rPr>
              <w:t>в</w:t>
            </w:r>
            <w:r w:rsidR="003935AB">
              <w:rPr>
                <w:rFonts w:ascii="Times New Roman" w:hAnsi="Times New Roman"/>
                <w:b/>
                <w:i/>
                <w:sz w:val="22"/>
              </w:rPr>
              <w:t>ида</w:t>
            </w:r>
            <w:r w:rsidR="003935AB"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 w:rsidR="003935AB">
              <w:rPr>
                <w:rFonts w:ascii="Times New Roman" w:hAnsi="Times New Roman"/>
                <w:b/>
                <w:i/>
                <w:sz w:val="22"/>
              </w:rPr>
              <w:t>товара</w:t>
            </w:r>
            <w:r w:rsidR="003935AB" w:rsidRPr="00D21AEB">
              <w:rPr>
                <w:rFonts w:ascii="Times New Roman" w:hAnsi="Times New Roman"/>
                <w:sz w:val="22"/>
              </w:rPr>
              <w:br/>
              <w:t>(</w:t>
            </w:r>
            <w:r w:rsidR="003935AB">
              <w:rPr>
                <w:rFonts w:ascii="Times New Roman" w:hAnsi="Times New Roman"/>
                <w:sz w:val="22"/>
                <w:lang w:val="en-US"/>
              </w:rPr>
              <w:t>WMS</w:t>
            </w:r>
            <w:r w:rsidR="003935AB"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 w:rsidR="003935AB">
              <w:rPr>
                <w:rFonts w:ascii="Times New Roman" w:hAnsi="Times New Roman"/>
                <w:sz w:val="22"/>
                <w:lang w:val="en-US"/>
              </w:rPr>
              <w:t>ItemTypeId</w:t>
            </w:r>
            <w:proofErr w:type="spellEnd"/>
            <w:r w:rsidR="003935AB" w:rsidRPr="00D21AEB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35E9B85D" w14:textId="51A4F61C" w:rsidR="003935AB" w:rsidRPr="008A395F" w:rsidRDefault="00080F25" w:rsidP="003935A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 xml:space="preserve">Код </w:t>
            </w:r>
            <w:r w:rsidR="003935AB" w:rsidRPr="008A395F">
              <w:rPr>
                <w:rFonts w:ascii="Times New Roman" w:hAnsi="Times New Roman"/>
                <w:i/>
                <w:sz w:val="22"/>
                <w:szCs w:val="24"/>
              </w:rPr>
              <w:t>вида товара</w:t>
            </w:r>
          </w:p>
        </w:tc>
        <w:tc>
          <w:tcPr>
            <w:tcW w:w="1559" w:type="dxa"/>
          </w:tcPr>
          <w:p w14:paraId="62528A65" w14:textId="7EA99A4A" w:rsidR="003935AB" w:rsidRPr="00D21AEB" w:rsidRDefault="003935A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 w:rsidR="000378F6">
              <w:rPr>
                <w:rFonts w:ascii="Times New Roman" w:hAnsi="Times New Roman"/>
                <w:sz w:val="22"/>
                <w:lang w:val="en-US"/>
              </w:rPr>
              <w:t>(</w:t>
            </w:r>
            <w:r w:rsidR="000378F6">
              <w:rPr>
                <w:rFonts w:ascii="Times New Roman" w:hAnsi="Times New Roman"/>
                <w:sz w:val="22"/>
              </w:rPr>
              <w:t>7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139430E4" w14:textId="77777777" w:rsidR="003935AB" w:rsidRPr="009C5ACA" w:rsidRDefault="003935A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37245965" w14:textId="77777777" w:rsidR="003935AB" w:rsidRPr="002933F6" w:rsidRDefault="003935A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3935AB" w14:paraId="1E24A480" w14:textId="77777777" w:rsidTr="003935AB">
        <w:tc>
          <w:tcPr>
            <w:tcW w:w="2977" w:type="dxa"/>
          </w:tcPr>
          <w:p w14:paraId="220CD5F0" w14:textId="426131D1" w:rsidR="003935AB" w:rsidRPr="00D21AEB" w:rsidRDefault="003935A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Вид товара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 w:rsidRPr="00D21AEB">
              <w:rPr>
                <w:rFonts w:ascii="Times New Roman" w:hAnsi="Times New Roman"/>
                <w:sz w:val="22"/>
              </w:rPr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ItemType</w:t>
            </w:r>
            <w:proofErr w:type="spellEnd"/>
            <w:r w:rsidRPr="00D21AEB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61781122" w14:textId="77777777" w:rsidR="003935AB" w:rsidRPr="008A395F" w:rsidRDefault="003935AB" w:rsidP="003935A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Наименование вида товара</w:t>
            </w:r>
          </w:p>
        </w:tc>
        <w:tc>
          <w:tcPr>
            <w:tcW w:w="1559" w:type="dxa"/>
          </w:tcPr>
          <w:p w14:paraId="563620FD" w14:textId="2C265C5A" w:rsidR="003935AB" w:rsidRPr="00D21AEB" w:rsidRDefault="003935AB" w:rsidP="003906D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Sting</w:t>
            </w:r>
            <w:r>
              <w:rPr>
                <w:rFonts w:ascii="Times New Roman" w:hAnsi="Times New Roman"/>
                <w:sz w:val="22"/>
              </w:rPr>
              <w:t>(</w:t>
            </w:r>
            <w:r w:rsidR="003906DF">
              <w:rPr>
                <w:rFonts w:ascii="Times New Roman" w:hAnsi="Times New Roman"/>
                <w:sz w:val="22"/>
              </w:rPr>
              <w:t>255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759C695E" w14:textId="77777777" w:rsidR="003935AB" w:rsidRDefault="003935A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0C8324BA" w14:textId="77777777" w:rsidR="003935AB" w:rsidRDefault="003935A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3935AB" w14:paraId="68E7E35E" w14:textId="77777777" w:rsidTr="003935AB">
        <w:tc>
          <w:tcPr>
            <w:tcW w:w="2977" w:type="dxa"/>
          </w:tcPr>
          <w:p w14:paraId="7EC78D6D" w14:textId="361EA254" w:rsidR="003935AB" w:rsidRDefault="00080F25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lastRenderedPageBreak/>
              <w:t>Код</w:t>
            </w:r>
            <w:r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 w:rsidR="000378F6">
              <w:rPr>
                <w:rFonts w:ascii="Times New Roman" w:hAnsi="Times New Roman"/>
                <w:b/>
                <w:i/>
                <w:sz w:val="22"/>
              </w:rPr>
              <w:t>п</w:t>
            </w:r>
            <w:r w:rsidR="003935AB">
              <w:rPr>
                <w:rFonts w:ascii="Times New Roman" w:hAnsi="Times New Roman"/>
                <w:b/>
                <w:i/>
                <w:sz w:val="22"/>
              </w:rPr>
              <w:t>отребительской категории</w:t>
            </w:r>
            <w:r w:rsidR="003935AB" w:rsidRPr="00D21AEB">
              <w:rPr>
                <w:rFonts w:ascii="Times New Roman" w:hAnsi="Times New Roman"/>
                <w:sz w:val="22"/>
              </w:rPr>
              <w:br/>
              <w:t>(</w:t>
            </w:r>
            <w:r w:rsidR="003935AB">
              <w:rPr>
                <w:rFonts w:ascii="Times New Roman" w:hAnsi="Times New Roman"/>
                <w:sz w:val="22"/>
                <w:lang w:val="en-US"/>
              </w:rPr>
              <w:t>WMS</w:t>
            </w:r>
            <w:r w:rsidR="003935AB"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 w:rsidR="003935AB">
              <w:rPr>
                <w:rFonts w:ascii="Times New Roman" w:hAnsi="Times New Roman"/>
                <w:sz w:val="22"/>
                <w:lang w:val="en-US"/>
              </w:rPr>
              <w:t>ConsumerCategoryId</w:t>
            </w:r>
            <w:proofErr w:type="spellEnd"/>
            <w:r w:rsidR="003935AB" w:rsidRPr="00D21AEB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48898103" w14:textId="4B662ABD" w:rsidR="003935AB" w:rsidRPr="008A395F" w:rsidRDefault="00080F25" w:rsidP="003935A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 xml:space="preserve">Код </w:t>
            </w:r>
            <w:r w:rsidR="003935AB" w:rsidRPr="008A395F">
              <w:rPr>
                <w:rFonts w:ascii="Times New Roman" w:hAnsi="Times New Roman"/>
                <w:i/>
                <w:sz w:val="22"/>
                <w:szCs w:val="24"/>
              </w:rPr>
              <w:t>потребительской категории товара</w:t>
            </w:r>
          </w:p>
        </w:tc>
        <w:tc>
          <w:tcPr>
            <w:tcW w:w="1559" w:type="dxa"/>
          </w:tcPr>
          <w:p w14:paraId="5E273804" w14:textId="1FD2F6C3" w:rsidR="003935AB" w:rsidRDefault="003935A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 w:rsidR="000378F6">
              <w:rPr>
                <w:rFonts w:ascii="Times New Roman" w:hAnsi="Times New Roman"/>
                <w:sz w:val="22"/>
                <w:lang w:val="en-US"/>
              </w:rPr>
              <w:t>(</w:t>
            </w:r>
            <w:r w:rsidR="000378F6">
              <w:rPr>
                <w:rFonts w:ascii="Times New Roman" w:hAnsi="Times New Roman"/>
                <w:sz w:val="22"/>
              </w:rPr>
              <w:t>7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219CC8D2" w14:textId="77777777" w:rsidR="003935AB" w:rsidRDefault="003935A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16D0F230" w14:textId="77777777" w:rsidR="003935AB" w:rsidRDefault="003935A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3935AB" w14:paraId="7B474743" w14:textId="77777777" w:rsidTr="003935AB">
        <w:tc>
          <w:tcPr>
            <w:tcW w:w="2977" w:type="dxa"/>
          </w:tcPr>
          <w:p w14:paraId="230A7560" w14:textId="77777777" w:rsidR="003935AB" w:rsidRDefault="003935A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Потребительская категория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 w:rsidRPr="00D21AEB">
              <w:rPr>
                <w:rFonts w:ascii="Times New Roman" w:hAnsi="Times New Roman"/>
                <w:sz w:val="22"/>
              </w:rPr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ConsumerCategory</w:t>
            </w:r>
            <w:proofErr w:type="spellEnd"/>
            <w:r w:rsidRPr="00D21AEB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6345B0C0" w14:textId="77777777" w:rsidR="003935AB" w:rsidRPr="008A395F" w:rsidRDefault="003935AB" w:rsidP="003935A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Потребительская категория товара</w:t>
            </w:r>
          </w:p>
        </w:tc>
        <w:tc>
          <w:tcPr>
            <w:tcW w:w="1559" w:type="dxa"/>
          </w:tcPr>
          <w:p w14:paraId="039A9D88" w14:textId="0150E4AE" w:rsidR="003935AB" w:rsidRDefault="003935AB" w:rsidP="003906D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Sting</w:t>
            </w:r>
            <w:r>
              <w:rPr>
                <w:rFonts w:ascii="Times New Roman" w:hAnsi="Times New Roman"/>
                <w:sz w:val="22"/>
              </w:rPr>
              <w:t>(</w:t>
            </w:r>
            <w:r w:rsidR="003906DF">
              <w:rPr>
                <w:rFonts w:ascii="Times New Roman" w:hAnsi="Times New Roman"/>
                <w:sz w:val="22"/>
              </w:rPr>
              <w:t>255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5D9A0D79" w14:textId="77777777" w:rsidR="003935AB" w:rsidRDefault="003935A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7A03B518" w14:textId="77777777" w:rsidR="003935AB" w:rsidRDefault="003935A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3935AB" w14:paraId="518E7610" w14:textId="77777777" w:rsidTr="003935AB">
        <w:tc>
          <w:tcPr>
            <w:tcW w:w="2977" w:type="dxa"/>
          </w:tcPr>
          <w:p w14:paraId="417B0375" w14:textId="79DDB2F9" w:rsidR="003935AB" w:rsidRPr="003935AB" w:rsidRDefault="003935A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3935AB">
              <w:rPr>
                <w:rFonts w:ascii="Times New Roman" w:hAnsi="Times New Roman"/>
                <w:b/>
                <w:i/>
                <w:sz w:val="22"/>
              </w:rPr>
              <w:t>Категория товара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 w:rsidRPr="003935AB">
              <w:rPr>
                <w:rFonts w:ascii="Times New Roman" w:hAnsi="Times New Roman"/>
                <w:sz w:val="22"/>
                <w:lang w:val="en-US"/>
              </w:rPr>
              <w:t>ItemCategoryId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2126" w:type="dxa"/>
          </w:tcPr>
          <w:p w14:paraId="27406E1B" w14:textId="6335A33B" w:rsidR="003935AB" w:rsidRPr="008A395F" w:rsidRDefault="003935AB" w:rsidP="003935A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Категория товара</w:t>
            </w:r>
          </w:p>
        </w:tc>
        <w:tc>
          <w:tcPr>
            <w:tcW w:w="1559" w:type="dxa"/>
          </w:tcPr>
          <w:p w14:paraId="6DCCCA09" w14:textId="1FDB062B" w:rsidR="003935AB" w:rsidRDefault="003935A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Sting</w:t>
            </w:r>
            <w:r>
              <w:rPr>
                <w:rFonts w:ascii="Times New Roman" w:hAnsi="Times New Roman"/>
                <w:sz w:val="22"/>
              </w:rPr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40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646FBF5E" w14:textId="5DDCE63C" w:rsidR="003935AB" w:rsidRDefault="003935A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2E0D5BFB" w14:textId="7E7986AD" w:rsidR="003935AB" w:rsidRDefault="003935AB" w:rsidP="003935A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332D2B" w14:paraId="679800FA" w14:textId="77777777" w:rsidTr="003935AB">
        <w:tc>
          <w:tcPr>
            <w:tcW w:w="2977" w:type="dxa"/>
          </w:tcPr>
          <w:p w14:paraId="4C9377ED" w14:textId="128ECB4A" w:rsidR="00332D2B" w:rsidRPr="003935AB" w:rsidRDefault="00332D2B" w:rsidP="00332D2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Описание категории</w:t>
            </w:r>
            <w:r w:rsidRPr="003935AB">
              <w:rPr>
                <w:rFonts w:ascii="Times New Roman" w:hAnsi="Times New Roman"/>
                <w:b/>
                <w:i/>
                <w:sz w:val="22"/>
              </w:rPr>
              <w:t xml:space="preserve"> товара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 w:rsidRPr="00332D2B">
              <w:rPr>
                <w:rFonts w:ascii="Times New Roman" w:hAnsi="Times New Roman"/>
                <w:sz w:val="22"/>
                <w:lang w:val="en-US"/>
              </w:rPr>
              <w:t>Description</w:t>
            </w:r>
            <w:r>
              <w:rPr>
                <w:rFonts w:ascii="Times New Roman" w:hAnsi="Times New Roman"/>
                <w:sz w:val="22"/>
                <w:lang w:val="en-US"/>
              </w:rPr>
              <w:t>ItemCategory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2126" w:type="dxa"/>
          </w:tcPr>
          <w:p w14:paraId="506CA29A" w14:textId="62183C32" w:rsidR="00332D2B" w:rsidRPr="008A395F" w:rsidRDefault="00332D2B" w:rsidP="00332D2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Описание категории товара</w:t>
            </w:r>
          </w:p>
        </w:tc>
        <w:tc>
          <w:tcPr>
            <w:tcW w:w="1559" w:type="dxa"/>
          </w:tcPr>
          <w:p w14:paraId="72A6D02C" w14:textId="7DB7A059" w:rsidR="00332D2B" w:rsidRDefault="00332D2B" w:rsidP="00332D2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Sting</w:t>
            </w:r>
            <w:r>
              <w:rPr>
                <w:rFonts w:ascii="Times New Roman" w:hAnsi="Times New Roman"/>
                <w:sz w:val="22"/>
              </w:rPr>
              <w:t>(6</w:t>
            </w:r>
            <w:r>
              <w:rPr>
                <w:rFonts w:ascii="Times New Roman" w:hAnsi="Times New Roman"/>
                <w:sz w:val="22"/>
                <w:lang w:val="en-US"/>
              </w:rPr>
              <w:t>0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048D2D36" w14:textId="088F7111" w:rsidR="00332D2B" w:rsidRDefault="00332D2B" w:rsidP="00332D2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370C2298" w14:textId="01F16109" w:rsidR="00332D2B" w:rsidRDefault="00332D2B" w:rsidP="00332D2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332D2B" w14:paraId="0794D80F" w14:textId="77777777" w:rsidTr="003935AB">
        <w:tc>
          <w:tcPr>
            <w:tcW w:w="2977" w:type="dxa"/>
          </w:tcPr>
          <w:p w14:paraId="097F6FAF" w14:textId="691BC4A9" w:rsidR="00332D2B" w:rsidRDefault="00332D2B" w:rsidP="00332D2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3935AB">
              <w:rPr>
                <w:rFonts w:ascii="Times New Roman" w:hAnsi="Times New Roman"/>
                <w:b/>
                <w:i/>
                <w:sz w:val="22"/>
              </w:rPr>
              <w:t>Уровень товарного соседства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 w:rsidRPr="003935AB">
              <w:rPr>
                <w:rFonts w:ascii="Times New Roman" w:hAnsi="Times New Roman"/>
                <w:sz w:val="22"/>
                <w:lang w:val="en-US"/>
              </w:rPr>
              <w:t>ItemNeighborhoodLevelId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2126" w:type="dxa"/>
          </w:tcPr>
          <w:p w14:paraId="78EC39E7" w14:textId="459E1D46" w:rsidR="00332D2B" w:rsidRPr="008A395F" w:rsidRDefault="00332D2B" w:rsidP="00332D2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Уровень товарного соседства</w:t>
            </w:r>
          </w:p>
        </w:tc>
        <w:tc>
          <w:tcPr>
            <w:tcW w:w="1559" w:type="dxa"/>
          </w:tcPr>
          <w:p w14:paraId="19764F00" w14:textId="2C9AB3B2" w:rsidR="00332D2B" w:rsidRDefault="00332D2B" w:rsidP="00332D2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Sting</w:t>
            </w:r>
            <w:r>
              <w:rPr>
                <w:rFonts w:ascii="Times New Roman" w:hAnsi="Times New Roman"/>
                <w:sz w:val="22"/>
              </w:rPr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40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6AC1850B" w14:textId="45EC7035" w:rsidR="00332D2B" w:rsidRDefault="00332D2B" w:rsidP="00332D2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1D19F33B" w14:textId="1A99807E" w:rsidR="00332D2B" w:rsidRDefault="00332D2B" w:rsidP="00332D2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332D2B" w14:paraId="117482E6" w14:textId="77777777" w:rsidTr="003935AB">
        <w:tc>
          <w:tcPr>
            <w:tcW w:w="2977" w:type="dxa"/>
          </w:tcPr>
          <w:p w14:paraId="5D9F5E9A" w14:textId="10DDE83C" w:rsidR="00332D2B" w:rsidRPr="003935AB" w:rsidRDefault="00332D2B" w:rsidP="00332D2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Описание уровня</w:t>
            </w:r>
            <w:r w:rsidRPr="003935AB">
              <w:rPr>
                <w:rFonts w:ascii="Times New Roman" w:hAnsi="Times New Roman"/>
                <w:b/>
                <w:i/>
                <w:sz w:val="22"/>
              </w:rPr>
              <w:t xml:space="preserve"> товарного соседства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 w:rsidRPr="00332D2B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332D2B">
              <w:rPr>
                <w:rFonts w:ascii="Times New Roman" w:hAnsi="Times New Roman"/>
                <w:sz w:val="22"/>
              </w:rPr>
              <w:t>Description</w:t>
            </w:r>
            <w:r>
              <w:rPr>
                <w:rFonts w:ascii="Times New Roman" w:hAnsi="Times New Roman"/>
                <w:sz w:val="22"/>
                <w:lang w:val="en-US"/>
              </w:rPr>
              <w:t>ItemNeighborhoodLevel</w:t>
            </w:r>
            <w:proofErr w:type="spellEnd"/>
            <w:r w:rsidRPr="00332D2B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45FD2E9C" w14:textId="000D2454" w:rsidR="00332D2B" w:rsidRPr="008A395F" w:rsidRDefault="00332D2B" w:rsidP="00332D2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 xml:space="preserve">Описание </w:t>
            </w:r>
            <w:proofErr w:type="spellStart"/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уровеня</w:t>
            </w:r>
            <w:proofErr w:type="spellEnd"/>
            <w:r w:rsidRPr="008A395F">
              <w:rPr>
                <w:rFonts w:ascii="Times New Roman" w:hAnsi="Times New Roman"/>
                <w:i/>
                <w:sz w:val="22"/>
                <w:szCs w:val="24"/>
              </w:rPr>
              <w:t xml:space="preserve"> товарного соседства</w:t>
            </w:r>
          </w:p>
        </w:tc>
        <w:tc>
          <w:tcPr>
            <w:tcW w:w="1559" w:type="dxa"/>
          </w:tcPr>
          <w:p w14:paraId="1CF1E965" w14:textId="06F70758" w:rsidR="00332D2B" w:rsidRDefault="00332D2B" w:rsidP="00332D2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Sting</w:t>
            </w:r>
            <w:r>
              <w:rPr>
                <w:rFonts w:ascii="Times New Roman" w:hAnsi="Times New Roman"/>
                <w:sz w:val="22"/>
              </w:rPr>
              <w:t>(6</w:t>
            </w:r>
            <w:r>
              <w:rPr>
                <w:rFonts w:ascii="Times New Roman" w:hAnsi="Times New Roman"/>
                <w:sz w:val="22"/>
                <w:lang w:val="en-US"/>
              </w:rPr>
              <w:t>0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07938F8D" w14:textId="2CD6465C" w:rsidR="00332D2B" w:rsidRDefault="00332D2B" w:rsidP="00332D2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42F6CF1E" w14:textId="3355FA2F" w:rsidR="00332D2B" w:rsidRDefault="00332D2B" w:rsidP="00332D2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332D2B" w14:paraId="449443F5" w14:textId="77777777" w:rsidTr="003935AB">
        <w:tc>
          <w:tcPr>
            <w:tcW w:w="2977" w:type="dxa"/>
          </w:tcPr>
          <w:p w14:paraId="5C166408" w14:textId="26D56A37" w:rsidR="00332D2B" w:rsidRDefault="00332D2B" w:rsidP="00332D2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332D2B">
              <w:rPr>
                <w:rFonts w:ascii="Times New Roman" w:hAnsi="Times New Roman"/>
                <w:b/>
                <w:i/>
                <w:sz w:val="22"/>
              </w:rPr>
              <w:t>Категория для ЗП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 w:rsidRPr="00332D2B">
              <w:rPr>
                <w:rFonts w:ascii="Times New Roman" w:hAnsi="Times New Roman"/>
                <w:sz w:val="22"/>
                <w:lang w:val="en-US"/>
              </w:rPr>
              <w:t>CategoryId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2126" w:type="dxa"/>
          </w:tcPr>
          <w:p w14:paraId="62087EDE" w14:textId="0306CA34" w:rsidR="00332D2B" w:rsidRPr="008A395F" w:rsidRDefault="00332D2B" w:rsidP="00332D2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Категория для ЗП</w:t>
            </w:r>
          </w:p>
        </w:tc>
        <w:tc>
          <w:tcPr>
            <w:tcW w:w="1559" w:type="dxa"/>
          </w:tcPr>
          <w:p w14:paraId="7AF7F412" w14:textId="2CED0F77" w:rsidR="00332D2B" w:rsidRDefault="00332D2B" w:rsidP="00332D2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Sting</w:t>
            </w:r>
            <w:r>
              <w:rPr>
                <w:rFonts w:ascii="Times New Roman" w:hAnsi="Times New Roman"/>
                <w:sz w:val="22"/>
              </w:rPr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4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155B462F" w14:textId="04E6919F" w:rsidR="00332D2B" w:rsidRDefault="00332D2B" w:rsidP="00332D2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69A0456D" w14:textId="1C6D4207" w:rsidR="00332D2B" w:rsidRDefault="00332D2B" w:rsidP="00332D2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332D2B" w14:paraId="7DFE75E3" w14:textId="77777777" w:rsidTr="003935AB">
        <w:tc>
          <w:tcPr>
            <w:tcW w:w="2977" w:type="dxa"/>
          </w:tcPr>
          <w:p w14:paraId="714D1AF0" w14:textId="4241428E" w:rsidR="00332D2B" w:rsidRPr="003935AB" w:rsidRDefault="00332D2B" w:rsidP="00332D2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332D2B">
              <w:rPr>
                <w:rFonts w:ascii="Times New Roman" w:hAnsi="Times New Roman"/>
                <w:b/>
                <w:i/>
                <w:sz w:val="22"/>
              </w:rPr>
              <w:t>Описание</w:t>
            </w:r>
            <w:r>
              <w:rPr>
                <w:rFonts w:ascii="Times New Roman" w:hAnsi="Times New Roman"/>
                <w:b/>
                <w:i/>
                <w:sz w:val="22"/>
              </w:rPr>
              <w:t xml:space="preserve"> категории для ЗП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 w:rsidRPr="00332D2B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332D2B">
              <w:rPr>
                <w:rFonts w:ascii="Times New Roman" w:hAnsi="Times New Roman"/>
                <w:sz w:val="22"/>
                <w:lang w:val="en-US"/>
              </w:rPr>
              <w:t>DescriptionCategory</w:t>
            </w:r>
            <w:proofErr w:type="spellEnd"/>
            <w:r w:rsidRPr="00332D2B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360F5755" w14:textId="2910EE52" w:rsidR="00332D2B" w:rsidRPr="008A395F" w:rsidRDefault="00332D2B" w:rsidP="00332D2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Описание категории для ЗП</w:t>
            </w:r>
          </w:p>
        </w:tc>
        <w:tc>
          <w:tcPr>
            <w:tcW w:w="1559" w:type="dxa"/>
          </w:tcPr>
          <w:p w14:paraId="05963252" w14:textId="1385E5F2" w:rsidR="00332D2B" w:rsidRDefault="00332D2B" w:rsidP="00332D2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Sting</w:t>
            </w:r>
            <w:r>
              <w:rPr>
                <w:rFonts w:ascii="Times New Roman" w:hAnsi="Times New Roman"/>
                <w:sz w:val="22"/>
              </w:rPr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40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6E15307A" w14:textId="12D34398" w:rsidR="00332D2B" w:rsidRDefault="00332D2B" w:rsidP="00332D2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3DF1BD78" w14:textId="4DD4C70E" w:rsidR="00332D2B" w:rsidRDefault="00332D2B" w:rsidP="00332D2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341A57DA" w14:textId="54CBC94E" w:rsidR="001113DF" w:rsidRPr="007A012A" w:rsidRDefault="001113DF" w:rsidP="00DA4653">
      <w:pPr>
        <w:pStyle w:val="a4"/>
        <w:numPr>
          <w:ilvl w:val="1"/>
          <w:numId w:val="25"/>
        </w:numPr>
      </w:pPr>
      <w:r>
        <w:t xml:space="preserve">Создать новую таблицу </w:t>
      </w:r>
      <w:r w:rsidRPr="001113DF">
        <w:rPr>
          <w:b/>
          <w:lang w:val="en-US"/>
        </w:rPr>
        <w:t>WMS</w:t>
      </w:r>
      <w:r w:rsidRPr="001113DF">
        <w:rPr>
          <w:b/>
        </w:rPr>
        <w:t>_</w:t>
      </w:r>
      <w:proofErr w:type="spellStart"/>
      <w:r w:rsidRPr="001113DF">
        <w:rPr>
          <w:b/>
          <w:lang w:val="en-US"/>
        </w:rPr>
        <w:t>ItemType</w:t>
      </w:r>
      <w:proofErr w:type="spellEnd"/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977"/>
        <w:gridCol w:w="2126"/>
        <w:gridCol w:w="1559"/>
        <w:gridCol w:w="1701"/>
        <w:gridCol w:w="2127"/>
      </w:tblGrid>
      <w:tr w:rsidR="001113DF" w:rsidRPr="00FF5124" w14:paraId="55A4299B" w14:textId="77777777" w:rsidTr="0021179C">
        <w:trPr>
          <w:trHeight w:val="999"/>
        </w:trPr>
        <w:tc>
          <w:tcPr>
            <w:tcW w:w="2977" w:type="dxa"/>
            <w:shd w:val="clear" w:color="auto" w:fill="D9D9D9" w:themeFill="background1" w:themeFillShade="D9"/>
          </w:tcPr>
          <w:p w14:paraId="71A927F9" w14:textId="77777777" w:rsidR="001113DF" w:rsidRPr="00FF5124" w:rsidRDefault="001113DF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16F7D3D" w14:textId="77777777" w:rsidR="001113DF" w:rsidRPr="00FF5124" w:rsidRDefault="001113DF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D24315A" w14:textId="77777777" w:rsidR="001113DF" w:rsidRPr="00FF5124" w:rsidRDefault="001113DF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0861945" w14:textId="77777777" w:rsidR="001113DF" w:rsidRPr="00FF5124" w:rsidRDefault="001113DF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13844DAA" w14:textId="77777777" w:rsidR="001113DF" w:rsidRPr="00FF5124" w:rsidRDefault="001113DF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1113DF" w:rsidRPr="002933F6" w14:paraId="37BD4B0E" w14:textId="77777777" w:rsidTr="0021179C">
        <w:tc>
          <w:tcPr>
            <w:tcW w:w="2977" w:type="dxa"/>
          </w:tcPr>
          <w:p w14:paraId="15DCF7A7" w14:textId="5A667762" w:rsidR="001113DF" w:rsidRPr="00D21AEB" w:rsidRDefault="001113DF" w:rsidP="000378F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ИД</w:t>
            </w:r>
            <w:r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 w:rsidR="000378F6">
              <w:rPr>
                <w:rFonts w:ascii="Times New Roman" w:hAnsi="Times New Roman"/>
                <w:b/>
                <w:i/>
                <w:sz w:val="22"/>
              </w:rPr>
              <w:t>в</w:t>
            </w:r>
            <w:r>
              <w:rPr>
                <w:rFonts w:ascii="Times New Roman" w:hAnsi="Times New Roman"/>
                <w:b/>
                <w:i/>
                <w:sz w:val="22"/>
              </w:rPr>
              <w:t>ида</w:t>
            </w:r>
            <w:r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товара</w:t>
            </w:r>
            <w:r w:rsidRPr="00D21AEB">
              <w:rPr>
                <w:rFonts w:ascii="Times New Roman" w:hAnsi="Times New Roman"/>
                <w:sz w:val="22"/>
              </w:rPr>
              <w:br/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ItemTypeId</w:t>
            </w:r>
            <w:proofErr w:type="spellEnd"/>
            <w:r w:rsidRPr="00D21AEB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59157B10" w14:textId="749C085B" w:rsidR="001113DF" w:rsidRPr="008A395F" w:rsidRDefault="00080F25" w:rsidP="0021179C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 xml:space="preserve">Код </w:t>
            </w:r>
            <w:r w:rsidR="001113DF" w:rsidRPr="008A395F">
              <w:rPr>
                <w:rFonts w:ascii="Times New Roman" w:hAnsi="Times New Roman"/>
                <w:i/>
                <w:sz w:val="22"/>
                <w:szCs w:val="24"/>
              </w:rPr>
              <w:t>вида товара</w:t>
            </w:r>
          </w:p>
        </w:tc>
        <w:tc>
          <w:tcPr>
            <w:tcW w:w="1559" w:type="dxa"/>
          </w:tcPr>
          <w:p w14:paraId="281EF3E6" w14:textId="07B0FCDF" w:rsidR="001113DF" w:rsidRPr="00D21AEB" w:rsidRDefault="001113DF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 w:rsidR="000378F6">
              <w:rPr>
                <w:rFonts w:ascii="Times New Roman" w:hAnsi="Times New Roman"/>
                <w:sz w:val="22"/>
                <w:lang w:val="en-US"/>
              </w:rPr>
              <w:t>(</w:t>
            </w:r>
            <w:r w:rsidR="000378F6">
              <w:rPr>
                <w:rFonts w:ascii="Times New Roman" w:hAnsi="Times New Roman"/>
                <w:sz w:val="22"/>
              </w:rPr>
              <w:t>7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467F8549" w14:textId="77777777" w:rsidR="001113DF" w:rsidRPr="009C5ACA" w:rsidRDefault="001113DF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25292D58" w14:textId="77777777" w:rsidR="001113DF" w:rsidRPr="002933F6" w:rsidRDefault="001113DF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1113DF" w14:paraId="5E78AD3D" w14:textId="77777777" w:rsidTr="0021179C">
        <w:tc>
          <w:tcPr>
            <w:tcW w:w="2977" w:type="dxa"/>
          </w:tcPr>
          <w:p w14:paraId="73F539DD" w14:textId="77777777" w:rsidR="001113DF" w:rsidRPr="00D21AEB" w:rsidRDefault="001113DF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Вид товара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 w:rsidRPr="00D21AEB">
              <w:rPr>
                <w:rFonts w:ascii="Times New Roman" w:hAnsi="Times New Roman"/>
                <w:sz w:val="22"/>
              </w:rPr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ItemType</w:t>
            </w:r>
            <w:proofErr w:type="spellEnd"/>
            <w:r w:rsidRPr="00D21AEB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21B9D510" w14:textId="77777777" w:rsidR="001113DF" w:rsidRPr="008A395F" w:rsidRDefault="001113DF" w:rsidP="0021179C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Наименование вида товара</w:t>
            </w:r>
          </w:p>
        </w:tc>
        <w:tc>
          <w:tcPr>
            <w:tcW w:w="1559" w:type="dxa"/>
          </w:tcPr>
          <w:p w14:paraId="712F915D" w14:textId="097B2009" w:rsidR="001113DF" w:rsidRPr="00D21AEB" w:rsidRDefault="001113DF" w:rsidP="003906D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Sting</w:t>
            </w:r>
            <w:r>
              <w:rPr>
                <w:rFonts w:ascii="Times New Roman" w:hAnsi="Times New Roman"/>
                <w:sz w:val="22"/>
              </w:rPr>
              <w:t>(</w:t>
            </w:r>
            <w:r w:rsidR="003906DF">
              <w:rPr>
                <w:rFonts w:ascii="Times New Roman" w:hAnsi="Times New Roman"/>
                <w:sz w:val="22"/>
              </w:rPr>
              <w:t>255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48E892B9" w14:textId="77777777" w:rsidR="001113DF" w:rsidRDefault="001113DF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1D519974" w14:textId="77777777" w:rsidR="001113DF" w:rsidRDefault="001113DF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FC3927" w14:paraId="76220EAB" w14:textId="77777777" w:rsidTr="0021179C">
        <w:tc>
          <w:tcPr>
            <w:tcW w:w="2977" w:type="dxa"/>
          </w:tcPr>
          <w:p w14:paraId="1CB11C8F" w14:textId="53ACE26B" w:rsidR="00FC3927" w:rsidRPr="00FC3927" w:rsidRDefault="00FC3927" w:rsidP="00FC392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 связанной Потребительской категорией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>
              <w:rPr>
                <w:rFonts w:ascii="Times New Roman" w:hAnsi="Times New Roman"/>
                <w:sz w:val="22"/>
              </w:rPr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ConsumerCategoryId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51A1524B" w14:textId="3D8753FB" w:rsidR="00FC3927" w:rsidRPr="008A395F" w:rsidRDefault="00FC3927" w:rsidP="00FC3927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Код связанного значения из справочника Потребительской категории</w:t>
            </w:r>
          </w:p>
        </w:tc>
        <w:tc>
          <w:tcPr>
            <w:tcW w:w="1559" w:type="dxa"/>
          </w:tcPr>
          <w:p w14:paraId="34DEF7DD" w14:textId="76621872" w:rsidR="00FC3927" w:rsidRPr="00FC3927" w:rsidRDefault="00FC3927" w:rsidP="00FC392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7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68D7B359" w14:textId="2D0A5929" w:rsidR="00FC3927" w:rsidRDefault="00FC3927" w:rsidP="00FC392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360843E9" w14:textId="010B4B59" w:rsidR="00FC3927" w:rsidRDefault="00FC3927" w:rsidP="00FC392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FC3927" w14:paraId="62DCD1E7" w14:textId="77777777" w:rsidTr="0021179C">
        <w:tc>
          <w:tcPr>
            <w:tcW w:w="2977" w:type="dxa"/>
          </w:tcPr>
          <w:p w14:paraId="79CF3F3F" w14:textId="6F5C3389" w:rsidR="00FC3927" w:rsidRDefault="00FC3927" w:rsidP="00FC392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Имя связанной потребительской категории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>
              <w:rPr>
                <w:rFonts w:ascii="Times New Roman" w:hAnsi="Times New Roman"/>
                <w:sz w:val="22"/>
              </w:rPr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ConsumerCategory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1EBA42A2" w14:textId="6A8EF7C1" w:rsidR="00FC3927" w:rsidRPr="008A395F" w:rsidRDefault="00FC3927" w:rsidP="00FC3927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Наименование связанного значения из справочника Потребительской категории</w:t>
            </w:r>
          </w:p>
        </w:tc>
        <w:tc>
          <w:tcPr>
            <w:tcW w:w="1559" w:type="dxa"/>
          </w:tcPr>
          <w:p w14:paraId="6A9B064F" w14:textId="13334D6A" w:rsidR="00FC3927" w:rsidRPr="00FC3927" w:rsidRDefault="00FC3927" w:rsidP="00FC392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Sting</w:t>
            </w:r>
            <w:r>
              <w:rPr>
                <w:rFonts w:ascii="Times New Roman" w:hAnsi="Times New Roman"/>
                <w:sz w:val="22"/>
              </w:rPr>
              <w:t>(255)</w:t>
            </w:r>
          </w:p>
        </w:tc>
        <w:tc>
          <w:tcPr>
            <w:tcW w:w="1701" w:type="dxa"/>
          </w:tcPr>
          <w:p w14:paraId="584DED26" w14:textId="66CC5745" w:rsidR="00FC3927" w:rsidRDefault="00FC3927" w:rsidP="00FC392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408FAC96" w14:textId="483CDBF1" w:rsidR="00FC3927" w:rsidRDefault="00FC3927" w:rsidP="00FC392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FC3927" w14:paraId="31D83B64" w14:textId="77777777" w:rsidTr="0021179C">
        <w:tc>
          <w:tcPr>
            <w:tcW w:w="2977" w:type="dxa"/>
          </w:tcPr>
          <w:p w14:paraId="5BB8F459" w14:textId="67AC5ACF" w:rsidR="00FC3927" w:rsidRDefault="00877F03" w:rsidP="00877F0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 xml:space="preserve">Код связанной категории назначения </w:t>
            </w:r>
            <w:r w:rsidR="00FC3927">
              <w:rPr>
                <w:rFonts w:ascii="Times New Roman" w:hAnsi="Times New Roman"/>
                <w:b/>
                <w:i/>
                <w:sz w:val="22"/>
              </w:rPr>
              <w:t>товара</w:t>
            </w:r>
            <w:r w:rsidR="00FC3927">
              <w:rPr>
                <w:rFonts w:ascii="Times New Roman" w:hAnsi="Times New Roman"/>
                <w:b/>
                <w:i/>
                <w:sz w:val="22"/>
              </w:rPr>
              <w:br/>
            </w:r>
            <w:r w:rsidR="00FC3927">
              <w:rPr>
                <w:rFonts w:ascii="Times New Roman" w:hAnsi="Times New Roman"/>
                <w:sz w:val="22"/>
              </w:rPr>
              <w:t>(</w:t>
            </w:r>
            <w:r w:rsidR="00FC3927">
              <w:rPr>
                <w:rFonts w:ascii="Times New Roman" w:hAnsi="Times New Roman"/>
                <w:sz w:val="22"/>
                <w:lang w:val="en-US"/>
              </w:rPr>
              <w:t>WMS</w:t>
            </w:r>
            <w:r w:rsidR="00FC3927"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 w:rsidR="00FC3927">
              <w:rPr>
                <w:rFonts w:ascii="Times New Roman" w:hAnsi="Times New Roman"/>
                <w:sz w:val="22"/>
                <w:lang w:val="en-US"/>
              </w:rPr>
              <w:t>PurposeItemId</w:t>
            </w:r>
            <w:proofErr w:type="spellEnd"/>
            <w:r w:rsidR="00FC3927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6182DBAA" w14:textId="18D3900F" w:rsidR="00FC3927" w:rsidRPr="008A395F" w:rsidRDefault="00FC3927" w:rsidP="00FC3927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Код связанного значения из Вида товара</w:t>
            </w:r>
          </w:p>
        </w:tc>
        <w:tc>
          <w:tcPr>
            <w:tcW w:w="1559" w:type="dxa"/>
          </w:tcPr>
          <w:p w14:paraId="7431E0B9" w14:textId="4B28E56B" w:rsidR="00FC3927" w:rsidRPr="00FC3927" w:rsidRDefault="00FC3927" w:rsidP="00FC392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7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3886FC7D" w14:textId="7C11A060" w:rsidR="00FC3927" w:rsidRDefault="00FC3927" w:rsidP="00FC392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2D9114D0" w14:textId="4B42767D" w:rsidR="00FC3927" w:rsidRDefault="00FC3927" w:rsidP="00FC392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FC3927" w14:paraId="4DDFEA37" w14:textId="77777777" w:rsidTr="0021179C">
        <w:tc>
          <w:tcPr>
            <w:tcW w:w="2977" w:type="dxa"/>
          </w:tcPr>
          <w:p w14:paraId="367F4681" w14:textId="4C563EF4" w:rsidR="00FC3927" w:rsidRDefault="00FC3927" w:rsidP="00FC392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lastRenderedPageBreak/>
              <w:t xml:space="preserve">Имя </w:t>
            </w:r>
            <w:r w:rsidR="00877F03">
              <w:rPr>
                <w:rFonts w:ascii="Times New Roman" w:hAnsi="Times New Roman"/>
                <w:b/>
                <w:i/>
                <w:sz w:val="22"/>
              </w:rPr>
              <w:t>связанной категории назначения товара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>
              <w:rPr>
                <w:rFonts w:ascii="Times New Roman" w:hAnsi="Times New Roman"/>
                <w:sz w:val="22"/>
              </w:rPr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PurposeItem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4BC09416" w14:textId="7A8DF0C2" w:rsidR="00FC3927" w:rsidRPr="008A395F" w:rsidRDefault="00FC3927" w:rsidP="00FC3927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Наименование связанного значения из Вида товара</w:t>
            </w:r>
          </w:p>
        </w:tc>
        <w:tc>
          <w:tcPr>
            <w:tcW w:w="1559" w:type="dxa"/>
          </w:tcPr>
          <w:p w14:paraId="35FDE5F0" w14:textId="71020C5F" w:rsidR="00FC3927" w:rsidRPr="00FC3927" w:rsidRDefault="00FC3927" w:rsidP="00FC392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Sting</w:t>
            </w:r>
            <w:r>
              <w:rPr>
                <w:rFonts w:ascii="Times New Roman" w:hAnsi="Times New Roman"/>
                <w:sz w:val="22"/>
              </w:rPr>
              <w:t>(255)</w:t>
            </w:r>
          </w:p>
        </w:tc>
        <w:tc>
          <w:tcPr>
            <w:tcW w:w="1701" w:type="dxa"/>
          </w:tcPr>
          <w:p w14:paraId="686AE8C6" w14:textId="48FB18D0" w:rsidR="00FC3927" w:rsidRDefault="00FC3927" w:rsidP="00FC392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6870E3CC" w14:textId="63F3B1F0" w:rsidR="00FC3927" w:rsidRDefault="00FC3927" w:rsidP="00FC392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0C514A" w:rsidRPr="000C514A" w14:paraId="0F9B381B" w14:textId="77777777" w:rsidTr="0021179C">
        <w:tc>
          <w:tcPr>
            <w:tcW w:w="2977" w:type="dxa"/>
          </w:tcPr>
          <w:p w14:paraId="05E22EED" w14:textId="0F2F4C5C" w:rsidR="000C514A" w:rsidRPr="00A822AF" w:rsidRDefault="000C514A" w:rsidP="000C514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trike/>
                <w:sz w:val="22"/>
              </w:rPr>
            </w:pPr>
            <w:commentRangeStart w:id="4"/>
            <w:r w:rsidRPr="00A822AF">
              <w:rPr>
                <w:rFonts w:ascii="Times New Roman" w:hAnsi="Times New Roman"/>
                <w:b/>
                <w:i/>
                <w:strike/>
                <w:sz w:val="22"/>
              </w:rPr>
              <w:t>Обработано</w:t>
            </w:r>
            <w:r w:rsidRPr="00A822AF">
              <w:rPr>
                <w:rFonts w:ascii="Times New Roman" w:hAnsi="Times New Roman"/>
                <w:b/>
                <w:i/>
                <w:strike/>
                <w:sz w:val="22"/>
                <w:lang w:val="en-US"/>
              </w:rPr>
              <w:br/>
            </w:r>
            <w:r w:rsidRPr="00A822AF">
              <w:rPr>
                <w:rFonts w:ascii="Times New Roman" w:hAnsi="Times New Roman"/>
                <w:strike/>
                <w:sz w:val="22"/>
                <w:lang w:val="en-US"/>
              </w:rPr>
              <w:t>(</w:t>
            </w:r>
            <w:proofErr w:type="spellStart"/>
            <w:r w:rsidRPr="00A822AF">
              <w:rPr>
                <w:rFonts w:ascii="Times New Roman" w:hAnsi="Times New Roman"/>
                <w:strike/>
                <w:sz w:val="22"/>
                <w:lang w:val="en-US"/>
              </w:rPr>
              <w:t>WMS_Processed</w:t>
            </w:r>
            <w:proofErr w:type="spellEnd"/>
            <w:r w:rsidRPr="00A822AF">
              <w:rPr>
                <w:rFonts w:ascii="Times New Roman" w:hAnsi="Times New Roman"/>
                <w:strike/>
                <w:sz w:val="22"/>
              </w:rPr>
              <w:t>)</w:t>
            </w:r>
          </w:p>
        </w:tc>
        <w:tc>
          <w:tcPr>
            <w:tcW w:w="2126" w:type="dxa"/>
          </w:tcPr>
          <w:p w14:paraId="512EF07F" w14:textId="31C3A3CF" w:rsidR="000C514A" w:rsidRPr="00A822AF" w:rsidRDefault="000C514A" w:rsidP="000C514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trike/>
                <w:sz w:val="22"/>
                <w:szCs w:val="24"/>
              </w:rPr>
            </w:pPr>
            <w:r w:rsidRPr="00A822AF">
              <w:rPr>
                <w:rFonts w:ascii="Times New Roman" w:hAnsi="Times New Roman"/>
                <w:i/>
                <w:strike/>
                <w:sz w:val="22"/>
                <w:szCs w:val="24"/>
              </w:rPr>
              <w:t>По записи создано сопоставление</w:t>
            </w:r>
          </w:p>
        </w:tc>
        <w:tc>
          <w:tcPr>
            <w:tcW w:w="1559" w:type="dxa"/>
          </w:tcPr>
          <w:p w14:paraId="10CD0D09" w14:textId="0DFDB945" w:rsidR="000C514A" w:rsidRPr="00A822AF" w:rsidRDefault="000C514A" w:rsidP="000C514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trike/>
                <w:sz w:val="22"/>
                <w:lang w:val="en-US"/>
              </w:rPr>
            </w:pPr>
            <w:proofErr w:type="spellStart"/>
            <w:r w:rsidRPr="00A822AF">
              <w:rPr>
                <w:rFonts w:ascii="Times New Roman" w:hAnsi="Times New Roman"/>
                <w:b/>
                <w:strike/>
                <w:sz w:val="22"/>
                <w:lang w:val="en-US"/>
              </w:rPr>
              <w:t>Enum</w:t>
            </w:r>
            <w:proofErr w:type="spellEnd"/>
            <w:r w:rsidR="00071C7D" w:rsidRPr="00A822AF">
              <w:rPr>
                <w:rFonts w:ascii="Times New Roman" w:hAnsi="Times New Roman"/>
                <w:b/>
                <w:strike/>
                <w:sz w:val="22"/>
                <w:lang w:val="en-US"/>
              </w:rPr>
              <w:br/>
            </w:r>
            <w:r w:rsidR="00071C7D" w:rsidRPr="00A822AF">
              <w:rPr>
                <w:rFonts w:ascii="Times New Roman" w:hAnsi="Times New Roman"/>
                <w:strike/>
                <w:sz w:val="22"/>
              </w:rPr>
              <w:t>(</w:t>
            </w:r>
            <w:r w:rsidR="00071C7D" w:rsidRPr="00A822AF">
              <w:rPr>
                <w:rFonts w:ascii="Times New Roman" w:hAnsi="Times New Roman"/>
                <w:strike/>
                <w:sz w:val="22"/>
                <w:lang w:val="en-US"/>
              </w:rPr>
              <w:t>Yes\No</w:t>
            </w:r>
            <w:r w:rsidR="00071C7D" w:rsidRPr="00A822AF">
              <w:rPr>
                <w:rFonts w:ascii="Times New Roman" w:hAnsi="Times New Roman"/>
                <w:strike/>
                <w:sz w:val="22"/>
              </w:rPr>
              <w:t>)</w:t>
            </w:r>
          </w:p>
        </w:tc>
        <w:tc>
          <w:tcPr>
            <w:tcW w:w="1701" w:type="dxa"/>
          </w:tcPr>
          <w:p w14:paraId="2579BE08" w14:textId="22F0A0FC" w:rsidR="000C514A" w:rsidRPr="00A822AF" w:rsidRDefault="000C514A" w:rsidP="000C514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trike/>
                <w:sz w:val="22"/>
                <w:lang w:val="en-US"/>
              </w:rPr>
            </w:pPr>
            <w:r w:rsidRPr="00A822AF">
              <w:rPr>
                <w:rFonts w:ascii="Times New Roman" w:hAnsi="Times New Roman"/>
                <w:strike/>
                <w:sz w:val="22"/>
              </w:rPr>
              <w:t>Нет</w:t>
            </w:r>
          </w:p>
        </w:tc>
        <w:tc>
          <w:tcPr>
            <w:tcW w:w="2127" w:type="dxa"/>
          </w:tcPr>
          <w:p w14:paraId="4A7BEF61" w14:textId="045C9FB8" w:rsidR="000C514A" w:rsidRPr="00A822AF" w:rsidRDefault="000C514A" w:rsidP="000C514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trike/>
                <w:sz w:val="22"/>
                <w:lang w:val="en-US"/>
              </w:rPr>
            </w:pPr>
            <w:r w:rsidRPr="00A822AF">
              <w:rPr>
                <w:rFonts w:ascii="Times New Roman" w:hAnsi="Times New Roman"/>
                <w:strike/>
                <w:sz w:val="22"/>
              </w:rPr>
              <w:t>Нет</w:t>
            </w:r>
            <w:commentRangeEnd w:id="4"/>
            <w:r w:rsidR="00A822AF">
              <w:rPr>
                <w:rStyle w:val="af8"/>
              </w:rPr>
              <w:commentReference w:id="4"/>
            </w:r>
          </w:p>
        </w:tc>
      </w:tr>
    </w:tbl>
    <w:p w14:paraId="256983F9" w14:textId="03CECF70" w:rsidR="001113DF" w:rsidRPr="007A012A" w:rsidRDefault="001113DF" w:rsidP="00DA4653">
      <w:pPr>
        <w:pStyle w:val="a4"/>
        <w:numPr>
          <w:ilvl w:val="1"/>
          <w:numId w:val="25"/>
        </w:numPr>
      </w:pPr>
      <w:r>
        <w:t xml:space="preserve">Создать новую таблицу </w:t>
      </w:r>
      <w:r w:rsidRPr="001113DF">
        <w:rPr>
          <w:b/>
          <w:lang w:val="en-US"/>
        </w:rPr>
        <w:t>WMS</w:t>
      </w:r>
      <w:r w:rsidRPr="001113DF">
        <w:rPr>
          <w:b/>
        </w:rPr>
        <w:t>_</w:t>
      </w:r>
      <w:proofErr w:type="spellStart"/>
      <w:r w:rsidRPr="001113DF">
        <w:rPr>
          <w:b/>
          <w:lang w:val="en-US"/>
        </w:rPr>
        <w:t>ConsumerCategory</w:t>
      </w:r>
      <w:proofErr w:type="spellEnd"/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977"/>
        <w:gridCol w:w="2126"/>
        <w:gridCol w:w="1559"/>
        <w:gridCol w:w="1701"/>
        <w:gridCol w:w="2127"/>
      </w:tblGrid>
      <w:tr w:rsidR="001113DF" w:rsidRPr="00FF5124" w14:paraId="4CB58031" w14:textId="77777777" w:rsidTr="0021179C">
        <w:trPr>
          <w:trHeight w:val="999"/>
        </w:trPr>
        <w:tc>
          <w:tcPr>
            <w:tcW w:w="2977" w:type="dxa"/>
            <w:shd w:val="clear" w:color="auto" w:fill="D9D9D9" w:themeFill="background1" w:themeFillShade="D9"/>
          </w:tcPr>
          <w:p w14:paraId="5BF8A951" w14:textId="77777777" w:rsidR="001113DF" w:rsidRPr="00FF5124" w:rsidRDefault="001113DF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D847BAA" w14:textId="77777777" w:rsidR="001113DF" w:rsidRPr="00FF5124" w:rsidRDefault="001113DF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E891089" w14:textId="77777777" w:rsidR="001113DF" w:rsidRPr="00FF5124" w:rsidRDefault="001113DF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B4C2146" w14:textId="77777777" w:rsidR="001113DF" w:rsidRPr="00FF5124" w:rsidRDefault="001113DF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72A55B89" w14:textId="77777777" w:rsidR="001113DF" w:rsidRPr="00FF5124" w:rsidRDefault="001113DF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1113DF" w:rsidRPr="002933F6" w14:paraId="2F582A84" w14:textId="77777777" w:rsidTr="0021179C">
        <w:tc>
          <w:tcPr>
            <w:tcW w:w="2977" w:type="dxa"/>
          </w:tcPr>
          <w:p w14:paraId="6A03C784" w14:textId="4916F338" w:rsidR="001113DF" w:rsidRPr="00D21AEB" w:rsidRDefault="00AC3599" w:rsidP="001113D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</w:t>
            </w:r>
            <w:r w:rsidR="001113DF"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 w:rsidR="000378F6">
              <w:rPr>
                <w:rFonts w:ascii="Times New Roman" w:hAnsi="Times New Roman"/>
                <w:b/>
                <w:i/>
                <w:sz w:val="22"/>
              </w:rPr>
              <w:t>п</w:t>
            </w:r>
            <w:r w:rsidR="001113DF">
              <w:rPr>
                <w:rFonts w:ascii="Times New Roman" w:hAnsi="Times New Roman"/>
                <w:b/>
                <w:i/>
                <w:sz w:val="22"/>
              </w:rPr>
              <w:t>отребительской категории</w:t>
            </w:r>
            <w:r w:rsidR="001113DF" w:rsidRPr="00D21AEB">
              <w:rPr>
                <w:rFonts w:ascii="Times New Roman" w:hAnsi="Times New Roman"/>
                <w:sz w:val="22"/>
              </w:rPr>
              <w:br/>
              <w:t>(</w:t>
            </w:r>
            <w:r w:rsidR="001113DF">
              <w:rPr>
                <w:rFonts w:ascii="Times New Roman" w:hAnsi="Times New Roman"/>
                <w:sz w:val="22"/>
                <w:lang w:val="en-US"/>
              </w:rPr>
              <w:t>WMS</w:t>
            </w:r>
            <w:r w:rsidR="001113DF"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 w:rsidR="001113DF">
              <w:rPr>
                <w:rFonts w:ascii="Times New Roman" w:hAnsi="Times New Roman"/>
                <w:sz w:val="22"/>
                <w:lang w:val="en-US"/>
              </w:rPr>
              <w:t>ConsumerCategoryId</w:t>
            </w:r>
            <w:proofErr w:type="spellEnd"/>
            <w:r w:rsidR="001113DF" w:rsidRPr="00D21AEB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2E0A0C7D" w14:textId="0AD23F58" w:rsidR="001113DF" w:rsidRPr="008A395F" w:rsidRDefault="00080F25" w:rsidP="001113DF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 xml:space="preserve">Код </w:t>
            </w:r>
            <w:r w:rsidR="001113DF" w:rsidRPr="008A395F">
              <w:rPr>
                <w:rFonts w:ascii="Times New Roman" w:hAnsi="Times New Roman"/>
                <w:i/>
                <w:sz w:val="22"/>
                <w:szCs w:val="24"/>
              </w:rPr>
              <w:t>потребительской категории товара</w:t>
            </w:r>
          </w:p>
        </w:tc>
        <w:tc>
          <w:tcPr>
            <w:tcW w:w="1559" w:type="dxa"/>
          </w:tcPr>
          <w:p w14:paraId="528DE2B6" w14:textId="7FE86097" w:rsidR="001113DF" w:rsidRPr="00D21AEB" w:rsidRDefault="001113DF" w:rsidP="001113D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 w:rsidR="000378F6">
              <w:rPr>
                <w:rFonts w:ascii="Times New Roman" w:hAnsi="Times New Roman"/>
                <w:sz w:val="22"/>
                <w:lang w:val="en-US"/>
              </w:rPr>
              <w:t>(</w:t>
            </w:r>
            <w:r w:rsidR="000378F6">
              <w:rPr>
                <w:rFonts w:ascii="Times New Roman" w:hAnsi="Times New Roman"/>
                <w:sz w:val="22"/>
              </w:rPr>
              <w:t>7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283F4F03" w14:textId="17FF8A65" w:rsidR="001113DF" w:rsidRPr="009C5ACA" w:rsidRDefault="001113DF" w:rsidP="001113D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1FC6F956" w14:textId="0E7EC405" w:rsidR="001113DF" w:rsidRPr="002933F6" w:rsidRDefault="001113DF" w:rsidP="001113D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1113DF" w14:paraId="25DA2CC6" w14:textId="77777777" w:rsidTr="0021179C">
        <w:tc>
          <w:tcPr>
            <w:tcW w:w="2977" w:type="dxa"/>
          </w:tcPr>
          <w:p w14:paraId="6463CE5C" w14:textId="204910F1" w:rsidR="001113DF" w:rsidRPr="00D21AEB" w:rsidRDefault="001113DF" w:rsidP="001113D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Потребительская категория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 w:rsidRPr="00D21AEB">
              <w:rPr>
                <w:rFonts w:ascii="Times New Roman" w:hAnsi="Times New Roman"/>
                <w:sz w:val="22"/>
              </w:rPr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ConsumerCategory</w:t>
            </w:r>
            <w:proofErr w:type="spellEnd"/>
            <w:r w:rsidRPr="00D21AEB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63F09967" w14:textId="759E53F8" w:rsidR="001113DF" w:rsidRPr="008A395F" w:rsidRDefault="001113DF" w:rsidP="001113DF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Потребительская категория товара</w:t>
            </w:r>
          </w:p>
        </w:tc>
        <w:tc>
          <w:tcPr>
            <w:tcW w:w="1559" w:type="dxa"/>
          </w:tcPr>
          <w:p w14:paraId="2039F988" w14:textId="549B1B07" w:rsidR="001113DF" w:rsidRPr="00D21AEB" w:rsidRDefault="001113DF" w:rsidP="003906D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Sting</w:t>
            </w:r>
            <w:r>
              <w:rPr>
                <w:rFonts w:ascii="Times New Roman" w:hAnsi="Times New Roman"/>
                <w:sz w:val="22"/>
              </w:rPr>
              <w:t>(</w:t>
            </w:r>
            <w:r w:rsidR="003906DF">
              <w:rPr>
                <w:rFonts w:ascii="Times New Roman" w:hAnsi="Times New Roman"/>
                <w:sz w:val="22"/>
              </w:rPr>
              <w:t>255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6B26AC92" w14:textId="55983923" w:rsidR="001113DF" w:rsidRDefault="001113DF" w:rsidP="001113D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45B758E5" w14:textId="3D74370B" w:rsidR="001113DF" w:rsidRDefault="001113DF" w:rsidP="001113D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0C514A" w14:paraId="148DF175" w14:textId="77777777" w:rsidTr="0021179C">
        <w:tc>
          <w:tcPr>
            <w:tcW w:w="2977" w:type="dxa"/>
          </w:tcPr>
          <w:p w14:paraId="5B032592" w14:textId="6E04E499" w:rsidR="000C514A" w:rsidRPr="00A822AF" w:rsidRDefault="000C514A" w:rsidP="000C514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trike/>
                <w:sz w:val="22"/>
              </w:rPr>
            </w:pPr>
            <w:commentRangeStart w:id="5"/>
            <w:r w:rsidRPr="00A822AF">
              <w:rPr>
                <w:rFonts w:ascii="Times New Roman" w:hAnsi="Times New Roman"/>
                <w:b/>
                <w:i/>
                <w:strike/>
                <w:sz w:val="22"/>
              </w:rPr>
              <w:t>Обработано</w:t>
            </w:r>
            <w:r w:rsidRPr="00A822AF">
              <w:rPr>
                <w:rFonts w:ascii="Times New Roman" w:hAnsi="Times New Roman"/>
                <w:b/>
                <w:i/>
                <w:strike/>
                <w:sz w:val="22"/>
                <w:lang w:val="en-US"/>
              </w:rPr>
              <w:br/>
            </w:r>
            <w:r w:rsidRPr="00A822AF">
              <w:rPr>
                <w:rFonts w:ascii="Times New Roman" w:hAnsi="Times New Roman"/>
                <w:strike/>
                <w:sz w:val="22"/>
                <w:lang w:val="en-US"/>
              </w:rPr>
              <w:t>(</w:t>
            </w:r>
            <w:proofErr w:type="spellStart"/>
            <w:r w:rsidRPr="00A822AF">
              <w:rPr>
                <w:rFonts w:ascii="Times New Roman" w:hAnsi="Times New Roman"/>
                <w:strike/>
                <w:sz w:val="22"/>
                <w:lang w:val="en-US"/>
              </w:rPr>
              <w:t>WMS_Processed</w:t>
            </w:r>
            <w:proofErr w:type="spellEnd"/>
            <w:r w:rsidRPr="00A822AF">
              <w:rPr>
                <w:rFonts w:ascii="Times New Roman" w:hAnsi="Times New Roman"/>
                <w:strike/>
                <w:sz w:val="22"/>
              </w:rPr>
              <w:t>)</w:t>
            </w:r>
          </w:p>
        </w:tc>
        <w:tc>
          <w:tcPr>
            <w:tcW w:w="2126" w:type="dxa"/>
          </w:tcPr>
          <w:p w14:paraId="22C54AFA" w14:textId="4CC2B246" w:rsidR="000C514A" w:rsidRPr="00A822AF" w:rsidRDefault="000C514A" w:rsidP="000C514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trike/>
                <w:sz w:val="22"/>
                <w:szCs w:val="24"/>
              </w:rPr>
            </w:pPr>
            <w:r w:rsidRPr="00A822AF">
              <w:rPr>
                <w:rFonts w:ascii="Times New Roman" w:hAnsi="Times New Roman"/>
                <w:i/>
                <w:strike/>
                <w:sz w:val="22"/>
                <w:szCs w:val="24"/>
              </w:rPr>
              <w:t>По записи создано сопоставление</w:t>
            </w:r>
          </w:p>
        </w:tc>
        <w:tc>
          <w:tcPr>
            <w:tcW w:w="1559" w:type="dxa"/>
          </w:tcPr>
          <w:p w14:paraId="05DA2121" w14:textId="760EEC83" w:rsidR="000C514A" w:rsidRPr="00A822AF" w:rsidRDefault="000C514A" w:rsidP="000C514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trike/>
                <w:sz w:val="22"/>
              </w:rPr>
            </w:pPr>
            <w:proofErr w:type="spellStart"/>
            <w:r w:rsidRPr="00A822AF">
              <w:rPr>
                <w:rFonts w:ascii="Times New Roman" w:hAnsi="Times New Roman"/>
                <w:b/>
                <w:strike/>
                <w:sz w:val="22"/>
                <w:lang w:val="en-US"/>
              </w:rPr>
              <w:t>Enum</w:t>
            </w:r>
            <w:proofErr w:type="spellEnd"/>
            <w:r w:rsidR="00071C7D" w:rsidRPr="00A822AF">
              <w:rPr>
                <w:rFonts w:ascii="Times New Roman" w:hAnsi="Times New Roman"/>
                <w:b/>
                <w:strike/>
                <w:sz w:val="22"/>
                <w:lang w:val="en-US"/>
              </w:rPr>
              <w:br/>
            </w:r>
            <w:r w:rsidR="00071C7D" w:rsidRPr="00A822AF">
              <w:rPr>
                <w:rFonts w:ascii="Times New Roman" w:hAnsi="Times New Roman"/>
                <w:strike/>
                <w:sz w:val="22"/>
              </w:rPr>
              <w:t>(</w:t>
            </w:r>
            <w:r w:rsidR="00071C7D" w:rsidRPr="00A822AF">
              <w:rPr>
                <w:rFonts w:ascii="Times New Roman" w:hAnsi="Times New Roman"/>
                <w:strike/>
                <w:sz w:val="22"/>
                <w:lang w:val="en-US"/>
              </w:rPr>
              <w:t>Yes\No</w:t>
            </w:r>
            <w:r w:rsidR="00071C7D" w:rsidRPr="00A822AF">
              <w:rPr>
                <w:rFonts w:ascii="Times New Roman" w:hAnsi="Times New Roman"/>
                <w:strike/>
                <w:sz w:val="22"/>
              </w:rPr>
              <w:t>)</w:t>
            </w:r>
          </w:p>
        </w:tc>
        <w:tc>
          <w:tcPr>
            <w:tcW w:w="1701" w:type="dxa"/>
          </w:tcPr>
          <w:p w14:paraId="1C35AD55" w14:textId="3AD77953" w:rsidR="000C514A" w:rsidRPr="00A822AF" w:rsidRDefault="000C514A" w:rsidP="000C514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trike/>
                <w:sz w:val="22"/>
              </w:rPr>
            </w:pPr>
            <w:r w:rsidRPr="00A822AF">
              <w:rPr>
                <w:rFonts w:ascii="Times New Roman" w:hAnsi="Times New Roman"/>
                <w:strike/>
                <w:sz w:val="22"/>
              </w:rPr>
              <w:t>Нет</w:t>
            </w:r>
          </w:p>
        </w:tc>
        <w:tc>
          <w:tcPr>
            <w:tcW w:w="2127" w:type="dxa"/>
          </w:tcPr>
          <w:p w14:paraId="52474E26" w14:textId="7756328D" w:rsidR="000C514A" w:rsidRPr="00A822AF" w:rsidRDefault="000C514A" w:rsidP="000C514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trike/>
                <w:sz w:val="22"/>
              </w:rPr>
            </w:pPr>
            <w:r w:rsidRPr="00A822AF">
              <w:rPr>
                <w:rFonts w:ascii="Times New Roman" w:hAnsi="Times New Roman"/>
                <w:strike/>
                <w:sz w:val="22"/>
              </w:rPr>
              <w:t>Нет</w:t>
            </w:r>
            <w:commentRangeEnd w:id="5"/>
            <w:r w:rsidR="00A822AF">
              <w:rPr>
                <w:rStyle w:val="af8"/>
              </w:rPr>
              <w:commentReference w:id="5"/>
            </w:r>
          </w:p>
        </w:tc>
      </w:tr>
    </w:tbl>
    <w:p w14:paraId="152376AB" w14:textId="5798DA5C" w:rsidR="00080F25" w:rsidRPr="007A012A" w:rsidRDefault="001113DF" w:rsidP="00DA4653">
      <w:pPr>
        <w:pStyle w:val="a4"/>
        <w:numPr>
          <w:ilvl w:val="1"/>
          <w:numId w:val="25"/>
        </w:numPr>
      </w:pPr>
      <w:r>
        <w:t xml:space="preserve">Создать новую таблицу </w:t>
      </w:r>
      <w:r w:rsidR="00080F25" w:rsidRPr="00080F25">
        <w:rPr>
          <w:b/>
          <w:lang w:val="en-US"/>
        </w:rPr>
        <w:t>WMS</w:t>
      </w:r>
      <w:r w:rsidR="00080F25" w:rsidRPr="00080F25">
        <w:rPr>
          <w:b/>
        </w:rPr>
        <w:t>_</w:t>
      </w:r>
      <w:proofErr w:type="spellStart"/>
      <w:r w:rsidR="00080F25" w:rsidRPr="00080F25">
        <w:rPr>
          <w:b/>
          <w:lang w:val="en-US"/>
        </w:rPr>
        <w:t>PurposeItem</w:t>
      </w:r>
      <w:proofErr w:type="spellEnd"/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977"/>
        <w:gridCol w:w="2126"/>
        <w:gridCol w:w="1559"/>
        <w:gridCol w:w="1701"/>
        <w:gridCol w:w="2127"/>
      </w:tblGrid>
      <w:tr w:rsidR="00080F25" w:rsidRPr="00FF5124" w14:paraId="1996CAEF" w14:textId="77777777" w:rsidTr="0021179C">
        <w:trPr>
          <w:trHeight w:val="999"/>
        </w:trPr>
        <w:tc>
          <w:tcPr>
            <w:tcW w:w="2977" w:type="dxa"/>
            <w:shd w:val="clear" w:color="auto" w:fill="D9D9D9" w:themeFill="background1" w:themeFillShade="D9"/>
          </w:tcPr>
          <w:p w14:paraId="0C8C39FE" w14:textId="77777777" w:rsidR="00080F25" w:rsidRPr="00FF5124" w:rsidRDefault="00080F25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7A997DC4" w14:textId="77777777" w:rsidR="00080F25" w:rsidRPr="00FF5124" w:rsidRDefault="00080F25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D7AC6C1" w14:textId="77777777" w:rsidR="00080F25" w:rsidRPr="00FF5124" w:rsidRDefault="00080F25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A27D260" w14:textId="77777777" w:rsidR="00080F25" w:rsidRPr="00FF5124" w:rsidRDefault="00080F25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04BE74E3" w14:textId="77777777" w:rsidR="00080F25" w:rsidRPr="00FF5124" w:rsidRDefault="00080F25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080F25" w:rsidRPr="002933F6" w14:paraId="6B10EFB7" w14:textId="77777777" w:rsidTr="0021179C">
        <w:tc>
          <w:tcPr>
            <w:tcW w:w="2977" w:type="dxa"/>
          </w:tcPr>
          <w:p w14:paraId="48F3FB94" w14:textId="78291B29" w:rsidR="00080F25" w:rsidRPr="00D21AEB" w:rsidRDefault="00AC3599" w:rsidP="00080F2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</w:t>
            </w:r>
            <w:r w:rsidR="00080F25"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 w:rsidR="000378F6">
              <w:rPr>
                <w:rFonts w:ascii="Times New Roman" w:hAnsi="Times New Roman"/>
                <w:b/>
                <w:i/>
                <w:sz w:val="22"/>
              </w:rPr>
              <w:t>н</w:t>
            </w:r>
            <w:r w:rsidR="00080F25">
              <w:rPr>
                <w:rFonts w:ascii="Times New Roman" w:hAnsi="Times New Roman"/>
                <w:b/>
                <w:i/>
                <w:sz w:val="22"/>
              </w:rPr>
              <w:t>азначения товара</w:t>
            </w:r>
            <w:r w:rsidR="00080F25" w:rsidRPr="00D21AEB">
              <w:rPr>
                <w:rFonts w:ascii="Times New Roman" w:hAnsi="Times New Roman"/>
                <w:sz w:val="22"/>
              </w:rPr>
              <w:br/>
              <w:t>(</w:t>
            </w:r>
            <w:r w:rsidR="00080F25">
              <w:rPr>
                <w:rFonts w:ascii="Times New Roman" w:hAnsi="Times New Roman"/>
                <w:sz w:val="22"/>
                <w:lang w:val="en-US"/>
              </w:rPr>
              <w:t>WMS</w:t>
            </w:r>
            <w:r w:rsidR="00080F25"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 w:rsidR="00080F25">
              <w:rPr>
                <w:rFonts w:ascii="Times New Roman" w:hAnsi="Times New Roman"/>
                <w:sz w:val="22"/>
                <w:lang w:val="en-US"/>
              </w:rPr>
              <w:t>PurposeItemId</w:t>
            </w:r>
            <w:proofErr w:type="spellEnd"/>
            <w:r w:rsidR="00080F25" w:rsidRPr="00D21AEB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530744EA" w14:textId="50EF8456" w:rsidR="00080F25" w:rsidRPr="008A395F" w:rsidRDefault="00080F25" w:rsidP="00080F25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Код назначения товара</w:t>
            </w:r>
          </w:p>
        </w:tc>
        <w:tc>
          <w:tcPr>
            <w:tcW w:w="1559" w:type="dxa"/>
          </w:tcPr>
          <w:p w14:paraId="58EBB147" w14:textId="222F1300" w:rsidR="00080F25" w:rsidRPr="00D21AEB" w:rsidRDefault="00080F25" w:rsidP="00080F2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 w:rsidR="000378F6">
              <w:rPr>
                <w:rFonts w:ascii="Times New Roman" w:hAnsi="Times New Roman"/>
                <w:sz w:val="22"/>
                <w:lang w:val="en-US"/>
              </w:rPr>
              <w:t>(</w:t>
            </w:r>
            <w:r w:rsidR="000378F6">
              <w:rPr>
                <w:rFonts w:ascii="Times New Roman" w:hAnsi="Times New Roman"/>
                <w:sz w:val="22"/>
              </w:rPr>
              <w:t>7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64FCDCB0" w14:textId="261C257C" w:rsidR="00080F25" w:rsidRPr="009C5ACA" w:rsidRDefault="00080F25" w:rsidP="00080F2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53AB3B5B" w14:textId="6AC8A221" w:rsidR="00080F25" w:rsidRPr="002933F6" w:rsidRDefault="00080F25" w:rsidP="00080F2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080F25" w14:paraId="426610F4" w14:textId="77777777" w:rsidTr="0021179C">
        <w:tc>
          <w:tcPr>
            <w:tcW w:w="2977" w:type="dxa"/>
          </w:tcPr>
          <w:p w14:paraId="03C941A3" w14:textId="6FE2A2C1" w:rsidR="00080F25" w:rsidRPr="00D21AEB" w:rsidRDefault="00080F25" w:rsidP="00080F2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Назначение товара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 w:rsidRPr="00D21AEB">
              <w:rPr>
                <w:rFonts w:ascii="Times New Roman" w:hAnsi="Times New Roman"/>
                <w:sz w:val="22"/>
              </w:rPr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PurposeItem</w:t>
            </w:r>
            <w:proofErr w:type="spellEnd"/>
            <w:r w:rsidRPr="00D21AEB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5AE7AAF5" w14:textId="395D14F7" w:rsidR="00080F25" w:rsidRPr="008A395F" w:rsidRDefault="00080F25" w:rsidP="00080F25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Назначение товара</w:t>
            </w:r>
          </w:p>
        </w:tc>
        <w:tc>
          <w:tcPr>
            <w:tcW w:w="1559" w:type="dxa"/>
          </w:tcPr>
          <w:p w14:paraId="0496614F" w14:textId="460532AB" w:rsidR="00080F25" w:rsidRPr="00D21AEB" w:rsidRDefault="00080F25" w:rsidP="003906D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Sting</w:t>
            </w:r>
            <w:r>
              <w:rPr>
                <w:rFonts w:ascii="Times New Roman" w:hAnsi="Times New Roman"/>
                <w:sz w:val="22"/>
              </w:rPr>
              <w:t>(</w:t>
            </w:r>
            <w:r w:rsidR="003906DF">
              <w:rPr>
                <w:rFonts w:ascii="Times New Roman" w:hAnsi="Times New Roman"/>
                <w:sz w:val="22"/>
              </w:rPr>
              <w:t>255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181FC12F" w14:textId="060EEA8D" w:rsidR="00080F25" w:rsidRDefault="00080F25" w:rsidP="00080F2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1542E55E" w14:textId="58CB66E5" w:rsidR="00080F25" w:rsidRDefault="00080F25" w:rsidP="00080F2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AC3599" w14:paraId="32D408AE" w14:textId="77777777" w:rsidTr="0021179C">
        <w:tc>
          <w:tcPr>
            <w:tcW w:w="2977" w:type="dxa"/>
          </w:tcPr>
          <w:p w14:paraId="441C55CD" w14:textId="207C9283" w:rsidR="00AC3599" w:rsidRDefault="00AC3599" w:rsidP="00AC359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 связанной Потребительской категорией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>
              <w:rPr>
                <w:rFonts w:ascii="Times New Roman" w:hAnsi="Times New Roman"/>
                <w:sz w:val="22"/>
              </w:rPr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ConsumerCategoryId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0E1482AD" w14:textId="660D723F" w:rsidR="00AC3599" w:rsidRPr="008A395F" w:rsidRDefault="00AC3599" w:rsidP="00AC3599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Код связанного значения из справочника Потребительской категории</w:t>
            </w:r>
          </w:p>
        </w:tc>
        <w:tc>
          <w:tcPr>
            <w:tcW w:w="1559" w:type="dxa"/>
          </w:tcPr>
          <w:p w14:paraId="43E5E6B0" w14:textId="2CE4BFBE" w:rsidR="00AC3599" w:rsidRDefault="00AC3599" w:rsidP="00AC359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7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65CFBE7C" w14:textId="5E9CA23B" w:rsidR="00AC3599" w:rsidRDefault="00AC3599" w:rsidP="00AC359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6DCB7F00" w14:textId="3A0892D7" w:rsidR="00AC3599" w:rsidRDefault="00AC3599" w:rsidP="00AC359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AC3599" w14:paraId="1F5016B6" w14:textId="77777777" w:rsidTr="0021179C">
        <w:tc>
          <w:tcPr>
            <w:tcW w:w="2977" w:type="dxa"/>
          </w:tcPr>
          <w:p w14:paraId="2DAD1337" w14:textId="75F62109" w:rsidR="00AC3599" w:rsidRDefault="00AC3599" w:rsidP="00AC359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Имя связанной потребительской категории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>
              <w:rPr>
                <w:rFonts w:ascii="Times New Roman" w:hAnsi="Times New Roman"/>
                <w:sz w:val="22"/>
              </w:rPr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ConsumerCategory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63C6F633" w14:textId="7E5E5BCA" w:rsidR="00AC3599" w:rsidRPr="008A395F" w:rsidRDefault="00AC3599" w:rsidP="00AC3599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Наименование связанного значения из справочника Потребительской категории</w:t>
            </w:r>
          </w:p>
        </w:tc>
        <w:tc>
          <w:tcPr>
            <w:tcW w:w="1559" w:type="dxa"/>
          </w:tcPr>
          <w:p w14:paraId="62DFFED5" w14:textId="04F4489A" w:rsidR="00AC3599" w:rsidRDefault="00AC3599" w:rsidP="00AC359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Sting</w:t>
            </w:r>
            <w:r>
              <w:rPr>
                <w:rFonts w:ascii="Times New Roman" w:hAnsi="Times New Roman"/>
                <w:sz w:val="22"/>
              </w:rPr>
              <w:t>(255)</w:t>
            </w:r>
          </w:p>
        </w:tc>
        <w:tc>
          <w:tcPr>
            <w:tcW w:w="1701" w:type="dxa"/>
          </w:tcPr>
          <w:p w14:paraId="46401855" w14:textId="2A91E4EF" w:rsidR="00AC3599" w:rsidRDefault="00AC3599" w:rsidP="00AC359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23F23E63" w14:textId="3A086603" w:rsidR="00AC3599" w:rsidRDefault="00AC3599" w:rsidP="00AC359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1BF18275" w14:textId="40935A51" w:rsidR="00AF560B" w:rsidRDefault="009222B5" w:rsidP="009222B5">
      <w:pPr>
        <w:pStyle w:val="a4"/>
        <w:numPr>
          <w:ilvl w:val="1"/>
          <w:numId w:val="25"/>
        </w:numPr>
      </w:pPr>
      <w:r>
        <w:t xml:space="preserve">Изменить источники наполнения для полей таблицы </w:t>
      </w:r>
      <w:proofErr w:type="spellStart"/>
      <w:r w:rsidRPr="009222B5">
        <w:rPr>
          <w:b/>
          <w:lang w:val="en-US"/>
        </w:rPr>
        <w:t>InventTable</w:t>
      </w:r>
      <w:proofErr w:type="spellEnd"/>
      <w:r w:rsidRPr="009222B5">
        <w:t>:</w:t>
      </w:r>
    </w:p>
    <w:p w14:paraId="6FFCAFDD" w14:textId="11AFCBF3" w:rsidR="009222B5" w:rsidRPr="009222B5" w:rsidRDefault="009222B5" w:rsidP="009222B5">
      <w:pPr>
        <w:pStyle w:val="a4"/>
        <w:numPr>
          <w:ilvl w:val="2"/>
          <w:numId w:val="25"/>
        </w:numPr>
      </w:pPr>
      <w:r>
        <w:t xml:space="preserve">Для поля </w:t>
      </w:r>
      <w:r w:rsidRPr="009222B5">
        <w:rPr>
          <w:b/>
          <w:i/>
        </w:rPr>
        <w:t>Категория для ЗП</w:t>
      </w:r>
      <w:r>
        <w:t xml:space="preserve"> </w:t>
      </w:r>
      <w:r w:rsidRPr="009222B5">
        <w:t>(</w:t>
      </w:r>
      <w:proofErr w:type="spellStart"/>
      <w:r w:rsidRPr="009222B5">
        <w:t>InventTable</w:t>
      </w:r>
      <w:proofErr w:type="spellEnd"/>
      <w:proofErr w:type="gramStart"/>
      <w:r w:rsidRPr="009222B5">
        <w:t>).</w:t>
      </w:r>
      <w:proofErr w:type="spellStart"/>
      <w:r w:rsidRPr="009222B5">
        <w:t>WMS</w:t>
      </w:r>
      <w:proofErr w:type="gramEnd"/>
      <w:r w:rsidRPr="009222B5">
        <w:t>_ItemSalaryCategoryId</w:t>
      </w:r>
      <w:proofErr w:type="spellEnd"/>
      <w:r>
        <w:t xml:space="preserve"> изменить источник наполнения с поля </w:t>
      </w:r>
      <w:r w:rsidRPr="009222B5">
        <w:rPr>
          <w:b/>
          <w:i/>
        </w:rPr>
        <w:t>Категория для ЗП</w:t>
      </w:r>
      <w:r>
        <w:t xml:space="preserve"> </w:t>
      </w:r>
      <w:r w:rsidRPr="009222B5">
        <w:t>(</w:t>
      </w:r>
      <w:proofErr w:type="spellStart"/>
      <w:r w:rsidRPr="009222B5">
        <w:t>WMS_ItemSalaryCategory</w:t>
      </w:r>
      <w:proofErr w:type="spellEnd"/>
      <w:r w:rsidRPr="009222B5">
        <w:t>).</w:t>
      </w:r>
      <w:proofErr w:type="spellStart"/>
      <w:r w:rsidRPr="009222B5">
        <w:t>CategoryId</w:t>
      </w:r>
      <w:proofErr w:type="spellEnd"/>
      <w:r>
        <w:t xml:space="preserve"> на </w:t>
      </w:r>
      <w:r w:rsidRPr="009222B5">
        <w:t>поле</w:t>
      </w:r>
      <w:r w:rsidRPr="009222B5">
        <w:rPr>
          <w:b/>
          <w:i/>
        </w:rPr>
        <w:t xml:space="preserve"> Категория для ЗП</w:t>
      </w:r>
      <w:r>
        <w:t xml:space="preserve"> (</w:t>
      </w:r>
      <w:proofErr w:type="spellStart"/>
      <w:r w:rsidRPr="009222B5">
        <w:t>WMS_ItemAffiliation</w:t>
      </w:r>
      <w:proofErr w:type="spellEnd"/>
      <w:r>
        <w:t>).</w:t>
      </w:r>
      <w:proofErr w:type="spellStart"/>
      <w:r w:rsidRPr="00332D2B">
        <w:rPr>
          <w:lang w:val="en-US"/>
        </w:rPr>
        <w:t>CategoryId</w:t>
      </w:r>
      <w:proofErr w:type="spellEnd"/>
    </w:p>
    <w:p w14:paraId="202FEB71" w14:textId="3E5655BB" w:rsidR="009222B5" w:rsidRPr="009222B5" w:rsidRDefault="009222B5" w:rsidP="009222B5">
      <w:pPr>
        <w:pStyle w:val="a4"/>
        <w:numPr>
          <w:ilvl w:val="2"/>
          <w:numId w:val="25"/>
        </w:numPr>
      </w:pPr>
      <w:r>
        <w:t xml:space="preserve">Для поля </w:t>
      </w:r>
      <w:r w:rsidRPr="009222B5">
        <w:rPr>
          <w:b/>
          <w:i/>
        </w:rPr>
        <w:t>Уровень товарного соседства</w:t>
      </w:r>
      <w:r>
        <w:t xml:space="preserve"> </w:t>
      </w:r>
      <w:r w:rsidRPr="009222B5">
        <w:t>(</w:t>
      </w:r>
      <w:proofErr w:type="spellStart"/>
      <w:r w:rsidRPr="009222B5">
        <w:t>InventTable</w:t>
      </w:r>
      <w:proofErr w:type="spellEnd"/>
      <w:proofErr w:type="gramStart"/>
      <w:r w:rsidRPr="009222B5">
        <w:t>).</w:t>
      </w:r>
      <w:proofErr w:type="spellStart"/>
      <w:r w:rsidRPr="009222B5">
        <w:t>LFL</w:t>
      </w:r>
      <w:proofErr w:type="gramEnd"/>
      <w:r w:rsidRPr="009222B5">
        <w:t>_ItemNeighborhoodLevelId</w:t>
      </w:r>
      <w:proofErr w:type="spellEnd"/>
      <w:r>
        <w:t xml:space="preserve"> изменить источник наполнения с поля </w:t>
      </w:r>
      <w:r w:rsidRPr="009222B5">
        <w:rPr>
          <w:b/>
          <w:i/>
        </w:rPr>
        <w:t>Уровень товарного соседства</w:t>
      </w:r>
      <w:r>
        <w:t xml:space="preserve"> </w:t>
      </w:r>
      <w:r w:rsidRPr="009222B5">
        <w:t>(</w:t>
      </w:r>
      <w:proofErr w:type="spellStart"/>
      <w:r w:rsidRPr="009222B5">
        <w:t>LFL_ItemNeighborhoodLevel</w:t>
      </w:r>
      <w:proofErr w:type="spellEnd"/>
      <w:r w:rsidRPr="009222B5">
        <w:t>).</w:t>
      </w:r>
      <w:proofErr w:type="spellStart"/>
      <w:r w:rsidRPr="009222B5">
        <w:t>ItemNeighborhoodLevelId</w:t>
      </w:r>
      <w:proofErr w:type="spellEnd"/>
      <w:r>
        <w:t xml:space="preserve"> на поле </w:t>
      </w:r>
      <w:r w:rsidRPr="009222B5">
        <w:rPr>
          <w:b/>
          <w:i/>
        </w:rPr>
        <w:t>Уровень товарного соседства</w:t>
      </w:r>
      <w:r>
        <w:t xml:space="preserve"> (</w:t>
      </w:r>
      <w:proofErr w:type="spellStart"/>
      <w:r w:rsidRPr="009222B5">
        <w:t>WMS_ItemAffiliation</w:t>
      </w:r>
      <w:proofErr w:type="spellEnd"/>
      <w:r>
        <w:t>).</w:t>
      </w:r>
      <w:proofErr w:type="spellStart"/>
      <w:r w:rsidRPr="003935AB">
        <w:rPr>
          <w:lang w:val="en-US"/>
        </w:rPr>
        <w:t>ItemNeighborhoodLevelId</w:t>
      </w:r>
      <w:proofErr w:type="spellEnd"/>
    </w:p>
    <w:p w14:paraId="1123B875" w14:textId="6015C589" w:rsidR="009222B5" w:rsidRPr="00231DAC" w:rsidRDefault="009222B5" w:rsidP="00DF087C">
      <w:pPr>
        <w:pStyle w:val="a4"/>
        <w:numPr>
          <w:ilvl w:val="2"/>
          <w:numId w:val="25"/>
        </w:numPr>
      </w:pPr>
      <w:r>
        <w:t xml:space="preserve">Для поля </w:t>
      </w:r>
      <w:r w:rsidRPr="009222B5">
        <w:rPr>
          <w:b/>
          <w:i/>
        </w:rPr>
        <w:t>Категория товара</w:t>
      </w:r>
      <w:r>
        <w:t xml:space="preserve"> </w:t>
      </w:r>
      <w:r w:rsidRPr="009222B5">
        <w:t>(</w:t>
      </w:r>
      <w:proofErr w:type="spellStart"/>
      <w:r w:rsidRPr="009222B5">
        <w:t>InventTable</w:t>
      </w:r>
      <w:proofErr w:type="spellEnd"/>
      <w:r w:rsidRPr="009222B5">
        <w:t>).</w:t>
      </w:r>
      <w:proofErr w:type="spellStart"/>
      <w:r w:rsidRPr="009222B5">
        <w:t>LFL_ItemCategoryId</w:t>
      </w:r>
      <w:proofErr w:type="spellEnd"/>
      <w:r>
        <w:t xml:space="preserve"> изменить источник наполнения </w:t>
      </w:r>
      <w:r w:rsidR="00DF087C">
        <w:t xml:space="preserve">с поля </w:t>
      </w:r>
      <w:r w:rsidR="00DF087C" w:rsidRPr="00DF087C">
        <w:rPr>
          <w:b/>
          <w:i/>
        </w:rPr>
        <w:t>Категория товара</w:t>
      </w:r>
      <w:r w:rsidR="00DF087C">
        <w:t xml:space="preserve"> </w:t>
      </w:r>
      <w:r w:rsidR="00DF087C" w:rsidRPr="00DF087C">
        <w:t>(</w:t>
      </w:r>
      <w:proofErr w:type="spellStart"/>
      <w:r w:rsidR="00DF087C" w:rsidRPr="00DF087C">
        <w:t>LFL_ItemCategory</w:t>
      </w:r>
      <w:proofErr w:type="spellEnd"/>
      <w:r w:rsidR="00DF087C" w:rsidRPr="00DF087C">
        <w:t>).</w:t>
      </w:r>
      <w:proofErr w:type="spellStart"/>
      <w:r w:rsidR="00DF087C" w:rsidRPr="00DF087C">
        <w:t>ItemCategoryId</w:t>
      </w:r>
      <w:proofErr w:type="spellEnd"/>
      <w:r w:rsidR="00DF087C">
        <w:t xml:space="preserve"> на поле </w:t>
      </w:r>
      <w:r w:rsidR="00DF087C" w:rsidRPr="00DF087C">
        <w:rPr>
          <w:b/>
          <w:i/>
        </w:rPr>
        <w:t>Категория товара</w:t>
      </w:r>
      <w:r w:rsidR="00DF087C">
        <w:t xml:space="preserve"> (</w:t>
      </w:r>
      <w:proofErr w:type="spellStart"/>
      <w:r w:rsidR="00DF087C" w:rsidRPr="009222B5">
        <w:t>WMS_ItemAffiliation</w:t>
      </w:r>
      <w:proofErr w:type="spellEnd"/>
      <w:r w:rsidR="00DF087C">
        <w:t>).</w:t>
      </w:r>
      <w:proofErr w:type="spellStart"/>
      <w:r w:rsidR="00DF087C" w:rsidRPr="003935AB">
        <w:rPr>
          <w:lang w:val="en-US"/>
        </w:rPr>
        <w:t>ItemCategoryId</w:t>
      </w:r>
      <w:proofErr w:type="spellEnd"/>
      <w:r w:rsidR="00730976" w:rsidRPr="00A822AF">
        <w:br/>
      </w:r>
    </w:p>
    <w:p w14:paraId="6BE365FA" w14:textId="4990C354" w:rsidR="00231DAC" w:rsidRPr="007A012A" w:rsidRDefault="00310D3F" w:rsidP="00231DAC">
      <w:pPr>
        <w:pStyle w:val="a4"/>
        <w:numPr>
          <w:ilvl w:val="1"/>
          <w:numId w:val="25"/>
        </w:numPr>
      </w:pPr>
      <w:r>
        <w:lastRenderedPageBreak/>
        <w:t>Добавить новое поле</w:t>
      </w:r>
      <w:r w:rsidR="00231DAC">
        <w:t xml:space="preserve"> в таблицу </w:t>
      </w:r>
      <w:r w:rsidR="00231DAC" w:rsidRPr="00231DAC">
        <w:rPr>
          <w:b/>
          <w:lang w:val="en-US"/>
        </w:rPr>
        <w:t>KFK</w:t>
      </w:r>
      <w:r w:rsidR="00231DAC" w:rsidRPr="00231DAC">
        <w:rPr>
          <w:b/>
        </w:rPr>
        <w:t>_</w:t>
      </w:r>
      <w:proofErr w:type="spellStart"/>
      <w:r w:rsidR="00231DAC" w:rsidRPr="00231DAC">
        <w:rPr>
          <w:b/>
          <w:lang w:val="en-US"/>
        </w:rPr>
        <w:t>PIMItemTable</w:t>
      </w:r>
      <w:proofErr w:type="spellEnd"/>
      <w:r w:rsidR="00231DAC"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977"/>
        <w:gridCol w:w="2126"/>
        <w:gridCol w:w="1559"/>
        <w:gridCol w:w="1701"/>
        <w:gridCol w:w="2127"/>
      </w:tblGrid>
      <w:tr w:rsidR="00231DAC" w:rsidRPr="00FF5124" w14:paraId="59B60AF0" w14:textId="77777777" w:rsidTr="00D144C8">
        <w:trPr>
          <w:trHeight w:val="999"/>
        </w:trPr>
        <w:tc>
          <w:tcPr>
            <w:tcW w:w="2977" w:type="dxa"/>
            <w:shd w:val="clear" w:color="auto" w:fill="D9D9D9" w:themeFill="background1" w:themeFillShade="D9"/>
          </w:tcPr>
          <w:p w14:paraId="0DCC1D50" w14:textId="77777777" w:rsidR="00231DAC" w:rsidRPr="00FF5124" w:rsidRDefault="00231DAC" w:rsidP="00D144C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A8D3258" w14:textId="77777777" w:rsidR="00231DAC" w:rsidRPr="00FF5124" w:rsidRDefault="00231DAC" w:rsidP="00D144C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5D14138" w14:textId="77777777" w:rsidR="00231DAC" w:rsidRPr="00FF5124" w:rsidRDefault="00231DAC" w:rsidP="00D144C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7BFE6BA" w14:textId="77777777" w:rsidR="00231DAC" w:rsidRPr="00FF5124" w:rsidRDefault="00231DAC" w:rsidP="00D144C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680317D4" w14:textId="77777777" w:rsidR="00231DAC" w:rsidRPr="00FF5124" w:rsidRDefault="00231DAC" w:rsidP="00D144C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231DAC" w:rsidRPr="002933F6" w14:paraId="3ADC81D9" w14:textId="77777777" w:rsidTr="00D144C8">
        <w:tc>
          <w:tcPr>
            <w:tcW w:w="2977" w:type="dxa"/>
          </w:tcPr>
          <w:p w14:paraId="37CE7ABF" w14:textId="47F72931" w:rsidR="00231DAC" w:rsidRPr="00D21AEB" w:rsidRDefault="00231DAC" w:rsidP="00D144C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Ошибка сопоставления</w:t>
            </w:r>
            <w:r w:rsidRPr="00D21AEB">
              <w:rPr>
                <w:rFonts w:ascii="Times New Roman" w:hAnsi="Times New Roman"/>
                <w:sz w:val="22"/>
              </w:rPr>
              <w:br/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MatchingE</w:t>
            </w:r>
            <w:r w:rsidRPr="00231DAC">
              <w:rPr>
                <w:rFonts w:ascii="Times New Roman" w:hAnsi="Times New Roman"/>
                <w:sz w:val="22"/>
                <w:lang w:val="en-US"/>
              </w:rPr>
              <w:t>rror</w:t>
            </w:r>
            <w:proofErr w:type="spellEnd"/>
            <w:r w:rsidRPr="00D21AEB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0747B7E6" w14:textId="7EEDAD7D" w:rsidR="00231DAC" w:rsidRPr="00231DAC" w:rsidRDefault="00231DAC" w:rsidP="00D144C8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>
              <w:rPr>
                <w:rFonts w:ascii="Times New Roman" w:hAnsi="Times New Roman"/>
                <w:i/>
                <w:sz w:val="22"/>
                <w:szCs w:val="24"/>
              </w:rPr>
              <w:t>Ошибка сопоставления</w:t>
            </w:r>
          </w:p>
        </w:tc>
        <w:tc>
          <w:tcPr>
            <w:tcW w:w="1559" w:type="dxa"/>
          </w:tcPr>
          <w:p w14:paraId="6566A31B" w14:textId="3BB92EAC" w:rsidR="00231DAC" w:rsidRPr="00D21AEB" w:rsidRDefault="00231DAC" w:rsidP="00D144C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  <w:lang w:val="en-US"/>
              </w:rPr>
              <w:t>Enum</w:t>
            </w:r>
            <w:proofErr w:type="spellEnd"/>
            <w:r>
              <w:rPr>
                <w:rFonts w:ascii="Times New Roman" w:hAnsi="Times New Roman"/>
                <w:b/>
                <w:sz w:val="22"/>
                <w:lang w:val="en-US"/>
              </w:rPr>
              <w:br/>
            </w:r>
            <w:r>
              <w:rPr>
                <w:rFonts w:ascii="Times New Roman" w:hAnsi="Times New Roman"/>
                <w:sz w:val="22"/>
                <w:lang w:val="en-US"/>
              </w:rPr>
              <w:t>(Yes\No)</w:t>
            </w:r>
          </w:p>
        </w:tc>
        <w:tc>
          <w:tcPr>
            <w:tcW w:w="1701" w:type="dxa"/>
          </w:tcPr>
          <w:p w14:paraId="2D8C37A0" w14:textId="77777777" w:rsidR="00231DAC" w:rsidRPr="009C5ACA" w:rsidRDefault="00231DAC" w:rsidP="00D144C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773EAF6B" w14:textId="77777777" w:rsidR="00231DAC" w:rsidRPr="002933F6" w:rsidRDefault="00231DAC" w:rsidP="00D144C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2DF004DD" w14:textId="20CCDB24" w:rsidR="00310D3F" w:rsidRPr="00231DAC" w:rsidRDefault="00310D3F" w:rsidP="00310D3F">
      <w:pPr>
        <w:pStyle w:val="a4"/>
        <w:numPr>
          <w:ilvl w:val="1"/>
          <w:numId w:val="25"/>
        </w:numPr>
      </w:pPr>
      <w:r>
        <w:t xml:space="preserve">Добавить новое поле в таблицу </w:t>
      </w:r>
      <w:proofErr w:type="spellStart"/>
      <w:r w:rsidRPr="00310D3F">
        <w:rPr>
          <w:b/>
        </w:rPr>
        <w:t>KFK_KashkaParameters</w:t>
      </w:r>
      <w:proofErr w:type="spellEnd"/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977"/>
        <w:gridCol w:w="2126"/>
        <w:gridCol w:w="1559"/>
        <w:gridCol w:w="1701"/>
        <w:gridCol w:w="2127"/>
      </w:tblGrid>
      <w:tr w:rsidR="00310D3F" w:rsidRPr="00FF5124" w14:paraId="0DF651EA" w14:textId="77777777" w:rsidTr="00E22D91">
        <w:trPr>
          <w:trHeight w:val="999"/>
        </w:trPr>
        <w:tc>
          <w:tcPr>
            <w:tcW w:w="2977" w:type="dxa"/>
            <w:shd w:val="clear" w:color="auto" w:fill="D9D9D9" w:themeFill="background1" w:themeFillShade="D9"/>
          </w:tcPr>
          <w:p w14:paraId="6BF76D05" w14:textId="77777777" w:rsidR="00310D3F" w:rsidRPr="00FF5124" w:rsidRDefault="00310D3F" w:rsidP="00E22D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E1E57C0" w14:textId="77777777" w:rsidR="00310D3F" w:rsidRPr="00FF5124" w:rsidRDefault="00310D3F" w:rsidP="00E22D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D1908D6" w14:textId="77777777" w:rsidR="00310D3F" w:rsidRPr="00FF5124" w:rsidRDefault="00310D3F" w:rsidP="00E22D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474DA67" w14:textId="77777777" w:rsidR="00310D3F" w:rsidRPr="00FF5124" w:rsidRDefault="00310D3F" w:rsidP="00E22D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11EB6109" w14:textId="77777777" w:rsidR="00310D3F" w:rsidRPr="00FF5124" w:rsidRDefault="00310D3F" w:rsidP="00E22D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310D3F" w:rsidRPr="002933F6" w14:paraId="10DC3CD0" w14:textId="77777777" w:rsidTr="00E22D91">
        <w:tc>
          <w:tcPr>
            <w:tcW w:w="2977" w:type="dxa"/>
          </w:tcPr>
          <w:p w14:paraId="3DB147F6" w14:textId="46044D8A" w:rsidR="00310D3F" w:rsidRPr="00310D3F" w:rsidRDefault="00310D3F" w:rsidP="00310D3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Почта</w:t>
            </w:r>
            <w:r w:rsidRPr="00310D3F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для</w:t>
            </w:r>
            <w:r w:rsidRPr="00310D3F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оповещений</w:t>
            </w:r>
            <w:r w:rsidRPr="00310D3F">
              <w:rPr>
                <w:rFonts w:ascii="Times New Roman" w:hAnsi="Times New Roman"/>
                <w:sz w:val="22"/>
              </w:rPr>
              <w:t xml:space="preserve"> </w:t>
            </w:r>
            <w:r w:rsidR="00E22D91" w:rsidRPr="00E22D91">
              <w:rPr>
                <w:rFonts w:ascii="Times New Roman" w:hAnsi="Times New Roman"/>
                <w:b/>
                <w:i/>
                <w:sz w:val="22"/>
              </w:rPr>
              <w:t>об ошибках</w:t>
            </w:r>
            <w:r w:rsidRPr="00E22D91">
              <w:rPr>
                <w:rFonts w:ascii="Times New Roman" w:hAnsi="Times New Roman"/>
                <w:b/>
                <w:i/>
                <w:sz w:val="22"/>
              </w:rPr>
              <w:br/>
            </w:r>
            <w:r w:rsidRPr="00310D3F">
              <w:rPr>
                <w:rFonts w:ascii="Times New Roman" w:hAnsi="Times New Roman"/>
                <w:sz w:val="22"/>
              </w:rPr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310D3F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MailReport</w:t>
            </w:r>
            <w:proofErr w:type="spellEnd"/>
            <w:r w:rsidRPr="00310D3F">
              <w:rPr>
                <w:rFonts w:ascii="Times New Roman" w:hAnsi="Times New Roman"/>
                <w:sz w:val="22"/>
              </w:rPr>
              <w:t>4</w:t>
            </w:r>
            <w:r>
              <w:rPr>
                <w:rFonts w:ascii="Times New Roman" w:hAnsi="Times New Roman"/>
                <w:sz w:val="22"/>
                <w:lang w:val="en-US"/>
              </w:rPr>
              <w:t>Error</w:t>
            </w:r>
            <w:r w:rsidRPr="00310D3F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55228CEC" w14:textId="170B8DF2" w:rsidR="00310D3F" w:rsidRPr="00310D3F" w:rsidRDefault="00310D3F" w:rsidP="00E22D91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>
              <w:rPr>
                <w:rFonts w:ascii="Times New Roman" w:hAnsi="Times New Roman"/>
                <w:i/>
                <w:sz w:val="22"/>
                <w:szCs w:val="24"/>
              </w:rPr>
              <w:t>Почта для оповещения об ошибках сопоставления</w:t>
            </w:r>
          </w:p>
        </w:tc>
        <w:tc>
          <w:tcPr>
            <w:tcW w:w="1559" w:type="dxa"/>
          </w:tcPr>
          <w:p w14:paraId="29850A6F" w14:textId="4E5C7011" w:rsidR="00310D3F" w:rsidRPr="00D21AEB" w:rsidRDefault="00310D3F" w:rsidP="00310D3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(255)</w:t>
            </w:r>
          </w:p>
        </w:tc>
        <w:tc>
          <w:tcPr>
            <w:tcW w:w="1701" w:type="dxa"/>
          </w:tcPr>
          <w:p w14:paraId="6FEE0FD9" w14:textId="77777777" w:rsidR="00310D3F" w:rsidRPr="009C5ACA" w:rsidRDefault="00310D3F" w:rsidP="00E22D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1AE2FBA2" w14:textId="77777777" w:rsidR="00310D3F" w:rsidRPr="002933F6" w:rsidRDefault="00310D3F" w:rsidP="00E22D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E22D91" w:rsidRPr="002933F6" w14:paraId="5981D29B" w14:textId="77777777" w:rsidTr="00E22D91">
        <w:tc>
          <w:tcPr>
            <w:tcW w:w="2977" w:type="dxa"/>
          </w:tcPr>
          <w:p w14:paraId="5A162D56" w14:textId="5A65826C" w:rsidR="00E22D91" w:rsidRPr="00E22D91" w:rsidRDefault="00E22D91" w:rsidP="00E22D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Почта</w:t>
            </w:r>
            <w:r w:rsidRPr="00310D3F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для</w:t>
            </w:r>
            <w:r w:rsidRPr="00310D3F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оповещений</w:t>
            </w:r>
            <w:r w:rsidRPr="00310D3F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о новых записях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 w:rsidRPr="00E22D91">
              <w:rPr>
                <w:rFonts w:ascii="Times New Roman" w:hAnsi="Times New Roman"/>
                <w:b/>
                <w:sz w:val="22"/>
              </w:rPr>
              <w:t>(</w:t>
            </w:r>
            <w:r w:rsidRPr="00E22D91"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E22D91">
              <w:rPr>
                <w:rFonts w:ascii="Times New Roman" w:hAnsi="Times New Roman"/>
                <w:sz w:val="22"/>
              </w:rPr>
              <w:t>_</w:t>
            </w:r>
            <w:r w:rsidRPr="00E22D91">
              <w:rPr>
                <w:rFonts w:ascii="Times New Roman" w:hAnsi="Times New Roman"/>
                <w:sz w:val="22"/>
                <w:lang w:val="en-US"/>
              </w:rPr>
              <w:t>Report</w:t>
            </w:r>
            <w:r w:rsidRPr="00E22D91">
              <w:rPr>
                <w:rFonts w:ascii="Times New Roman" w:hAnsi="Times New Roman"/>
                <w:sz w:val="22"/>
              </w:rPr>
              <w:t>4</w:t>
            </w:r>
            <w:proofErr w:type="spellStart"/>
            <w:r w:rsidRPr="00E22D91">
              <w:rPr>
                <w:rFonts w:ascii="Times New Roman" w:hAnsi="Times New Roman"/>
                <w:sz w:val="22"/>
                <w:lang w:val="en-US"/>
              </w:rPr>
              <w:t>NewMail</w:t>
            </w:r>
            <w:proofErr w:type="spellEnd"/>
            <w:r w:rsidRPr="00E22D91">
              <w:rPr>
                <w:rFonts w:ascii="Times New Roman" w:hAnsi="Times New Roman"/>
                <w:b/>
                <w:sz w:val="22"/>
              </w:rPr>
              <w:t>)</w:t>
            </w:r>
          </w:p>
        </w:tc>
        <w:tc>
          <w:tcPr>
            <w:tcW w:w="2126" w:type="dxa"/>
          </w:tcPr>
          <w:p w14:paraId="1FD626F1" w14:textId="48BFF7FA" w:rsidR="00E22D91" w:rsidRDefault="00E22D91" w:rsidP="00E22D91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>
              <w:rPr>
                <w:rFonts w:ascii="Times New Roman" w:hAnsi="Times New Roman"/>
                <w:i/>
                <w:sz w:val="22"/>
                <w:szCs w:val="24"/>
              </w:rPr>
              <w:t>Почта для оповещения о новых записях для сопоставления</w:t>
            </w:r>
          </w:p>
        </w:tc>
        <w:tc>
          <w:tcPr>
            <w:tcW w:w="1559" w:type="dxa"/>
          </w:tcPr>
          <w:p w14:paraId="75A0B833" w14:textId="5823B7FE" w:rsidR="00E22D91" w:rsidRDefault="00E22D91" w:rsidP="00E22D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(255)</w:t>
            </w:r>
          </w:p>
        </w:tc>
        <w:tc>
          <w:tcPr>
            <w:tcW w:w="1701" w:type="dxa"/>
          </w:tcPr>
          <w:p w14:paraId="31C775C3" w14:textId="6D567764" w:rsidR="00E22D91" w:rsidRDefault="00E22D91" w:rsidP="00E22D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4BFD8FC8" w14:textId="292F3BA7" w:rsidR="00E22D91" w:rsidRDefault="00E22D91" w:rsidP="00E22D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75CB8336" w14:textId="6D7B4AC3" w:rsidR="00231DAC" w:rsidRPr="00231DAC" w:rsidRDefault="00231DAC" w:rsidP="00310D3F">
      <w:pPr>
        <w:pStyle w:val="a4"/>
        <w:ind w:left="720" w:firstLine="0"/>
      </w:pPr>
    </w:p>
    <w:p w14:paraId="2EC0FC16" w14:textId="6F235415" w:rsidR="004323A3" w:rsidRPr="00BC1347" w:rsidRDefault="008457D5" w:rsidP="00BC1347">
      <w:pPr>
        <w:pStyle w:val="10"/>
        <w:numPr>
          <w:ilvl w:val="0"/>
          <w:numId w:val="25"/>
        </w:numPr>
        <w:rPr>
          <w:rFonts w:cs="Times New Roman"/>
        </w:rPr>
      </w:pPr>
      <w:bookmarkStart w:id="6" w:name="_Toc309597741"/>
      <w:r w:rsidRPr="00FF5124">
        <w:rPr>
          <w:rFonts w:cs="Times New Roman"/>
        </w:rPr>
        <w:t>Изменение интерфейса пользователей</w:t>
      </w:r>
      <w:bookmarkEnd w:id="6"/>
    </w:p>
    <w:p w14:paraId="5313B57B" w14:textId="2A5C33BF" w:rsidR="003906DF" w:rsidRDefault="003906DF" w:rsidP="00DE7097">
      <w:pPr>
        <w:pStyle w:val="a4"/>
        <w:numPr>
          <w:ilvl w:val="1"/>
          <w:numId w:val="25"/>
        </w:numPr>
      </w:pPr>
      <w:r>
        <w:t xml:space="preserve">Добавить новые поля на форму </w:t>
      </w:r>
      <w:r>
        <w:rPr>
          <w:b/>
        </w:rPr>
        <w:t>Сведения об используемом продукте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993"/>
        <w:gridCol w:w="1559"/>
        <w:gridCol w:w="3969"/>
      </w:tblGrid>
      <w:tr w:rsidR="003906DF" w:rsidRPr="00FF5124" w14:paraId="005C6E73" w14:textId="77777777" w:rsidTr="00DE7097">
        <w:trPr>
          <w:trHeight w:val="999"/>
        </w:trPr>
        <w:tc>
          <w:tcPr>
            <w:tcW w:w="1984" w:type="dxa"/>
            <w:shd w:val="clear" w:color="auto" w:fill="D9D9D9" w:themeFill="background1" w:themeFillShade="D9"/>
          </w:tcPr>
          <w:p w14:paraId="36261F8D" w14:textId="77777777" w:rsidR="003906DF" w:rsidRPr="00FF5124" w:rsidRDefault="003906DF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F954554" w14:textId="77777777" w:rsidR="003906DF" w:rsidRPr="00FF5124" w:rsidRDefault="003906DF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4C9190F0" w14:textId="77777777" w:rsidR="003906DF" w:rsidRPr="00FF5124" w:rsidRDefault="003906DF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77236E9" w14:textId="77777777" w:rsidR="003906DF" w:rsidRPr="00FF5124" w:rsidRDefault="003906DF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43B13574" w14:textId="77777777" w:rsidR="003906DF" w:rsidRPr="00FF5124" w:rsidRDefault="003906DF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3906DF" w:rsidRPr="00AC73EA" w14:paraId="71E36FD1" w14:textId="77777777" w:rsidTr="00DE7097">
        <w:trPr>
          <w:trHeight w:val="569"/>
        </w:trPr>
        <w:tc>
          <w:tcPr>
            <w:tcW w:w="1984" w:type="dxa"/>
          </w:tcPr>
          <w:p w14:paraId="7505D3F1" w14:textId="36D05323" w:rsidR="003906DF" w:rsidRPr="000324A0" w:rsidRDefault="003906DF" w:rsidP="003906D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</w:t>
            </w:r>
            <w:r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вида</w:t>
            </w:r>
            <w:r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товара</w:t>
            </w:r>
          </w:p>
        </w:tc>
        <w:tc>
          <w:tcPr>
            <w:tcW w:w="1701" w:type="dxa"/>
          </w:tcPr>
          <w:p w14:paraId="7BA0BE28" w14:textId="620B98F0" w:rsidR="003906DF" w:rsidRPr="009C2D92" w:rsidRDefault="003906DF" w:rsidP="003906D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Код вида товара</w:t>
            </w:r>
          </w:p>
        </w:tc>
        <w:tc>
          <w:tcPr>
            <w:tcW w:w="993" w:type="dxa"/>
          </w:tcPr>
          <w:p w14:paraId="60AC0BA0" w14:textId="2353C940" w:rsidR="003906DF" w:rsidRPr="008C5845" w:rsidRDefault="008C5845" w:rsidP="003906D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4346E625" w14:textId="27224A16" w:rsidR="003906DF" w:rsidRPr="002933F6" w:rsidRDefault="008C5845" w:rsidP="003906D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11F7FE4C" w14:textId="6F1E9C7A" w:rsidR="003906DF" w:rsidRPr="003906DF" w:rsidRDefault="003906DF" w:rsidP="003906DF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InventTable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  <w:r>
              <w:rPr>
                <w:rFonts w:ascii="Times New Roman" w:hAnsi="Times New Roman"/>
                <w:sz w:val="22"/>
                <w:lang w:val="en-US"/>
              </w:rPr>
              <w:t>.WMS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ProductTypeId</w:t>
            </w:r>
            <w:proofErr w:type="spellEnd"/>
          </w:p>
        </w:tc>
      </w:tr>
      <w:tr w:rsidR="008C5845" w:rsidRPr="00DE7097" w14:paraId="4A9EFF25" w14:textId="77777777" w:rsidTr="00DE7097">
        <w:trPr>
          <w:trHeight w:val="569"/>
        </w:trPr>
        <w:tc>
          <w:tcPr>
            <w:tcW w:w="1984" w:type="dxa"/>
          </w:tcPr>
          <w:p w14:paraId="60EB9C97" w14:textId="0CD7FEC7" w:rsidR="008C5845" w:rsidRDefault="008C5845" w:rsidP="00DE709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Вид товара</w:t>
            </w:r>
          </w:p>
        </w:tc>
        <w:tc>
          <w:tcPr>
            <w:tcW w:w="1701" w:type="dxa"/>
          </w:tcPr>
          <w:p w14:paraId="49E33E12" w14:textId="66397FB0" w:rsidR="008C5845" w:rsidRPr="008A395F" w:rsidRDefault="008C5845" w:rsidP="008C584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Наименование вида товара</w:t>
            </w:r>
          </w:p>
        </w:tc>
        <w:tc>
          <w:tcPr>
            <w:tcW w:w="993" w:type="dxa"/>
          </w:tcPr>
          <w:p w14:paraId="2DD123FD" w14:textId="2EFCA708" w:rsidR="008C5845" w:rsidRPr="002933F6" w:rsidRDefault="008C5845" w:rsidP="008C584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4B5E6685" w14:textId="2DA0B619" w:rsidR="008C5845" w:rsidRPr="002933F6" w:rsidRDefault="008C5845" w:rsidP="008C584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7F8FCC56" w14:textId="44475DA2" w:rsidR="008C5845" w:rsidRPr="00DE7097" w:rsidRDefault="00DE7097" w:rsidP="00E57A79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Автоматически</w:t>
            </w:r>
            <w:r w:rsidRPr="00DE7097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заполнять значением поля </w:t>
            </w:r>
            <w:r w:rsidRPr="00DE7097">
              <w:rPr>
                <w:rFonts w:ascii="Times New Roman" w:hAnsi="Times New Roman"/>
                <w:sz w:val="22"/>
              </w:rPr>
              <w:t>(</w:t>
            </w:r>
            <w:r w:rsidRPr="008C5845"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E7097">
              <w:rPr>
                <w:rFonts w:ascii="Times New Roman" w:hAnsi="Times New Roman"/>
                <w:sz w:val="22"/>
              </w:rPr>
              <w:t>_</w:t>
            </w:r>
            <w:proofErr w:type="spellStart"/>
            <w:r w:rsidR="00E57A79">
              <w:rPr>
                <w:rFonts w:ascii="Times New Roman" w:hAnsi="Times New Roman"/>
                <w:sz w:val="22"/>
                <w:lang w:val="en-US"/>
              </w:rPr>
              <w:t>Item</w:t>
            </w:r>
            <w:r w:rsidRPr="008C5845">
              <w:rPr>
                <w:rFonts w:ascii="Times New Roman" w:hAnsi="Times New Roman"/>
                <w:sz w:val="22"/>
                <w:lang w:val="en-US"/>
              </w:rPr>
              <w:t>Affiliation</w:t>
            </w:r>
            <w:proofErr w:type="spellEnd"/>
            <w:r w:rsidRPr="00DE7097"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E7097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ItemType</w:t>
            </w:r>
            <w:proofErr w:type="spellEnd"/>
            <w:r>
              <w:rPr>
                <w:rFonts w:ascii="Times New Roman" w:hAnsi="Times New Roman"/>
                <w:sz w:val="22"/>
              </w:rPr>
              <w:t>, где связь через поле 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InventTable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  <w:r w:rsidRPr="00DE7097">
              <w:rPr>
                <w:rFonts w:ascii="Times New Roman" w:hAnsi="Times New Roman"/>
                <w:sz w:val="22"/>
              </w:rPr>
              <w:t>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ProductTypeId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, которое равно значению поля </w:t>
            </w:r>
            <w:r w:rsidRPr="00DE7097">
              <w:rPr>
                <w:rFonts w:ascii="Times New Roman" w:hAnsi="Times New Roman"/>
                <w:sz w:val="22"/>
              </w:rPr>
              <w:t>(</w:t>
            </w:r>
            <w:r w:rsidRPr="008C5845"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E7097">
              <w:rPr>
                <w:rFonts w:ascii="Times New Roman" w:hAnsi="Times New Roman"/>
                <w:sz w:val="22"/>
              </w:rPr>
              <w:t>_</w:t>
            </w:r>
            <w:proofErr w:type="spellStart"/>
            <w:r w:rsidR="00E57A79">
              <w:rPr>
                <w:rFonts w:ascii="Times New Roman" w:hAnsi="Times New Roman"/>
                <w:sz w:val="22"/>
                <w:lang w:val="en-US"/>
              </w:rPr>
              <w:t>Item</w:t>
            </w:r>
            <w:r w:rsidR="00E57A79" w:rsidRPr="008C5845">
              <w:rPr>
                <w:rFonts w:ascii="Times New Roman" w:hAnsi="Times New Roman"/>
                <w:sz w:val="22"/>
                <w:lang w:val="en-US"/>
              </w:rPr>
              <w:t>Affiliation</w:t>
            </w:r>
            <w:proofErr w:type="spellEnd"/>
            <w:r w:rsidRPr="00DE7097"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ItemTypeId</w:t>
            </w:r>
            <w:proofErr w:type="spellEnd"/>
          </w:p>
        </w:tc>
      </w:tr>
      <w:tr w:rsidR="008C5845" w:rsidRPr="00AC73EA" w14:paraId="16A31CF9" w14:textId="77777777" w:rsidTr="00DE7097">
        <w:trPr>
          <w:trHeight w:val="569"/>
        </w:trPr>
        <w:tc>
          <w:tcPr>
            <w:tcW w:w="1984" w:type="dxa"/>
          </w:tcPr>
          <w:p w14:paraId="09CFB0DB" w14:textId="6322BF8A" w:rsidR="008C5845" w:rsidRDefault="008C5845" w:rsidP="008C584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</w:t>
            </w:r>
            <w:r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потребительской категории</w:t>
            </w:r>
          </w:p>
        </w:tc>
        <w:tc>
          <w:tcPr>
            <w:tcW w:w="1701" w:type="dxa"/>
          </w:tcPr>
          <w:p w14:paraId="7FC0733C" w14:textId="01B27129" w:rsidR="008C5845" w:rsidRPr="008A395F" w:rsidRDefault="008C5845" w:rsidP="008C584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Код потребительской категории товара</w:t>
            </w:r>
          </w:p>
        </w:tc>
        <w:tc>
          <w:tcPr>
            <w:tcW w:w="993" w:type="dxa"/>
          </w:tcPr>
          <w:p w14:paraId="1511AF0C" w14:textId="71AE6EB4" w:rsidR="008C5845" w:rsidRPr="002933F6" w:rsidRDefault="008C5845" w:rsidP="008C584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627528B6" w14:textId="4BD9D3B8" w:rsidR="008C5845" w:rsidRPr="002933F6" w:rsidRDefault="008C5845" w:rsidP="008C584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43A7C7A7" w14:textId="0A1C6864" w:rsidR="008C5845" w:rsidRPr="00AC73EA" w:rsidRDefault="008C5845" w:rsidP="008C584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InventTable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  <w:r>
              <w:rPr>
                <w:rFonts w:ascii="Times New Roman" w:hAnsi="Times New Roman"/>
                <w:sz w:val="22"/>
                <w:lang w:val="en-US"/>
              </w:rPr>
              <w:t>.WMS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ConsumerCategoryId</w:t>
            </w:r>
            <w:proofErr w:type="spellEnd"/>
          </w:p>
        </w:tc>
      </w:tr>
      <w:tr w:rsidR="008C5845" w:rsidRPr="00AC73EA" w14:paraId="646B021D" w14:textId="77777777" w:rsidTr="00DE7097">
        <w:trPr>
          <w:trHeight w:val="569"/>
        </w:trPr>
        <w:tc>
          <w:tcPr>
            <w:tcW w:w="1984" w:type="dxa"/>
          </w:tcPr>
          <w:p w14:paraId="33AEDAA7" w14:textId="6B4D3BAF" w:rsidR="008C5845" w:rsidRDefault="008C5845" w:rsidP="00DE709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Потребительская категория</w:t>
            </w:r>
          </w:p>
        </w:tc>
        <w:tc>
          <w:tcPr>
            <w:tcW w:w="1701" w:type="dxa"/>
          </w:tcPr>
          <w:p w14:paraId="56071534" w14:textId="56027C80" w:rsidR="008C5845" w:rsidRPr="008A395F" w:rsidRDefault="008C5845" w:rsidP="008C584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Потребительская категория товара</w:t>
            </w:r>
          </w:p>
        </w:tc>
        <w:tc>
          <w:tcPr>
            <w:tcW w:w="993" w:type="dxa"/>
          </w:tcPr>
          <w:p w14:paraId="68C5523E" w14:textId="4A9371B6" w:rsidR="008C5845" w:rsidRPr="002933F6" w:rsidRDefault="008C5845" w:rsidP="008C584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74F0F301" w14:textId="157E204C" w:rsidR="008C5845" w:rsidRPr="002933F6" w:rsidRDefault="008C5845" w:rsidP="008C584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5AA76F70" w14:textId="759C6A0C" w:rsidR="008C5845" w:rsidRPr="00E57A79" w:rsidRDefault="00DE7097" w:rsidP="008C584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Автоматически</w:t>
            </w:r>
            <w:r w:rsidRPr="00DE7097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заполнять значением поля </w:t>
            </w:r>
            <w:r w:rsidR="008C5845" w:rsidRPr="00DE7097">
              <w:rPr>
                <w:rFonts w:ascii="Times New Roman" w:hAnsi="Times New Roman"/>
                <w:sz w:val="22"/>
              </w:rPr>
              <w:t>(</w:t>
            </w:r>
            <w:r w:rsidR="008C5845" w:rsidRPr="008C5845">
              <w:rPr>
                <w:rFonts w:ascii="Times New Roman" w:hAnsi="Times New Roman"/>
                <w:sz w:val="22"/>
                <w:lang w:val="en-US"/>
              </w:rPr>
              <w:t>WMS</w:t>
            </w:r>
            <w:r w:rsidR="008C5845" w:rsidRPr="00DE7097">
              <w:rPr>
                <w:rFonts w:ascii="Times New Roman" w:hAnsi="Times New Roman"/>
                <w:sz w:val="22"/>
              </w:rPr>
              <w:t>_</w:t>
            </w:r>
            <w:proofErr w:type="spellStart"/>
            <w:r w:rsidR="00E57A79">
              <w:rPr>
                <w:rFonts w:ascii="Times New Roman" w:hAnsi="Times New Roman"/>
                <w:sz w:val="22"/>
                <w:lang w:val="en-US"/>
              </w:rPr>
              <w:t>Item</w:t>
            </w:r>
            <w:r w:rsidR="00E57A79" w:rsidRPr="008C5845">
              <w:rPr>
                <w:rFonts w:ascii="Times New Roman" w:hAnsi="Times New Roman"/>
                <w:sz w:val="22"/>
                <w:lang w:val="en-US"/>
              </w:rPr>
              <w:t>Affiliation</w:t>
            </w:r>
            <w:proofErr w:type="spellEnd"/>
            <w:r w:rsidR="008C5845" w:rsidRPr="00DE7097">
              <w:rPr>
                <w:rFonts w:ascii="Times New Roman" w:hAnsi="Times New Roman"/>
                <w:sz w:val="22"/>
              </w:rPr>
              <w:t>).</w:t>
            </w:r>
            <w:r w:rsidR="008C5845">
              <w:rPr>
                <w:rFonts w:ascii="Times New Roman" w:hAnsi="Times New Roman"/>
                <w:sz w:val="22"/>
                <w:lang w:val="en-US"/>
              </w:rPr>
              <w:t>WMS</w:t>
            </w:r>
            <w:r w:rsidR="008C5845"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 w:rsidR="008C5845">
              <w:rPr>
                <w:rFonts w:ascii="Times New Roman" w:hAnsi="Times New Roman"/>
                <w:sz w:val="22"/>
                <w:lang w:val="en-US"/>
              </w:rPr>
              <w:t>ConsumerCategory</w:t>
            </w:r>
            <w:proofErr w:type="spellEnd"/>
            <w:r>
              <w:rPr>
                <w:rFonts w:ascii="Times New Roman" w:hAnsi="Times New Roman"/>
                <w:sz w:val="22"/>
              </w:rPr>
              <w:t>, где связь через поле 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InventTable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  <w:r w:rsidRPr="00DE7097">
              <w:rPr>
                <w:rFonts w:ascii="Times New Roman" w:hAnsi="Times New Roman"/>
                <w:sz w:val="22"/>
              </w:rPr>
              <w:t>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ConsumerCategoryId</w:t>
            </w:r>
            <w:proofErr w:type="spellEnd"/>
            <w:r>
              <w:rPr>
                <w:rFonts w:ascii="Times New Roman" w:hAnsi="Times New Roman"/>
                <w:sz w:val="22"/>
              </w:rPr>
              <w:t>, которое равно значению поля</w:t>
            </w:r>
            <w:r w:rsidRPr="00DE7097">
              <w:rPr>
                <w:rFonts w:ascii="Times New Roman" w:hAnsi="Times New Roman"/>
                <w:sz w:val="22"/>
              </w:rPr>
              <w:t xml:space="preserve"> (</w:t>
            </w:r>
            <w:r w:rsidRPr="008C5845"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E7097">
              <w:rPr>
                <w:rFonts w:ascii="Times New Roman" w:hAnsi="Times New Roman"/>
                <w:sz w:val="22"/>
              </w:rPr>
              <w:t>_</w:t>
            </w:r>
            <w:proofErr w:type="spellStart"/>
            <w:r w:rsidR="00E57A79">
              <w:rPr>
                <w:rFonts w:ascii="Times New Roman" w:hAnsi="Times New Roman"/>
                <w:sz w:val="22"/>
                <w:lang w:val="en-US"/>
              </w:rPr>
              <w:t>Item</w:t>
            </w:r>
            <w:r w:rsidR="00E57A79" w:rsidRPr="008C5845">
              <w:rPr>
                <w:rFonts w:ascii="Times New Roman" w:hAnsi="Times New Roman"/>
                <w:sz w:val="22"/>
                <w:lang w:val="en-US"/>
              </w:rPr>
              <w:t>Affiliation</w:t>
            </w:r>
            <w:proofErr w:type="spellEnd"/>
            <w:r w:rsidRPr="00DE7097"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ConsumerCategoryId</w:t>
            </w:r>
            <w:proofErr w:type="spellEnd"/>
          </w:p>
        </w:tc>
      </w:tr>
      <w:tr w:rsidR="008C5845" w:rsidRPr="00AC73EA" w14:paraId="523936E6" w14:textId="77777777" w:rsidTr="00DE7097">
        <w:trPr>
          <w:trHeight w:val="569"/>
        </w:trPr>
        <w:tc>
          <w:tcPr>
            <w:tcW w:w="1984" w:type="dxa"/>
          </w:tcPr>
          <w:p w14:paraId="4ECAE702" w14:textId="179DCA5D" w:rsidR="008C5845" w:rsidRDefault="008C5845" w:rsidP="008C584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lastRenderedPageBreak/>
              <w:t>Код</w:t>
            </w:r>
            <w:r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назначения товара</w:t>
            </w:r>
          </w:p>
        </w:tc>
        <w:tc>
          <w:tcPr>
            <w:tcW w:w="1701" w:type="dxa"/>
          </w:tcPr>
          <w:p w14:paraId="590D2366" w14:textId="15FF342B" w:rsidR="008C5845" w:rsidRPr="008A395F" w:rsidRDefault="008C5845" w:rsidP="008C584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Код назначения товара</w:t>
            </w:r>
          </w:p>
        </w:tc>
        <w:tc>
          <w:tcPr>
            <w:tcW w:w="993" w:type="dxa"/>
          </w:tcPr>
          <w:p w14:paraId="6813DA91" w14:textId="1B99E521" w:rsidR="008C5845" w:rsidRPr="002933F6" w:rsidRDefault="008C5845" w:rsidP="008C584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5CB4D6B3" w14:textId="79F7DBDB" w:rsidR="008C5845" w:rsidRPr="002933F6" w:rsidRDefault="008C5845" w:rsidP="008C584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209D6BB1" w14:textId="3A9E60B9" w:rsidR="008C5845" w:rsidRPr="00AC73EA" w:rsidRDefault="008C5845" w:rsidP="008C584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InventTable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  <w:r>
              <w:rPr>
                <w:rFonts w:ascii="Times New Roman" w:hAnsi="Times New Roman"/>
                <w:sz w:val="22"/>
                <w:lang w:val="en-US"/>
              </w:rPr>
              <w:t>.WMS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PurposeProductId</w:t>
            </w:r>
            <w:proofErr w:type="spellEnd"/>
          </w:p>
        </w:tc>
      </w:tr>
      <w:tr w:rsidR="008C5845" w:rsidRPr="00AC73EA" w14:paraId="0DF3CEA8" w14:textId="77777777" w:rsidTr="00DE7097">
        <w:trPr>
          <w:trHeight w:val="569"/>
        </w:trPr>
        <w:tc>
          <w:tcPr>
            <w:tcW w:w="1984" w:type="dxa"/>
          </w:tcPr>
          <w:p w14:paraId="17E9FF9E" w14:textId="0E3EB960" w:rsidR="008C5845" w:rsidRDefault="008C5845" w:rsidP="00DE709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Назначение товара</w:t>
            </w:r>
          </w:p>
        </w:tc>
        <w:tc>
          <w:tcPr>
            <w:tcW w:w="1701" w:type="dxa"/>
          </w:tcPr>
          <w:p w14:paraId="07001BDB" w14:textId="3B499A8C" w:rsidR="008C5845" w:rsidRPr="008A395F" w:rsidRDefault="008C5845" w:rsidP="008C584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Назначение товара</w:t>
            </w:r>
          </w:p>
        </w:tc>
        <w:tc>
          <w:tcPr>
            <w:tcW w:w="993" w:type="dxa"/>
          </w:tcPr>
          <w:p w14:paraId="2A3950AA" w14:textId="059E56E9" w:rsidR="008C5845" w:rsidRPr="002933F6" w:rsidRDefault="008C5845" w:rsidP="008C584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73D854C2" w14:textId="2678E843" w:rsidR="008C5845" w:rsidRPr="002933F6" w:rsidRDefault="008C5845" w:rsidP="008C584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4D388FDC" w14:textId="7FEDF6DD" w:rsidR="008C5845" w:rsidRPr="00AC73EA" w:rsidRDefault="00DE7097" w:rsidP="008C584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Автоматически</w:t>
            </w:r>
            <w:r w:rsidRPr="00DE7097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заполнять значением поля </w:t>
            </w:r>
            <w:r w:rsidR="008C5845" w:rsidRPr="00DE7097">
              <w:rPr>
                <w:rFonts w:ascii="Times New Roman" w:hAnsi="Times New Roman"/>
                <w:sz w:val="22"/>
              </w:rPr>
              <w:t>(</w:t>
            </w:r>
            <w:r w:rsidR="008C5845" w:rsidRPr="008C5845">
              <w:rPr>
                <w:rFonts w:ascii="Times New Roman" w:hAnsi="Times New Roman"/>
                <w:sz w:val="22"/>
                <w:lang w:val="en-US"/>
              </w:rPr>
              <w:t>WMS</w:t>
            </w:r>
            <w:r w:rsidR="008C5845" w:rsidRPr="00DE7097">
              <w:rPr>
                <w:rFonts w:ascii="Times New Roman" w:hAnsi="Times New Roman"/>
                <w:sz w:val="22"/>
              </w:rPr>
              <w:t>_</w:t>
            </w:r>
            <w:proofErr w:type="spellStart"/>
            <w:r w:rsidR="00E57A79">
              <w:rPr>
                <w:rFonts w:ascii="Times New Roman" w:hAnsi="Times New Roman"/>
                <w:sz w:val="22"/>
                <w:lang w:val="en-US"/>
              </w:rPr>
              <w:t>Item</w:t>
            </w:r>
            <w:r w:rsidR="00E57A79" w:rsidRPr="008C5845">
              <w:rPr>
                <w:rFonts w:ascii="Times New Roman" w:hAnsi="Times New Roman"/>
                <w:sz w:val="22"/>
                <w:lang w:val="en-US"/>
              </w:rPr>
              <w:t>Affiliation</w:t>
            </w:r>
            <w:proofErr w:type="spellEnd"/>
            <w:r w:rsidR="008C5845" w:rsidRPr="00DE7097">
              <w:rPr>
                <w:rFonts w:ascii="Times New Roman" w:hAnsi="Times New Roman"/>
                <w:sz w:val="22"/>
              </w:rPr>
              <w:t>).</w:t>
            </w:r>
            <w:r w:rsidR="008C5845">
              <w:rPr>
                <w:rFonts w:ascii="Times New Roman" w:hAnsi="Times New Roman"/>
                <w:sz w:val="22"/>
                <w:lang w:val="en-US"/>
              </w:rPr>
              <w:t>WMS</w:t>
            </w:r>
            <w:r w:rsidR="008C5845"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 w:rsidR="008C5845">
              <w:rPr>
                <w:rFonts w:ascii="Times New Roman" w:hAnsi="Times New Roman"/>
                <w:sz w:val="22"/>
                <w:lang w:val="en-US"/>
              </w:rPr>
              <w:t>PurposeItem</w:t>
            </w:r>
            <w:proofErr w:type="spellEnd"/>
            <w:r>
              <w:rPr>
                <w:rFonts w:ascii="Times New Roman" w:hAnsi="Times New Roman"/>
                <w:sz w:val="22"/>
              </w:rPr>
              <w:t>, где связь через поле 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InventTable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  <w:r w:rsidRPr="00DE7097">
              <w:rPr>
                <w:rFonts w:ascii="Times New Roman" w:hAnsi="Times New Roman"/>
                <w:sz w:val="22"/>
              </w:rPr>
              <w:t>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PurposeProductId</w:t>
            </w:r>
            <w:proofErr w:type="spellEnd"/>
            <w:r>
              <w:rPr>
                <w:rFonts w:ascii="Times New Roman" w:hAnsi="Times New Roman"/>
                <w:sz w:val="22"/>
              </w:rPr>
              <w:t>, которое равно значению поля</w:t>
            </w:r>
            <w:r w:rsidRPr="00DE7097">
              <w:rPr>
                <w:rFonts w:ascii="Times New Roman" w:hAnsi="Times New Roman"/>
                <w:sz w:val="22"/>
              </w:rPr>
              <w:t xml:space="preserve"> (</w:t>
            </w:r>
            <w:r w:rsidRPr="008C5845"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E7097">
              <w:rPr>
                <w:rFonts w:ascii="Times New Roman" w:hAnsi="Times New Roman"/>
                <w:sz w:val="22"/>
              </w:rPr>
              <w:t>_</w:t>
            </w:r>
            <w:proofErr w:type="spellStart"/>
            <w:r w:rsidR="00E57A79">
              <w:rPr>
                <w:rFonts w:ascii="Times New Roman" w:hAnsi="Times New Roman"/>
                <w:sz w:val="22"/>
                <w:lang w:val="en-US"/>
              </w:rPr>
              <w:t>Item</w:t>
            </w:r>
            <w:r w:rsidR="00E57A79" w:rsidRPr="008C5845">
              <w:rPr>
                <w:rFonts w:ascii="Times New Roman" w:hAnsi="Times New Roman"/>
                <w:sz w:val="22"/>
                <w:lang w:val="en-US"/>
              </w:rPr>
              <w:t>Affiliation</w:t>
            </w:r>
            <w:proofErr w:type="spellEnd"/>
            <w:r w:rsidRPr="00DE7097"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PurposeItemId</w:t>
            </w:r>
            <w:proofErr w:type="spellEnd"/>
          </w:p>
        </w:tc>
      </w:tr>
    </w:tbl>
    <w:p w14:paraId="5FE4BBEA" w14:textId="77777777" w:rsidR="000350C5" w:rsidRDefault="00E57A79" w:rsidP="003906DF">
      <w:pPr>
        <w:pStyle w:val="a4"/>
        <w:numPr>
          <w:ilvl w:val="1"/>
          <w:numId w:val="25"/>
        </w:numPr>
      </w:pPr>
      <w:r>
        <w:t xml:space="preserve">Создать новый пункт меню </w:t>
      </w:r>
      <w:r w:rsidR="000350C5" w:rsidRPr="000350C5">
        <w:rPr>
          <w:b/>
        </w:rPr>
        <w:t>Принадлежность к продукту</w:t>
      </w:r>
      <w:r w:rsidR="000350C5">
        <w:t>.</w:t>
      </w:r>
    </w:p>
    <w:p w14:paraId="2660FD34" w14:textId="77777777" w:rsidR="000350C5" w:rsidRPr="000350C5" w:rsidRDefault="000350C5" w:rsidP="000350C5">
      <w:pPr>
        <w:pStyle w:val="a4"/>
        <w:numPr>
          <w:ilvl w:val="2"/>
          <w:numId w:val="25"/>
        </w:numPr>
        <w:rPr>
          <w:b/>
        </w:rPr>
      </w:pPr>
      <w:r>
        <w:t xml:space="preserve">Расположить новый пункт </w:t>
      </w:r>
      <w:r w:rsidRPr="000350C5">
        <w:rPr>
          <w:b/>
        </w:rPr>
        <w:t>Принадлежность к продукту</w:t>
      </w:r>
      <w:r>
        <w:t xml:space="preserve"> меню в: </w:t>
      </w:r>
      <w:r w:rsidRPr="000350C5">
        <w:rPr>
          <w:b/>
        </w:rPr>
        <w:t xml:space="preserve">Управление запасами \ Настройка \ Управление складом \ </w:t>
      </w:r>
    </w:p>
    <w:p w14:paraId="32B688EA" w14:textId="67A4BCBA" w:rsidR="000350C5" w:rsidRDefault="000350C5" w:rsidP="000350C5">
      <w:pPr>
        <w:pStyle w:val="a4"/>
        <w:numPr>
          <w:ilvl w:val="1"/>
          <w:numId w:val="25"/>
        </w:numPr>
      </w:pPr>
      <w:r>
        <w:t>При нажатии на пункт меню</w:t>
      </w:r>
      <w:r w:rsidRPr="000350C5">
        <w:rPr>
          <w:b/>
        </w:rPr>
        <w:t xml:space="preserve"> Принадлежность к продукту</w:t>
      </w:r>
      <w:r>
        <w:t xml:space="preserve"> система должна вывести на экран одноименную форму </w:t>
      </w:r>
      <w:r w:rsidRPr="000350C5">
        <w:rPr>
          <w:b/>
        </w:rPr>
        <w:t>Принадлежность к продукту</w:t>
      </w:r>
      <w:r>
        <w:t>:</w:t>
      </w:r>
      <w:r w:rsidR="00877F03">
        <w:br/>
      </w:r>
      <w:r w:rsidR="00877F03" w:rsidRPr="00877F03">
        <w:rPr>
          <w:b/>
          <w:i/>
        </w:rPr>
        <w:t>Примечание</w:t>
      </w:r>
      <w:r w:rsidR="00877F03">
        <w:t xml:space="preserve">: </w:t>
      </w:r>
      <w:r w:rsidR="00877F03" w:rsidRPr="00877F03">
        <w:rPr>
          <w:i/>
        </w:rPr>
        <w:t>Поля формы не должны быть доступны для редактирования</w:t>
      </w:r>
      <w:r w:rsidR="00877F03">
        <w:t>.</w:t>
      </w:r>
    </w:p>
    <w:p w14:paraId="35E925C7" w14:textId="2469B119" w:rsidR="00730976" w:rsidRPr="00730976" w:rsidRDefault="00730976" w:rsidP="00730976">
      <w:pPr>
        <w:pStyle w:val="a4"/>
        <w:ind w:left="360" w:firstLine="0"/>
      </w:pPr>
      <w:r>
        <w:t xml:space="preserve">Поля формы </w:t>
      </w:r>
      <w:r w:rsidRPr="000350C5">
        <w:rPr>
          <w:b/>
        </w:rPr>
        <w:t>Принадлежность к продукту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993"/>
        <w:gridCol w:w="1559"/>
        <w:gridCol w:w="3969"/>
      </w:tblGrid>
      <w:tr w:rsidR="000350C5" w:rsidRPr="00FF5124" w14:paraId="51C50A9A" w14:textId="77777777" w:rsidTr="0021179C">
        <w:trPr>
          <w:trHeight w:val="999"/>
        </w:trPr>
        <w:tc>
          <w:tcPr>
            <w:tcW w:w="1984" w:type="dxa"/>
            <w:shd w:val="clear" w:color="auto" w:fill="D9D9D9" w:themeFill="background1" w:themeFillShade="D9"/>
          </w:tcPr>
          <w:p w14:paraId="1FAF3BEC" w14:textId="77777777" w:rsidR="000350C5" w:rsidRPr="00FF5124" w:rsidRDefault="000350C5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09A8814" w14:textId="77777777" w:rsidR="000350C5" w:rsidRPr="00FF5124" w:rsidRDefault="000350C5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63633BB5" w14:textId="77777777" w:rsidR="000350C5" w:rsidRPr="00FF5124" w:rsidRDefault="000350C5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70F683CA" w14:textId="77777777" w:rsidR="000350C5" w:rsidRPr="00FF5124" w:rsidRDefault="000350C5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3C2AD1F2" w14:textId="77777777" w:rsidR="000350C5" w:rsidRPr="00FF5124" w:rsidRDefault="000350C5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0350C5" w:rsidRPr="003906DF" w14:paraId="097638B8" w14:textId="77777777" w:rsidTr="0021179C">
        <w:trPr>
          <w:trHeight w:val="569"/>
        </w:trPr>
        <w:tc>
          <w:tcPr>
            <w:tcW w:w="1984" w:type="dxa"/>
          </w:tcPr>
          <w:p w14:paraId="0F34A00C" w14:textId="03D32742" w:rsidR="000350C5" w:rsidRPr="000324A0" w:rsidRDefault="000350C5" w:rsidP="005731B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</w:t>
            </w:r>
            <w:r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вида</w:t>
            </w:r>
            <w:r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товара</w:t>
            </w:r>
          </w:p>
        </w:tc>
        <w:tc>
          <w:tcPr>
            <w:tcW w:w="1701" w:type="dxa"/>
          </w:tcPr>
          <w:p w14:paraId="70ECA7A0" w14:textId="252626E0" w:rsidR="000350C5" w:rsidRPr="008A395F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Код вида товара</w:t>
            </w:r>
          </w:p>
        </w:tc>
        <w:tc>
          <w:tcPr>
            <w:tcW w:w="993" w:type="dxa"/>
          </w:tcPr>
          <w:p w14:paraId="41E798F7" w14:textId="657276E2" w:rsidR="000350C5" w:rsidRPr="008C5845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6CE40EAC" w14:textId="7347A440" w:rsidR="000350C5" w:rsidRPr="002933F6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0413DF9D" w14:textId="6CB13BB8" w:rsidR="000350C5" w:rsidRPr="005731BA" w:rsidRDefault="005731BA" w:rsidP="000350C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731BA">
              <w:rPr>
                <w:rFonts w:ascii="Times New Roman" w:hAnsi="Times New Roman"/>
                <w:sz w:val="22"/>
              </w:rPr>
              <w:t>WMS_ItemType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ItemTypeId</w:t>
            </w:r>
            <w:proofErr w:type="spellEnd"/>
          </w:p>
        </w:tc>
      </w:tr>
      <w:tr w:rsidR="000350C5" w:rsidRPr="00DE7097" w14:paraId="3E38704E" w14:textId="77777777" w:rsidTr="0021179C">
        <w:trPr>
          <w:trHeight w:val="569"/>
        </w:trPr>
        <w:tc>
          <w:tcPr>
            <w:tcW w:w="1984" w:type="dxa"/>
          </w:tcPr>
          <w:p w14:paraId="176AA48B" w14:textId="6B776B58" w:rsidR="000350C5" w:rsidRDefault="000350C5" w:rsidP="005731B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Вид товара</w:t>
            </w:r>
          </w:p>
        </w:tc>
        <w:tc>
          <w:tcPr>
            <w:tcW w:w="1701" w:type="dxa"/>
          </w:tcPr>
          <w:p w14:paraId="713716B9" w14:textId="0B32430C" w:rsidR="000350C5" w:rsidRPr="008A395F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Наименование вида товара</w:t>
            </w:r>
          </w:p>
        </w:tc>
        <w:tc>
          <w:tcPr>
            <w:tcW w:w="993" w:type="dxa"/>
          </w:tcPr>
          <w:p w14:paraId="696FBA2E" w14:textId="1E751786" w:rsidR="000350C5" w:rsidRPr="002933F6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7E466407" w14:textId="0D14354B" w:rsidR="000350C5" w:rsidRPr="002933F6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6D786144" w14:textId="1773F7F3" w:rsidR="000350C5" w:rsidRPr="00DE7097" w:rsidRDefault="005731BA" w:rsidP="000350C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731BA">
              <w:rPr>
                <w:rFonts w:ascii="Times New Roman" w:hAnsi="Times New Roman"/>
                <w:sz w:val="22"/>
              </w:rPr>
              <w:t>WMS_ItemType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ItemType</w:t>
            </w:r>
            <w:proofErr w:type="spellEnd"/>
          </w:p>
        </w:tc>
      </w:tr>
      <w:tr w:rsidR="000350C5" w:rsidRPr="00AC73EA" w14:paraId="3D288BC0" w14:textId="77777777" w:rsidTr="0021179C">
        <w:trPr>
          <w:trHeight w:val="569"/>
        </w:trPr>
        <w:tc>
          <w:tcPr>
            <w:tcW w:w="1984" w:type="dxa"/>
          </w:tcPr>
          <w:p w14:paraId="16392AE4" w14:textId="318B7F65" w:rsidR="000350C5" w:rsidRDefault="000350C5" w:rsidP="005731B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</w:t>
            </w:r>
            <w:r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потребительской категории</w:t>
            </w:r>
          </w:p>
        </w:tc>
        <w:tc>
          <w:tcPr>
            <w:tcW w:w="1701" w:type="dxa"/>
          </w:tcPr>
          <w:p w14:paraId="2A2F3C67" w14:textId="7A8EB205" w:rsidR="000350C5" w:rsidRPr="008A395F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Код потребительской категории товара</w:t>
            </w:r>
          </w:p>
        </w:tc>
        <w:tc>
          <w:tcPr>
            <w:tcW w:w="993" w:type="dxa"/>
          </w:tcPr>
          <w:p w14:paraId="712D1182" w14:textId="5B4D27E8" w:rsidR="000350C5" w:rsidRPr="002933F6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69059D1D" w14:textId="3A00C8D2" w:rsidR="000350C5" w:rsidRPr="002933F6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1769492A" w14:textId="348B93D3" w:rsidR="000350C5" w:rsidRPr="00AC73EA" w:rsidRDefault="005731BA" w:rsidP="000350C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731BA">
              <w:rPr>
                <w:rFonts w:ascii="Times New Roman" w:hAnsi="Times New Roman"/>
                <w:sz w:val="22"/>
              </w:rPr>
              <w:t>WMS_ConsumerCategory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ConsumerCategoryId</w:t>
            </w:r>
            <w:proofErr w:type="spellEnd"/>
          </w:p>
        </w:tc>
      </w:tr>
      <w:tr w:rsidR="000350C5" w:rsidRPr="00E57A79" w14:paraId="422EB5E0" w14:textId="77777777" w:rsidTr="0021179C">
        <w:trPr>
          <w:trHeight w:val="569"/>
        </w:trPr>
        <w:tc>
          <w:tcPr>
            <w:tcW w:w="1984" w:type="dxa"/>
          </w:tcPr>
          <w:p w14:paraId="57862721" w14:textId="6DB40613" w:rsidR="000350C5" w:rsidRDefault="000350C5" w:rsidP="005731B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Потребительская категория</w:t>
            </w:r>
          </w:p>
        </w:tc>
        <w:tc>
          <w:tcPr>
            <w:tcW w:w="1701" w:type="dxa"/>
          </w:tcPr>
          <w:p w14:paraId="509809C9" w14:textId="5C2DE5E8" w:rsidR="000350C5" w:rsidRPr="008A395F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Потребительская категория товара</w:t>
            </w:r>
          </w:p>
        </w:tc>
        <w:tc>
          <w:tcPr>
            <w:tcW w:w="993" w:type="dxa"/>
          </w:tcPr>
          <w:p w14:paraId="73BC33F7" w14:textId="4B24FC73" w:rsidR="000350C5" w:rsidRPr="002933F6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162283AB" w14:textId="64F5B1A6" w:rsidR="000350C5" w:rsidRPr="002933F6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4521F131" w14:textId="4BAB2E11" w:rsidR="000350C5" w:rsidRPr="00E57A79" w:rsidRDefault="005731BA" w:rsidP="000350C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731BA">
              <w:rPr>
                <w:rFonts w:ascii="Times New Roman" w:hAnsi="Times New Roman"/>
                <w:sz w:val="22"/>
              </w:rPr>
              <w:t>WMS_ConsumerCategory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ConsumerCategory</w:t>
            </w:r>
            <w:proofErr w:type="spellEnd"/>
          </w:p>
        </w:tc>
      </w:tr>
      <w:tr w:rsidR="000350C5" w:rsidRPr="00AC73EA" w14:paraId="3369D97A" w14:textId="77777777" w:rsidTr="0021179C">
        <w:trPr>
          <w:trHeight w:val="569"/>
        </w:trPr>
        <w:tc>
          <w:tcPr>
            <w:tcW w:w="1984" w:type="dxa"/>
          </w:tcPr>
          <w:p w14:paraId="528FDE6B" w14:textId="6E5D3FD2" w:rsidR="000350C5" w:rsidRDefault="000350C5" w:rsidP="00660A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3935AB">
              <w:rPr>
                <w:rFonts w:ascii="Times New Roman" w:hAnsi="Times New Roman"/>
                <w:b/>
                <w:i/>
                <w:sz w:val="22"/>
              </w:rPr>
              <w:t>Категория товара</w:t>
            </w:r>
          </w:p>
        </w:tc>
        <w:tc>
          <w:tcPr>
            <w:tcW w:w="1701" w:type="dxa"/>
          </w:tcPr>
          <w:p w14:paraId="7454979E" w14:textId="7CC4C853" w:rsidR="000350C5" w:rsidRPr="008A395F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Категория товара</w:t>
            </w:r>
          </w:p>
        </w:tc>
        <w:tc>
          <w:tcPr>
            <w:tcW w:w="993" w:type="dxa"/>
          </w:tcPr>
          <w:p w14:paraId="6C49860D" w14:textId="286406D0" w:rsidR="000350C5" w:rsidRPr="002933F6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5BA89216" w14:textId="20661210" w:rsidR="000350C5" w:rsidRPr="002933F6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6CF94F73" w14:textId="3127E966" w:rsidR="000350C5" w:rsidRPr="00AC73EA" w:rsidRDefault="00CA6CF8" w:rsidP="000350C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CA6CF8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CA6CF8">
              <w:rPr>
                <w:rFonts w:ascii="Times New Roman" w:hAnsi="Times New Roman"/>
                <w:sz w:val="22"/>
              </w:rPr>
              <w:t>LFL_ItemCategory</w:t>
            </w:r>
            <w:proofErr w:type="spellEnd"/>
            <w:r w:rsidRPr="00CA6CF8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CA6CF8">
              <w:rPr>
                <w:rFonts w:ascii="Times New Roman" w:hAnsi="Times New Roman"/>
                <w:sz w:val="22"/>
              </w:rPr>
              <w:t>ItemCategoryId</w:t>
            </w:r>
            <w:proofErr w:type="spellEnd"/>
          </w:p>
        </w:tc>
      </w:tr>
      <w:tr w:rsidR="000350C5" w:rsidRPr="00AC73EA" w14:paraId="76F76150" w14:textId="77777777" w:rsidTr="0021179C">
        <w:trPr>
          <w:trHeight w:val="569"/>
        </w:trPr>
        <w:tc>
          <w:tcPr>
            <w:tcW w:w="1984" w:type="dxa"/>
          </w:tcPr>
          <w:p w14:paraId="66D8957C" w14:textId="59B69C96" w:rsidR="000350C5" w:rsidRPr="003935AB" w:rsidRDefault="000350C5" w:rsidP="00660A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Описание категории</w:t>
            </w:r>
            <w:r w:rsidRPr="003935AB">
              <w:rPr>
                <w:rFonts w:ascii="Times New Roman" w:hAnsi="Times New Roman"/>
                <w:b/>
                <w:i/>
                <w:sz w:val="22"/>
              </w:rPr>
              <w:t xml:space="preserve"> товара</w:t>
            </w:r>
          </w:p>
        </w:tc>
        <w:tc>
          <w:tcPr>
            <w:tcW w:w="1701" w:type="dxa"/>
          </w:tcPr>
          <w:p w14:paraId="1DEB9402" w14:textId="1320CDFD" w:rsidR="000350C5" w:rsidRPr="008A395F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Описание категории товара</w:t>
            </w:r>
          </w:p>
        </w:tc>
        <w:tc>
          <w:tcPr>
            <w:tcW w:w="993" w:type="dxa"/>
          </w:tcPr>
          <w:p w14:paraId="7199E205" w14:textId="14099732" w:rsidR="000350C5" w:rsidRPr="002933F6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3780DD17" w14:textId="4EFA15B5" w:rsidR="000350C5" w:rsidRPr="002933F6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65AE9E2F" w14:textId="29DBA174" w:rsidR="000350C5" w:rsidRPr="00AC73EA" w:rsidRDefault="00CA6CF8" w:rsidP="000350C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CA6CF8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CA6CF8">
              <w:rPr>
                <w:rFonts w:ascii="Times New Roman" w:hAnsi="Times New Roman"/>
                <w:sz w:val="22"/>
              </w:rPr>
              <w:t>LFL_ItemCategory</w:t>
            </w:r>
            <w:proofErr w:type="spellEnd"/>
            <w:r w:rsidRPr="00CA6CF8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CA6CF8">
              <w:rPr>
                <w:rFonts w:ascii="Times New Roman" w:hAnsi="Times New Roman"/>
                <w:sz w:val="22"/>
              </w:rPr>
              <w:t>Description</w:t>
            </w:r>
            <w:proofErr w:type="spellEnd"/>
          </w:p>
        </w:tc>
      </w:tr>
      <w:tr w:rsidR="000350C5" w:rsidRPr="00AC73EA" w14:paraId="1D0DC4F6" w14:textId="77777777" w:rsidTr="0021179C">
        <w:trPr>
          <w:trHeight w:val="569"/>
        </w:trPr>
        <w:tc>
          <w:tcPr>
            <w:tcW w:w="1984" w:type="dxa"/>
          </w:tcPr>
          <w:p w14:paraId="3B01DE80" w14:textId="4378B491" w:rsidR="000350C5" w:rsidRDefault="000350C5" w:rsidP="00660A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3935AB">
              <w:rPr>
                <w:rFonts w:ascii="Times New Roman" w:hAnsi="Times New Roman"/>
                <w:b/>
                <w:i/>
                <w:sz w:val="22"/>
              </w:rPr>
              <w:t>Уровень товарного соседства</w:t>
            </w:r>
          </w:p>
        </w:tc>
        <w:tc>
          <w:tcPr>
            <w:tcW w:w="1701" w:type="dxa"/>
          </w:tcPr>
          <w:p w14:paraId="51C1A7AB" w14:textId="10A65AE4" w:rsidR="000350C5" w:rsidRPr="008A395F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Уровень товарного соседства</w:t>
            </w:r>
          </w:p>
        </w:tc>
        <w:tc>
          <w:tcPr>
            <w:tcW w:w="993" w:type="dxa"/>
          </w:tcPr>
          <w:p w14:paraId="0D4A3CCA" w14:textId="1BB97852" w:rsidR="000350C5" w:rsidRPr="002933F6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740AD9E9" w14:textId="3549AF57" w:rsidR="000350C5" w:rsidRPr="002933F6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5F56B940" w14:textId="29DD74D5" w:rsidR="000350C5" w:rsidRPr="00AC73EA" w:rsidRDefault="00CA6CF8" w:rsidP="000350C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CA6CF8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CA6CF8">
              <w:rPr>
                <w:rFonts w:ascii="Times New Roman" w:hAnsi="Times New Roman"/>
                <w:sz w:val="22"/>
              </w:rPr>
              <w:t>LFL_ItemNeighborhoodLevel</w:t>
            </w:r>
            <w:proofErr w:type="spellEnd"/>
            <w:r w:rsidRPr="00CA6CF8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CA6CF8">
              <w:rPr>
                <w:rFonts w:ascii="Times New Roman" w:hAnsi="Times New Roman"/>
                <w:sz w:val="22"/>
              </w:rPr>
              <w:t>ItemNeighborhoodLevelId</w:t>
            </w:r>
            <w:proofErr w:type="spellEnd"/>
          </w:p>
        </w:tc>
      </w:tr>
      <w:tr w:rsidR="000350C5" w:rsidRPr="00AC73EA" w14:paraId="665DDE1C" w14:textId="77777777" w:rsidTr="0021179C">
        <w:trPr>
          <w:trHeight w:val="569"/>
        </w:trPr>
        <w:tc>
          <w:tcPr>
            <w:tcW w:w="1984" w:type="dxa"/>
          </w:tcPr>
          <w:p w14:paraId="50D14960" w14:textId="15900D86" w:rsidR="000350C5" w:rsidRPr="003935AB" w:rsidRDefault="000350C5" w:rsidP="00660A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Описание уровня</w:t>
            </w:r>
            <w:r w:rsidRPr="003935AB">
              <w:rPr>
                <w:rFonts w:ascii="Times New Roman" w:hAnsi="Times New Roman"/>
                <w:b/>
                <w:i/>
                <w:sz w:val="22"/>
              </w:rPr>
              <w:t xml:space="preserve"> товарного соседства</w:t>
            </w:r>
          </w:p>
        </w:tc>
        <w:tc>
          <w:tcPr>
            <w:tcW w:w="1701" w:type="dxa"/>
          </w:tcPr>
          <w:p w14:paraId="07F8CA42" w14:textId="4965EED1" w:rsidR="000350C5" w:rsidRPr="008A395F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 xml:space="preserve">Описание </w:t>
            </w:r>
            <w:proofErr w:type="spellStart"/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уровеня</w:t>
            </w:r>
            <w:proofErr w:type="spellEnd"/>
            <w:r w:rsidRPr="008A395F">
              <w:rPr>
                <w:rFonts w:ascii="Times New Roman" w:hAnsi="Times New Roman"/>
                <w:i/>
                <w:sz w:val="22"/>
                <w:szCs w:val="24"/>
              </w:rPr>
              <w:t xml:space="preserve"> товарного соседства</w:t>
            </w:r>
          </w:p>
        </w:tc>
        <w:tc>
          <w:tcPr>
            <w:tcW w:w="993" w:type="dxa"/>
          </w:tcPr>
          <w:p w14:paraId="6E740C68" w14:textId="26DEEB01" w:rsidR="000350C5" w:rsidRPr="002933F6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750CE817" w14:textId="50EA5161" w:rsidR="000350C5" w:rsidRPr="002933F6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0B30B35E" w14:textId="4799E340" w:rsidR="000350C5" w:rsidRPr="00AC73EA" w:rsidRDefault="00CA6CF8" w:rsidP="000350C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CA6CF8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CA6CF8">
              <w:rPr>
                <w:rFonts w:ascii="Times New Roman" w:hAnsi="Times New Roman"/>
                <w:sz w:val="22"/>
              </w:rPr>
              <w:t>LFL_ItemNeighborhoodLevel</w:t>
            </w:r>
            <w:proofErr w:type="spellEnd"/>
            <w:r w:rsidRPr="00CA6CF8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CA6CF8">
              <w:rPr>
                <w:rFonts w:ascii="Times New Roman" w:hAnsi="Times New Roman"/>
                <w:sz w:val="22"/>
              </w:rPr>
              <w:t>Description</w:t>
            </w:r>
            <w:proofErr w:type="spellEnd"/>
          </w:p>
        </w:tc>
      </w:tr>
      <w:tr w:rsidR="000350C5" w:rsidRPr="00AC73EA" w14:paraId="150D0C82" w14:textId="77777777" w:rsidTr="0021179C">
        <w:trPr>
          <w:trHeight w:val="569"/>
        </w:trPr>
        <w:tc>
          <w:tcPr>
            <w:tcW w:w="1984" w:type="dxa"/>
          </w:tcPr>
          <w:p w14:paraId="5C906070" w14:textId="48BA1A5D" w:rsidR="000350C5" w:rsidRDefault="000350C5" w:rsidP="00660A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332D2B">
              <w:rPr>
                <w:rFonts w:ascii="Times New Roman" w:hAnsi="Times New Roman"/>
                <w:b/>
                <w:i/>
                <w:sz w:val="22"/>
              </w:rPr>
              <w:t>Категория для ЗП</w:t>
            </w:r>
          </w:p>
        </w:tc>
        <w:tc>
          <w:tcPr>
            <w:tcW w:w="1701" w:type="dxa"/>
          </w:tcPr>
          <w:p w14:paraId="29D098C8" w14:textId="5A73654D" w:rsidR="000350C5" w:rsidRPr="008A395F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Категория для ЗП</w:t>
            </w:r>
          </w:p>
        </w:tc>
        <w:tc>
          <w:tcPr>
            <w:tcW w:w="993" w:type="dxa"/>
          </w:tcPr>
          <w:p w14:paraId="4282004E" w14:textId="3E11C8B3" w:rsidR="000350C5" w:rsidRPr="002933F6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10528D66" w14:textId="4B4D614E" w:rsidR="000350C5" w:rsidRPr="001232BC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1232BC"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4A074C75" w14:textId="50E78FF0" w:rsidR="000350C5" w:rsidRPr="001232BC" w:rsidRDefault="00CA6CF8" w:rsidP="000350C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1232BC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1232BC">
              <w:rPr>
                <w:rFonts w:ascii="Times New Roman" w:hAnsi="Times New Roman"/>
                <w:sz w:val="22"/>
              </w:rPr>
              <w:t>WMS_ItemSalaryCategory</w:t>
            </w:r>
            <w:proofErr w:type="spellEnd"/>
            <w:r w:rsidRPr="001232BC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1232BC">
              <w:rPr>
                <w:rFonts w:ascii="Times New Roman" w:hAnsi="Times New Roman"/>
                <w:sz w:val="22"/>
              </w:rPr>
              <w:t>CategoryId</w:t>
            </w:r>
            <w:proofErr w:type="spellEnd"/>
          </w:p>
        </w:tc>
      </w:tr>
      <w:tr w:rsidR="000350C5" w:rsidRPr="00AC73EA" w14:paraId="032E98A8" w14:textId="77777777" w:rsidTr="0021179C">
        <w:trPr>
          <w:trHeight w:val="569"/>
        </w:trPr>
        <w:tc>
          <w:tcPr>
            <w:tcW w:w="1984" w:type="dxa"/>
          </w:tcPr>
          <w:p w14:paraId="32FEA1A2" w14:textId="13A29C7B" w:rsidR="000350C5" w:rsidRPr="00332D2B" w:rsidRDefault="000350C5" w:rsidP="00660A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332D2B">
              <w:rPr>
                <w:rFonts w:ascii="Times New Roman" w:hAnsi="Times New Roman"/>
                <w:b/>
                <w:i/>
                <w:sz w:val="22"/>
              </w:rPr>
              <w:lastRenderedPageBreak/>
              <w:t>Описание</w:t>
            </w:r>
            <w:r>
              <w:rPr>
                <w:rFonts w:ascii="Times New Roman" w:hAnsi="Times New Roman"/>
                <w:b/>
                <w:i/>
                <w:sz w:val="22"/>
              </w:rPr>
              <w:t xml:space="preserve"> категории для ЗП</w:t>
            </w:r>
          </w:p>
        </w:tc>
        <w:tc>
          <w:tcPr>
            <w:tcW w:w="1701" w:type="dxa"/>
          </w:tcPr>
          <w:p w14:paraId="6D8B9B5E" w14:textId="66AAB0FC" w:rsidR="000350C5" w:rsidRPr="008A395F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Описание категории для ЗП</w:t>
            </w:r>
          </w:p>
        </w:tc>
        <w:tc>
          <w:tcPr>
            <w:tcW w:w="993" w:type="dxa"/>
          </w:tcPr>
          <w:p w14:paraId="1FD444FC" w14:textId="4C4C0455" w:rsidR="000350C5" w:rsidRPr="002933F6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2D673750" w14:textId="1B4F06E6" w:rsidR="000350C5" w:rsidRPr="002933F6" w:rsidRDefault="000350C5" w:rsidP="000350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6BC1C1A4" w14:textId="71657370" w:rsidR="000350C5" w:rsidRPr="00AC73EA" w:rsidRDefault="00CA6CF8" w:rsidP="000350C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CA6CF8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CA6CF8">
              <w:rPr>
                <w:rFonts w:ascii="Times New Roman" w:hAnsi="Times New Roman"/>
                <w:sz w:val="22"/>
              </w:rPr>
              <w:t>WMS_ItemSalaryCategory</w:t>
            </w:r>
            <w:proofErr w:type="spellEnd"/>
            <w:r w:rsidRPr="00CA6CF8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CA6CF8">
              <w:rPr>
                <w:rFonts w:ascii="Times New Roman" w:hAnsi="Times New Roman"/>
                <w:sz w:val="22"/>
              </w:rPr>
              <w:t>Description</w:t>
            </w:r>
            <w:proofErr w:type="spellEnd"/>
          </w:p>
        </w:tc>
      </w:tr>
    </w:tbl>
    <w:p w14:paraId="75551DFC" w14:textId="738F4F6B" w:rsidR="00730976" w:rsidRPr="00730976" w:rsidRDefault="00730976" w:rsidP="00730976">
      <w:pPr>
        <w:pStyle w:val="a4"/>
        <w:ind w:left="360" w:firstLine="0"/>
      </w:pPr>
      <w:r>
        <w:t xml:space="preserve">Кнопки формы </w:t>
      </w:r>
      <w:r w:rsidRPr="000350C5">
        <w:rPr>
          <w:b/>
        </w:rPr>
        <w:t>Принадлежность к продукту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835"/>
        <w:gridCol w:w="1134"/>
        <w:gridCol w:w="4394"/>
      </w:tblGrid>
      <w:tr w:rsidR="00153F1A" w14:paraId="63139776" w14:textId="77777777" w:rsidTr="00153F1A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1C3BCA00" w14:textId="77777777" w:rsidR="00153F1A" w:rsidRPr="00FF5124" w:rsidRDefault="00153F1A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 xml:space="preserve">Имя </w:t>
            </w:r>
            <w:r>
              <w:rPr>
                <w:rFonts w:ascii="Times New Roman" w:hAnsi="Times New Roman"/>
                <w:b/>
              </w:rPr>
              <w:t>кнопки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3CC12D4E" w14:textId="77777777" w:rsidR="00153F1A" w:rsidRPr="00FF5124" w:rsidRDefault="00153F1A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9F3D1DE" w14:textId="77777777" w:rsidR="00153F1A" w:rsidRPr="00FF5124" w:rsidRDefault="00153F1A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79C704E4" w14:textId="77777777" w:rsidR="00153F1A" w:rsidRDefault="00153F1A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Действие</w:t>
            </w:r>
          </w:p>
        </w:tc>
      </w:tr>
      <w:tr w:rsidR="00153F1A" w:rsidRPr="002933F6" w14:paraId="1D6124D0" w14:textId="77777777" w:rsidTr="00153F1A">
        <w:tc>
          <w:tcPr>
            <w:tcW w:w="1843" w:type="dxa"/>
          </w:tcPr>
          <w:p w14:paraId="01A674CB" w14:textId="10E72D42" w:rsidR="00153F1A" w:rsidRPr="002933F6" w:rsidRDefault="00153F1A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Импорт сопоставлений</w:t>
            </w:r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835" w:type="dxa"/>
          </w:tcPr>
          <w:p w14:paraId="69DB4AF0" w14:textId="16883C9D" w:rsidR="00153F1A" w:rsidRPr="00153F1A" w:rsidRDefault="00153F1A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Загрузить сопоставления из </w:t>
            </w:r>
            <w:r>
              <w:rPr>
                <w:rFonts w:ascii="Times New Roman" w:hAnsi="Times New Roman"/>
                <w:sz w:val="22"/>
                <w:lang w:val="en-US"/>
              </w:rPr>
              <w:t>MS</w:t>
            </w:r>
            <w:r w:rsidRPr="00153F1A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en-US"/>
              </w:rPr>
              <w:t>Excel</w:t>
            </w:r>
          </w:p>
        </w:tc>
        <w:tc>
          <w:tcPr>
            <w:tcW w:w="1134" w:type="dxa"/>
          </w:tcPr>
          <w:p w14:paraId="1CD6C610" w14:textId="77777777" w:rsidR="00153F1A" w:rsidRPr="002933F6" w:rsidRDefault="00153F1A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2933F6"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4394" w:type="dxa"/>
          </w:tcPr>
          <w:p w14:paraId="76790FD4" w14:textId="3FDC8397" w:rsidR="00153F1A" w:rsidRPr="00153F1A" w:rsidRDefault="00153F1A" w:rsidP="00153F1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При нажатии на данную кнопку система должна вывести на экран диалоговое окно</w:t>
            </w:r>
            <w:r w:rsidR="00444486">
              <w:rPr>
                <w:rFonts w:ascii="Times New Roman" w:hAnsi="Times New Roman"/>
                <w:sz w:val="22"/>
              </w:rPr>
              <w:t xml:space="preserve"> </w:t>
            </w:r>
            <w:r w:rsidR="00444486" w:rsidRPr="00444486">
              <w:rPr>
                <w:rFonts w:ascii="Times New Roman" w:hAnsi="Times New Roman"/>
                <w:b/>
                <w:sz w:val="22"/>
              </w:rPr>
              <w:t>Импорт сопоставлений</w:t>
            </w:r>
            <w:r w:rsidR="00444486">
              <w:rPr>
                <w:rFonts w:ascii="Times New Roman" w:hAnsi="Times New Roman"/>
                <w:sz w:val="22"/>
              </w:rPr>
              <w:t xml:space="preserve"> (см. п. </w:t>
            </w:r>
            <w:r w:rsidR="00504B10">
              <w:rPr>
                <w:rFonts w:ascii="Times New Roman" w:hAnsi="Times New Roman"/>
                <w:sz w:val="22"/>
              </w:rPr>
              <w:t>3.14</w:t>
            </w:r>
            <w:r w:rsidR="00444486">
              <w:rPr>
                <w:rFonts w:ascii="Times New Roman" w:hAnsi="Times New Roman"/>
                <w:sz w:val="22"/>
              </w:rPr>
              <w:t>.)</w:t>
            </w:r>
          </w:p>
        </w:tc>
      </w:tr>
    </w:tbl>
    <w:p w14:paraId="3C27CE33" w14:textId="77777777" w:rsidR="00730976" w:rsidRDefault="00730976" w:rsidP="00730976">
      <w:pPr>
        <w:pStyle w:val="a4"/>
      </w:pPr>
    </w:p>
    <w:p w14:paraId="0721ABCF" w14:textId="54903AAC" w:rsidR="0021179C" w:rsidRDefault="0021179C" w:rsidP="000350C5">
      <w:pPr>
        <w:pStyle w:val="a4"/>
        <w:numPr>
          <w:ilvl w:val="1"/>
          <w:numId w:val="25"/>
        </w:numPr>
      </w:pPr>
      <w:r>
        <w:t xml:space="preserve">Создать новый пункт меню </w:t>
      </w:r>
      <w:r w:rsidRPr="0021179C">
        <w:rPr>
          <w:b/>
        </w:rPr>
        <w:t>Вид товара</w:t>
      </w:r>
      <w:r>
        <w:t>.</w:t>
      </w:r>
    </w:p>
    <w:p w14:paraId="752D1929" w14:textId="77777777" w:rsidR="0021179C" w:rsidRPr="000350C5" w:rsidRDefault="0021179C" w:rsidP="0021179C">
      <w:pPr>
        <w:pStyle w:val="a4"/>
        <w:numPr>
          <w:ilvl w:val="2"/>
          <w:numId w:val="25"/>
        </w:numPr>
        <w:rPr>
          <w:b/>
        </w:rPr>
      </w:pPr>
      <w:r>
        <w:t xml:space="preserve">Расположить новый пункт меню </w:t>
      </w:r>
      <w:r w:rsidRPr="0021179C">
        <w:rPr>
          <w:b/>
        </w:rPr>
        <w:t>Вид товара</w:t>
      </w:r>
      <w:r>
        <w:t xml:space="preserve"> в </w:t>
      </w:r>
      <w:r w:rsidRPr="000350C5">
        <w:rPr>
          <w:b/>
        </w:rPr>
        <w:t xml:space="preserve">Управление запасами \ Настройка \ Управление складом \ </w:t>
      </w:r>
    </w:p>
    <w:p w14:paraId="029F803C" w14:textId="55A6CC38" w:rsidR="0021179C" w:rsidRPr="00E43679" w:rsidRDefault="0021179C" w:rsidP="0021179C">
      <w:pPr>
        <w:pStyle w:val="a4"/>
        <w:numPr>
          <w:ilvl w:val="1"/>
          <w:numId w:val="25"/>
        </w:numPr>
      </w:pPr>
      <w:r>
        <w:t>При нажатии на пункт меню</w:t>
      </w:r>
      <w:r w:rsidRPr="0021179C">
        <w:rPr>
          <w:b/>
        </w:rPr>
        <w:t xml:space="preserve"> Вид товара</w:t>
      </w:r>
      <w:r>
        <w:t xml:space="preserve"> система должна вывести на экран одноименную форму </w:t>
      </w:r>
      <w:r w:rsidRPr="0021179C">
        <w:rPr>
          <w:b/>
        </w:rPr>
        <w:t>Вид товара</w:t>
      </w:r>
      <w:r>
        <w:t>:</w:t>
      </w:r>
      <w:r w:rsidR="00877F03">
        <w:br/>
      </w:r>
      <w:r w:rsidR="00877F03" w:rsidRPr="00877F03">
        <w:rPr>
          <w:b/>
          <w:i/>
        </w:rPr>
        <w:t>Примечание</w:t>
      </w:r>
      <w:r w:rsidR="00877F03">
        <w:t xml:space="preserve">: </w:t>
      </w:r>
      <w:r w:rsidR="00877F03" w:rsidRPr="00877F03">
        <w:rPr>
          <w:i/>
        </w:rPr>
        <w:t>Поля формы не должны быть доступны для редактирования</w:t>
      </w:r>
      <w:r w:rsidR="00877F03">
        <w:t>.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993"/>
        <w:gridCol w:w="1559"/>
        <w:gridCol w:w="3969"/>
      </w:tblGrid>
      <w:tr w:rsidR="0021179C" w:rsidRPr="00FF5124" w14:paraId="4FDE5082" w14:textId="77777777" w:rsidTr="0021179C">
        <w:trPr>
          <w:trHeight w:val="999"/>
        </w:trPr>
        <w:tc>
          <w:tcPr>
            <w:tcW w:w="1984" w:type="dxa"/>
            <w:shd w:val="clear" w:color="auto" w:fill="D9D9D9" w:themeFill="background1" w:themeFillShade="D9"/>
          </w:tcPr>
          <w:p w14:paraId="3C072403" w14:textId="77777777" w:rsidR="0021179C" w:rsidRPr="00FF5124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8FD52FE" w14:textId="77777777" w:rsidR="0021179C" w:rsidRPr="00FF5124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2965CB31" w14:textId="77777777" w:rsidR="0021179C" w:rsidRPr="00FF5124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130E673" w14:textId="77777777" w:rsidR="0021179C" w:rsidRPr="00FF5124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0C05A6D7" w14:textId="77777777" w:rsidR="0021179C" w:rsidRPr="00FF5124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21179C" w:rsidRPr="005731BA" w14:paraId="4C86670F" w14:textId="77777777" w:rsidTr="0021179C">
        <w:trPr>
          <w:trHeight w:val="569"/>
        </w:trPr>
        <w:tc>
          <w:tcPr>
            <w:tcW w:w="1984" w:type="dxa"/>
          </w:tcPr>
          <w:p w14:paraId="1EC3733B" w14:textId="77777777" w:rsidR="0021179C" w:rsidRPr="000324A0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</w:t>
            </w:r>
            <w:r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вида</w:t>
            </w:r>
            <w:r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товара</w:t>
            </w:r>
          </w:p>
        </w:tc>
        <w:tc>
          <w:tcPr>
            <w:tcW w:w="1701" w:type="dxa"/>
          </w:tcPr>
          <w:p w14:paraId="4B285668" w14:textId="77777777" w:rsidR="0021179C" w:rsidRPr="008A395F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Код вида товара</w:t>
            </w:r>
          </w:p>
        </w:tc>
        <w:tc>
          <w:tcPr>
            <w:tcW w:w="993" w:type="dxa"/>
          </w:tcPr>
          <w:p w14:paraId="6587A18E" w14:textId="77777777" w:rsidR="0021179C" w:rsidRPr="008C5845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1F4DB342" w14:textId="77777777" w:rsidR="0021179C" w:rsidRPr="002933F6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02E2A952" w14:textId="77777777" w:rsidR="0021179C" w:rsidRPr="005731BA" w:rsidRDefault="0021179C" w:rsidP="0021179C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731BA">
              <w:rPr>
                <w:rFonts w:ascii="Times New Roman" w:hAnsi="Times New Roman"/>
                <w:sz w:val="22"/>
              </w:rPr>
              <w:t>WMS_ItemType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ItemTypeId</w:t>
            </w:r>
            <w:proofErr w:type="spellEnd"/>
          </w:p>
        </w:tc>
      </w:tr>
      <w:tr w:rsidR="0021179C" w:rsidRPr="00DE7097" w14:paraId="4A30310E" w14:textId="77777777" w:rsidTr="0021179C">
        <w:trPr>
          <w:trHeight w:val="569"/>
        </w:trPr>
        <w:tc>
          <w:tcPr>
            <w:tcW w:w="1984" w:type="dxa"/>
          </w:tcPr>
          <w:p w14:paraId="5B2C9419" w14:textId="77777777" w:rsidR="0021179C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Вид товара</w:t>
            </w:r>
          </w:p>
        </w:tc>
        <w:tc>
          <w:tcPr>
            <w:tcW w:w="1701" w:type="dxa"/>
          </w:tcPr>
          <w:p w14:paraId="583A7845" w14:textId="77777777" w:rsidR="0021179C" w:rsidRPr="008A395F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Наименование вида товара</w:t>
            </w:r>
          </w:p>
        </w:tc>
        <w:tc>
          <w:tcPr>
            <w:tcW w:w="993" w:type="dxa"/>
          </w:tcPr>
          <w:p w14:paraId="5624CC34" w14:textId="77777777" w:rsidR="0021179C" w:rsidRPr="002933F6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5CBAB843" w14:textId="77777777" w:rsidR="0021179C" w:rsidRPr="002933F6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023BC639" w14:textId="77777777" w:rsidR="0021179C" w:rsidRPr="00DE7097" w:rsidRDefault="0021179C" w:rsidP="0021179C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731BA">
              <w:rPr>
                <w:rFonts w:ascii="Times New Roman" w:hAnsi="Times New Roman"/>
                <w:sz w:val="22"/>
              </w:rPr>
              <w:t>WMS_ItemType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ItemType</w:t>
            </w:r>
            <w:proofErr w:type="spellEnd"/>
          </w:p>
        </w:tc>
      </w:tr>
      <w:tr w:rsidR="008A395F" w:rsidRPr="00DE7097" w14:paraId="7AF3999F" w14:textId="77777777" w:rsidTr="0021179C">
        <w:trPr>
          <w:trHeight w:val="569"/>
        </w:trPr>
        <w:tc>
          <w:tcPr>
            <w:tcW w:w="1984" w:type="dxa"/>
          </w:tcPr>
          <w:p w14:paraId="3740BCCA" w14:textId="7AFD578B" w:rsidR="008A395F" w:rsidRDefault="008A395F" w:rsidP="008A395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 связанной Потребительской категорией</w:t>
            </w:r>
          </w:p>
        </w:tc>
        <w:tc>
          <w:tcPr>
            <w:tcW w:w="1701" w:type="dxa"/>
          </w:tcPr>
          <w:p w14:paraId="499759D7" w14:textId="1747D79C" w:rsidR="008A395F" w:rsidRPr="008A395F" w:rsidRDefault="008A395F" w:rsidP="008A395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Код связанного значения из справочника Потребительской категории</w:t>
            </w:r>
          </w:p>
        </w:tc>
        <w:tc>
          <w:tcPr>
            <w:tcW w:w="993" w:type="dxa"/>
          </w:tcPr>
          <w:p w14:paraId="4E5E5962" w14:textId="60B5083C" w:rsidR="008A395F" w:rsidRDefault="008A395F" w:rsidP="008A395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1497DAFF" w14:textId="1C09DF68" w:rsidR="008A395F" w:rsidRDefault="008A395F" w:rsidP="008A395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20B92CAD" w14:textId="11E2031F" w:rsidR="008A395F" w:rsidRDefault="008A395F" w:rsidP="008A395F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731BA">
              <w:rPr>
                <w:rFonts w:ascii="Times New Roman" w:hAnsi="Times New Roman"/>
                <w:sz w:val="22"/>
              </w:rPr>
              <w:t>WMS_ItemType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ConsumerCategoryId</w:t>
            </w:r>
            <w:proofErr w:type="spellEnd"/>
          </w:p>
        </w:tc>
      </w:tr>
      <w:tr w:rsidR="008A395F" w:rsidRPr="00DE7097" w14:paraId="385F1136" w14:textId="77777777" w:rsidTr="0021179C">
        <w:trPr>
          <w:trHeight w:val="569"/>
        </w:trPr>
        <w:tc>
          <w:tcPr>
            <w:tcW w:w="1984" w:type="dxa"/>
          </w:tcPr>
          <w:p w14:paraId="3F70070F" w14:textId="13E1923A" w:rsidR="008A395F" w:rsidRDefault="008A395F" w:rsidP="008A395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Имя связанной потребительской категории</w:t>
            </w:r>
          </w:p>
        </w:tc>
        <w:tc>
          <w:tcPr>
            <w:tcW w:w="1701" w:type="dxa"/>
          </w:tcPr>
          <w:p w14:paraId="47CBB11A" w14:textId="0DCF84E4" w:rsidR="008A395F" w:rsidRPr="008A395F" w:rsidRDefault="008A395F" w:rsidP="008A395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Наименование связанного значения из справочника Потребительской категории</w:t>
            </w:r>
          </w:p>
        </w:tc>
        <w:tc>
          <w:tcPr>
            <w:tcW w:w="993" w:type="dxa"/>
          </w:tcPr>
          <w:p w14:paraId="6C560670" w14:textId="4E171D1E" w:rsidR="008A395F" w:rsidRDefault="008A395F" w:rsidP="008A395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3B41E848" w14:textId="67C4DE97" w:rsidR="008A395F" w:rsidRDefault="008A395F" w:rsidP="008A395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6A78D3B7" w14:textId="05690273" w:rsidR="008A395F" w:rsidRDefault="008A395F" w:rsidP="008A395F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731BA">
              <w:rPr>
                <w:rFonts w:ascii="Times New Roman" w:hAnsi="Times New Roman"/>
                <w:sz w:val="22"/>
              </w:rPr>
              <w:t>WMS_ItemType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ConsumerCategory</w:t>
            </w:r>
            <w:proofErr w:type="spellEnd"/>
          </w:p>
        </w:tc>
      </w:tr>
      <w:tr w:rsidR="008A395F" w:rsidRPr="00DE7097" w14:paraId="6B766875" w14:textId="77777777" w:rsidTr="0021179C">
        <w:trPr>
          <w:trHeight w:val="569"/>
        </w:trPr>
        <w:tc>
          <w:tcPr>
            <w:tcW w:w="1984" w:type="dxa"/>
          </w:tcPr>
          <w:p w14:paraId="307C48B3" w14:textId="79B542FD" w:rsidR="008A395F" w:rsidRDefault="003B520F" w:rsidP="00877F0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 xml:space="preserve">Код </w:t>
            </w:r>
            <w:r w:rsidR="00877F03">
              <w:rPr>
                <w:rFonts w:ascii="Times New Roman" w:hAnsi="Times New Roman"/>
                <w:b/>
                <w:i/>
                <w:sz w:val="22"/>
              </w:rPr>
              <w:t>связанной категории назначения товара</w:t>
            </w:r>
          </w:p>
        </w:tc>
        <w:tc>
          <w:tcPr>
            <w:tcW w:w="1701" w:type="dxa"/>
          </w:tcPr>
          <w:p w14:paraId="2AFDB88C" w14:textId="10DDFB26" w:rsidR="008A395F" w:rsidRPr="00877F03" w:rsidRDefault="008A395F" w:rsidP="008A395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77F03">
              <w:rPr>
                <w:rFonts w:ascii="Times New Roman" w:hAnsi="Times New Roman"/>
                <w:i/>
                <w:sz w:val="22"/>
                <w:szCs w:val="24"/>
              </w:rPr>
              <w:t xml:space="preserve">Код </w:t>
            </w:r>
            <w:r w:rsidR="00877F03" w:rsidRPr="00877F03">
              <w:rPr>
                <w:rFonts w:ascii="Times New Roman" w:hAnsi="Times New Roman"/>
                <w:i/>
                <w:sz w:val="22"/>
              </w:rPr>
              <w:t>связанной категории назначения товара</w:t>
            </w:r>
          </w:p>
        </w:tc>
        <w:tc>
          <w:tcPr>
            <w:tcW w:w="993" w:type="dxa"/>
          </w:tcPr>
          <w:p w14:paraId="629D8B34" w14:textId="3B81B081" w:rsidR="008A395F" w:rsidRDefault="008A395F" w:rsidP="008A395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50F23A82" w14:textId="795D17F5" w:rsidR="008A395F" w:rsidRDefault="008A395F" w:rsidP="008A395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77BB674A" w14:textId="4DC9A93C" w:rsidR="008A395F" w:rsidRDefault="008A395F" w:rsidP="008A395F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731BA">
              <w:rPr>
                <w:rFonts w:ascii="Times New Roman" w:hAnsi="Times New Roman"/>
                <w:sz w:val="22"/>
              </w:rPr>
              <w:t>WMS_ItemType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PurposeItemId</w:t>
            </w:r>
            <w:proofErr w:type="spellEnd"/>
          </w:p>
        </w:tc>
      </w:tr>
      <w:tr w:rsidR="008A395F" w:rsidRPr="00DE7097" w14:paraId="15E1279B" w14:textId="77777777" w:rsidTr="0021179C">
        <w:trPr>
          <w:trHeight w:val="569"/>
        </w:trPr>
        <w:tc>
          <w:tcPr>
            <w:tcW w:w="1984" w:type="dxa"/>
          </w:tcPr>
          <w:p w14:paraId="665BB392" w14:textId="24B4BA95" w:rsidR="008A395F" w:rsidRDefault="008A395F" w:rsidP="008A395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 xml:space="preserve">Имя </w:t>
            </w:r>
            <w:r w:rsidR="00877F03">
              <w:rPr>
                <w:rFonts w:ascii="Times New Roman" w:hAnsi="Times New Roman"/>
                <w:b/>
                <w:i/>
                <w:sz w:val="22"/>
              </w:rPr>
              <w:t>связанной категории назначения товара</w:t>
            </w:r>
          </w:p>
        </w:tc>
        <w:tc>
          <w:tcPr>
            <w:tcW w:w="1701" w:type="dxa"/>
          </w:tcPr>
          <w:p w14:paraId="6704D6A2" w14:textId="4C87C75B" w:rsidR="008A395F" w:rsidRPr="00877F03" w:rsidRDefault="008A395F" w:rsidP="008A395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77F03">
              <w:rPr>
                <w:rFonts w:ascii="Times New Roman" w:hAnsi="Times New Roman"/>
                <w:i/>
                <w:sz w:val="22"/>
                <w:szCs w:val="24"/>
              </w:rPr>
              <w:t xml:space="preserve">Наименование </w:t>
            </w:r>
            <w:r w:rsidR="00877F03" w:rsidRPr="00877F03">
              <w:rPr>
                <w:rFonts w:ascii="Times New Roman" w:hAnsi="Times New Roman"/>
                <w:i/>
                <w:sz w:val="22"/>
              </w:rPr>
              <w:t>связанной категории назначения товара</w:t>
            </w:r>
          </w:p>
        </w:tc>
        <w:tc>
          <w:tcPr>
            <w:tcW w:w="993" w:type="dxa"/>
          </w:tcPr>
          <w:p w14:paraId="3FAAE296" w14:textId="74A2E5B8" w:rsidR="008A395F" w:rsidRDefault="008A395F" w:rsidP="008A395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19C37740" w14:textId="2853CACB" w:rsidR="008A395F" w:rsidRDefault="008A395F" w:rsidP="008A395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7AC29528" w14:textId="65B5325F" w:rsidR="008A395F" w:rsidRDefault="008A395F" w:rsidP="008A395F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731BA">
              <w:rPr>
                <w:rFonts w:ascii="Times New Roman" w:hAnsi="Times New Roman"/>
                <w:sz w:val="22"/>
              </w:rPr>
              <w:t>WMS_ItemType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PurposeItem</w:t>
            </w:r>
            <w:proofErr w:type="spellEnd"/>
          </w:p>
        </w:tc>
      </w:tr>
      <w:tr w:rsidR="000C514A" w:rsidRPr="00DE7097" w14:paraId="2BB853E4" w14:textId="77777777" w:rsidTr="0021179C">
        <w:trPr>
          <w:trHeight w:val="569"/>
        </w:trPr>
        <w:tc>
          <w:tcPr>
            <w:tcW w:w="1984" w:type="dxa"/>
          </w:tcPr>
          <w:p w14:paraId="0FFCA9CA" w14:textId="2446AA6C" w:rsidR="000C514A" w:rsidRPr="00A822AF" w:rsidRDefault="000C514A" w:rsidP="000C514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trike/>
                <w:sz w:val="22"/>
              </w:rPr>
            </w:pPr>
            <w:commentRangeStart w:id="7"/>
            <w:r w:rsidRPr="00A822AF">
              <w:rPr>
                <w:rFonts w:ascii="Times New Roman" w:hAnsi="Times New Roman"/>
                <w:b/>
                <w:i/>
                <w:strike/>
                <w:sz w:val="22"/>
              </w:rPr>
              <w:lastRenderedPageBreak/>
              <w:t>Обработано</w:t>
            </w:r>
          </w:p>
        </w:tc>
        <w:tc>
          <w:tcPr>
            <w:tcW w:w="1701" w:type="dxa"/>
          </w:tcPr>
          <w:p w14:paraId="6B0A72B0" w14:textId="1C440C5D" w:rsidR="000C514A" w:rsidRPr="00A822AF" w:rsidRDefault="000C514A" w:rsidP="000C514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trike/>
                <w:sz w:val="22"/>
                <w:szCs w:val="24"/>
              </w:rPr>
            </w:pPr>
            <w:r w:rsidRPr="00A822AF">
              <w:rPr>
                <w:rFonts w:ascii="Times New Roman" w:hAnsi="Times New Roman"/>
                <w:i/>
                <w:strike/>
                <w:sz w:val="22"/>
                <w:szCs w:val="24"/>
              </w:rPr>
              <w:t>По записи создано сопоставление</w:t>
            </w:r>
          </w:p>
        </w:tc>
        <w:tc>
          <w:tcPr>
            <w:tcW w:w="993" w:type="dxa"/>
          </w:tcPr>
          <w:p w14:paraId="0ADEAEA5" w14:textId="7A709A4B" w:rsidR="000C514A" w:rsidRPr="00A822AF" w:rsidRDefault="000C514A" w:rsidP="000C514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trike/>
                <w:sz w:val="22"/>
              </w:rPr>
            </w:pPr>
            <w:r w:rsidRPr="00A822AF">
              <w:rPr>
                <w:rFonts w:ascii="Times New Roman" w:hAnsi="Times New Roman"/>
                <w:strike/>
                <w:sz w:val="22"/>
              </w:rPr>
              <w:t>Да</w:t>
            </w:r>
          </w:p>
        </w:tc>
        <w:tc>
          <w:tcPr>
            <w:tcW w:w="1559" w:type="dxa"/>
          </w:tcPr>
          <w:p w14:paraId="1BDEA837" w14:textId="63E9A96E" w:rsidR="000C514A" w:rsidRPr="00A822AF" w:rsidRDefault="00071C7D" w:rsidP="000C514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trike/>
                <w:sz w:val="22"/>
              </w:rPr>
            </w:pPr>
            <w:r w:rsidRPr="00A822AF">
              <w:rPr>
                <w:rFonts w:ascii="Times New Roman" w:hAnsi="Times New Roman"/>
                <w:strike/>
                <w:sz w:val="22"/>
              </w:rPr>
              <w:t>«</w:t>
            </w:r>
            <w:r w:rsidRPr="00A822AF">
              <w:rPr>
                <w:rFonts w:ascii="Times New Roman" w:hAnsi="Times New Roman"/>
                <w:strike/>
                <w:sz w:val="22"/>
                <w:lang w:val="en-US"/>
              </w:rPr>
              <w:t>No</w:t>
            </w:r>
            <w:r w:rsidRPr="00A822AF">
              <w:rPr>
                <w:rFonts w:ascii="Times New Roman" w:hAnsi="Times New Roman"/>
                <w:strike/>
                <w:sz w:val="22"/>
              </w:rPr>
              <w:t>»</w:t>
            </w:r>
          </w:p>
        </w:tc>
        <w:tc>
          <w:tcPr>
            <w:tcW w:w="3969" w:type="dxa"/>
          </w:tcPr>
          <w:p w14:paraId="47E80944" w14:textId="27D99FAA" w:rsidR="000C514A" w:rsidRPr="00A822AF" w:rsidRDefault="000C514A" w:rsidP="000C514A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trike/>
                <w:sz w:val="22"/>
              </w:rPr>
            </w:pPr>
            <w:r w:rsidRPr="00A822AF">
              <w:rPr>
                <w:rFonts w:ascii="Times New Roman" w:hAnsi="Times New Roman"/>
                <w:strike/>
                <w:sz w:val="22"/>
              </w:rPr>
              <w:t>(</w:t>
            </w:r>
            <w:proofErr w:type="spellStart"/>
            <w:r w:rsidRPr="00A822AF">
              <w:rPr>
                <w:rFonts w:ascii="Times New Roman" w:hAnsi="Times New Roman"/>
                <w:strike/>
                <w:sz w:val="22"/>
              </w:rPr>
              <w:t>WMS_ItemType</w:t>
            </w:r>
            <w:proofErr w:type="spellEnd"/>
            <w:r w:rsidRPr="00A822AF">
              <w:rPr>
                <w:rFonts w:ascii="Times New Roman" w:hAnsi="Times New Roman"/>
                <w:strike/>
                <w:sz w:val="22"/>
              </w:rPr>
              <w:t>).</w:t>
            </w:r>
            <w:r w:rsidRPr="00A822AF">
              <w:rPr>
                <w:rFonts w:ascii="Times New Roman" w:hAnsi="Times New Roman"/>
                <w:strike/>
                <w:sz w:val="22"/>
                <w:lang w:val="en-US"/>
              </w:rPr>
              <w:t>WMS</w:t>
            </w:r>
            <w:r w:rsidRPr="00A822AF">
              <w:rPr>
                <w:rFonts w:ascii="Times New Roman" w:hAnsi="Times New Roman"/>
                <w:strike/>
                <w:sz w:val="22"/>
              </w:rPr>
              <w:t>_</w:t>
            </w:r>
            <w:r w:rsidRPr="00A822AF">
              <w:rPr>
                <w:rFonts w:ascii="Times New Roman" w:hAnsi="Times New Roman"/>
                <w:strike/>
                <w:sz w:val="22"/>
                <w:lang w:val="en-US"/>
              </w:rPr>
              <w:t>P</w:t>
            </w:r>
            <w:proofErr w:type="spellStart"/>
            <w:r w:rsidRPr="00A822AF">
              <w:rPr>
                <w:rFonts w:ascii="Times New Roman" w:hAnsi="Times New Roman"/>
                <w:strike/>
                <w:sz w:val="22"/>
              </w:rPr>
              <w:t>rocessed</w:t>
            </w:r>
            <w:commentRangeEnd w:id="7"/>
            <w:proofErr w:type="spellEnd"/>
            <w:r w:rsidR="00A822AF">
              <w:rPr>
                <w:rStyle w:val="af8"/>
              </w:rPr>
              <w:commentReference w:id="7"/>
            </w:r>
          </w:p>
        </w:tc>
      </w:tr>
    </w:tbl>
    <w:p w14:paraId="11F67986" w14:textId="4BE6F55E" w:rsidR="002309DA" w:rsidRDefault="0021179C" w:rsidP="0021179C">
      <w:pPr>
        <w:pStyle w:val="a4"/>
        <w:numPr>
          <w:ilvl w:val="1"/>
          <w:numId w:val="25"/>
        </w:numPr>
      </w:pPr>
      <w:r>
        <w:t xml:space="preserve">Создать новый пункт меню </w:t>
      </w:r>
      <w:r w:rsidRPr="0021179C">
        <w:rPr>
          <w:b/>
        </w:rPr>
        <w:t>Потребительские категории</w:t>
      </w:r>
      <w:r>
        <w:t>.</w:t>
      </w:r>
    </w:p>
    <w:p w14:paraId="765FED8A" w14:textId="3481A214" w:rsidR="0021179C" w:rsidRPr="0021179C" w:rsidRDefault="0021179C" w:rsidP="0021179C">
      <w:pPr>
        <w:pStyle w:val="a4"/>
        <w:numPr>
          <w:ilvl w:val="2"/>
          <w:numId w:val="25"/>
        </w:numPr>
        <w:rPr>
          <w:b/>
        </w:rPr>
      </w:pPr>
      <w:r>
        <w:t xml:space="preserve">Расположить новый пункт меню </w:t>
      </w:r>
      <w:r w:rsidRPr="0021179C">
        <w:rPr>
          <w:b/>
        </w:rPr>
        <w:t>Потребительские категории</w:t>
      </w:r>
      <w:r>
        <w:t xml:space="preserve"> в </w:t>
      </w:r>
      <w:r w:rsidRPr="000350C5">
        <w:rPr>
          <w:b/>
        </w:rPr>
        <w:t xml:space="preserve">Управление запасами \ Настройка \ Управление складом \ </w:t>
      </w:r>
    </w:p>
    <w:p w14:paraId="48F69201" w14:textId="634DC365" w:rsidR="0021179C" w:rsidRPr="00E43679" w:rsidRDefault="0021179C" w:rsidP="0021179C">
      <w:pPr>
        <w:pStyle w:val="a4"/>
        <w:numPr>
          <w:ilvl w:val="1"/>
          <w:numId w:val="25"/>
        </w:numPr>
      </w:pPr>
      <w:r>
        <w:t>При нажатии на пункт меню</w:t>
      </w:r>
      <w:r w:rsidRPr="0021179C">
        <w:rPr>
          <w:b/>
        </w:rPr>
        <w:t xml:space="preserve"> Потребительские категории</w:t>
      </w:r>
      <w:r>
        <w:t xml:space="preserve"> система должна вывести на экран одноименную форму </w:t>
      </w:r>
      <w:r w:rsidRPr="0021179C">
        <w:rPr>
          <w:b/>
        </w:rPr>
        <w:t>Потребительские категории</w:t>
      </w:r>
      <w:r>
        <w:t>:</w:t>
      </w:r>
      <w:r w:rsidR="00877F03">
        <w:br/>
      </w:r>
      <w:r w:rsidR="00877F03" w:rsidRPr="00877F03">
        <w:rPr>
          <w:b/>
          <w:i/>
        </w:rPr>
        <w:t>Примечание</w:t>
      </w:r>
      <w:r w:rsidR="00877F03">
        <w:t xml:space="preserve">: </w:t>
      </w:r>
      <w:r w:rsidR="00877F03" w:rsidRPr="00877F03">
        <w:rPr>
          <w:i/>
        </w:rPr>
        <w:t>Поля формы не должны быть доступны для редактирования</w:t>
      </w:r>
      <w:r w:rsidR="00877F03">
        <w:t>.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993"/>
        <w:gridCol w:w="1559"/>
        <w:gridCol w:w="3969"/>
      </w:tblGrid>
      <w:tr w:rsidR="0021179C" w:rsidRPr="00FF5124" w14:paraId="34F84E4F" w14:textId="77777777" w:rsidTr="0021179C">
        <w:trPr>
          <w:trHeight w:val="999"/>
        </w:trPr>
        <w:tc>
          <w:tcPr>
            <w:tcW w:w="1984" w:type="dxa"/>
            <w:shd w:val="clear" w:color="auto" w:fill="D9D9D9" w:themeFill="background1" w:themeFillShade="D9"/>
          </w:tcPr>
          <w:p w14:paraId="364C0D46" w14:textId="77777777" w:rsidR="0021179C" w:rsidRPr="00FF5124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EA61943" w14:textId="77777777" w:rsidR="0021179C" w:rsidRPr="00FF5124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6523E938" w14:textId="77777777" w:rsidR="0021179C" w:rsidRPr="00FF5124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DB6E6EE" w14:textId="77777777" w:rsidR="0021179C" w:rsidRPr="00FF5124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5CC60D47" w14:textId="77777777" w:rsidR="0021179C" w:rsidRPr="00FF5124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21179C" w:rsidRPr="005731BA" w14:paraId="6C3E0EBE" w14:textId="77777777" w:rsidTr="0021179C">
        <w:trPr>
          <w:trHeight w:val="569"/>
        </w:trPr>
        <w:tc>
          <w:tcPr>
            <w:tcW w:w="1984" w:type="dxa"/>
          </w:tcPr>
          <w:p w14:paraId="34E10DA8" w14:textId="5585371C" w:rsidR="0021179C" w:rsidRPr="000324A0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</w:t>
            </w:r>
            <w:r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потребительской категории</w:t>
            </w:r>
          </w:p>
        </w:tc>
        <w:tc>
          <w:tcPr>
            <w:tcW w:w="1701" w:type="dxa"/>
          </w:tcPr>
          <w:p w14:paraId="38D5C185" w14:textId="03C906C5" w:rsidR="0021179C" w:rsidRPr="008A395F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Код потребительской категории товара</w:t>
            </w:r>
          </w:p>
        </w:tc>
        <w:tc>
          <w:tcPr>
            <w:tcW w:w="993" w:type="dxa"/>
          </w:tcPr>
          <w:p w14:paraId="7B6DDCD6" w14:textId="19C2E6CF" w:rsidR="0021179C" w:rsidRPr="008C5845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40BDEF8F" w14:textId="319FD054" w:rsidR="0021179C" w:rsidRPr="002933F6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519C177E" w14:textId="5A8A112E" w:rsidR="0021179C" w:rsidRPr="005731BA" w:rsidRDefault="0021179C" w:rsidP="0021179C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731BA">
              <w:rPr>
                <w:rFonts w:ascii="Times New Roman" w:hAnsi="Times New Roman"/>
                <w:sz w:val="22"/>
              </w:rPr>
              <w:t>WMS_ConsumerCategory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ConsumerCategoryId</w:t>
            </w:r>
            <w:proofErr w:type="spellEnd"/>
          </w:p>
        </w:tc>
      </w:tr>
      <w:tr w:rsidR="0021179C" w:rsidRPr="00DE7097" w14:paraId="16F1D4BB" w14:textId="77777777" w:rsidTr="0021179C">
        <w:trPr>
          <w:trHeight w:val="569"/>
        </w:trPr>
        <w:tc>
          <w:tcPr>
            <w:tcW w:w="1984" w:type="dxa"/>
          </w:tcPr>
          <w:p w14:paraId="23C8844A" w14:textId="170868C6" w:rsidR="0021179C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Потребительская категория</w:t>
            </w:r>
          </w:p>
        </w:tc>
        <w:tc>
          <w:tcPr>
            <w:tcW w:w="1701" w:type="dxa"/>
          </w:tcPr>
          <w:p w14:paraId="5E87C8B2" w14:textId="24FF9DD6" w:rsidR="0021179C" w:rsidRPr="008A395F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Потребительская категория товара</w:t>
            </w:r>
          </w:p>
        </w:tc>
        <w:tc>
          <w:tcPr>
            <w:tcW w:w="993" w:type="dxa"/>
          </w:tcPr>
          <w:p w14:paraId="1A2B4F40" w14:textId="08BBAECB" w:rsidR="0021179C" w:rsidRPr="002933F6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0A8C0406" w14:textId="1B81D086" w:rsidR="0021179C" w:rsidRPr="002933F6" w:rsidRDefault="0021179C" w:rsidP="0021179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38830F61" w14:textId="72810FB4" w:rsidR="0021179C" w:rsidRPr="00DE7097" w:rsidRDefault="0021179C" w:rsidP="0021179C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731BA">
              <w:rPr>
                <w:rFonts w:ascii="Times New Roman" w:hAnsi="Times New Roman"/>
                <w:sz w:val="22"/>
              </w:rPr>
              <w:t>WMS_ConsumerCategory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ConsumerCategory</w:t>
            </w:r>
            <w:proofErr w:type="spellEnd"/>
          </w:p>
        </w:tc>
      </w:tr>
      <w:tr w:rsidR="000C514A" w:rsidRPr="00DE7097" w14:paraId="21154357" w14:textId="77777777" w:rsidTr="0021179C">
        <w:trPr>
          <w:trHeight w:val="569"/>
        </w:trPr>
        <w:tc>
          <w:tcPr>
            <w:tcW w:w="1984" w:type="dxa"/>
          </w:tcPr>
          <w:p w14:paraId="18185DC1" w14:textId="528AE9DE" w:rsidR="000C514A" w:rsidRPr="00A822AF" w:rsidRDefault="000C514A" w:rsidP="000C514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trike/>
                <w:sz w:val="22"/>
              </w:rPr>
            </w:pPr>
            <w:commentRangeStart w:id="8"/>
            <w:r w:rsidRPr="00A822AF">
              <w:rPr>
                <w:rFonts w:ascii="Times New Roman" w:hAnsi="Times New Roman"/>
                <w:b/>
                <w:i/>
                <w:strike/>
                <w:sz w:val="22"/>
              </w:rPr>
              <w:t>Обработано</w:t>
            </w:r>
          </w:p>
        </w:tc>
        <w:tc>
          <w:tcPr>
            <w:tcW w:w="1701" w:type="dxa"/>
          </w:tcPr>
          <w:p w14:paraId="79D17240" w14:textId="363AD339" w:rsidR="000C514A" w:rsidRPr="00A822AF" w:rsidRDefault="000C514A" w:rsidP="000C514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trike/>
                <w:sz w:val="22"/>
                <w:szCs w:val="24"/>
              </w:rPr>
            </w:pPr>
            <w:r w:rsidRPr="00A822AF">
              <w:rPr>
                <w:rFonts w:ascii="Times New Roman" w:hAnsi="Times New Roman"/>
                <w:i/>
                <w:strike/>
                <w:sz w:val="22"/>
                <w:szCs w:val="24"/>
              </w:rPr>
              <w:t>По записи создано сопоставление</w:t>
            </w:r>
          </w:p>
        </w:tc>
        <w:tc>
          <w:tcPr>
            <w:tcW w:w="993" w:type="dxa"/>
          </w:tcPr>
          <w:p w14:paraId="731909D7" w14:textId="09C608ED" w:rsidR="000C514A" w:rsidRPr="00A822AF" w:rsidRDefault="000C514A" w:rsidP="000C514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trike/>
                <w:sz w:val="22"/>
              </w:rPr>
            </w:pPr>
            <w:r w:rsidRPr="00A822AF">
              <w:rPr>
                <w:rFonts w:ascii="Times New Roman" w:hAnsi="Times New Roman"/>
                <w:strike/>
                <w:sz w:val="22"/>
              </w:rPr>
              <w:t>Да</w:t>
            </w:r>
          </w:p>
        </w:tc>
        <w:tc>
          <w:tcPr>
            <w:tcW w:w="1559" w:type="dxa"/>
          </w:tcPr>
          <w:p w14:paraId="229B8268" w14:textId="4B7FCA64" w:rsidR="000C514A" w:rsidRPr="00A822AF" w:rsidRDefault="00071C7D" w:rsidP="000C514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trike/>
                <w:sz w:val="22"/>
              </w:rPr>
            </w:pPr>
            <w:r w:rsidRPr="00A822AF">
              <w:rPr>
                <w:rFonts w:ascii="Times New Roman" w:hAnsi="Times New Roman"/>
                <w:strike/>
                <w:sz w:val="22"/>
              </w:rPr>
              <w:t>«</w:t>
            </w:r>
            <w:r w:rsidRPr="00A822AF">
              <w:rPr>
                <w:rFonts w:ascii="Times New Roman" w:hAnsi="Times New Roman"/>
                <w:strike/>
                <w:sz w:val="22"/>
                <w:lang w:val="en-US"/>
              </w:rPr>
              <w:t>No</w:t>
            </w:r>
            <w:r w:rsidRPr="00A822AF">
              <w:rPr>
                <w:rFonts w:ascii="Times New Roman" w:hAnsi="Times New Roman"/>
                <w:strike/>
                <w:sz w:val="22"/>
              </w:rPr>
              <w:t>»</w:t>
            </w:r>
          </w:p>
        </w:tc>
        <w:tc>
          <w:tcPr>
            <w:tcW w:w="3969" w:type="dxa"/>
          </w:tcPr>
          <w:p w14:paraId="42E688A7" w14:textId="7EAD7F9E" w:rsidR="000C514A" w:rsidRPr="00A822AF" w:rsidRDefault="000C514A" w:rsidP="000C514A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trike/>
                <w:sz w:val="22"/>
              </w:rPr>
            </w:pPr>
            <w:r w:rsidRPr="00A822AF">
              <w:rPr>
                <w:rFonts w:ascii="Times New Roman" w:hAnsi="Times New Roman"/>
                <w:strike/>
                <w:sz w:val="22"/>
              </w:rPr>
              <w:t>(</w:t>
            </w:r>
            <w:proofErr w:type="spellStart"/>
            <w:r w:rsidRPr="00A822AF">
              <w:rPr>
                <w:rFonts w:ascii="Times New Roman" w:hAnsi="Times New Roman"/>
                <w:strike/>
                <w:sz w:val="22"/>
              </w:rPr>
              <w:t>WMS_ItemType</w:t>
            </w:r>
            <w:proofErr w:type="spellEnd"/>
            <w:r w:rsidRPr="00A822AF">
              <w:rPr>
                <w:rFonts w:ascii="Times New Roman" w:hAnsi="Times New Roman"/>
                <w:strike/>
                <w:sz w:val="22"/>
              </w:rPr>
              <w:t>).</w:t>
            </w:r>
            <w:r w:rsidRPr="00A822AF">
              <w:rPr>
                <w:rFonts w:ascii="Times New Roman" w:hAnsi="Times New Roman"/>
                <w:strike/>
                <w:sz w:val="22"/>
                <w:lang w:val="en-US"/>
              </w:rPr>
              <w:t>WMS</w:t>
            </w:r>
            <w:r w:rsidRPr="00A822AF">
              <w:rPr>
                <w:rFonts w:ascii="Times New Roman" w:hAnsi="Times New Roman"/>
                <w:strike/>
                <w:sz w:val="22"/>
              </w:rPr>
              <w:t>_</w:t>
            </w:r>
            <w:r w:rsidRPr="00A822AF">
              <w:rPr>
                <w:rFonts w:ascii="Times New Roman" w:hAnsi="Times New Roman"/>
                <w:strike/>
                <w:sz w:val="22"/>
                <w:lang w:val="en-US"/>
              </w:rPr>
              <w:t>P</w:t>
            </w:r>
            <w:proofErr w:type="spellStart"/>
            <w:r w:rsidRPr="00A822AF">
              <w:rPr>
                <w:rFonts w:ascii="Times New Roman" w:hAnsi="Times New Roman"/>
                <w:strike/>
                <w:sz w:val="22"/>
              </w:rPr>
              <w:t>rocessed</w:t>
            </w:r>
            <w:commentRangeEnd w:id="8"/>
            <w:proofErr w:type="spellEnd"/>
            <w:r w:rsidR="00A822AF">
              <w:rPr>
                <w:rStyle w:val="af8"/>
              </w:rPr>
              <w:commentReference w:id="8"/>
            </w:r>
          </w:p>
        </w:tc>
      </w:tr>
    </w:tbl>
    <w:p w14:paraId="3C5E7FC4" w14:textId="130AB967" w:rsidR="0021179C" w:rsidRPr="00E43679" w:rsidRDefault="0021179C" w:rsidP="0021179C">
      <w:pPr>
        <w:pStyle w:val="a4"/>
        <w:numPr>
          <w:ilvl w:val="1"/>
          <w:numId w:val="25"/>
        </w:numPr>
      </w:pPr>
      <w:r>
        <w:t xml:space="preserve">Создать новый пункт меню </w:t>
      </w:r>
      <w:r w:rsidR="00A85274" w:rsidRPr="00A85274">
        <w:rPr>
          <w:b/>
        </w:rPr>
        <w:t>Категории назначения товара</w:t>
      </w:r>
      <w:r w:rsidR="00A85274">
        <w:t>.</w:t>
      </w:r>
    </w:p>
    <w:p w14:paraId="4A4EBCD0" w14:textId="49AE4663" w:rsidR="00A85274" w:rsidRPr="0021179C" w:rsidRDefault="00A85274" w:rsidP="00A85274">
      <w:pPr>
        <w:pStyle w:val="a4"/>
        <w:numPr>
          <w:ilvl w:val="2"/>
          <w:numId w:val="25"/>
        </w:numPr>
        <w:rPr>
          <w:b/>
        </w:rPr>
      </w:pPr>
      <w:r>
        <w:t xml:space="preserve">Расположить новый пункт меню </w:t>
      </w:r>
      <w:r w:rsidRPr="00A85274">
        <w:rPr>
          <w:b/>
        </w:rPr>
        <w:t>Категории назначения товара</w:t>
      </w:r>
      <w:r>
        <w:t xml:space="preserve"> в</w:t>
      </w:r>
      <w:r w:rsidRPr="00A85274">
        <w:rPr>
          <w:b/>
        </w:rPr>
        <w:t xml:space="preserve"> </w:t>
      </w:r>
      <w:r w:rsidRPr="000350C5">
        <w:rPr>
          <w:b/>
        </w:rPr>
        <w:t xml:space="preserve">Управление запасами \ Настройка \ Управление складом \ </w:t>
      </w:r>
    </w:p>
    <w:p w14:paraId="63AA5617" w14:textId="55498234" w:rsidR="0021179C" w:rsidRDefault="00A85274" w:rsidP="00A85274">
      <w:pPr>
        <w:pStyle w:val="a4"/>
        <w:numPr>
          <w:ilvl w:val="1"/>
          <w:numId w:val="25"/>
        </w:numPr>
      </w:pPr>
      <w:r>
        <w:t>При нажатии на пункт меню</w:t>
      </w:r>
      <w:r w:rsidRPr="0021179C">
        <w:rPr>
          <w:b/>
        </w:rPr>
        <w:t xml:space="preserve"> </w:t>
      </w:r>
      <w:r w:rsidRPr="00A85274">
        <w:rPr>
          <w:b/>
        </w:rPr>
        <w:t>Категории назначения товара</w:t>
      </w:r>
      <w:r>
        <w:t xml:space="preserve"> система должна вывести на экран одноименную форму </w:t>
      </w:r>
      <w:r w:rsidRPr="00A85274">
        <w:rPr>
          <w:b/>
        </w:rPr>
        <w:t>Категории назначения товара</w:t>
      </w:r>
      <w:r>
        <w:t>:</w:t>
      </w:r>
      <w:r w:rsidR="00877F03">
        <w:br/>
      </w:r>
      <w:r w:rsidR="00877F03" w:rsidRPr="00877F03">
        <w:rPr>
          <w:b/>
          <w:i/>
        </w:rPr>
        <w:t>Примечание</w:t>
      </w:r>
      <w:r w:rsidR="00877F03">
        <w:t xml:space="preserve">: </w:t>
      </w:r>
      <w:r w:rsidR="00877F03" w:rsidRPr="00877F03">
        <w:rPr>
          <w:i/>
        </w:rPr>
        <w:t>Поля формы не должны быть доступны для редактирования</w:t>
      </w:r>
      <w:r w:rsidR="00877F03">
        <w:t>.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993"/>
        <w:gridCol w:w="1559"/>
        <w:gridCol w:w="3969"/>
      </w:tblGrid>
      <w:tr w:rsidR="00A85274" w:rsidRPr="00FF5124" w14:paraId="3DCB04B1" w14:textId="77777777" w:rsidTr="00177D97">
        <w:trPr>
          <w:trHeight w:val="999"/>
        </w:trPr>
        <w:tc>
          <w:tcPr>
            <w:tcW w:w="1984" w:type="dxa"/>
            <w:shd w:val="clear" w:color="auto" w:fill="D9D9D9" w:themeFill="background1" w:themeFillShade="D9"/>
          </w:tcPr>
          <w:p w14:paraId="4C060772" w14:textId="77777777" w:rsidR="00A85274" w:rsidRPr="00FF5124" w:rsidRDefault="00A85274" w:rsidP="00177D9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E588C50" w14:textId="77777777" w:rsidR="00A85274" w:rsidRPr="00FF5124" w:rsidRDefault="00A85274" w:rsidP="00177D9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460BA21E" w14:textId="77777777" w:rsidR="00A85274" w:rsidRPr="00FF5124" w:rsidRDefault="00A85274" w:rsidP="00177D9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757368F" w14:textId="77777777" w:rsidR="00A85274" w:rsidRPr="00FF5124" w:rsidRDefault="00A85274" w:rsidP="00177D9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77D4E7BC" w14:textId="77777777" w:rsidR="00A85274" w:rsidRPr="00FF5124" w:rsidRDefault="00A85274" w:rsidP="00177D9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A85274" w:rsidRPr="005731BA" w14:paraId="3FE7ED0D" w14:textId="77777777" w:rsidTr="00177D97">
        <w:trPr>
          <w:trHeight w:val="569"/>
        </w:trPr>
        <w:tc>
          <w:tcPr>
            <w:tcW w:w="1984" w:type="dxa"/>
          </w:tcPr>
          <w:p w14:paraId="307FDBA2" w14:textId="6D75EE5E" w:rsidR="00A85274" w:rsidRPr="000324A0" w:rsidRDefault="00A85274" w:rsidP="00A8527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</w:t>
            </w:r>
            <w:r w:rsidRPr="00D21AEB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назначения товара</w:t>
            </w:r>
          </w:p>
        </w:tc>
        <w:tc>
          <w:tcPr>
            <w:tcW w:w="1701" w:type="dxa"/>
          </w:tcPr>
          <w:p w14:paraId="3419ADD2" w14:textId="6046842F" w:rsidR="00A85274" w:rsidRPr="008A395F" w:rsidRDefault="00A85274" w:rsidP="00A8527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Код назначения товара</w:t>
            </w:r>
          </w:p>
        </w:tc>
        <w:tc>
          <w:tcPr>
            <w:tcW w:w="993" w:type="dxa"/>
          </w:tcPr>
          <w:p w14:paraId="582E0E34" w14:textId="0C49D89E" w:rsidR="00A85274" w:rsidRPr="008C5845" w:rsidRDefault="00A85274" w:rsidP="00A8527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79E3D494" w14:textId="0807DB33" w:rsidR="00A85274" w:rsidRPr="002933F6" w:rsidRDefault="00A85274" w:rsidP="00A8527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345F1CFD" w14:textId="3070F70A" w:rsidR="00A85274" w:rsidRPr="005731BA" w:rsidRDefault="00A85274" w:rsidP="00A85274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731BA">
              <w:rPr>
                <w:rFonts w:ascii="Times New Roman" w:hAnsi="Times New Roman"/>
                <w:sz w:val="22"/>
              </w:rPr>
              <w:t>WMS_PurposeItem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PurposeItemId</w:t>
            </w:r>
            <w:proofErr w:type="spellEnd"/>
          </w:p>
        </w:tc>
      </w:tr>
      <w:tr w:rsidR="00A85274" w:rsidRPr="00DE7097" w14:paraId="1C1D4C4F" w14:textId="77777777" w:rsidTr="00177D97">
        <w:trPr>
          <w:trHeight w:val="569"/>
        </w:trPr>
        <w:tc>
          <w:tcPr>
            <w:tcW w:w="1984" w:type="dxa"/>
          </w:tcPr>
          <w:p w14:paraId="3F7DEF14" w14:textId="78C2075B" w:rsidR="00A85274" w:rsidRDefault="00A85274" w:rsidP="00A8527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Назначение товара</w:t>
            </w:r>
          </w:p>
        </w:tc>
        <w:tc>
          <w:tcPr>
            <w:tcW w:w="1701" w:type="dxa"/>
          </w:tcPr>
          <w:p w14:paraId="5D49A68F" w14:textId="46A12E43" w:rsidR="00A85274" w:rsidRPr="008A395F" w:rsidRDefault="00A85274" w:rsidP="00A8527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Назначение товара</w:t>
            </w:r>
          </w:p>
        </w:tc>
        <w:tc>
          <w:tcPr>
            <w:tcW w:w="993" w:type="dxa"/>
          </w:tcPr>
          <w:p w14:paraId="6D87A30C" w14:textId="30789216" w:rsidR="00A85274" w:rsidRPr="002933F6" w:rsidRDefault="00A85274" w:rsidP="00A8527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0787012B" w14:textId="1C89365A" w:rsidR="00A85274" w:rsidRPr="002933F6" w:rsidRDefault="00A85274" w:rsidP="00A8527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61448132" w14:textId="56F6E4CC" w:rsidR="00A85274" w:rsidRPr="00DE7097" w:rsidRDefault="00A85274" w:rsidP="00A85274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731BA">
              <w:rPr>
                <w:rFonts w:ascii="Times New Roman" w:hAnsi="Times New Roman"/>
                <w:sz w:val="22"/>
              </w:rPr>
              <w:t>WMS_PurposeItem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PurposeItem</w:t>
            </w:r>
            <w:proofErr w:type="spellEnd"/>
          </w:p>
        </w:tc>
      </w:tr>
      <w:tr w:rsidR="00AC3599" w:rsidRPr="00DE7097" w14:paraId="659345C2" w14:textId="77777777" w:rsidTr="00177D97">
        <w:trPr>
          <w:trHeight w:val="569"/>
        </w:trPr>
        <w:tc>
          <w:tcPr>
            <w:tcW w:w="1984" w:type="dxa"/>
          </w:tcPr>
          <w:p w14:paraId="0D15C904" w14:textId="62400D42" w:rsidR="00AC3599" w:rsidRDefault="00AC3599" w:rsidP="00AC359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 связанной Потребительской категорией</w:t>
            </w:r>
          </w:p>
        </w:tc>
        <w:tc>
          <w:tcPr>
            <w:tcW w:w="1701" w:type="dxa"/>
          </w:tcPr>
          <w:p w14:paraId="17CD5B39" w14:textId="415174C5" w:rsidR="00AC3599" w:rsidRPr="008A395F" w:rsidRDefault="00AC3599" w:rsidP="00AC359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Код связанного значения из справочника Потребительской категории</w:t>
            </w:r>
          </w:p>
        </w:tc>
        <w:tc>
          <w:tcPr>
            <w:tcW w:w="993" w:type="dxa"/>
          </w:tcPr>
          <w:p w14:paraId="3C315919" w14:textId="1D3B5BC6" w:rsidR="00AC3599" w:rsidRDefault="00AC3599" w:rsidP="00AC359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4C33E12F" w14:textId="093C8F61" w:rsidR="00AC3599" w:rsidRDefault="00AC3599" w:rsidP="00AC359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7D529E63" w14:textId="1EB25C4E" w:rsidR="00AC3599" w:rsidRDefault="00AC3599" w:rsidP="00AC3599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731BA">
              <w:rPr>
                <w:rFonts w:ascii="Times New Roman" w:hAnsi="Times New Roman"/>
                <w:sz w:val="22"/>
              </w:rPr>
              <w:t>WMS_PurposeItem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ConsumerCategoryId</w:t>
            </w:r>
            <w:proofErr w:type="spellEnd"/>
          </w:p>
        </w:tc>
      </w:tr>
      <w:tr w:rsidR="00AC3599" w:rsidRPr="00DE7097" w14:paraId="694ACADF" w14:textId="77777777" w:rsidTr="00177D97">
        <w:trPr>
          <w:trHeight w:val="569"/>
        </w:trPr>
        <w:tc>
          <w:tcPr>
            <w:tcW w:w="1984" w:type="dxa"/>
          </w:tcPr>
          <w:p w14:paraId="5EE9A29C" w14:textId="22DF0904" w:rsidR="00AC3599" w:rsidRDefault="00AC3599" w:rsidP="00AC359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Имя связанной потребительской категории</w:t>
            </w:r>
          </w:p>
        </w:tc>
        <w:tc>
          <w:tcPr>
            <w:tcW w:w="1701" w:type="dxa"/>
          </w:tcPr>
          <w:p w14:paraId="44101662" w14:textId="3986B1B9" w:rsidR="00AC3599" w:rsidRPr="008A395F" w:rsidRDefault="00AC3599" w:rsidP="00AC359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 w:rsidRPr="008A395F">
              <w:rPr>
                <w:rFonts w:ascii="Times New Roman" w:hAnsi="Times New Roman"/>
                <w:i/>
                <w:sz w:val="22"/>
                <w:szCs w:val="24"/>
              </w:rPr>
              <w:t>Наименование связанного значения из справочника Потребительской категории</w:t>
            </w:r>
          </w:p>
        </w:tc>
        <w:tc>
          <w:tcPr>
            <w:tcW w:w="993" w:type="dxa"/>
          </w:tcPr>
          <w:p w14:paraId="38379408" w14:textId="6DF74D3C" w:rsidR="00AC3599" w:rsidRDefault="00AC3599" w:rsidP="00AC359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4736B5FF" w14:textId="435AE1B8" w:rsidR="00AC3599" w:rsidRDefault="00AC3599" w:rsidP="00AC359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18F0CF3B" w14:textId="4E486641" w:rsidR="00AC3599" w:rsidRDefault="00AC3599" w:rsidP="00AC3599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731BA">
              <w:rPr>
                <w:rFonts w:ascii="Times New Roman" w:hAnsi="Times New Roman"/>
                <w:sz w:val="22"/>
              </w:rPr>
              <w:t>WMS_PurposeItem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ConsumerCategory</w:t>
            </w:r>
            <w:proofErr w:type="spellEnd"/>
          </w:p>
        </w:tc>
      </w:tr>
    </w:tbl>
    <w:p w14:paraId="14D82EEC" w14:textId="2020EEF9" w:rsidR="00A85274" w:rsidRPr="00A822AF" w:rsidRDefault="000C514A" w:rsidP="00DF5E99">
      <w:pPr>
        <w:pStyle w:val="a4"/>
        <w:numPr>
          <w:ilvl w:val="1"/>
          <w:numId w:val="25"/>
        </w:numPr>
        <w:rPr>
          <w:strike/>
        </w:rPr>
      </w:pPr>
      <w:commentRangeStart w:id="9"/>
      <w:r w:rsidRPr="00A822AF">
        <w:rPr>
          <w:strike/>
        </w:rPr>
        <w:t xml:space="preserve">Создать новый пункт меню </w:t>
      </w:r>
      <w:r w:rsidR="00DF5E99" w:rsidRPr="00A822AF">
        <w:rPr>
          <w:b/>
          <w:strike/>
        </w:rPr>
        <w:t>Создание записей на форме Принадлежность к продукту</w:t>
      </w:r>
      <w:r w:rsidR="00DF5E99" w:rsidRPr="00A822AF">
        <w:rPr>
          <w:strike/>
        </w:rPr>
        <w:t>.</w:t>
      </w:r>
    </w:p>
    <w:p w14:paraId="2A7C8F70" w14:textId="0D5D4FC1" w:rsidR="00DF5E99" w:rsidRPr="00A822AF" w:rsidRDefault="00DF5E99" w:rsidP="00DF5E99">
      <w:pPr>
        <w:pStyle w:val="a4"/>
        <w:numPr>
          <w:ilvl w:val="2"/>
          <w:numId w:val="25"/>
        </w:numPr>
        <w:rPr>
          <w:b/>
          <w:strike/>
        </w:rPr>
      </w:pPr>
      <w:r w:rsidRPr="00A822AF">
        <w:rPr>
          <w:strike/>
        </w:rPr>
        <w:lastRenderedPageBreak/>
        <w:t xml:space="preserve">Расположить новый пункт меню в: </w:t>
      </w:r>
      <w:r w:rsidRPr="00A822AF">
        <w:rPr>
          <w:b/>
          <w:strike/>
        </w:rPr>
        <w:t>Управление запасами \ Периодические операции \ Управление складом \</w:t>
      </w:r>
    </w:p>
    <w:p w14:paraId="4FC94B52" w14:textId="0A97A3EE" w:rsidR="00DF5E99" w:rsidRPr="00A822AF" w:rsidRDefault="00DF5E99" w:rsidP="00DF5E99">
      <w:pPr>
        <w:pStyle w:val="a4"/>
        <w:numPr>
          <w:ilvl w:val="2"/>
          <w:numId w:val="25"/>
        </w:numPr>
        <w:rPr>
          <w:b/>
          <w:strike/>
        </w:rPr>
      </w:pPr>
      <w:r w:rsidRPr="00A822AF">
        <w:rPr>
          <w:strike/>
        </w:rPr>
        <w:t>Создать привилегию на доступ для данного пункта меню.</w:t>
      </w:r>
    </w:p>
    <w:p w14:paraId="55E40AFF" w14:textId="4ABA08CD" w:rsidR="00DF5E99" w:rsidRPr="00A822AF" w:rsidRDefault="00DF5E99" w:rsidP="00DF5E99">
      <w:pPr>
        <w:pStyle w:val="a4"/>
        <w:numPr>
          <w:ilvl w:val="1"/>
          <w:numId w:val="25"/>
        </w:numPr>
        <w:rPr>
          <w:strike/>
        </w:rPr>
      </w:pPr>
      <w:r w:rsidRPr="00A822AF">
        <w:rPr>
          <w:strike/>
        </w:rPr>
        <w:t>При нажатии на пункт меню</w:t>
      </w:r>
      <w:r w:rsidRPr="00A822AF">
        <w:rPr>
          <w:b/>
          <w:strike/>
        </w:rPr>
        <w:t xml:space="preserve"> Создание записей на форме Принадлежность к продукту</w:t>
      </w:r>
      <w:r w:rsidRPr="00A822AF">
        <w:rPr>
          <w:strike/>
        </w:rPr>
        <w:t xml:space="preserve"> (см. п. 3.10.) системе должна выводить на экран диалоговое окно одноименной периодической операции </w:t>
      </w:r>
      <w:r w:rsidRPr="00A822AF">
        <w:rPr>
          <w:b/>
          <w:strike/>
        </w:rPr>
        <w:t>Создание записей на форме Принадлежность</w:t>
      </w:r>
      <w:r w:rsidRPr="00A822AF">
        <w:rPr>
          <w:strike/>
        </w:rPr>
        <w:t xml:space="preserve"> с возможностью работы в пакетном режиме.</w:t>
      </w:r>
      <w:commentRangeEnd w:id="9"/>
      <w:r w:rsidR="00A822AF">
        <w:rPr>
          <w:rStyle w:val="af8"/>
          <w:rFonts w:ascii="Arial" w:hAnsi="Arial"/>
        </w:rPr>
        <w:commentReference w:id="9"/>
      </w:r>
    </w:p>
    <w:p w14:paraId="1DA72E31" w14:textId="65C9A1BE" w:rsidR="00D144C8" w:rsidRPr="000C514A" w:rsidRDefault="00D144C8" w:rsidP="00DF5E99">
      <w:pPr>
        <w:pStyle w:val="a4"/>
        <w:numPr>
          <w:ilvl w:val="1"/>
          <w:numId w:val="25"/>
        </w:numPr>
      </w:pPr>
      <w:r>
        <w:t xml:space="preserve">Добавить новое поле на форму </w:t>
      </w:r>
      <w:r w:rsidRPr="00310D3F">
        <w:rPr>
          <w:b/>
        </w:rPr>
        <w:t>Входящие данные Номенклатуре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993"/>
        <w:gridCol w:w="1559"/>
        <w:gridCol w:w="3969"/>
      </w:tblGrid>
      <w:tr w:rsidR="00D144C8" w:rsidRPr="00FF5124" w14:paraId="75AE93CD" w14:textId="77777777" w:rsidTr="00D144C8">
        <w:trPr>
          <w:trHeight w:val="999"/>
        </w:trPr>
        <w:tc>
          <w:tcPr>
            <w:tcW w:w="1984" w:type="dxa"/>
            <w:shd w:val="clear" w:color="auto" w:fill="D9D9D9" w:themeFill="background1" w:themeFillShade="D9"/>
          </w:tcPr>
          <w:p w14:paraId="31A3D5F5" w14:textId="77777777" w:rsidR="00D144C8" w:rsidRPr="00FF5124" w:rsidRDefault="00D144C8" w:rsidP="00D144C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553EEC5" w14:textId="77777777" w:rsidR="00D144C8" w:rsidRPr="00FF5124" w:rsidRDefault="00D144C8" w:rsidP="00D144C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2FFBE272" w14:textId="77777777" w:rsidR="00D144C8" w:rsidRPr="00FF5124" w:rsidRDefault="00D144C8" w:rsidP="00D144C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D2AF206" w14:textId="77777777" w:rsidR="00D144C8" w:rsidRPr="00FF5124" w:rsidRDefault="00D144C8" w:rsidP="00D144C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2393BC61" w14:textId="77777777" w:rsidR="00D144C8" w:rsidRPr="00FF5124" w:rsidRDefault="00D144C8" w:rsidP="00D144C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D144C8" w:rsidRPr="005731BA" w14:paraId="65D3AB7E" w14:textId="77777777" w:rsidTr="00D144C8">
        <w:trPr>
          <w:trHeight w:val="569"/>
        </w:trPr>
        <w:tc>
          <w:tcPr>
            <w:tcW w:w="1984" w:type="dxa"/>
          </w:tcPr>
          <w:p w14:paraId="45691303" w14:textId="79FC982E" w:rsidR="00D144C8" w:rsidRPr="000324A0" w:rsidRDefault="00D144C8" w:rsidP="00D144C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Ошибка сопоставления</w:t>
            </w:r>
          </w:p>
        </w:tc>
        <w:tc>
          <w:tcPr>
            <w:tcW w:w="1701" w:type="dxa"/>
          </w:tcPr>
          <w:p w14:paraId="6B0B3786" w14:textId="0445D37A" w:rsidR="00D144C8" w:rsidRPr="008A395F" w:rsidRDefault="00D144C8" w:rsidP="00D144C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  <w:szCs w:val="24"/>
              </w:rPr>
              <w:t>Ошибка сопоставления</w:t>
            </w:r>
          </w:p>
        </w:tc>
        <w:tc>
          <w:tcPr>
            <w:tcW w:w="993" w:type="dxa"/>
          </w:tcPr>
          <w:p w14:paraId="285DFCED" w14:textId="77777777" w:rsidR="00D144C8" w:rsidRPr="008C5845" w:rsidRDefault="00D144C8" w:rsidP="00D144C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38BCE3A5" w14:textId="77777777" w:rsidR="00D144C8" w:rsidRPr="002933F6" w:rsidRDefault="00D144C8" w:rsidP="00D144C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4175F8B9" w14:textId="59D92D33" w:rsidR="00D144C8" w:rsidRPr="005731BA" w:rsidRDefault="00D144C8" w:rsidP="00D144C8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="00854BB8" w:rsidRPr="00854BB8">
              <w:rPr>
                <w:rFonts w:ascii="Times New Roman" w:hAnsi="Times New Roman"/>
                <w:sz w:val="22"/>
              </w:rPr>
              <w:t>KFK_PIMItemTable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21AE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MatchingE</w:t>
            </w:r>
            <w:r w:rsidRPr="00231DAC">
              <w:rPr>
                <w:rFonts w:ascii="Times New Roman" w:hAnsi="Times New Roman"/>
                <w:sz w:val="22"/>
                <w:lang w:val="en-US"/>
              </w:rPr>
              <w:t>rror</w:t>
            </w:r>
            <w:proofErr w:type="spellEnd"/>
          </w:p>
        </w:tc>
      </w:tr>
    </w:tbl>
    <w:p w14:paraId="093F9C86" w14:textId="47EFE738" w:rsidR="00310D3F" w:rsidRPr="000C514A" w:rsidRDefault="00310D3F" w:rsidP="00C83E9E">
      <w:pPr>
        <w:pStyle w:val="a4"/>
        <w:numPr>
          <w:ilvl w:val="1"/>
          <w:numId w:val="25"/>
        </w:numPr>
      </w:pPr>
      <w:r>
        <w:t>Добавить нов</w:t>
      </w:r>
      <w:r w:rsidR="001967B5">
        <w:t>ые</w:t>
      </w:r>
      <w:r>
        <w:t xml:space="preserve"> пол</w:t>
      </w:r>
      <w:r w:rsidR="001967B5">
        <w:t>я</w:t>
      </w:r>
      <w:r>
        <w:t xml:space="preserve"> на форму </w:t>
      </w:r>
      <w:commentRangeStart w:id="10"/>
      <w:r w:rsidR="00C83E9E" w:rsidRPr="00C83E9E">
        <w:rPr>
          <w:b/>
        </w:rPr>
        <w:t xml:space="preserve">Параметры </w:t>
      </w:r>
      <w:proofErr w:type="spellStart"/>
      <w:r w:rsidR="00C83E9E" w:rsidRPr="00C83E9E">
        <w:rPr>
          <w:b/>
        </w:rPr>
        <w:t>Kashka</w:t>
      </w:r>
      <w:proofErr w:type="spellEnd"/>
      <w:r w:rsidR="00C83E9E" w:rsidRPr="00C83E9E">
        <w:t xml:space="preserve"> (</w:t>
      </w:r>
      <w:r w:rsidR="00C83E9E" w:rsidRPr="00C83E9E">
        <w:rPr>
          <w:b/>
        </w:rPr>
        <w:t xml:space="preserve">Администрирование системы \ Настройка \ </w:t>
      </w:r>
      <w:proofErr w:type="spellStart"/>
      <w:r w:rsidR="00C83E9E" w:rsidRPr="00C83E9E">
        <w:rPr>
          <w:b/>
        </w:rPr>
        <w:t>Kashka</w:t>
      </w:r>
      <w:proofErr w:type="spellEnd"/>
      <w:r w:rsidR="00C83E9E" w:rsidRPr="00C83E9E">
        <w:rPr>
          <w:b/>
        </w:rPr>
        <w:t xml:space="preserve"> \ Параметры </w:t>
      </w:r>
      <w:proofErr w:type="spellStart"/>
      <w:r w:rsidR="00C83E9E" w:rsidRPr="00C83E9E">
        <w:rPr>
          <w:b/>
        </w:rPr>
        <w:t>Kashka</w:t>
      </w:r>
      <w:proofErr w:type="spellEnd"/>
      <w:r w:rsidR="00C83E9E" w:rsidRPr="00C83E9E">
        <w:t>)</w:t>
      </w:r>
      <w:r w:rsidR="00C83E9E">
        <w:t>:</w:t>
      </w:r>
      <w:commentRangeEnd w:id="10"/>
      <w:r w:rsidR="00C83E9E">
        <w:rPr>
          <w:rStyle w:val="af8"/>
          <w:rFonts w:ascii="Arial" w:hAnsi="Arial"/>
        </w:rPr>
        <w:commentReference w:id="10"/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993"/>
        <w:gridCol w:w="1559"/>
        <w:gridCol w:w="3969"/>
      </w:tblGrid>
      <w:tr w:rsidR="00310D3F" w:rsidRPr="00FF5124" w14:paraId="384A7080" w14:textId="77777777" w:rsidTr="00E22D91">
        <w:trPr>
          <w:trHeight w:val="999"/>
        </w:trPr>
        <w:tc>
          <w:tcPr>
            <w:tcW w:w="1984" w:type="dxa"/>
            <w:shd w:val="clear" w:color="auto" w:fill="D9D9D9" w:themeFill="background1" w:themeFillShade="D9"/>
          </w:tcPr>
          <w:p w14:paraId="68647880" w14:textId="77777777" w:rsidR="00310D3F" w:rsidRPr="00FF5124" w:rsidRDefault="00310D3F" w:rsidP="00E22D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16FACB3" w14:textId="77777777" w:rsidR="00310D3F" w:rsidRPr="00FF5124" w:rsidRDefault="00310D3F" w:rsidP="00E22D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644145F0" w14:textId="77777777" w:rsidR="00310D3F" w:rsidRPr="00FF5124" w:rsidRDefault="00310D3F" w:rsidP="00E22D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724EC38" w14:textId="77777777" w:rsidR="00310D3F" w:rsidRPr="00FF5124" w:rsidRDefault="00310D3F" w:rsidP="00E22D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E86E6A1" w14:textId="77777777" w:rsidR="00310D3F" w:rsidRPr="00FF5124" w:rsidRDefault="00310D3F" w:rsidP="00E22D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E22D91" w:rsidRPr="005731BA" w14:paraId="7648BB1C" w14:textId="77777777" w:rsidTr="00E22D91">
        <w:trPr>
          <w:trHeight w:val="569"/>
        </w:trPr>
        <w:tc>
          <w:tcPr>
            <w:tcW w:w="1984" w:type="dxa"/>
          </w:tcPr>
          <w:p w14:paraId="1ACAB951" w14:textId="359C5C7B" w:rsidR="00E22D91" w:rsidRPr="00E22D91" w:rsidRDefault="00E22D91" w:rsidP="00E22D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Почта</w:t>
            </w:r>
            <w:r w:rsidRPr="00310D3F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для</w:t>
            </w:r>
            <w:r w:rsidRPr="00310D3F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оповещений</w:t>
            </w:r>
            <w:r w:rsidRPr="00310D3F">
              <w:rPr>
                <w:rFonts w:ascii="Times New Roman" w:hAnsi="Times New Roman"/>
                <w:sz w:val="22"/>
              </w:rPr>
              <w:t xml:space="preserve"> </w:t>
            </w:r>
            <w:r w:rsidRPr="00E22D91">
              <w:rPr>
                <w:rFonts w:ascii="Times New Roman" w:hAnsi="Times New Roman"/>
                <w:b/>
                <w:i/>
                <w:sz w:val="22"/>
              </w:rPr>
              <w:t>об ошибках</w:t>
            </w:r>
          </w:p>
        </w:tc>
        <w:tc>
          <w:tcPr>
            <w:tcW w:w="1701" w:type="dxa"/>
          </w:tcPr>
          <w:p w14:paraId="6E341198" w14:textId="0725B92B" w:rsidR="00E22D91" w:rsidRPr="00E22D91" w:rsidRDefault="00E22D91" w:rsidP="00E22D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  <w:szCs w:val="24"/>
              </w:rPr>
              <w:t>Почта для оповещения об ошибках сопоставления</w:t>
            </w:r>
          </w:p>
        </w:tc>
        <w:tc>
          <w:tcPr>
            <w:tcW w:w="993" w:type="dxa"/>
          </w:tcPr>
          <w:p w14:paraId="5E93E4C2" w14:textId="77777777" w:rsidR="00E22D91" w:rsidRPr="008C5845" w:rsidRDefault="00E22D91" w:rsidP="00E22D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6ABBE015" w14:textId="77777777" w:rsidR="00E22D91" w:rsidRPr="002933F6" w:rsidRDefault="00E22D91" w:rsidP="00E22D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44907E43" w14:textId="3EB1A0AE" w:rsidR="00E22D91" w:rsidRPr="005731BA" w:rsidRDefault="00E22D91" w:rsidP="00E22D9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310D3F">
              <w:rPr>
                <w:rFonts w:ascii="Times New Roman" w:hAnsi="Times New Roman"/>
                <w:sz w:val="22"/>
              </w:rPr>
              <w:t>KFK_KashkaParameters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310D3F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MailReport</w:t>
            </w:r>
            <w:proofErr w:type="spellEnd"/>
            <w:r w:rsidRPr="00310D3F">
              <w:rPr>
                <w:rFonts w:ascii="Times New Roman" w:hAnsi="Times New Roman"/>
                <w:sz w:val="22"/>
              </w:rPr>
              <w:t>4</w:t>
            </w:r>
            <w:r>
              <w:rPr>
                <w:rFonts w:ascii="Times New Roman" w:hAnsi="Times New Roman"/>
                <w:sz w:val="22"/>
                <w:lang w:val="en-US"/>
              </w:rPr>
              <w:t>Error</w:t>
            </w:r>
          </w:p>
        </w:tc>
      </w:tr>
      <w:tr w:rsidR="00E22D91" w:rsidRPr="005731BA" w14:paraId="331EBFF1" w14:textId="77777777" w:rsidTr="00E22D91">
        <w:trPr>
          <w:trHeight w:val="569"/>
        </w:trPr>
        <w:tc>
          <w:tcPr>
            <w:tcW w:w="1984" w:type="dxa"/>
          </w:tcPr>
          <w:p w14:paraId="1DC927BB" w14:textId="6CA18F37" w:rsidR="00E22D91" w:rsidRDefault="00E22D91" w:rsidP="00E22D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Почта</w:t>
            </w:r>
            <w:r w:rsidRPr="00310D3F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для</w:t>
            </w:r>
            <w:r w:rsidRPr="00310D3F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оповещений</w:t>
            </w:r>
            <w:r w:rsidRPr="00310D3F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о новых записях</w:t>
            </w:r>
          </w:p>
        </w:tc>
        <w:tc>
          <w:tcPr>
            <w:tcW w:w="1701" w:type="dxa"/>
          </w:tcPr>
          <w:p w14:paraId="490602C1" w14:textId="3545DDE3" w:rsidR="00E22D91" w:rsidRDefault="00E22D91" w:rsidP="00E22D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4"/>
              </w:rPr>
            </w:pPr>
            <w:r>
              <w:rPr>
                <w:rFonts w:ascii="Times New Roman" w:hAnsi="Times New Roman"/>
                <w:i/>
                <w:sz w:val="22"/>
                <w:szCs w:val="24"/>
              </w:rPr>
              <w:t>Почта для оповещения о новых записях для сопоставления</w:t>
            </w:r>
          </w:p>
        </w:tc>
        <w:tc>
          <w:tcPr>
            <w:tcW w:w="993" w:type="dxa"/>
          </w:tcPr>
          <w:p w14:paraId="06A48D71" w14:textId="08D7E46A" w:rsidR="00E22D91" w:rsidRDefault="00E22D91" w:rsidP="00E22D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71D2EE08" w14:textId="5D62597F" w:rsidR="00E22D91" w:rsidRDefault="00E22D91" w:rsidP="00E22D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44029BC5" w14:textId="044064D3" w:rsidR="00E22D91" w:rsidRPr="00E22D91" w:rsidRDefault="00E22D91" w:rsidP="00E22D9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310D3F">
              <w:rPr>
                <w:rFonts w:ascii="Times New Roman" w:hAnsi="Times New Roman"/>
                <w:sz w:val="22"/>
              </w:rPr>
              <w:t>KFK_KashkaParameters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WMS_Report4NewMail</w:t>
            </w:r>
          </w:p>
        </w:tc>
      </w:tr>
    </w:tbl>
    <w:p w14:paraId="5DF08CF8" w14:textId="6227C221" w:rsidR="00D144C8" w:rsidRDefault="00504B10" w:rsidP="00504B10">
      <w:pPr>
        <w:pStyle w:val="a4"/>
        <w:numPr>
          <w:ilvl w:val="1"/>
          <w:numId w:val="25"/>
        </w:numPr>
      </w:pPr>
      <w:commentRangeStart w:id="11"/>
      <w:r>
        <w:t xml:space="preserve">Диалоговое окно </w:t>
      </w:r>
      <w:r w:rsidRPr="00444486">
        <w:rPr>
          <w:b/>
        </w:rPr>
        <w:t>Импорт сопоставлений</w:t>
      </w:r>
      <w:r>
        <w:t>.</w:t>
      </w:r>
      <w:commentRangeEnd w:id="11"/>
      <w:r w:rsidR="004C0E52">
        <w:rPr>
          <w:rStyle w:val="af8"/>
          <w:rFonts w:ascii="Arial" w:hAnsi="Arial"/>
        </w:rPr>
        <w:commentReference w:id="11"/>
      </w:r>
      <w:r>
        <w:br/>
      </w:r>
      <w:r>
        <w:rPr>
          <w:noProof/>
        </w:rPr>
        <w:drawing>
          <wp:inline distT="0" distB="0" distL="0" distR="0" wp14:anchorId="74041479" wp14:editId="2DD35126">
            <wp:extent cx="5136325" cy="2118544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0EE4" w14:textId="160140D9" w:rsidR="00AD7CEF" w:rsidRPr="000C514A" w:rsidRDefault="00AD7CEF" w:rsidP="00AD7CEF">
      <w:pPr>
        <w:pStyle w:val="a4"/>
        <w:numPr>
          <w:ilvl w:val="2"/>
          <w:numId w:val="25"/>
        </w:numPr>
      </w:pPr>
      <w:r>
        <w:t xml:space="preserve">Поля диалогового окна </w:t>
      </w:r>
      <w:r w:rsidRPr="00444486">
        <w:rPr>
          <w:b/>
        </w:rPr>
        <w:t>Импорт сопоставлений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AD7CEF" w:rsidRPr="00FF5124" w14:paraId="6CB1E17A" w14:textId="77777777" w:rsidTr="006C6D57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462C2D40" w14:textId="77777777" w:rsidR="00AD7CEF" w:rsidRPr="00FF5124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27D0C3CC" w14:textId="77777777" w:rsidR="00AD7CEF" w:rsidRPr="00FF5124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EF430E5" w14:textId="77777777" w:rsidR="00AD7CEF" w:rsidRPr="00FF5124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904751E" w14:textId="77777777" w:rsidR="00AD7CEF" w:rsidRPr="00FF5124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4B0DD504" w14:textId="77777777" w:rsidR="00AD7CEF" w:rsidRPr="00FF5124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AD7CEF" w:rsidRPr="00AC73EA" w14:paraId="0376CDB3" w14:textId="77777777" w:rsidTr="006C6D57">
        <w:tc>
          <w:tcPr>
            <w:tcW w:w="1843" w:type="dxa"/>
          </w:tcPr>
          <w:p w14:paraId="7F23FC27" w14:textId="77777777" w:rsidR="00AD7CEF" w:rsidRPr="002933F6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Путь к файлу</w:t>
            </w:r>
          </w:p>
        </w:tc>
        <w:tc>
          <w:tcPr>
            <w:tcW w:w="1842" w:type="dxa"/>
          </w:tcPr>
          <w:p w14:paraId="228D67AB" w14:textId="77777777" w:rsidR="00AD7CEF" w:rsidRPr="009C2D92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Выберите файл</w:t>
            </w:r>
          </w:p>
        </w:tc>
        <w:tc>
          <w:tcPr>
            <w:tcW w:w="1276" w:type="dxa"/>
          </w:tcPr>
          <w:p w14:paraId="25CEDC92" w14:textId="77777777" w:rsidR="00AD7CEF" w:rsidRPr="002933F6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0BF09187" w14:textId="77777777" w:rsidR="00AD7CEF" w:rsidRPr="002933F6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270B9C45" w14:textId="77777777" w:rsidR="00AD7CEF" w:rsidRPr="00AC73EA" w:rsidRDefault="00AD7CEF" w:rsidP="006C6D57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Выбор файла из окна проводника.</w:t>
            </w:r>
          </w:p>
        </w:tc>
      </w:tr>
      <w:tr w:rsidR="00AD7CEF" w14:paraId="27975BF4" w14:textId="77777777" w:rsidTr="006C6D57">
        <w:tc>
          <w:tcPr>
            <w:tcW w:w="1843" w:type="dxa"/>
          </w:tcPr>
          <w:p w14:paraId="7FBDFC34" w14:textId="77777777" w:rsidR="00AD7CEF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Лист</w:t>
            </w:r>
          </w:p>
        </w:tc>
        <w:tc>
          <w:tcPr>
            <w:tcW w:w="1842" w:type="dxa"/>
          </w:tcPr>
          <w:p w14:paraId="36814F3A" w14:textId="77777777" w:rsidR="00AD7CEF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Лист файла</w:t>
            </w:r>
          </w:p>
        </w:tc>
        <w:tc>
          <w:tcPr>
            <w:tcW w:w="1276" w:type="dxa"/>
          </w:tcPr>
          <w:p w14:paraId="19C9331F" w14:textId="77777777" w:rsidR="00AD7CEF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56BAF7F0" w14:textId="77777777" w:rsidR="00AD7CEF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5DC69D8F" w14:textId="77777777" w:rsidR="00AD7CEF" w:rsidRDefault="00AD7CEF" w:rsidP="006C6D57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Автоматически заполняется именем первого листа файла, с </w:t>
            </w:r>
            <w:r>
              <w:rPr>
                <w:rFonts w:ascii="Times New Roman" w:hAnsi="Times New Roman"/>
                <w:sz w:val="22"/>
              </w:rPr>
              <w:lastRenderedPageBreak/>
              <w:t>возможностью выбора другого листа из выбранного файла.</w:t>
            </w:r>
          </w:p>
        </w:tc>
      </w:tr>
    </w:tbl>
    <w:p w14:paraId="5AAC0FC4" w14:textId="64124D0B" w:rsidR="00AD7CEF" w:rsidRPr="000C514A" w:rsidRDefault="00AD7CEF" w:rsidP="00AD7CEF">
      <w:pPr>
        <w:pStyle w:val="a4"/>
        <w:numPr>
          <w:ilvl w:val="2"/>
          <w:numId w:val="25"/>
        </w:numPr>
      </w:pPr>
      <w:r>
        <w:lastRenderedPageBreak/>
        <w:t xml:space="preserve">Кнопки диалогового окна </w:t>
      </w:r>
      <w:r w:rsidRPr="00444486">
        <w:rPr>
          <w:b/>
        </w:rPr>
        <w:t>Импорт сопоставлений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835"/>
        <w:gridCol w:w="1701"/>
        <w:gridCol w:w="3827"/>
      </w:tblGrid>
      <w:tr w:rsidR="00AD7CEF" w14:paraId="1FD731EA" w14:textId="77777777" w:rsidTr="006C6D57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15E5C3A6" w14:textId="77777777" w:rsidR="00AD7CEF" w:rsidRPr="00FF5124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 xml:space="preserve">Имя </w:t>
            </w:r>
            <w:r>
              <w:rPr>
                <w:rFonts w:ascii="Times New Roman" w:hAnsi="Times New Roman"/>
                <w:b/>
              </w:rPr>
              <w:t>кнопки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2A8F6AEF" w14:textId="77777777" w:rsidR="00AD7CEF" w:rsidRPr="00FF5124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B060C11" w14:textId="77777777" w:rsidR="00AD7CEF" w:rsidRPr="00FF5124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3827" w:type="dxa"/>
            <w:shd w:val="clear" w:color="auto" w:fill="D9D9D9" w:themeFill="background1" w:themeFillShade="D9"/>
          </w:tcPr>
          <w:p w14:paraId="1209DFB1" w14:textId="77777777" w:rsidR="00AD7CEF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Действие</w:t>
            </w:r>
          </w:p>
        </w:tc>
      </w:tr>
      <w:tr w:rsidR="00AD7CEF" w:rsidRPr="002933F6" w14:paraId="3C978ECE" w14:textId="77777777" w:rsidTr="006C6D57">
        <w:tc>
          <w:tcPr>
            <w:tcW w:w="1843" w:type="dxa"/>
          </w:tcPr>
          <w:p w14:paraId="1DA2A2B8" w14:textId="77777777" w:rsidR="00AD7CEF" w:rsidRPr="002933F6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ОК</w:t>
            </w:r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835" w:type="dxa"/>
          </w:tcPr>
          <w:p w14:paraId="034935FA" w14:textId="77777777" w:rsidR="00AD7CEF" w:rsidRPr="002933F6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Принять изменения и закрыть окно</w:t>
            </w:r>
          </w:p>
        </w:tc>
        <w:tc>
          <w:tcPr>
            <w:tcW w:w="1701" w:type="dxa"/>
          </w:tcPr>
          <w:p w14:paraId="2AA87616" w14:textId="77777777" w:rsidR="00AD7CEF" w:rsidRPr="002933F6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3827" w:type="dxa"/>
          </w:tcPr>
          <w:p w14:paraId="422F406E" w14:textId="77777777" w:rsidR="00AD7CEF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При нажатии на данную кнопку система должна создать новое перемещение на форме</w:t>
            </w:r>
            <w:r w:rsidR="006C6D57">
              <w:rPr>
                <w:rFonts w:ascii="Times New Roman" w:hAnsi="Times New Roman"/>
                <w:b/>
                <w:sz w:val="22"/>
              </w:rPr>
              <w:t xml:space="preserve"> </w:t>
            </w:r>
            <w:r w:rsidR="006C6D57" w:rsidRPr="006C6D57">
              <w:rPr>
                <w:rFonts w:ascii="Times New Roman" w:hAnsi="Times New Roman"/>
                <w:b/>
                <w:sz w:val="22"/>
              </w:rPr>
              <w:t>Принадлежность к продукту (см. п. 3.3.)</w:t>
            </w:r>
            <w:r>
              <w:rPr>
                <w:rFonts w:ascii="Times New Roman" w:hAnsi="Times New Roman"/>
                <w:sz w:val="22"/>
              </w:rPr>
              <w:t>.</w:t>
            </w:r>
          </w:p>
          <w:p w14:paraId="1BC701AA" w14:textId="0D1F8812" w:rsidR="005650B3" w:rsidRPr="005650B3" w:rsidRDefault="005650B3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5650B3">
              <w:rPr>
                <w:rFonts w:ascii="Times New Roman" w:hAnsi="Times New Roman"/>
                <w:b/>
                <w:i/>
                <w:sz w:val="22"/>
              </w:rPr>
              <w:t>Примечание</w:t>
            </w:r>
            <w:r>
              <w:rPr>
                <w:rFonts w:ascii="Times New Roman" w:hAnsi="Times New Roman"/>
                <w:sz w:val="22"/>
              </w:rPr>
              <w:t xml:space="preserve">: </w:t>
            </w:r>
            <w:r w:rsidRPr="005650B3">
              <w:rPr>
                <w:rFonts w:ascii="Times New Roman" w:hAnsi="Times New Roman"/>
                <w:i/>
                <w:sz w:val="22"/>
              </w:rPr>
              <w:t xml:space="preserve">При загрузке файла в </w:t>
            </w:r>
            <w:r w:rsidRPr="005650B3">
              <w:rPr>
                <w:rFonts w:ascii="Times New Roman" w:hAnsi="Times New Roman"/>
                <w:i/>
                <w:sz w:val="22"/>
                <w:lang w:val="en-US"/>
              </w:rPr>
              <w:t>WMS</w:t>
            </w:r>
            <w:r w:rsidRPr="005650B3">
              <w:rPr>
                <w:rFonts w:ascii="Times New Roman" w:hAnsi="Times New Roman"/>
                <w:i/>
                <w:sz w:val="22"/>
              </w:rPr>
              <w:t xml:space="preserve"> система должна учитывать ограничения описанные в пункте</w:t>
            </w:r>
            <w:r>
              <w:rPr>
                <w:rFonts w:ascii="Times New Roman" w:hAnsi="Times New Roman"/>
                <w:sz w:val="22"/>
              </w:rPr>
              <w:t xml:space="preserve"> 9.1.</w:t>
            </w:r>
          </w:p>
        </w:tc>
      </w:tr>
      <w:tr w:rsidR="00AD7CEF" w14:paraId="3050EFD8" w14:textId="77777777" w:rsidTr="006C6D57">
        <w:tc>
          <w:tcPr>
            <w:tcW w:w="1843" w:type="dxa"/>
          </w:tcPr>
          <w:p w14:paraId="1D4E4995" w14:textId="77777777" w:rsidR="00AD7CEF" w:rsidRPr="002933F6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Отмена</w:t>
            </w:r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835" w:type="dxa"/>
          </w:tcPr>
          <w:p w14:paraId="5F699D50" w14:textId="77777777" w:rsidR="00AD7CEF" w:rsidRPr="002933F6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Отменить изменения</w:t>
            </w:r>
          </w:p>
        </w:tc>
        <w:tc>
          <w:tcPr>
            <w:tcW w:w="1701" w:type="dxa"/>
          </w:tcPr>
          <w:p w14:paraId="71C4EB23" w14:textId="77777777" w:rsidR="00AD7CEF" w:rsidRPr="002933F6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3827" w:type="dxa"/>
          </w:tcPr>
          <w:p w14:paraId="2A7D9F31" w14:textId="77777777" w:rsidR="00AD7CEF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При нажатии на данную кнопку система должна закрыть диалоговое окно без применения изменений.</w:t>
            </w:r>
          </w:p>
        </w:tc>
      </w:tr>
      <w:tr w:rsidR="00AD7CEF" w:rsidRPr="00303053" w14:paraId="5DDE26D2" w14:textId="77777777" w:rsidTr="006C6D57">
        <w:tc>
          <w:tcPr>
            <w:tcW w:w="1843" w:type="dxa"/>
          </w:tcPr>
          <w:p w14:paraId="2C0E1187" w14:textId="77777777" w:rsidR="00AD7CEF" w:rsidRPr="002A5ED8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Шаблон</w:t>
            </w:r>
            <w:r>
              <w:rPr>
                <w:rFonts w:ascii="Times New Roman" w:hAnsi="Times New Roman"/>
                <w:b/>
                <w:sz w:val="22"/>
                <w:lang w:val="en-US"/>
              </w:rPr>
              <w:t>]</w:t>
            </w:r>
          </w:p>
        </w:tc>
        <w:tc>
          <w:tcPr>
            <w:tcW w:w="2835" w:type="dxa"/>
          </w:tcPr>
          <w:p w14:paraId="32C33CA3" w14:textId="77777777" w:rsidR="00AD7CEF" w:rsidRPr="002933F6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Шаблон</w:t>
            </w:r>
          </w:p>
        </w:tc>
        <w:tc>
          <w:tcPr>
            <w:tcW w:w="1701" w:type="dxa"/>
          </w:tcPr>
          <w:p w14:paraId="06FA15D4" w14:textId="77777777" w:rsidR="00AD7CEF" w:rsidRPr="002933F6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3827" w:type="dxa"/>
          </w:tcPr>
          <w:p w14:paraId="43242CF9" w14:textId="1A3EC1E8" w:rsidR="00AD7CEF" w:rsidRPr="00303053" w:rsidRDefault="00AD7CEF" w:rsidP="006C6D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При нажатии на данную кнопку система должна сформировать и вывести на экран файл </w:t>
            </w:r>
            <w:r>
              <w:rPr>
                <w:rFonts w:ascii="Times New Roman" w:hAnsi="Times New Roman"/>
                <w:sz w:val="22"/>
                <w:lang w:val="en-US"/>
              </w:rPr>
              <w:t>MS</w:t>
            </w:r>
            <w:r w:rsidRPr="00303053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en-US"/>
              </w:rPr>
              <w:t>Excel</w:t>
            </w:r>
            <w:r>
              <w:rPr>
                <w:rFonts w:ascii="Times New Roman" w:hAnsi="Times New Roman"/>
                <w:sz w:val="22"/>
              </w:rPr>
              <w:t xml:space="preserve"> с шаблоном для загрузки данных см. п. 6.1.</w:t>
            </w:r>
            <w:r w:rsidR="0095270D">
              <w:rPr>
                <w:rFonts w:ascii="Times New Roman" w:hAnsi="Times New Roman"/>
                <w:sz w:val="22"/>
              </w:rPr>
              <w:br/>
              <w:t>При наличии записей на форме система должна выводить их в шаблон.</w:t>
            </w:r>
          </w:p>
        </w:tc>
      </w:tr>
    </w:tbl>
    <w:p w14:paraId="2A4F679F" w14:textId="4EB040A0" w:rsidR="00504B10" w:rsidRPr="000C514A" w:rsidRDefault="00504B10" w:rsidP="00AD7CEF">
      <w:pPr>
        <w:pStyle w:val="a4"/>
        <w:ind w:left="1080" w:firstLine="0"/>
      </w:pPr>
    </w:p>
    <w:p w14:paraId="2027BC48" w14:textId="05A23C60" w:rsidR="00BC1347" w:rsidRPr="00BC1347" w:rsidRDefault="008457D5" w:rsidP="00BC1347">
      <w:pPr>
        <w:pStyle w:val="10"/>
        <w:numPr>
          <w:ilvl w:val="0"/>
          <w:numId w:val="25"/>
        </w:numPr>
        <w:rPr>
          <w:rFonts w:cs="Times New Roman"/>
        </w:rPr>
      </w:pPr>
      <w:bookmarkStart w:id="12" w:name="_Toc309597746"/>
      <w:r w:rsidRPr="00290D24">
        <w:rPr>
          <w:rFonts w:cs="Times New Roman"/>
        </w:rPr>
        <w:t>Алгоритмы</w:t>
      </w:r>
      <w:bookmarkStart w:id="13" w:name="_Toc309597747"/>
      <w:bookmarkEnd w:id="12"/>
    </w:p>
    <w:p w14:paraId="0406A0EA" w14:textId="5BAF7073" w:rsidR="00DA4653" w:rsidRPr="003A30BB" w:rsidRDefault="003A30BB" w:rsidP="00DA4653">
      <w:pPr>
        <w:pStyle w:val="a4"/>
        <w:numPr>
          <w:ilvl w:val="1"/>
          <w:numId w:val="25"/>
        </w:numPr>
      </w:pPr>
      <w:r>
        <w:rPr>
          <w:szCs w:val="22"/>
        </w:rPr>
        <w:t xml:space="preserve">Изменить логику обработки входящих сообщений из </w:t>
      </w:r>
      <w:proofErr w:type="spellStart"/>
      <w:r w:rsidRPr="00643FE8">
        <w:rPr>
          <w:b/>
          <w:szCs w:val="22"/>
          <w:lang w:val="en-US"/>
        </w:rPr>
        <w:t>Kashka</w:t>
      </w:r>
      <w:proofErr w:type="spellEnd"/>
      <w:r w:rsidRPr="003A30BB">
        <w:rPr>
          <w:szCs w:val="22"/>
        </w:rPr>
        <w:t xml:space="preserve"> </w:t>
      </w:r>
      <w:r>
        <w:rPr>
          <w:szCs w:val="22"/>
        </w:rPr>
        <w:t xml:space="preserve">по топику </w:t>
      </w:r>
      <w:proofErr w:type="spellStart"/>
      <w:r w:rsidRPr="00643FE8">
        <w:rPr>
          <w:b/>
          <w:szCs w:val="22"/>
          <w:lang w:val="en-US"/>
        </w:rPr>
        <w:t>PIMItem</w:t>
      </w:r>
      <w:proofErr w:type="spellEnd"/>
      <w:r>
        <w:rPr>
          <w:szCs w:val="22"/>
        </w:rPr>
        <w:t>. В сообщени</w:t>
      </w:r>
      <w:r w:rsidR="00684D3E">
        <w:rPr>
          <w:szCs w:val="22"/>
        </w:rPr>
        <w:t>ях теперь</w:t>
      </w:r>
      <w:r>
        <w:rPr>
          <w:szCs w:val="22"/>
        </w:rPr>
        <w:t xml:space="preserve"> будут приходить новые значения</w:t>
      </w:r>
      <w:r w:rsidR="00684D3E">
        <w:rPr>
          <w:szCs w:val="22"/>
        </w:rPr>
        <w:t>, которые требуется записывать в карточку номенклатуры при обработке входящего сообщения</w:t>
      </w:r>
      <w:r w:rsidR="004F5494" w:rsidRPr="004F5494">
        <w:rPr>
          <w:szCs w:val="22"/>
        </w:rPr>
        <w:t xml:space="preserve"> </w:t>
      </w:r>
      <w:proofErr w:type="spellStart"/>
      <w:r w:rsidR="004F5494">
        <w:rPr>
          <w:szCs w:val="22"/>
          <w:lang w:val="en-US"/>
        </w:rPr>
        <w:t>Kashka</w:t>
      </w:r>
      <w:proofErr w:type="spellEnd"/>
      <w:r w:rsidR="004F5494" w:rsidRPr="004F5494">
        <w:rPr>
          <w:szCs w:val="22"/>
        </w:rPr>
        <w:t xml:space="preserve"> </w:t>
      </w:r>
      <w:r w:rsidR="004F5494">
        <w:rPr>
          <w:szCs w:val="22"/>
        </w:rPr>
        <w:t xml:space="preserve">из </w:t>
      </w:r>
      <w:r w:rsidR="004F5494">
        <w:rPr>
          <w:szCs w:val="22"/>
          <w:lang w:val="en-US"/>
        </w:rPr>
        <w:t>PIM</w:t>
      </w:r>
      <w:r>
        <w:rPr>
          <w:szCs w:val="22"/>
        </w:rPr>
        <w:t>:</w:t>
      </w:r>
    </w:p>
    <w:p w14:paraId="6631FBAE" w14:textId="30F93E10" w:rsidR="003A30BB" w:rsidRPr="007F4A83" w:rsidRDefault="007D2B49" w:rsidP="003A30BB">
      <w:pPr>
        <w:pStyle w:val="a4"/>
        <w:numPr>
          <w:ilvl w:val="2"/>
          <w:numId w:val="25"/>
        </w:numPr>
      </w:pPr>
      <w:r>
        <w:rPr>
          <w:szCs w:val="22"/>
        </w:rPr>
        <w:t xml:space="preserve">Тэг </w:t>
      </w:r>
      <w:proofErr w:type="spellStart"/>
      <w:r w:rsidRPr="004F5494">
        <w:rPr>
          <w:i/>
          <w:szCs w:val="22"/>
          <w:lang w:val="en-US"/>
        </w:rPr>
        <w:t>ProductTypeId</w:t>
      </w:r>
      <w:proofErr w:type="spellEnd"/>
      <w:r w:rsidR="007F4A83">
        <w:rPr>
          <w:szCs w:val="22"/>
        </w:rPr>
        <w:t xml:space="preserve"> – заполнять </w:t>
      </w:r>
      <w:r w:rsidR="004F5494">
        <w:rPr>
          <w:szCs w:val="22"/>
        </w:rPr>
        <w:t xml:space="preserve">полученным значением из тэга значение </w:t>
      </w:r>
      <w:r w:rsidR="007F4A83" w:rsidRPr="007F4A83">
        <w:rPr>
          <w:b/>
          <w:i/>
          <w:szCs w:val="22"/>
        </w:rPr>
        <w:t>Код вида товара</w:t>
      </w:r>
      <w:r w:rsidR="007F4A83">
        <w:rPr>
          <w:szCs w:val="22"/>
        </w:rPr>
        <w:t xml:space="preserve"> </w:t>
      </w:r>
      <w:r w:rsidR="007F4A83">
        <w:t>(</w:t>
      </w:r>
      <w:proofErr w:type="spellStart"/>
      <w:r w:rsidR="007F4A83">
        <w:rPr>
          <w:lang w:val="en-US"/>
        </w:rPr>
        <w:t>InventTable</w:t>
      </w:r>
      <w:proofErr w:type="spellEnd"/>
      <w:proofErr w:type="gramStart"/>
      <w:r w:rsidR="007F4A83">
        <w:t>)</w:t>
      </w:r>
      <w:r w:rsidR="007F4A83" w:rsidRPr="007F4A83">
        <w:t>.</w:t>
      </w:r>
      <w:r w:rsidR="007F4A83">
        <w:rPr>
          <w:lang w:val="en-US"/>
        </w:rPr>
        <w:t>WMS</w:t>
      </w:r>
      <w:proofErr w:type="gramEnd"/>
      <w:r w:rsidR="007F4A83" w:rsidRPr="00D21AEB">
        <w:t>_</w:t>
      </w:r>
      <w:proofErr w:type="spellStart"/>
      <w:r w:rsidR="007F4A83">
        <w:rPr>
          <w:lang w:val="en-US"/>
        </w:rPr>
        <w:t>ProductTypeId</w:t>
      </w:r>
      <w:proofErr w:type="spellEnd"/>
    </w:p>
    <w:p w14:paraId="1E55467C" w14:textId="7EFB78A4" w:rsidR="007F4A83" w:rsidRPr="007F4A83" w:rsidRDefault="007F4A83" w:rsidP="003A30BB">
      <w:pPr>
        <w:pStyle w:val="a4"/>
        <w:numPr>
          <w:ilvl w:val="2"/>
          <w:numId w:val="25"/>
        </w:numPr>
      </w:pPr>
      <w:r>
        <w:rPr>
          <w:szCs w:val="22"/>
        </w:rPr>
        <w:t xml:space="preserve">Тэг </w:t>
      </w:r>
      <w:proofErr w:type="spellStart"/>
      <w:r w:rsidRPr="004F5494">
        <w:rPr>
          <w:i/>
          <w:szCs w:val="22"/>
          <w:lang w:val="en-US"/>
        </w:rPr>
        <w:t>PurposeId</w:t>
      </w:r>
      <w:proofErr w:type="spellEnd"/>
      <w:r w:rsidRPr="007F4A83">
        <w:rPr>
          <w:szCs w:val="22"/>
        </w:rPr>
        <w:t xml:space="preserve"> </w:t>
      </w:r>
      <w:r>
        <w:rPr>
          <w:szCs w:val="22"/>
        </w:rPr>
        <w:t xml:space="preserve">– заполнять </w:t>
      </w:r>
      <w:r w:rsidR="004F5494">
        <w:rPr>
          <w:szCs w:val="22"/>
        </w:rPr>
        <w:t xml:space="preserve">полученным значением из тэга значение поля </w:t>
      </w:r>
      <w:r w:rsidRPr="007F4A83">
        <w:rPr>
          <w:b/>
          <w:i/>
          <w:szCs w:val="22"/>
        </w:rPr>
        <w:t>Код назначения товара</w:t>
      </w:r>
      <w:r>
        <w:rPr>
          <w:szCs w:val="22"/>
        </w:rPr>
        <w:t xml:space="preserve"> </w:t>
      </w:r>
      <w:r>
        <w:t>(</w:t>
      </w:r>
      <w:proofErr w:type="spellStart"/>
      <w:r>
        <w:rPr>
          <w:lang w:val="en-US"/>
        </w:rPr>
        <w:t>InventTable</w:t>
      </w:r>
      <w:proofErr w:type="spellEnd"/>
      <w:proofErr w:type="gramStart"/>
      <w:r>
        <w:t>)</w:t>
      </w:r>
      <w:r w:rsidRPr="007F4A83">
        <w:t>.</w:t>
      </w:r>
      <w:r>
        <w:rPr>
          <w:lang w:val="en-US"/>
        </w:rPr>
        <w:t>WMS</w:t>
      </w:r>
      <w:proofErr w:type="gramEnd"/>
      <w:r w:rsidRPr="00D21AEB">
        <w:t>_</w:t>
      </w:r>
      <w:proofErr w:type="spellStart"/>
      <w:r>
        <w:rPr>
          <w:lang w:val="en-US"/>
        </w:rPr>
        <w:t>PurposeProductId</w:t>
      </w:r>
      <w:proofErr w:type="spellEnd"/>
    </w:p>
    <w:p w14:paraId="454DB2C7" w14:textId="3995C6F0" w:rsidR="007F4A83" w:rsidRPr="007F4A83" w:rsidRDefault="007F4A83" w:rsidP="007F4A83">
      <w:pPr>
        <w:pStyle w:val="a4"/>
        <w:numPr>
          <w:ilvl w:val="2"/>
          <w:numId w:val="25"/>
        </w:numPr>
      </w:pPr>
      <w:r>
        <w:rPr>
          <w:szCs w:val="22"/>
        </w:rPr>
        <w:t xml:space="preserve">Тэг </w:t>
      </w:r>
      <w:proofErr w:type="spellStart"/>
      <w:r w:rsidRPr="004F5494">
        <w:rPr>
          <w:i/>
          <w:szCs w:val="22"/>
          <w:lang w:val="en-US"/>
        </w:rPr>
        <w:t>ConsumerCategoryId</w:t>
      </w:r>
      <w:proofErr w:type="spellEnd"/>
      <w:r w:rsidRPr="007F4A83">
        <w:rPr>
          <w:szCs w:val="22"/>
        </w:rPr>
        <w:t xml:space="preserve"> </w:t>
      </w:r>
      <w:r>
        <w:rPr>
          <w:szCs w:val="22"/>
        </w:rPr>
        <w:t xml:space="preserve">– заполнять </w:t>
      </w:r>
      <w:r w:rsidR="004F5494">
        <w:rPr>
          <w:szCs w:val="22"/>
        </w:rPr>
        <w:t xml:space="preserve">полученным значением из тэга значение поля </w:t>
      </w:r>
      <w:r w:rsidRPr="007F4A83">
        <w:rPr>
          <w:b/>
          <w:i/>
          <w:szCs w:val="22"/>
        </w:rPr>
        <w:t>Код потребительской категории</w:t>
      </w:r>
      <w:r>
        <w:rPr>
          <w:szCs w:val="22"/>
        </w:rPr>
        <w:t xml:space="preserve"> </w:t>
      </w:r>
      <w:r>
        <w:t>(</w:t>
      </w:r>
      <w:proofErr w:type="spellStart"/>
      <w:r>
        <w:rPr>
          <w:lang w:val="en-US"/>
        </w:rPr>
        <w:t>InventTable</w:t>
      </w:r>
      <w:proofErr w:type="spellEnd"/>
      <w:proofErr w:type="gramStart"/>
      <w:r>
        <w:t>)</w:t>
      </w:r>
      <w:r w:rsidRPr="007F4A83">
        <w:t>.</w:t>
      </w:r>
      <w:r>
        <w:rPr>
          <w:lang w:val="en-US"/>
        </w:rPr>
        <w:t>WMS</w:t>
      </w:r>
      <w:proofErr w:type="gramEnd"/>
      <w:r w:rsidRPr="00D21AEB">
        <w:t>_</w:t>
      </w:r>
      <w:proofErr w:type="spellStart"/>
      <w:r>
        <w:rPr>
          <w:lang w:val="en-US"/>
        </w:rPr>
        <w:t>ConsumerCategoryId</w:t>
      </w:r>
      <w:proofErr w:type="spellEnd"/>
    </w:p>
    <w:p w14:paraId="1162C21D" w14:textId="63B1F7CE" w:rsidR="00177D97" w:rsidRPr="006771B7" w:rsidRDefault="00CB726E" w:rsidP="00CB726E">
      <w:pPr>
        <w:pStyle w:val="a4"/>
        <w:numPr>
          <w:ilvl w:val="1"/>
          <w:numId w:val="25"/>
        </w:numPr>
        <w:rPr>
          <w:szCs w:val="22"/>
        </w:rPr>
      </w:pPr>
      <w:r>
        <w:t xml:space="preserve">Реализовать обработку потока </w:t>
      </w:r>
      <w:r w:rsidRPr="00643FE8">
        <w:rPr>
          <w:b/>
        </w:rPr>
        <w:t>Поток</w:t>
      </w:r>
      <w:r w:rsidRPr="00CB726E">
        <w:t xml:space="preserve"> </w:t>
      </w:r>
      <w:proofErr w:type="spellStart"/>
      <w:r w:rsidRPr="00643FE8">
        <w:rPr>
          <w:b/>
        </w:rPr>
        <w:t>pim_reference</w:t>
      </w:r>
      <w:proofErr w:type="spellEnd"/>
      <w:r w:rsidRPr="00CB726E">
        <w:t xml:space="preserve">. </w:t>
      </w:r>
      <w:hyperlink r:id="rId14" w:history="1">
        <w:r w:rsidRPr="006771B7">
          <w:rPr>
            <w:rStyle w:val="af5"/>
          </w:rPr>
          <w:t>Вид продукта</w:t>
        </w:r>
      </w:hyperlink>
      <w:r>
        <w:t xml:space="preserve"> класса </w:t>
      </w:r>
      <w:proofErr w:type="spellStart"/>
      <w:r w:rsidRPr="006771B7">
        <w:rPr>
          <w:b/>
          <w:i/>
        </w:rPr>
        <w:t>PIMProductType</w:t>
      </w:r>
      <w:proofErr w:type="spellEnd"/>
      <w:r>
        <w:t>:</w:t>
      </w:r>
    </w:p>
    <w:p w14:paraId="2B657944" w14:textId="6F80D48E" w:rsidR="006771B7" w:rsidRPr="006771B7" w:rsidRDefault="006771B7" w:rsidP="006771B7">
      <w:pPr>
        <w:pStyle w:val="a4"/>
        <w:numPr>
          <w:ilvl w:val="2"/>
          <w:numId w:val="25"/>
        </w:numPr>
        <w:rPr>
          <w:i/>
          <w:szCs w:val="22"/>
        </w:rPr>
      </w:pPr>
      <w:r>
        <w:t>Приме заголовка сообщения:</w:t>
      </w:r>
      <w:r>
        <w:br/>
      </w:r>
      <w:r w:rsidRPr="006771B7">
        <w:rPr>
          <w:i/>
          <w:szCs w:val="22"/>
        </w:rPr>
        <w:t>{</w:t>
      </w:r>
    </w:p>
    <w:p w14:paraId="6EE9E2EB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versionObjectId</w:t>
      </w:r>
      <w:proofErr w:type="spellEnd"/>
      <w:r w:rsidRPr="006771B7">
        <w:rPr>
          <w:i/>
          <w:szCs w:val="22"/>
        </w:rPr>
        <w:t>": "19406297",</w:t>
      </w:r>
    </w:p>
    <w:p w14:paraId="1DB33A93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dataDefinitionId</w:t>
      </w:r>
      <w:proofErr w:type="spellEnd"/>
      <w:r w:rsidRPr="006771B7">
        <w:rPr>
          <w:i/>
          <w:szCs w:val="22"/>
        </w:rPr>
        <w:t>": "1",</w:t>
      </w:r>
    </w:p>
    <w:p w14:paraId="7FDACDC6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classPIM</w:t>
      </w:r>
      <w:proofErr w:type="spellEnd"/>
      <w:r w:rsidRPr="006771B7">
        <w:rPr>
          <w:i/>
          <w:szCs w:val="22"/>
        </w:rPr>
        <w:t>": "</w:t>
      </w:r>
      <w:proofErr w:type="spellStart"/>
      <w:r w:rsidRPr="006771B7">
        <w:rPr>
          <w:i/>
          <w:szCs w:val="22"/>
        </w:rPr>
        <w:t>ALKProductType</w:t>
      </w:r>
      <w:proofErr w:type="spellEnd"/>
      <w:r w:rsidRPr="006771B7">
        <w:rPr>
          <w:i/>
          <w:szCs w:val="22"/>
        </w:rPr>
        <w:t>",</w:t>
      </w:r>
    </w:p>
    <w:p w14:paraId="081523DD" w14:textId="77777777" w:rsidR="006771B7" w:rsidRPr="006771B7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6771B7">
        <w:rPr>
          <w:i/>
          <w:szCs w:val="22"/>
          <w:lang w:val="en-US"/>
        </w:rPr>
        <w:tab/>
        <w:t>"</w:t>
      </w:r>
      <w:proofErr w:type="spellStart"/>
      <w:proofErr w:type="gramStart"/>
      <w:r w:rsidRPr="006771B7">
        <w:rPr>
          <w:i/>
          <w:szCs w:val="22"/>
          <w:lang w:val="en-US"/>
        </w:rPr>
        <w:t>guid</w:t>
      </w:r>
      <w:proofErr w:type="spellEnd"/>
      <w:proofErr w:type="gramEnd"/>
      <w:r w:rsidRPr="006771B7">
        <w:rPr>
          <w:i/>
          <w:szCs w:val="22"/>
          <w:lang w:val="en-US"/>
        </w:rPr>
        <w:t>": "260d7e43-0cbf-45bc-8178-02692ae0e88b",</w:t>
      </w:r>
    </w:p>
    <w:p w14:paraId="2E0D7D60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  <w:lang w:val="en-US"/>
        </w:rPr>
        <w:tab/>
      </w:r>
      <w:r w:rsidRPr="006771B7">
        <w:rPr>
          <w:i/>
          <w:szCs w:val="22"/>
        </w:rPr>
        <w:t>"</w:t>
      </w:r>
      <w:proofErr w:type="spellStart"/>
      <w:r w:rsidRPr="006771B7">
        <w:rPr>
          <w:i/>
          <w:szCs w:val="22"/>
        </w:rPr>
        <w:t>source</w:t>
      </w:r>
      <w:proofErr w:type="spellEnd"/>
      <w:r w:rsidRPr="006771B7">
        <w:rPr>
          <w:i/>
          <w:szCs w:val="22"/>
        </w:rPr>
        <w:t>": "PIM",</w:t>
      </w:r>
    </w:p>
    <w:p w14:paraId="568F862B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class</w:t>
      </w:r>
      <w:proofErr w:type="spellEnd"/>
      <w:r w:rsidRPr="006771B7">
        <w:rPr>
          <w:i/>
          <w:szCs w:val="22"/>
        </w:rPr>
        <w:t>": "</w:t>
      </w:r>
      <w:proofErr w:type="spellStart"/>
      <w:r w:rsidRPr="006771B7">
        <w:rPr>
          <w:i/>
          <w:szCs w:val="22"/>
        </w:rPr>
        <w:t>PIMProductType</w:t>
      </w:r>
      <w:proofErr w:type="spellEnd"/>
      <w:r w:rsidRPr="006771B7">
        <w:rPr>
          <w:i/>
          <w:szCs w:val="22"/>
        </w:rPr>
        <w:t>"</w:t>
      </w:r>
    </w:p>
    <w:p w14:paraId="3D7C868F" w14:textId="5B1B0599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>}</w:t>
      </w:r>
    </w:p>
    <w:p w14:paraId="1042AE0E" w14:textId="77777777" w:rsidR="006771B7" w:rsidRPr="006771B7" w:rsidRDefault="006771B7" w:rsidP="006771B7">
      <w:pPr>
        <w:pStyle w:val="a4"/>
        <w:numPr>
          <w:ilvl w:val="2"/>
          <w:numId w:val="25"/>
        </w:numPr>
        <w:rPr>
          <w:i/>
          <w:szCs w:val="22"/>
        </w:rPr>
      </w:pPr>
      <w:r>
        <w:lastRenderedPageBreak/>
        <w:t>Пример тела сообщения:</w:t>
      </w:r>
      <w:r>
        <w:br/>
      </w:r>
      <w:r w:rsidRPr="006771B7">
        <w:rPr>
          <w:i/>
          <w:szCs w:val="22"/>
        </w:rPr>
        <w:t>{</w:t>
      </w:r>
    </w:p>
    <w:p w14:paraId="691C0CE6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objectId</w:t>
      </w:r>
      <w:proofErr w:type="spellEnd"/>
      <w:r w:rsidRPr="006771B7">
        <w:rPr>
          <w:i/>
          <w:szCs w:val="22"/>
        </w:rPr>
        <w:t xml:space="preserve">": </w:t>
      </w:r>
      <w:commentRangeStart w:id="14"/>
      <w:r w:rsidRPr="006771B7">
        <w:rPr>
          <w:i/>
          <w:szCs w:val="22"/>
        </w:rPr>
        <w:t>6190256</w:t>
      </w:r>
      <w:commentRangeEnd w:id="14"/>
      <w:r w:rsidR="00AF40F4">
        <w:rPr>
          <w:rStyle w:val="af8"/>
          <w:rFonts w:ascii="Arial" w:hAnsi="Arial"/>
        </w:rPr>
        <w:commentReference w:id="14"/>
      </w:r>
      <w:r w:rsidRPr="006771B7">
        <w:rPr>
          <w:i/>
          <w:szCs w:val="22"/>
        </w:rPr>
        <w:t>,</w:t>
      </w:r>
    </w:p>
    <w:p w14:paraId="7427CE22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Code</w:t>
      </w:r>
      <w:proofErr w:type="spellEnd"/>
      <w:r w:rsidRPr="006771B7">
        <w:rPr>
          <w:i/>
          <w:szCs w:val="22"/>
        </w:rPr>
        <w:t>": "1958",</w:t>
      </w:r>
    </w:p>
    <w:p w14:paraId="361BF4D9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Name</w:t>
      </w:r>
      <w:proofErr w:type="spellEnd"/>
      <w:r w:rsidRPr="006771B7">
        <w:rPr>
          <w:i/>
          <w:szCs w:val="22"/>
        </w:rPr>
        <w:t>": "</w:t>
      </w:r>
      <w:commentRangeStart w:id="15"/>
      <w:r w:rsidRPr="006771B7">
        <w:rPr>
          <w:i/>
          <w:szCs w:val="22"/>
        </w:rPr>
        <w:t>Автоматическая кормушка</w:t>
      </w:r>
      <w:commentRangeEnd w:id="15"/>
      <w:r w:rsidR="00AF40F4">
        <w:rPr>
          <w:rStyle w:val="af8"/>
          <w:rFonts w:ascii="Arial" w:hAnsi="Arial"/>
        </w:rPr>
        <w:commentReference w:id="15"/>
      </w:r>
      <w:r w:rsidRPr="006771B7">
        <w:rPr>
          <w:i/>
          <w:szCs w:val="22"/>
        </w:rPr>
        <w:t>",</w:t>
      </w:r>
    </w:p>
    <w:p w14:paraId="698D0478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ItemTypeOfLayoutId</w:t>
      </w:r>
      <w:proofErr w:type="spellEnd"/>
      <w:r w:rsidRPr="006771B7">
        <w:rPr>
          <w:i/>
          <w:szCs w:val="22"/>
        </w:rPr>
        <w:t>": "0",</w:t>
      </w:r>
    </w:p>
    <w:p w14:paraId="61F14F0D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isMarkable</w:t>
      </w:r>
      <w:proofErr w:type="spellEnd"/>
      <w:r w:rsidRPr="006771B7">
        <w:rPr>
          <w:i/>
          <w:szCs w:val="22"/>
        </w:rPr>
        <w:t xml:space="preserve">": </w:t>
      </w:r>
      <w:proofErr w:type="spellStart"/>
      <w:r w:rsidRPr="006771B7">
        <w:rPr>
          <w:i/>
          <w:szCs w:val="22"/>
        </w:rPr>
        <w:t>null</w:t>
      </w:r>
      <w:proofErr w:type="spellEnd"/>
      <w:r w:rsidRPr="006771B7">
        <w:rPr>
          <w:i/>
          <w:szCs w:val="22"/>
        </w:rPr>
        <w:t>,</w:t>
      </w:r>
    </w:p>
    <w:p w14:paraId="01728F4D" w14:textId="787D76A6" w:rsid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CheckProduct</w:t>
      </w:r>
      <w:proofErr w:type="spellEnd"/>
      <w:r w:rsidRPr="006771B7">
        <w:rPr>
          <w:i/>
          <w:szCs w:val="22"/>
        </w:rPr>
        <w:t xml:space="preserve">": </w:t>
      </w:r>
      <w:proofErr w:type="spellStart"/>
      <w:r w:rsidRPr="006771B7">
        <w:rPr>
          <w:i/>
          <w:szCs w:val="22"/>
        </w:rPr>
        <w:t>null</w:t>
      </w:r>
      <w:proofErr w:type="spellEnd"/>
      <w:r w:rsidRPr="006771B7">
        <w:rPr>
          <w:i/>
          <w:szCs w:val="22"/>
        </w:rPr>
        <w:t>,</w:t>
      </w:r>
    </w:p>
    <w:p w14:paraId="003DB7B1" w14:textId="7CCB2D2C" w:rsidR="00404C0E" w:rsidRPr="00404C0E" w:rsidRDefault="00404C0E" w:rsidP="006771B7">
      <w:pPr>
        <w:pStyle w:val="a4"/>
        <w:ind w:left="1080" w:firstLine="0"/>
        <w:rPr>
          <w:i/>
          <w:szCs w:val="22"/>
          <w:lang w:val="en-US"/>
        </w:rPr>
      </w:pPr>
      <w:r>
        <w:rPr>
          <w:i/>
          <w:szCs w:val="22"/>
          <w:lang w:val="en-US"/>
        </w:rPr>
        <w:t xml:space="preserve">      </w:t>
      </w:r>
      <w:r w:rsidRPr="00404C0E">
        <w:rPr>
          <w:i/>
          <w:szCs w:val="22"/>
          <w:lang w:val="en-US"/>
        </w:rPr>
        <w:t>"</w:t>
      </w:r>
      <w:commentRangeStart w:id="16"/>
      <w:proofErr w:type="spellStart"/>
      <w:r w:rsidRPr="00404C0E">
        <w:rPr>
          <w:i/>
          <w:szCs w:val="22"/>
          <w:lang w:val="en-US"/>
        </w:rPr>
        <w:t>IsDeleted</w:t>
      </w:r>
      <w:proofErr w:type="spellEnd"/>
      <w:r w:rsidRPr="00404C0E">
        <w:rPr>
          <w:i/>
          <w:szCs w:val="22"/>
          <w:lang w:val="en-US"/>
        </w:rPr>
        <w:t xml:space="preserve">": </w:t>
      </w:r>
      <w:r>
        <w:rPr>
          <w:i/>
          <w:szCs w:val="22"/>
          <w:lang w:val="en-US"/>
        </w:rPr>
        <w:t>false</w:t>
      </w:r>
      <w:r w:rsidRPr="00404C0E">
        <w:rPr>
          <w:i/>
          <w:szCs w:val="22"/>
          <w:lang w:val="en-US"/>
        </w:rPr>
        <w:t>,</w:t>
      </w:r>
      <w:commentRangeEnd w:id="16"/>
      <w:r>
        <w:rPr>
          <w:rStyle w:val="af8"/>
          <w:rFonts w:ascii="Arial" w:hAnsi="Arial"/>
        </w:rPr>
        <w:commentReference w:id="16"/>
      </w:r>
    </w:p>
    <w:p w14:paraId="22F02DD4" w14:textId="77777777" w:rsidR="006771B7" w:rsidRPr="00404C0E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  <w:t>"</w:t>
      </w:r>
      <w:proofErr w:type="spellStart"/>
      <w:r w:rsidRPr="00404C0E">
        <w:rPr>
          <w:i/>
          <w:szCs w:val="22"/>
          <w:lang w:val="en-US"/>
        </w:rPr>
        <w:t>ProductTypeTranslation</w:t>
      </w:r>
      <w:proofErr w:type="spellEnd"/>
      <w:r w:rsidRPr="00404C0E">
        <w:rPr>
          <w:i/>
          <w:szCs w:val="22"/>
          <w:lang w:val="en-US"/>
        </w:rPr>
        <w:t>": [</w:t>
      </w:r>
    </w:p>
    <w:p w14:paraId="731AE1F9" w14:textId="77777777" w:rsidR="006771B7" w:rsidRPr="00404C0E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  <w:t>{</w:t>
      </w:r>
    </w:p>
    <w:p w14:paraId="695C0F7E" w14:textId="77777777" w:rsidR="006771B7" w:rsidRPr="00404C0E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  <w:t>"</w:t>
      </w:r>
      <w:proofErr w:type="spellStart"/>
      <w:r w:rsidRPr="00404C0E">
        <w:rPr>
          <w:i/>
          <w:szCs w:val="22"/>
          <w:lang w:val="en-US"/>
        </w:rPr>
        <w:t>LanguageId</w:t>
      </w:r>
      <w:proofErr w:type="spellEnd"/>
      <w:r w:rsidRPr="00404C0E">
        <w:rPr>
          <w:i/>
          <w:szCs w:val="22"/>
          <w:lang w:val="en-US"/>
        </w:rPr>
        <w:t>": "</w:t>
      </w:r>
      <w:proofErr w:type="spellStart"/>
      <w:r w:rsidRPr="00404C0E">
        <w:rPr>
          <w:i/>
          <w:szCs w:val="22"/>
          <w:lang w:val="en-US"/>
        </w:rPr>
        <w:t>en</w:t>
      </w:r>
      <w:proofErr w:type="spellEnd"/>
      <w:r w:rsidRPr="00404C0E">
        <w:rPr>
          <w:i/>
          <w:szCs w:val="22"/>
          <w:lang w:val="en-US"/>
        </w:rPr>
        <w:t>",</w:t>
      </w:r>
    </w:p>
    <w:p w14:paraId="0BCB4AF0" w14:textId="77777777" w:rsidR="006771B7" w:rsidRPr="00404C0E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  <w:t>"Name": "Automatic feeder"</w:t>
      </w:r>
    </w:p>
    <w:p w14:paraId="11069DD3" w14:textId="77777777" w:rsidR="006771B7" w:rsidRPr="00404C0E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  <w:t>},</w:t>
      </w:r>
    </w:p>
    <w:p w14:paraId="45E169D0" w14:textId="77777777" w:rsidR="006771B7" w:rsidRPr="00404C0E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  <w:t>{</w:t>
      </w:r>
    </w:p>
    <w:p w14:paraId="73A5394F" w14:textId="77777777" w:rsidR="006771B7" w:rsidRPr="00404C0E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  <w:t>"</w:t>
      </w:r>
      <w:proofErr w:type="spellStart"/>
      <w:r w:rsidRPr="00404C0E">
        <w:rPr>
          <w:i/>
          <w:szCs w:val="22"/>
          <w:lang w:val="en-US"/>
        </w:rPr>
        <w:t>LanguageId</w:t>
      </w:r>
      <w:proofErr w:type="spellEnd"/>
      <w:r w:rsidRPr="00404C0E">
        <w:rPr>
          <w:i/>
          <w:szCs w:val="22"/>
          <w:lang w:val="en-US"/>
        </w:rPr>
        <w:t>": "</w:t>
      </w:r>
      <w:proofErr w:type="spellStart"/>
      <w:r w:rsidRPr="00404C0E">
        <w:rPr>
          <w:i/>
          <w:szCs w:val="22"/>
          <w:lang w:val="en-US"/>
        </w:rPr>
        <w:t>kk</w:t>
      </w:r>
      <w:proofErr w:type="spellEnd"/>
      <w:r w:rsidRPr="00404C0E">
        <w:rPr>
          <w:i/>
          <w:szCs w:val="22"/>
          <w:lang w:val="en-US"/>
        </w:rPr>
        <w:t>",</w:t>
      </w:r>
    </w:p>
    <w:p w14:paraId="2494895B" w14:textId="77777777" w:rsidR="006771B7" w:rsidRPr="00404C0E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  <w:t>"Name": "</w:t>
      </w:r>
      <w:proofErr w:type="spellStart"/>
      <w:r w:rsidRPr="006771B7">
        <w:rPr>
          <w:i/>
          <w:szCs w:val="22"/>
        </w:rPr>
        <w:t>Автоматты</w:t>
      </w:r>
      <w:proofErr w:type="spellEnd"/>
      <w:r w:rsidRPr="00404C0E">
        <w:rPr>
          <w:i/>
          <w:szCs w:val="22"/>
          <w:lang w:val="en-US"/>
        </w:rPr>
        <w:t xml:space="preserve"> </w:t>
      </w:r>
      <w:proofErr w:type="spellStart"/>
      <w:r w:rsidRPr="006771B7">
        <w:rPr>
          <w:i/>
          <w:szCs w:val="22"/>
        </w:rPr>
        <w:t>қоректендіргіш</w:t>
      </w:r>
      <w:proofErr w:type="spellEnd"/>
      <w:r w:rsidRPr="00404C0E">
        <w:rPr>
          <w:i/>
          <w:szCs w:val="22"/>
          <w:lang w:val="en-US"/>
        </w:rPr>
        <w:t>"</w:t>
      </w:r>
    </w:p>
    <w:p w14:paraId="7166330F" w14:textId="77777777" w:rsidR="006771B7" w:rsidRPr="00404C0E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  <w:t>},</w:t>
      </w:r>
    </w:p>
    <w:p w14:paraId="78C1BFD4" w14:textId="77777777" w:rsidR="006771B7" w:rsidRPr="00404C0E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  <w:t>{</w:t>
      </w:r>
    </w:p>
    <w:p w14:paraId="3BE9321C" w14:textId="77777777" w:rsidR="006771B7" w:rsidRPr="00404C0E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  <w:t>"</w:t>
      </w:r>
      <w:proofErr w:type="spellStart"/>
      <w:r w:rsidRPr="00404C0E">
        <w:rPr>
          <w:i/>
          <w:szCs w:val="22"/>
          <w:lang w:val="en-US"/>
        </w:rPr>
        <w:t>LanguageId</w:t>
      </w:r>
      <w:proofErr w:type="spellEnd"/>
      <w:r w:rsidRPr="00404C0E">
        <w:rPr>
          <w:i/>
          <w:szCs w:val="22"/>
          <w:lang w:val="en-US"/>
        </w:rPr>
        <w:t>": "</w:t>
      </w:r>
      <w:proofErr w:type="spellStart"/>
      <w:r w:rsidRPr="00404C0E">
        <w:rPr>
          <w:i/>
          <w:szCs w:val="22"/>
          <w:lang w:val="en-US"/>
        </w:rPr>
        <w:t>uz</w:t>
      </w:r>
      <w:proofErr w:type="spellEnd"/>
      <w:r w:rsidRPr="00404C0E">
        <w:rPr>
          <w:i/>
          <w:szCs w:val="22"/>
          <w:lang w:val="en-US"/>
        </w:rPr>
        <w:t>",</w:t>
      </w:r>
    </w:p>
    <w:p w14:paraId="7C342D04" w14:textId="77777777" w:rsidR="006771B7" w:rsidRPr="00404C0E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  <w:t>"Name": ""</w:t>
      </w:r>
    </w:p>
    <w:p w14:paraId="78AFF247" w14:textId="77777777" w:rsidR="006771B7" w:rsidRPr="00404C0E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  <w:t>},</w:t>
      </w:r>
    </w:p>
    <w:p w14:paraId="10EE8981" w14:textId="77777777" w:rsidR="006771B7" w:rsidRPr="00A822AF" w:rsidRDefault="006771B7" w:rsidP="006771B7">
      <w:pPr>
        <w:pStyle w:val="a4"/>
        <w:ind w:left="1080" w:firstLine="0"/>
        <w:rPr>
          <w:i/>
          <w:szCs w:val="22"/>
        </w:rPr>
      </w:pPr>
      <w:r w:rsidRPr="00404C0E">
        <w:rPr>
          <w:i/>
          <w:szCs w:val="22"/>
          <w:lang w:val="en-US"/>
        </w:rPr>
        <w:tab/>
      </w:r>
      <w:r w:rsidRPr="00404C0E">
        <w:rPr>
          <w:i/>
          <w:szCs w:val="22"/>
          <w:lang w:val="en-US"/>
        </w:rPr>
        <w:tab/>
      </w:r>
      <w:r w:rsidRPr="00A822AF">
        <w:rPr>
          <w:i/>
          <w:szCs w:val="22"/>
        </w:rPr>
        <w:t>{</w:t>
      </w:r>
    </w:p>
    <w:p w14:paraId="2A1DC925" w14:textId="77777777" w:rsidR="006771B7" w:rsidRPr="00A822AF" w:rsidRDefault="006771B7" w:rsidP="006771B7">
      <w:pPr>
        <w:pStyle w:val="a4"/>
        <w:ind w:left="1080" w:firstLine="0"/>
        <w:rPr>
          <w:i/>
          <w:szCs w:val="22"/>
        </w:rPr>
      </w:pPr>
      <w:r w:rsidRPr="00A822AF">
        <w:rPr>
          <w:i/>
          <w:szCs w:val="22"/>
        </w:rPr>
        <w:tab/>
      </w:r>
      <w:r w:rsidRPr="00A822AF">
        <w:rPr>
          <w:i/>
          <w:szCs w:val="22"/>
        </w:rPr>
        <w:tab/>
      </w:r>
      <w:r w:rsidRPr="00A822AF">
        <w:rPr>
          <w:i/>
          <w:szCs w:val="22"/>
        </w:rPr>
        <w:tab/>
        <w:t>"</w:t>
      </w:r>
      <w:proofErr w:type="spellStart"/>
      <w:r w:rsidRPr="00404C0E">
        <w:rPr>
          <w:i/>
          <w:szCs w:val="22"/>
          <w:lang w:val="en-US"/>
        </w:rPr>
        <w:t>LanguageId</w:t>
      </w:r>
      <w:proofErr w:type="spellEnd"/>
      <w:r w:rsidRPr="00A822AF">
        <w:rPr>
          <w:i/>
          <w:szCs w:val="22"/>
        </w:rPr>
        <w:t>": "</w:t>
      </w:r>
      <w:proofErr w:type="spellStart"/>
      <w:r w:rsidRPr="00404C0E">
        <w:rPr>
          <w:i/>
          <w:szCs w:val="22"/>
          <w:lang w:val="en-US"/>
        </w:rPr>
        <w:t>ar</w:t>
      </w:r>
      <w:proofErr w:type="spellEnd"/>
      <w:r w:rsidRPr="00A822AF">
        <w:rPr>
          <w:i/>
          <w:szCs w:val="22"/>
        </w:rPr>
        <w:t>",</w:t>
      </w:r>
    </w:p>
    <w:p w14:paraId="53BA5B85" w14:textId="28E45750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A822AF">
        <w:rPr>
          <w:i/>
          <w:szCs w:val="22"/>
        </w:rPr>
        <w:tab/>
      </w:r>
      <w:r w:rsidRPr="00A822AF">
        <w:rPr>
          <w:i/>
          <w:szCs w:val="22"/>
        </w:rPr>
        <w:tab/>
      </w:r>
      <w:r w:rsidRPr="00A822AF">
        <w:rPr>
          <w:i/>
          <w:szCs w:val="22"/>
        </w:rPr>
        <w:tab/>
      </w:r>
      <w:r w:rsidRPr="006771B7">
        <w:rPr>
          <w:i/>
          <w:szCs w:val="22"/>
        </w:rPr>
        <w:t>"</w:t>
      </w:r>
      <w:proofErr w:type="spellStart"/>
      <w:r w:rsidRPr="006771B7">
        <w:rPr>
          <w:i/>
          <w:szCs w:val="22"/>
        </w:rPr>
        <w:t>Name</w:t>
      </w:r>
      <w:proofErr w:type="spellEnd"/>
      <w:r w:rsidRPr="006771B7">
        <w:rPr>
          <w:i/>
          <w:szCs w:val="22"/>
        </w:rPr>
        <w:t>": "</w:t>
      </w:r>
      <w:r w:rsidR="007B7EA9">
        <w:rPr>
          <w:i/>
        </w:rPr>
        <w:t>название на арабском языке</w:t>
      </w:r>
      <w:r w:rsidRPr="006771B7">
        <w:rPr>
          <w:i/>
          <w:szCs w:val="22"/>
        </w:rPr>
        <w:t>"</w:t>
      </w:r>
    </w:p>
    <w:p w14:paraId="2F55D74E" w14:textId="77777777" w:rsidR="006771B7" w:rsidRPr="001232BC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6771B7">
        <w:rPr>
          <w:i/>
          <w:szCs w:val="22"/>
        </w:rPr>
        <w:tab/>
      </w:r>
      <w:r w:rsidRPr="006771B7">
        <w:rPr>
          <w:i/>
          <w:szCs w:val="22"/>
        </w:rPr>
        <w:tab/>
      </w:r>
      <w:r w:rsidRPr="001232BC">
        <w:rPr>
          <w:i/>
          <w:szCs w:val="22"/>
          <w:lang w:val="en-US"/>
        </w:rPr>
        <w:t>}</w:t>
      </w:r>
    </w:p>
    <w:p w14:paraId="0B31AAF3" w14:textId="77777777" w:rsidR="006771B7" w:rsidRPr="001232BC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1232BC">
        <w:rPr>
          <w:i/>
          <w:szCs w:val="22"/>
          <w:lang w:val="en-US"/>
        </w:rPr>
        <w:tab/>
        <w:t>],</w:t>
      </w:r>
    </w:p>
    <w:p w14:paraId="0B77D711" w14:textId="77777777" w:rsidR="006771B7" w:rsidRPr="001232BC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1232BC">
        <w:rPr>
          <w:i/>
          <w:szCs w:val="22"/>
          <w:lang w:val="en-US"/>
        </w:rPr>
        <w:tab/>
        <w:t>"</w:t>
      </w:r>
      <w:proofErr w:type="spellStart"/>
      <w:r w:rsidRPr="001232BC">
        <w:rPr>
          <w:i/>
          <w:szCs w:val="22"/>
          <w:lang w:val="en-US"/>
        </w:rPr>
        <w:t>ConsumerCategoryId</w:t>
      </w:r>
      <w:proofErr w:type="spellEnd"/>
      <w:r w:rsidRPr="001232BC">
        <w:rPr>
          <w:i/>
          <w:szCs w:val="22"/>
          <w:lang w:val="en-US"/>
        </w:rPr>
        <w:t>": [</w:t>
      </w:r>
    </w:p>
    <w:p w14:paraId="0F824FCA" w14:textId="77777777" w:rsidR="006771B7" w:rsidRPr="001232BC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1232BC">
        <w:rPr>
          <w:i/>
          <w:szCs w:val="22"/>
          <w:lang w:val="en-US"/>
        </w:rPr>
        <w:tab/>
      </w:r>
      <w:r w:rsidRPr="001232BC">
        <w:rPr>
          <w:i/>
          <w:szCs w:val="22"/>
          <w:lang w:val="en-US"/>
        </w:rPr>
        <w:tab/>
        <w:t>{</w:t>
      </w:r>
    </w:p>
    <w:p w14:paraId="153BBD18" w14:textId="77777777" w:rsidR="006771B7" w:rsidRPr="001232BC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1232BC">
        <w:rPr>
          <w:i/>
          <w:szCs w:val="22"/>
          <w:lang w:val="en-US"/>
        </w:rPr>
        <w:tab/>
      </w:r>
      <w:r w:rsidRPr="001232BC">
        <w:rPr>
          <w:i/>
          <w:szCs w:val="22"/>
          <w:lang w:val="en-US"/>
        </w:rPr>
        <w:tab/>
      </w:r>
      <w:r w:rsidRPr="001232BC">
        <w:rPr>
          <w:i/>
          <w:szCs w:val="22"/>
          <w:lang w:val="en-US"/>
        </w:rPr>
        <w:tab/>
        <w:t>"</w:t>
      </w:r>
      <w:proofErr w:type="spellStart"/>
      <w:proofErr w:type="gramStart"/>
      <w:r w:rsidRPr="001232BC">
        <w:rPr>
          <w:i/>
          <w:szCs w:val="22"/>
          <w:lang w:val="en-US"/>
        </w:rPr>
        <w:t>objectId</w:t>
      </w:r>
      <w:proofErr w:type="spellEnd"/>
      <w:proofErr w:type="gramEnd"/>
      <w:r w:rsidRPr="001232BC">
        <w:rPr>
          <w:i/>
          <w:szCs w:val="22"/>
          <w:lang w:val="en-US"/>
        </w:rPr>
        <w:t xml:space="preserve">": </w:t>
      </w:r>
      <w:commentRangeStart w:id="17"/>
      <w:r w:rsidRPr="001232BC">
        <w:rPr>
          <w:i/>
          <w:szCs w:val="22"/>
          <w:lang w:val="en-US"/>
        </w:rPr>
        <w:t>5657744</w:t>
      </w:r>
      <w:commentRangeEnd w:id="17"/>
      <w:r w:rsidR="00FC3927">
        <w:rPr>
          <w:rStyle w:val="af8"/>
          <w:rFonts w:ascii="Arial" w:hAnsi="Arial"/>
        </w:rPr>
        <w:commentReference w:id="17"/>
      </w:r>
      <w:r w:rsidRPr="001232BC">
        <w:rPr>
          <w:i/>
          <w:szCs w:val="22"/>
          <w:lang w:val="en-US"/>
        </w:rPr>
        <w:t>,</w:t>
      </w:r>
    </w:p>
    <w:p w14:paraId="2FD20ADA" w14:textId="77777777" w:rsidR="006771B7" w:rsidRPr="001232BC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1232BC">
        <w:rPr>
          <w:i/>
          <w:szCs w:val="22"/>
          <w:lang w:val="en-US"/>
        </w:rPr>
        <w:tab/>
      </w:r>
      <w:r w:rsidRPr="001232BC">
        <w:rPr>
          <w:i/>
          <w:szCs w:val="22"/>
          <w:lang w:val="en-US"/>
        </w:rPr>
        <w:tab/>
      </w:r>
      <w:r w:rsidRPr="001232BC">
        <w:rPr>
          <w:i/>
          <w:szCs w:val="22"/>
          <w:lang w:val="en-US"/>
        </w:rPr>
        <w:tab/>
        <w:t>"Name": "</w:t>
      </w:r>
      <w:commentRangeStart w:id="18"/>
      <w:r w:rsidRPr="006771B7">
        <w:rPr>
          <w:i/>
          <w:szCs w:val="22"/>
        </w:rPr>
        <w:t>Товары</w:t>
      </w:r>
      <w:r w:rsidRPr="001232BC">
        <w:rPr>
          <w:i/>
          <w:szCs w:val="22"/>
          <w:lang w:val="en-US"/>
        </w:rPr>
        <w:t xml:space="preserve"> </w:t>
      </w:r>
      <w:r w:rsidRPr="006771B7">
        <w:rPr>
          <w:i/>
          <w:szCs w:val="22"/>
        </w:rPr>
        <w:t>для</w:t>
      </w:r>
      <w:r w:rsidRPr="001232BC">
        <w:rPr>
          <w:i/>
          <w:szCs w:val="22"/>
          <w:lang w:val="en-US"/>
        </w:rPr>
        <w:t xml:space="preserve"> </w:t>
      </w:r>
      <w:r w:rsidRPr="006771B7">
        <w:rPr>
          <w:i/>
          <w:szCs w:val="22"/>
        </w:rPr>
        <w:t>животных</w:t>
      </w:r>
      <w:commentRangeEnd w:id="18"/>
      <w:r w:rsidR="008A395F">
        <w:rPr>
          <w:rStyle w:val="af8"/>
          <w:rFonts w:ascii="Arial" w:hAnsi="Arial"/>
        </w:rPr>
        <w:commentReference w:id="18"/>
      </w:r>
      <w:r w:rsidRPr="001232BC">
        <w:rPr>
          <w:i/>
          <w:szCs w:val="22"/>
          <w:lang w:val="en-US"/>
        </w:rPr>
        <w:t>"</w:t>
      </w:r>
    </w:p>
    <w:p w14:paraId="27F70B76" w14:textId="77777777" w:rsidR="006771B7" w:rsidRPr="001232BC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1232BC">
        <w:rPr>
          <w:i/>
          <w:szCs w:val="22"/>
          <w:lang w:val="en-US"/>
        </w:rPr>
        <w:tab/>
      </w:r>
      <w:r w:rsidRPr="001232BC">
        <w:rPr>
          <w:i/>
          <w:szCs w:val="22"/>
          <w:lang w:val="en-US"/>
        </w:rPr>
        <w:tab/>
        <w:t>}</w:t>
      </w:r>
    </w:p>
    <w:p w14:paraId="4B7F8588" w14:textId="77777777" w:rsidR="006771B7" w:rsidRPr="001232BC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1232BC">
        <w:rPr>
          <w:i/>
          <w:szCs w:val="22"/>
          <w:lang w:val="en-US"/>
        </w:rPr>
        <w:tab/>
        <w:t>],</w:t>
      </w:r>
    </w:p>
    <w:p w14:paraId="7632A02C" w14:textId="77777777" w:rsidR="006771B7" w:rsidRPr="001232BC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1232BC">
        <w:rPr>
          <w:i/>
          <w:szCs w:val="22"/>
          <w:lang w:val="en-US"/>
        </w:rPr>
        <w:tab/>
        <w:t>"</w:t>
      </w:r>
      <w:proofErr w:type="spellStart"/>
      <w:r w:rsidRPr="001232BC">
        <w:rPr>
          <w:i/>
          <w:szCs w:val="22"/>
          <w:lang w:val="en-US"/>
        </w:rPr>
        <w:t>PurposeId</w:t>
      </w:r>
      <w:proofErr w:type="spellEnd"/>
      <w:r w:rsidRPr="001232BC">
        <w:rPr>
          <w:i/>
          <w:szCs w:val="22"/>
          <w:lang w:val="en-US"/>
        </w:rPr>
        <w:t>": [</w:t>
      </w:r>
    </w:p>
    <w:p w14:paraId="0F37BC29" w14:textId="77777777" w:rsidR="006771B7" w:rsidRPr="001232BC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1232BC">
        <w:rPr>
          <w:i/>
          <w:szCs w:val="22"/>
          <w:lang w:val="en-US"/>
        </w:rPr>
        <w:tab/>
      </w:r>
      <w:r w:rsidRPr="001232BC">
        <w:rPr>
          <w:i/>
          <w:szCs w:val="22"/>
          <w:lang w:val="en-US"/>
        </w:rPr>
        <w:tab/>
        <w:t>{</w:t>
      </w:r>
    </w:p>
    <w:p w14:paraId="683A3441" w14:textId="77777777" w:rsidR="006771B7" w:rsidRPr="001232BC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1232BC">
        <w:rPr>
          <w:i/>
          <w:szCs w:val="22"/>
          <w:lang w:val="en-US"/>
        </w:rPr>
        <w:tab/>
      </w:r>
      <w:r w:rsidRPr="001232BC">
        <w:rPr>
          <w:i/>
          <w:szCs w:val="22"/>
          <w:lang w:val="en-US"/>
        </w:rPr>
        <w:tab/>
      </w:r>
      <w:r w:rsidRPr="001232BC">
        <w:rPr>
          <w:i/>
          <w:szCs w:val="22"/>
          <w:lang w:val="en-US"/>
        </w:rPr>
        <w:tab/>
        <w:t>"</w:t>
      </w:r>
      <w:proofErr w:type="spellStart"/>
      <w:proofErr w:type="gramStart"/>
      <w:r w:rsidRPr="001232BC">
        <w:rPr>
          <w:i/>
          <w:szCs w:val="22"/>
          <w:lang w:val="en-US"/>
        </w:rPr>
        <w:t>objectId</w:t>
      </w:r>
      <w:proofErr w:type="spellEnd"/>
      <w:proofErr w:type="gramEnd"/>
      <w:r w:rsidRPr="001232BC">
        <w:rPr>
          <w:i/>
          <w:szCs w:val="22"/>
          <w:lang w:val="en-US"/>
        </w:rPr>
        <w:t xml:space="preserve">": </w:t>
      </w:r>
      <w:commentRangeStart w:id="19"/>
      <w:r w:rsidRPr="001232BC">
        <w:rPr>
          <w:i/>
          <w:szCs w:val="22"/>
          <w:lang w:val="en-US"/>
        </w:rPr>
        <w:t>5658845</w:t>
      </w:r>
      <w:commentRangeEnd w:id="19"/>
      <w:r w:rsidR="008A395F">
        <w:rPr>
          <w:rStyle w:val="af8"/>
          <w:rFonts w:ascii="Arial" w:hAnsi="Arial"/>
        </w:rPr>
        <w:commentReference w:id="19"/>
      </w:r>
      <w:r w:rsidRPr="001232BC">
        <w:rPr>
          <w:i/>
          <w:szCs w:val="22"/>
          <w:lang w:val="en-US"/>
        </w:rPr>
        <w:t>,</w:t>
      </w:r>
    </w:p>
    <w:p w14:paraId="1BF386C5" w14:textId="77777777" w:rsidR="006771B7" w:rsidRPr="001232BC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1232BC">
        <w:rPr>
          <w:i/>
          <w:szCs w:val="22"/>
          <w:lang w:val="en-US"/>
        </w:rPr>
        <w:tab/>
      </w:r>
      <w:r w:rsidRPr="001232BC">
        <w:rPr>
          <w:i/>
          <w:szCs w:val="22"/>
          <w:lang w:val="en-US"/>
        </w:rPr>
        <w:tab/>
      </w:r>
      <w:r w:rsidRPr="001232BC">
        <w:rPr>
          <w:i/>
          <w:szCs w:val="22"/>
          <w:lang w:val="en-US"/>
        </w:rPr>
        <w:tab/>
        <w:t>"Name": "</w:t>
      </w:r>
      <w:commentRangeStart w:id="20"/>
      <w:r w:rsidRPr="006771B7">
        <w:rPr>
          <w:i/>
          <w:szCs w:val="22"/>
        </w:rPr>
        <w:t>Аксессуары</w:t>
      </w:r>
      <w:r w:rsidRPr="001232BC">
        <w:rPr>
          <w:i/>
          <w:szCs w:val="22"/>
          <w:lang w:val="en-US"/>
        </w:rPr>
        <w:t xml:space="preserve"> </w:t>
      </w:r>
      <w:r w:rsidRPr="006771B7">
        <w:rPr>
          <w:i/>
          <w:szCs w:val="22"/>
        </w:rPr>
        <w:t>для</w:t>
      </w:r>
      <w:r w:rsidRPr="001232BC">
        <w:rPr>
          <w:i/>
          <w:szCs w:val="22"/>
          <w:lang w:val="en-US"/>
        </w:rPr>
        <w:t xml:space="preserve"> </w:t>
      </w:r>
      <w:r w:rsidRPr="006771B7">
        <w:rPr>
          <w:i/>
          <w:szCs w:val="22"/>
        </w:rPr>
        <w:t>животных</w:t>
      </w:r>
      <w:commentRangeEnd w:id="20"/>
      <w:r w:rsidR="008A395F">
        <w:rPr>
          <w:rStyle w:val="af8"/>
          <w:rFonts w:ascii="Arial" w:hAnsi="Arial"/>
        </w:rPr>
        <w:commentReference w:id="20"/>
      </w:r>
      <w:r w:rsidRPr="001232BC">
        <w:rPr>
          <w:i/>
          <w:szCs w:val="22"/>
          <w:lang w:val="en-US"/>
        </w:rPr>
        <w:t>"</w:t>
      </w:r>
    </w:p>
    <w:p w14:paraId="6885EF48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1232BC">
        <w:rPr>
          <w:i/>
          <w:szCs w:val="22"/>
          <w:lang w:val="en-US"/>
        </w:rPr>
        <w:tab/>
      </w:r>
      <w:r w:rsidRPr="001232BC">
        <w:rPr>
          <w:i/>
          <w:szCs w:val="22"/>
          <w:lang w:val="en-US"/>
        </w:rPr>
        <w:tab/>
      </w:r>
      <w:r w:rsidRPr="006771B7">
        <w:rPr>
          <w:i/>
          <w:szCs w:val="22"/>
        </w:rPr>
        <w:t>}</w:t>
      </w:r>
    </w:p>
    <w:p w14:paraId="75399470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]</w:t>
      </w:r>
    </w:p>
    <w:p w14:paraId="59487088" w14:textId="72E6D037" w:rsid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>}</w:t>
      </w:r>
    </w:p>
    <w:p w14:paraId="1BCEBBAE" w14:textId="484A2F59" w:rsidR="00643FE8" w:rsidRPr="00404C0E" w:rsidRDefault="00643FE8" w:rsidP="00643FE8">
      <w:pPr>
        <w:pStyle w:val="a4"/>
        <w:numPr>
          <w:ilvl w:val="2"/>
          <w:numId w:val="25"/>
        </w:numPr>
        <w:rPr>
          <w:szCs w:val="22"/>
        </w:rPr>
      </w:pPr>
      <w:r>
        <w:rPr>
          <w:szCs w:val="22"/>
        </w:rPr>
        <w:t xml:space="preserve">При обработке сообщения, система должна выполнять поиск </w:t>
      </w:r>
      <w:r w:rsidR="00404C0E">
        <w:rPr>
          <w:szCs w:val="22"/>
        </w:rPr>
        <w:t xml:space="preserve">записи на форме </w:t>
      </w:r>
      <w:r w:rsidR="00404C0E" w:rsidRPr="0021179C">
        <w:rPr>
          <w:b/>
        </w:rPr>
        <w:t>Вид товара</w:t>
      </w:r>
      <w:r w:rsidR="00404C0E" w:rsidRPr="00071C7D">
        <w:t xml:space="preserve"> (</w:t>
      </w:r>
      <w:r w:rsidR="00404C0E">
        <w:t>см. п. 3.5.</w:t>
      </w:r>
      <w:r w:rsidR="00404C0E" w:rsidRPr="00071C7D">
        <w:t>)</w:t>
      </w:r>
      <w:r w:rsidR="00404C0E">
        <w:t xml:space="preserve"> в поле </w:t>
      </w:r>
      <w:r w:rsidR="00404C0E">
        <w:rPr>
          <w:b/>
          <w:i/>
        </w:rPr>
        <w:t>Код</w:t>
      </w:r>
      <w:r w:rsidR="00404C0E" w:rsidRPr="00D21AEB">
        <w:rPr>
          <w:b/>
          <w:i/>
        </w:rPr>
        <w:t xml:space="preserve"> </w:t>
      </w:r>
      <w:r w:rsidR="00404C0E">
        <w:rPr>
          <w:b/>
          <w:i/>
        </w:rPr>
        <w:t>вида</w:t>
      </w:r>
      <w:r w:rsidR="00404C0E" w:rsidRPr="00D21AEB">
        <w:rPr>
          <w:b/>
          <w:i/>
        </w:rPr>
        <w:t xml:space="preserve"> </w:t>
      </w:r>
      <w:r w:rsidR="00404C0E">
        <w:rPr>
          <w:b/>
          <w:i/>
        </w:rPr>
        <w:t>товара</w:t>
      </w:r>
      <w:r w:rsidR="00404C0E">
        <w:t xml:space="preserve"> (</w:t>
      </w:r>
      <w:proofErr w:type="spellStart"/>
      <w:r w:rsidR="00404C0E" w:rsidRPr="005731BA">
        <w:t>WMS_ItemType</w:t>
      </w:r>
      <w:proofErr w:type="spellEnd"/>
      <w:proofErr w:type="gramStart"/>
      <w:r w:rsidR="00404C0E">
        <w:t>).</w:t>
      </w:r>
      <w:r w:rsidR="00404C0E">
        <w:rPr>
          <w:lang w:val="en-US"/>
        </w:rPr>
        <w:t>WMS</w:t>
      </w:r>
      <w:proofErr w:type="gramEnd"/>
      <w:r w:rsidR="00404C0E" w:rsidRPr="00D21AEB">
        <w:t>_</w:t>
      </w:r>
      <w:proofErr w:type="spellStart"/>
      <w:r w:rsidR="00404C0E">
        <w:rPr>
          <w:lang w:val="en-US"/>
        </w:rPr>
        <w:t>ItemTypeId</w:t>
      </w:r>
      <w:proofErr w:type="spellEnd"/>
      <w:r w:rsidR="00404C0E">
        <w:t xml:space="preserve"> по тэгу </w:t>
      </w:r>
      <w:r w:rsidR="00404C0E" w:rsidRPr="006771B7">
        <w:rPr>
          <w:i/>
          <w:szCs w:val="22"/>
        </w:rPr>
        <w:t>"</w:t>
      </w:r>
      <w:proofErr w:type="spellStart"/>
      <w:r w:rsidR="00404C0E" w:rsidRPr="006771B7">
        <w:rPr>
          <w:i/>
          <w:szCs w:val="22"/>
        </w:rPr>
        <w:t>objectId</w:t>
      </w:r>
      <w:proofErr w:type="spellEnd"/>
      <w:r w:rsidR="00404C0E" w:rsidRPr="006771B7">
        <w:rPr>
          <w:i/>
          <w:szCs w:val="22"/>
        </w:rPr>
        <w:t>"</w:t>
      </w:r>
      <w:r w:rsidR="00404C0E">
        <w:rPr>
          <w:i/>
          <w:szCs w:val="22"/>
        </w:rPr>
        <w:t xml:space="preserve"> </w:t>
      </w:r>
      <w:r w:rsidR="00404C0E">
        <w:t>из тела сообщения:</w:t>
      </w:r>
    </w:p>
    <w:p w14:paraId="610754C7" w14:textId="4C7F355E" w:rsidR="00404C0E" w:rsidRPr="00404C0E" w:rsidRDefault="00404C0E" w:rsidP="00404C0E">
      <w:pPr>
        <w:pStyle w:val="a4"/>
        <w:numPr>
          <w:ilvl w:val="3"/>
          <w:numId w:val="25"/>
        </w:numPr>
        <w:rPr>
          <w:szCs w:val="22"/>
        </w:rPr>
      </w:pPr>
      <w:r>
        <w:lastRenderedPageBreak/>
        <w:t xml:space="preserve">Если запись найдена, то система должна выполнить проверку значения тэга </w:t>
      </w:r>
      <w:r w:rsidRPr="00404C0E">
        <w:rPr>
          <w:i/>
          <w:szCs w:val="22"/>
        </w:rPr>
        <w:t>"</w:t>
      </w:r>
      <w:proofErr w:type="spellStart"/>
      <w:r w:rsidRPr="00404C0E">
        <w:rPr>
          <w:i/>
          <w:szCs w:val="22"/>
          <w:lang w:val="en-US"/>
        </w:rPr>
        <w:t>IsDeleted</w:t>
      </w:r>
      <w:proofErr w:type="spellEnd"/>
      <w:r w:rsidRPr="00404C0E">
        <w:rPr>
          <w:i/>
          <w:szCs w:val="22"/>
        </w:rPr>
        <w:t>"</w:t>
      </w:r>
      <w:r>
        <w:t xml:space="preserve"> из тела сообщения:</w:t>
      </w:r>
    </w:p>
    <w:p w14:paraId="472F3D33" w14:textId="771AF86B" w:rsidR="00404C0E" w:rsidRPr="00672395" w:rsidRDefault="00404C0E" w:rsidP="00404C0E">
      <w:pPr>
        <w:pStyle w:val="a4"/>
        <w:numPr>
          <w:ilvl w:val="4"/>
          <w:numId w:val="25"/>
        </w:numPr>
        <w:rPr>
          <w:szCs w:val="22"/>
        </w:rPr>
      </w:pPr>
      <w:r>
        <w:t xml:space="preserve">Если значение тэга </w:t>
      </w:r>
      <w:r w:rsidRPr="00672395">
        <w:rPr>
          <w:i/>
          <w:lang w:val="en-US"/>
        </w:rPr>
        <w:t>true</w:t>
      </w:r>
      <w:r w:rsidRPr="0032476E">
        <w:t xml:space="preserve"> </w:t>
      </w:r>
      <w:r w:rsidR="00672395">
        <w:t>–</w:t>
      </w:r>
      <w:r>
        <w:t xml:space="preserve"> </w:t>
      </w:r>
      <w:r w:rsidR="0032476E">
        <w:t xml:space="preserve">то система должна удалить запись из справочника </w:t>
      </w:r>
      <w:r w:rsidR="0032476E" w:rsidRPr="0021179C">
        <w:rPr>
          <w:b/>
        </w:rPr>
        <w:t>Вид товара</w:t>
      </w:r>
      <w:r w:rsidR="0032476E" w:rsidRPr="00071C7D">
        <w:t xml:space="preserve"> (</w:t>
      </w:r>
      <w:r w:rsidR="0032476E">
        <w:t>см. п. 3.5.</w:t>
      </w:r>
      <w:r w:rsidR="0032476E" w:rsidRPr="00071C7D">
        <w:t>)</w:t>
      </w:r>
      <w:r w:rsidR="0032476E">
        <w:t xml:space="preserve">, а также связанные с ней сопоставления с формы </w:t>
      </w:r>
      <w:r w:rsidR="0032476E" w:rsidRPr="000350C5">
        <w:rPr>
          <w:b/>
        </w:rPr>
        <w:t>Принадлежность к продукту</w:t>
      </w:r>
      <w:r w:rsidR="0032476E">
        <w:t xml:space="preserve"> (см. п. 3.3.);</w:t>
      </w:r>
    </w:p>
    <w:p w14:paraId="45A05925" w14:textId="051502D4" w:rsidR="00672395" w:rsidRPr="0032476E" w:rsidRDefault="00672395" w:rsidP="00404C0E">
      <w:pPr>
        <w:pStyle w:val="a4"/>
        <w:numPr>
          <w:ilvl w:val="4"/>
          <w:numId w:val="25"/>
        </w:numPr>
        <w:rPr>
          <w:szCs w:val="22"/>
        </w:rPr>
      </w:pPr>
      <w:r>
        <w:t xml:space="preserve">Если значение </w:t>
      </w:r>
      <w:r w:rsidR="0032476E">
        <w:t xml:space="preserve">тэга </w:t>
      </w:r>
      <w:r w:rsidR="0032476E">
        <w:rPr>
          <w:lang w:val="en-US"/>
        </w:rPr>
        <w:t>false</w:t>
      </w:r>
      <w:r w:rsidR="0032476E" w:rsidRPr="0032476E">
        <w:t xml:space="preserve"> </w:t>
      </w:r>
      <w:r w:rsidR="0032476E">
        <w:t>–</w:t>
      </w:r>
      <w:r w:rsidR="0032476E" w:rsidRPr="0032476E">
        <w:t xml:space="preserve"> </w:t>
      </w:r>
      <w:r w:rsidR="0032476E">
        <w:t xml:space="preserve">то система должна сравнить значения поля </w:t>
      </w:r>
      <w:r w:rsidR="0032476E">
        <w:rPr>
          <w:b/>
          <w:i/>
        </w:rPr>
        <w:t>Вид товара</w:t>
      </w:r>
      <w:r w:rsidR="0032476E">
        <w:t xml:space="preserve"> (</w:t>
      </w:r>
      <w:proofErr w:type="spellStart"/>
      <w:r w:rsidR="0032476E" w:rsidRPr="005731BA">
        <w:t>WMS_ItemType</w:t>
      </w:r>
      <w:proofErr w:type="spellEnd"/>
      <w:proofErr w:type="gramStart"/>
      <w:r w:rsidR="0032476E">
        <w:t>).</w:t>
      </w:r>
      <w:r w:rsidR="0032476E">
        <w:rPr>
          <w:lang w:val="en-US"/>
        </w:rPr>
        <w:t>WMS</w:t>
      </w:r>
      <w:proofErr w:type="gramEnd"/>
      <w:r w:rsidR="0032476E" w:rsidRPr="00D21AEB">
        <w:t>_</w:t>
      </w:r>
      <w:proofErr w:type="spellStart"/>
      <w:r w:rsidR="0032476E">
        <w:rPr>
          <w:lang w:val="en-US"/>
        </w:rPr>
        <w:t>ItemType</w:t>
      </w:r>
      <w:proofErr w:type="spellEnd"/>
      <w:r w:rsidR="0032476E">
        <w:t xml:space="preserve"> со значением тэга </w:t>
      </w:r>
      <w:r w:rsidR="0032476E" w:rsidRPr="006771B7">
        <w:rPr>
          <w:i/>
          <w:szCs w:val="22"/>
        </w:rPr>
        <w:t>"</w:t>
      </w:r>
      <w:proofErr w:type="spellStart"/>
      <w:r w:rsidR="0032476E" w:rsidRPr="006771B7">
        <w:rPr>
          <w:i/>
          <w:szCs w:val="22"/>
        </w:rPr>
        <w:t>Name</w:t>
      </w:r>
      <w:proofErr w:type="spellEnd"/>
      <w:r w:rsidR="0032476E" w:rsidRPr="006771B7">
        <w:rPr>
          <w:i/>
          <w:szCs w:val="22"/>
        </w:rPr>
        <w:t>"</w:t>
      </w:r>
      <w:r w:rsidR="0032476E">
        <w:t>, из тела сообщения, который содержит наименование записи:</w:t>
      </w:r>
    </w:p>
    <w:p w14:paraId="121A2BFA" w14:textId="6A02C525" w:rsidR="0032476E" w:rsidRDefault="0032476E" w:rsidP="0032476E">
      <w:pPr>
        <w:pStyle w:val="a4"/>
        <w:numPr>
          <w:ilvl w:val="5"/>
          <w:numId w:val="25"/>
        </w:numPr>
        <w:rPr>
          <w:szCs w:val="22"/>
        </w:rPr>
      </w:pPr>
      <w:r>
        <w:t xml:space="preserve">Если значения отличаются, то система должна заменить значение поля </w:t>
      </w:r>
      <w:r>
        <w:rPr>
          <w:b/>
          <w:i/>
        </w:rPr>
        <w:t>Вид товара</w:t>
      </w:r>
      <w:r>
        <w:t xml:space="preserve"> (</w:t>
      </w:r>
      <w:proofErr w:type="spellStart"/>
      <w:r w:rsidRPr="005731BA">
        <w:t>WMS_ItemType</w:t>
      </w:r>
      <w:proofErr w:type="spellEnd"/>
      <w:proofErr w:type="gramStart"/>
      <w:r>
        <w:t>).</w:t>
      </w:r>
      <w:r>
        <w:rPr>
          <w:lang w:val="en-US"/>
        </w:rPr>
        <w:t>WMS</w:t>
      </w:r>
      <w:proofErr w:type="gramEnd"/>
      <w:r w:rsidRPr="00D21AEB">
        <w:t>_</w:t>
      </w:r>
      <w:proofErr w:type="spellStart"/>
      <w:r>
        <w:rPr>
          <w:lang w:val="en-US"/>
        </w:rPr>
        <w:t>ItemType</w:t>
      </w:r>
      <w:proofErr w:type="spellEnd"/>
      <w:r>
        <w:t xml:space="preserve">, которое находится на форме </w:t>
      </w:r>
      <w:r w:rsidRPr="0021179C">
        <w:rPr>
          <w:b/>
        </w:rPr>
        <w:t>Вид товара</w:t>
      </w:r>
      <w:r w:rsidRPr="00071C7D">
        <w:t xml:space="preserve"> (</w:t>
      </w:r>
      <w:r>
        <w:t>см. п. 3.5.</w:t>
      </w:r>
      <w:r w:rsidRPr="00071C7D">
        <w:t>)</w:t>
      </w:r>
      <w:r>
        <w:t xml:space="preserve"> на значение из тэга, а так же обновить значение </w:t>
      </w:r>
      <w:r w:rsidR="00AC59AB">
        <w:t>поля</w:t>
      </w:r>
      <w:r>
        <w:t xml:space="preserve"> </w:t>
      </w:r>
      <w:r w:rsidRPr="00AC59AB">
        <w:rPr>
          <w:b/>
          <w:i/>
        </w:rPr>
        <w:t>Вид товара</w:t>
      </w:r>
      <w:r>
        <w:t xml:space="preserve"> (</w:t>
      </w:r>
      <w:proofErr w:type="spellStart"/>
      <w:r w:rsidRPr="005731BA">
        <w:t>WMS_ItemType</w:t>
      </w:r>
      <w:proofErr w:type="spellEnd"/>
      <w:r>
        <w:t>).</w:t>
      </w:r>
      <w:r>
        <w:rPr>
          <w:lang w:val="en-US"/>
        </w:rPr>
        <w:t>WMS</w:t>
      </w:r>
      <w:r w:rsidRPr="00D21AEB">
        <w:t>_</w:t>
      </w:r>
      <w:proofErr w:type="spellStart"/>
      <w:r>
        <w:rPr>
          <w:lang w:val="en-US"/>
        </w:rPr>
        <w:t>ItemType</w:t>
      </w:r>
      <w:proofErr w:type="spellEnd"/>
      <w:r w:rsidR="00AC59AB">
        <w:t xml:space="preserve">, которое находится на форме </w:t>
      </w:r>
      <w:r w:rsidR="00AC59AB" w:rsidRPr="000350C5">
        <w:rPr>
          <w:b/>
        </w:rPr>
        <w:t>Принадлежность к продукту</w:t>
      </w:r>
      <w:r w:rsidR="00AC59AB">
        <w:t xml:space="preserve"> (см. п. 3.3.), где связь реализована по полю </w:t>
      </w:r>
      <w:r w:rsidR="00AC59AB">
        <w:rPr>
          <w:b/>
          <w:i/>
        </w:rPr>
        <w:t>Код</w:t>
      </w:r>
      <w:r w:rsidR="00AC59AB" w:rsidRPr="00D21AEB">
        <w:rPr>
          <w:b/>
          <w:i/>
        </w:rPr>
        <w:t xml:space="preserve"> </w:t>
      </w:r>
      <w:r w:rsidR="00AC59AB">
        <w:rPr>
          <w:b/>
          <w:i/>
        </w:rPr>
        <w:t>вида</w:t>
      </w:r>
      <w:r w:rsidR="00AC59AB" w:rsidRPr="00D21AEB">
        <w:rPr>
          <w:b/>
          <w:i/>
        </w:rPr>
        <w:t xml:space="preserve"> </w:t>
      </w:r>
      <w:r w:rsidR="00AC59AB">
        <w:rPr>
          <w:b/>
          <w:i/>
        </w:rPr>
        <w:t>товара</w:t>
      </w:r>
      <w:r w:rsidR="00AC59AB">
        <w:t>.</w:t>
      </w:r>
    </w:p>
    <w:p w14:paraId="01A8ED2C" w14:textId="7DC639B6" w:rsidR="00177D97" w:rsidRPr="006771B7" w:rsidRDefault="00177D97" w:rsidP="00177D97">
      <w:pPr>
        <w:pStyle w:val="a4"/>
        <w:numPr>
          <w:ilvl w:val="1"/>
          <w:numId w:val="25"/>
        </w:numPr>
        <w:rPr>
          <w:szCs w:val="22"/>
        </w:rPr>
      </w:pPr>
      <w:r>
        <w:t xml:space="preserve">Реализовать обработку потока </w:t>
      </w:r>
      <w:r w:rsidRPr="00AC59AB">
        <w:rPr>
          <w:b/>
        </w:rPr>
        <w:t xml:space="preserve">Поток </w:t>
      </w:r>
      <w:proofErr w:type="spellStart"/>
      <w:r w:rsidRPr="00AC59AB">
        <w:rPr>
          <w:b/>
        </w:rPr>
        <w:t>pim_reference</w:t>
      </w:r>
      <w:proofErr w:type="spellEnd"/>
      <w:r w:rsidRPr="00CB726E">
        <w:t xml:space="preserve">. </w:t>
      </w:r>
      <w:hyperlink r:id="rId15" w:history="1">
        <w:r w:rsidRPr="006771B7">
          <w:rPr>
            <w:rStyle w:val="af5"/>
          </w:rPr>
          <w:t>Потребительская категория</w:t>
        </w:r>
      </w:hyperlink>
      <w:r>
        <w:t xml:space="preserve"> класса </w:t>
      </w:r>
      <w:proofErr w:type="spellStart"/>
      <w:r w:rsidRPr="006771B7">
        <w:rPr>
          <w:b/>
          <w:i/>
        </w:rPr>
        <w:t>PIMConsumerCategory</w:t>
      </w:r>
      <w:proofErr w:type="spellEnd"/>
      <w:r>
        <w:t>:</w:t>
      </w:r>
    </w:p>
    <w:p w14:paraId="13A713A8" w14:textId="77777777" w:rsidR="006771B7" w:rsidRPr="006771B7" w:rsidRDefault="006771B7" w:rsidP="006771B7">
      <w:pPr>
        <w:pStyle w:val="a4"/>
        <w:numPr>
          <w:ilvl w:val="2"/>
          <w:numId w:val="25"/>
        </w:numPr>
        <w:rPr>
          <w:i/>
          <w:szCs w:val="22"/>
        </w:rPr>
      </w:pPr>
      <w:r>
        <w:t>Пример заголовка сообщения:</w:t>
      </w:r>
      <w:r>
        <w:br/>
      </w:r>
      <w:r w:rsidRPr="006771B7">
        <w:rPr>
          <w:i/>
          <w:szCs w:val="22"/>
        </w:rPr>
        <w:t>{</w:t>
      </w:r>
    </w:p>
    <w:p w14:paraId="0BA9DCB7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versionObjectId</w:t>
      </w:r>
      <w:proofErr w:type="spellEnd"/>
      <w:r w:rsidRPr="006771B7">
        <w:rPr>
          <w:i/>
          <w:szCs w:val="22"/>
        </w:rPr>
        <w:t>": "19406328",</w:t>
      </w:r>
    </w:p>
    <w:p w14:paraId="0E85134D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dataDefinitionId</w:t>
      </w:r>
      <w:proofErr w:type="spellEnd"/>
      <w:r w:rsidRPr="006771B7">
        <w:rPr>
          <w:i/>
          <w:szCs w:val="22"/>
        </w:rPr>
        <w:t>": "1",</w:t>
      </w:r>
    </w:p>
    <w:p w14:paraId="22423B01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classPIM</w:t>
      </w:r>
      <w:proofErr w:type="spellEnd"/>
      <w:r w:rsidRPr="006771B7">
        <w:rPr>
          <w:i/>
          <w:szCs w:val="22"/>
        </w:rPr>
        <w:t>": "</w:t>
      </w:r>
      <w:proofErr w:type="spellStart"/>
      <w:r w:rsidRPr="006771B7">
        <w:rPr>
          <w:i/>
          <w:szCs w:val="22"/>
        </w:rPr>
        <w:t>ALKConsumerCategory</w:t>
      </w:r>
      <w:proofErr w:type="spellEnd"/>
      <w:r w:rsidRPr="006771B7">
        <w:rPr>
          <w:i/>
          <w:szCs w:val="22"/>
        </w:rPr>
        <w:t>",</w:t>
      </w:r>
    </w:p>
    <w:p w14:paraId="61DE5A85" w14:textId="77777777" w:rsidR="006771B7" w:rsidRPr="006771B7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6771B7">
        <w:rPr>
          <w:i/>
          <w:szCs w:val="22"/>
          <w:lang w:val="en-US"/>
        </w:rPr>
        <w:tab/>
        <w:t>"</w:t>
      </w:r>
      <w:proofErr w:type="spellStart"/>
      <w:proofErr w:type="gramStart"/>
      <w:r w:rsidRPr="006771B7">
        <w:rPr>
          <w:i/>
          <w:szCs w:val="22"/>
          <w:lang w:val="en-US"/>
        </w:rPr>
        <w:t>guid</w:t>
      </w:r>
      <w:proofErr w:type="spellEnd"/>
      <w:proofErr w:type="gramEnd"/>
      <w:r w:rsidRPr="006771B7">
        <w:rPr>
          <w:i/>
          <w:szCs w:val="22"/>
          <w:lang w:val="en-US"/>
        </w:rPr>
        <w:t>": "e812d478-124b-41eb-9a13-9602e543a5a2",</w:t>
      </w:r>
    </w:p>
    <w:p w14:paraId="2A439342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  <w:lang w:val="en-US"/>
        </w:rPr>
        <w:tab/>
      </w:r>
      <w:r w:rsidRPr="006771B7">
        <w:rPr>
          <w:i/>
          <w:szCs w:val="22"/>
        </w:rPr>
        <w:t>"</w:t>
      </w:r>
      <w:proofErr w:type="spellStart"/>
      <w:r w:rsidRPr="006771B7">
        <w:rPr>
          <w:i/>
          <w:szCs w:val="22"/>
        </w:rPr>
        <w:t>source</w:t>
      </w:r>
      <w:proofErr w:type="spellEnd"/>
      <w:r w:rsidRPr="006771B7">
        <w:rPr>
          <w:i/>
          <w:szCs w:val="22"/>
        </w:rPr>
        <w:t>": "PIM",</w:t>
      </w:r>
    </w:p>
    <w:p w14:paraId="7D7516E0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class</w:t>
      </w:r>
      <w:proofErr w:type="spellEnd"/>
      <w:r w:rsidRPr="006771B7">
        <w:rPr>
          <w:i/>
          <w:szCs w:val="22"/>
        </w:rPr>
        <w:t>": "</w:t>
      </w:r>
      <w:proofErr w:type="spellStart"/>
      <w:r w:rsidRPr="006771B7">
        <w:rPr>
          <w:i/>
          <w:szCs w:val="22"/>
        </w:rPr>
        <w:t>PIMConsumerCategory</w:t>
      </w:r>
      <w:proofErr w:type="spellEnd"/>
      <w:r w:rsidRPr="006771B7">
        <w:rPr>
          <w:i/>
          <w:szCs w:val="22"/>
        </w:rPr>
        <w:t>"</w:t>
      </w:r>
    </w:p>
    <w:p w14:paraId="38A10729" w14:textId="0FFB8FA8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>}</w:t>
      </w:r>
    </w:p>
    <w:p w14:paraId="53796E19" w14:textId="77777777" w:rsidR="006771B7" w:rsidRPr="006771B7" w:rsidRDefault="006771B7" w:rsidP="006771B7">
      <w:pPr>
        <w:pStyle w:val="a4"/>
        <w:numPr>
          <w:ilvl w:val="2"/>
          <w:numId w:val="25"/>
        </w:numPr>
        <w:rPr>
          <w:i/>
          <w:szCs w:val="22"/>
        </w:rPr>
      </w:pPr>
      <w:r>
        <w:t>Пример тела сообщения:</w:t>
      </w:r>
      <w:r>
        <w:br/>
      </w:r>
      <w:r w:rsidRPr="006771B7">
        <w:rPr>
          <w:i/>
          <w:szCs w:val="22"/>
        </w:rPr>
        <w:t>{</w:t>
      </w:r>
    </w:p>
    <w:p w14:paraId="7481985C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objectId</w:t>
      </w:r>
      <w:proofErr w:type="spellEnd"/>
      <w:r w:rsidRPr="006771B7">
        <w:rPr>
          <w:i/>
          <w:szCs w:val="22"/>
        </w:rPr>
        <w:t xml:space="preserve">": </w:t>
      </w:r>
      <w:commentRangeStart w:id="21"/>
      <w:r w:rsidRPr="006771B7">
        <w:rPr>
          <w:i/>
          <w:szCs w:val="22"/>
        </w:rPr>
        <w:t>5657744</w:t>
      </w:r>
      <w:commentRangeEnd w:id="21"/>
      <w:r w:rsidR="005A498E">
        <w:rPr>
          <w:rStyle w:val="af8"/>
          <w:rFonts w:ascii="Arial" w:hAnsi="Arial"/>
        </w:rPr>
        <w:commentReference w:id="21"/>
      </w:r>
      <w:r w:rsidRPr="006771B7">
        <w:rPr>
          <w:i/>
          <w:szCs w:val="22"/>
        </w:rPr>
        <w:t>,</w:t>
      </w:r>
    </w:p>
    <w:p w14:paraId="2ABEF51D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Name</w:t>
      </w:r>
      <w:proofErr w:type="spellEnd"/>
      <w:r w:rsidRPr="006771B7">
        <w:rPr>
          <w:i/>
          <w:szCs w:val="22"/>
        </w:rPr>
        <w:t>": "</w:t>
      </w:r>
      <w:commentRangeStart w:id="22"/>
      <w:r w:rsidRPr="006771B7">
        <w:rPr>
          <w:i/>
          <w:szCs w:val="22"/>
        </w:rPr>
        <w:t>Товары для животных</w:t>
      </w:r>
      <w:commentRangeEnd w:id="22"/>
      <w:r w:rsidR="005A498E">
        <w:rPr>
          <w:rStyle w:val="af8"/>
          <w:rFonts w:ascii="Arial" w:hAnsi="Arial"/>
        </w:rPr>
        <w:commentReference w:id="22"/>
      </w:r>
      <w:r w:rsidRPr="006771B7">
        <w:rPr>
          <w:i/>
          <w:szCs w:val="22"/>
        </w:rPr>
        <w:t>",</w:t>
      </w:r>
    </w:p>
    <w:p w14:paraId="7ACE1E64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ConsumerCategoryTranslation</w:t>
      </w:r>
      <w:proofErr w:type="spellEnd"/>
      <w:r w:rsidRPr="006771B7">
        <w:rPr>
          <w:i/>
          <w:szCs w:val="22"/>
        </w:rPr>
        <w:t>": [</w:t>
      </w:r>
    </w:p>
    <w:p w14:paraId="5070DFC2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</w:r>
      <w:r w:rsidRPr="006771B7">
        <w:rPr>
          <w:i/>
          <w:szCs w:val="22"/>
        </w:rPr>
        <w:tab/>
        <w:t>{</w:t>
      </w:r>
    </w:p>
    <w:p w14:paraId="1544F204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</w:r>
      <w:r w:rsidRPr="006771B7">
        <w:rPr>
          <w:i/>
          <w:szCs w:val="22"/>
        </w:rPr>
        <w:tab/>
      </w: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LanguageId</w:t>
      </w:r>
      <w:proofErr w:type="spellEnd"/>
      <w:r w:rsidRPr="006771B7">
        <w:rPr>
          <w:i/>
          <w:szCs w:val="22"/>
        </w:rPr>
        <w:t>": "</w:t>
      </w:r>
      <w:proofErr w:type="spellStart"/>
      <w:r w:rsidRPr="006771B7">
        <w:rPr>
          <w:i/>
          <w:szCs w:val="22"/>
        </w:rPr>
        <w:t>en</w:t>
      </w:r>
      <w:proofErr w:type="spellEnd"/>
      <w:r w:rsidRPr="006771B7">
        <w:rPr>
          <w:i/>
          <w:szCs w:val="22"/>
        </w:rPr>
        <w:t>",</w:t>
      </w:r>
    </w:p>
    <w:p w14:paraId="11054372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</w:r>
      <w:r w:rsidRPr="006771B7">
        <w:rPr>
          <w:i/>
          <w:szCs w:val="22"/>
        </w:rPr>
        <w:tab/>
      </w: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Name</w:t>
      </w:r>
      <w:proofErr w:type="spellEnd"/>
      <w:r w:rsidRPr="006771B7">
        <w:rPr>
          <w:i/>
          <w:szCs w:val="22"/>
        </w:rPr>
        <w:t>": "</w:t>
      </w:r>
      <w:proofErr w:type="spellStart"/>
      <w:r w:rsidRPr="006771B7">
        <w:rPr>
          <w:i/>
          <w:szCs w:val="22"/>
        </w:rPr>
        <w:t>Pet</w:t>
      </w:r>
      <w:proofErr w:type="spellEnd"/>
      <w:r w:rsidRPr="006771B7">
        <w:rPr>
          <w:i/>
          <w:szCs w:val="22"/>
        </w:rPr>
        <w:t xml:space="preserve"> </w:t>
      </w:r>
      <w:proofErr w:type="spellStart"/>
      <w:r w:rsidRPr="006771B7">
        <w:rPr>
          <w:i/>
          <w:szCs w:val="22"/>
        </w:rPr>
        <w:t>Products</w:t>
      </w:r>
      <w:proofErr w:type="spellEnd"/>
      <w:r w:rsidRPr="006771B7">
        <w:rPr>
          <w:i/>
          <w:szCs w:val="22"/>
        </w:rPr>
        <w:t>"</w:t>
      </w:r>
    </w:p>
    <w:p w14:paraId="11F9248A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</w:r>
      <w:r w:rsidRPr="006771B7">
        <w:rPr>
          <w:i/>
          <w:szCs w:val="22"/>
        </w:rPr>
        <w:tab/>
        <w:t>},</w:t>
      </w:r>
    </w:p>
    <w:p w14:paraId="1DFB777C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</w:r>
      <w:r w:rsidRPr="006771B7">
        <w:rPr>
          <w:i/>
          <w:szCs w:val="22"/>
        </w:rPr>
        <w:tab/>
        <w:t>{</w:t>
      </w:r>
    </w:p>
    <w:p w14:paraId="5323901C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</w:r>
      <w:r w:rsidRPr="006771B7">
        <w:rPr>
          <w:i/>
          <w:szCs w:val="22"/>
        </w:rPr>
        <w:tab/>
      </w: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LanguageId</w:t>
      </w:r>
      <w:proofErr w:type="spellEnd"/>
      <w:r w:rsidRPr="006771B7">
        <w:rPr>
          <w:i/>
          <w:szCs w:val="22"/>
        </w:rPr>
        <w:t>": "</w:t>
      </w:r>
      <w:proofErr w:type="spellStart"/>
      <w:r w:rsidRPr="006771B7">
        <w:rPr>
          <w:i/>
          <w:szCs w:val="22"/>
        </w:rPr>
        <w:t>kk</w:t>
      </w:r>
      <w:proofErr w:type="spellEnd"/>
      <w:r w:rsidRPr="006771B7">
        <w:rPr>
          <w:i/>
          <w:szCs w:val="22"/>
        </w:rPr>
        <w:t>",</w:t>
      </w:r>
    </w:p>
    <w:p w14:paraId="165C67A1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</w:r>
      <w:r w:rsidRPr="006771B7">
        <w:rPr>
          <w:i/>
          <w:szCs w:val="22"/>
        </w:rPr>
        <w:tab/>
      </w: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Name</w:t>
      </w:r>
      <w:proofErr w:type="spellEnd"/>
      <w:r w:rsidRPr="006771B7">
        <w:rPr>
          <w:i/>
          <w:szCs w:val="22"/>
        </w:rPr>
        <w:t>": ""</w:t>
      </w:r>
    </w:p>
    <w:p w14:paraId="72003CB7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</w:r>
      <w:r w:rsidRPr="006771B7">
        <w:rPr>
          <w:i/>
          <w:szCs w:val="22"/>
        </w:rPr>
        <w:tab/>
        <w:t>},</w:t>
      </w:r>
    </w:p>
    <w:p w14:paraId="0E261F49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</w:r>
      <w:r w:rsidRPr="006771B7">
        <w:rPr>
          <w:i/>
          <w:szCs w:val="22"/>
        </w:rPr>
        <w:tab/>
        <w:t>{</w:t>
      </w:r>
    </w:p>
    <w:p w14:paraId="678AEF16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</w:r>
      <w:r w:rsidRPr="006771B7">
        <w:rPr>
          <w:i/>
          <w:szCs w:val="22"/>
        </w:rPr>
        <w:tab/>
      </w: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LanguageId</w:t>
      </w:r>
      <w:proofErr w:type="spellEnd"/>
      <w:r w:rsidRPr="006771B7">
        <w:rPr>
          <w:i/>
          <w:szCs w:val="22"/>
        </w:rPr>
        <w:t>": "</w:t>
      </w:r>
      <w:proofErr w:type="spellStart"/>
      <w:r w:rsidRPr="006771B7">
        <w:rPr>
          <w:i/>
          <w:szCs w:val="22"/>
        </w:rPr>
        <w:t>uz</w:t>
      </w:r>
      <w:proofErr w:type="spellEnd"/>
      <w:r w:rsidRPr="006771B7">
        <w:rPr>
          <w:i/>
          <w:szCs w:val="22"/>
        </w:rPr>
        <w:t>",</w:t>
      </w:r>
    </w:p>
    <w:p w14:paraId="58030857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</w:r>
      <w:r w:rsidRPr="006771B7">
        <w:rPr>
          <w:i/>
          <w:szCs w:val="22"/>
        </w:rPr>
        <w:tab/>
      </w: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Name</w:t>
      </w:r>
      <w:proofErr w:type="spellEnd"/>
      <w:r w:rsidRPr="006771B7">
        <w:rPr>
          <w:i/>
          <w:szCs w:val="22"/>
        </w:rPr>
        <w:t>": ""</w:t>
      </w:r>
    </w:p>
    <w:p w14:paraId="0763DA49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</w:r>
      <w:r w:rsidRPr="006771B7">
        <w:rPr>
          <w:i/>
          <w:szCs w:val="22"/>
        </w:rPr>
        <w:tab/>
        <w:t>},</w:t>
      </w:r>
    </w:p>
    <w:p w14:paraId="1CB9CC7B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</w:r>
      <w:r w:rsidRPr="006771B7">
        <w:rPr>
          <w:i/>
          <w:szCs w:val="22"/>
        </w:rPr>
        <w:tab/>
        <w:t>{</w:t>
      </w:r>
    </w:p>
    <w:p w14:paraId="1EE659BC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</w:r>
      <w:r w:rsidRPr="006771B7">
        <w:rPr>
          <w:i/>
          <w:szCs w:val="22"/>
        </w:rPr>
        <w:tab/>
      </w: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LanguageId</w:t>
      </w:r>
      <w:proofErr w:type="spellEnd"/>
      <w:r w:rsidRPr="006771B7">
        <w:rPr>
          <w:i/>
          <w:szCs w:val="22"/>
        </w:rPr>
        <w:t>": "</w:t>
      </w:r>
      <w:proofErr w:type="spellStart"/>
      <w:r w:rsidRPr="006771B7">
        <w:rPr>
          <w:i/>
          <w:szCs w:val="22"/>
        </w:rPr>
        <w:t>ar</w:t>
      </w:r>
      <w:proofErr w:type="spellEnd"/>
      <w:r w:rsidRPr="006771B7">
        <w:rPr>
          <w:i/>
          <w:szCs w:val="22"/>
        </w:rPr>
        <w:t>",</w:t>
      </w:r>
    </w:p>
    <w:p w14:paraId="060D4CFA" w14:textId="04C75CC4" w:rsidR="006771B7" w:rsidRPr="006771B7" w:rsidRDefault="007B7EA9" w:rsidP="006771B7">
      <w:pPr>
        <w:pStyle w:val="a4"/>
        <w:ind w:left="1080" w:firstLine="0"/>
        <w:rPr>
          <w:i/>
          <w:szCs w:val="22"/>
        </w:rPr>
      </w:pPr>
      <w:r>
        <w:rPr>
          <w:i/>
          <w:szCs w:val="22"/>
        </w:rPr>
        <w:tab/>
      </w:r>
      <w:r>
        <w:rPr>
          <w:i/>
          <w:szCs w:val="22"/>
        </w:rPr>
        <w:tab/>
      </w:r>
      <w:r>
        <w:rPr>
          <w:i/>
          <w:szCs w:val="22"/>
        </w:rPr>
        <w:tab/>
      </w:r>
      <w:r w:rsidRPr="006771B7">
        <w:rPr>
          <w:i/>
          <w:szCs w:val="22"/>
        </w:rPr>
        <w:t>"</w:t>
      </w:r>
      <w:proofErr w:type="spellStart"/>
      <w:r w:rsidRPr="006771B7">
        <w:rPr>
          <w:i/>
          <w:szCs w:val="22"/>
        </w:rPr>
        <w:t>Name</w:t>
      </w:r>
      <w:proofErr w:type="spellEnd"/>
      <w:r w:rsidRPr="006771B7">
        <w:rPr>
          <w:i/>
          <w:szCs w:val="22"/>
        </w:rPr>
        <w:t>": "</w:t>
      </w:r>
      <w:r>
        <w:rPr>
          <w:i/>
        </w:rPr>
        <w:t>название на арабском языке</w:t>
      </w:r>
      <w:r w:rsidRPr="006771B7">
        <w:rPr>
          <w:i/>
          <w:szCs w:val="22"/>
        </w:rPr>
        <w:t xml:space="preserve"> "</w:t>
      </w:r>
    </w:p>
    <w:p w14:paraId="474ED7D4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</w:r>
      <w:r w:rsidRPr="006771B7">
        <w:rPr>
          <w:i/>
          <w:szCs w:val="22"/>
        </w:rPr>
        <w:tab/>
        <w:t>}</w:t>
      </w:r>
    </w:p>
    <w:p w14:paraId="36BAC505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]</w:t>
      </w:r>
    </w:p>
    <w:p w14:paraId="79323085" w14:textId="6D1AB906" w:rsid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lastRenderedPageBreak/>
        <w:t>}</w:t>
      </w:r>
    </w:p>
    <w:p w14:paraId="03525474" w14:textId="1BCE0612" w:rsidR="00AC59AB" w:rsidRPr="00404C0E" w:rsidRDefault="00AC59AB" w:rsidP="00AC59AB">
      <w:pPr>
        <w:pStyle w:val="a4"/>
        <w:numPr>
          <w:ilvl w:val="2"/>
          <w:numId w:val="25"/>
        </w:numPr>
        <w:rPr>
          <w:szCs w:val="22"/>
        </w:rPr>
      </w:pPr>
      <w:r>
        <w:rPr>
          <w:szCs w:val="22"/>
        </w:rPr>
        <w:t xml:space="preserve">При обработке сообщения, система должна выполнять поиск записи на форме </w:t>
      </w:r>
      <w:r>
        <w:rPr>
          <w:b/>
        </w:rPr>
        <w:t>Потребительские</w:t>
      </w:r>
      <w:r w:rsidRPr="00071C7D">
        <w:rPr>
          <w:b/>
        </w:rPr>
        <w:t xml:space="preserve"> категори</w:t>
      </w:r>
      <w:r>
        <w:rPr>
          <w:b/>
        </w:rPr>
        <w:t>и</w:t>
      </w:r>
      <w:r>
        <w:t xml:space="preserve"> (см. п. 3.7.) в поле </w:t>
      </w:r>
      <w:r>
        <w:rPr>
          <w:b/>
          <w:i/>
        </w:rPr>
        <w:t>Код</w:t>
      </w:r>
      <w:r w:rsidRPr="00D21AEB">
        <w:rPr>
          <w:b/>
          <w:i/>
        </w:rPr>
        <w:t xml:space="preserve"> </w:t>
      </w:r>
      <w:r>
        <w:rPr>
          <w:b/>
          <w:i/>
        </w:rPr>
        <w:t>потребительской категории</w:t>
      </w:r>
      <w:r>
        <w:t xml:space="preserve"> (</w:t>
      </w:r>
      <w:proofErr w:type="spellStart"/>
      <w:r w:rsidRPr="005731BA">
        <w:t>WMS_ConsumerCategory</w:t>
      </w:r>
      <w:proofErr w:type="spellEnd"/>
      <w:proofErr w:type="gramStart"/>
      <w:r>
        <w:t>).</w:t>
      </w:r>
      <w:r>
        <w:rPr>
          <w:lang w:val="en-US"/>
        </w:rPr>
        <w:t>WMS</w:t>
      </w:r>
      <w:proofErr w:type="gramEnd"/>
      <w:r w:rsidRPr="00D21AEB">
        <w:t>_</w:t>
      </w:r>
      <w:proofErr w:type="spellStart"/>
      <w:r>
        <w:rPr>
          <w:lang w:val="en-US"/>
        </w:rPr>
        <w:t>ConsumerCategoryId</w:t>
      </w:r>
      <w:proofErr w:type="spellEnd"/>
      <w:r>
        <w:t xml:space="preserve"> по тэгу </w:t>
      </w:r>
      <w:r w:rsidRPr="006771B7">
        <w:rPr>
          <w:i/>
          <w:szCs w:val="22"/>
        </w:rPr>
        <w:t>"</w:t>
      </w:r>
      <w:proofErr w:type="spellStart"/>
      <w:r w:rsidRPr="006771B7">
        <w:rPr>
          <w:i/>
          <w:szCs w:val="22"/>
        </w:rPr>
        <w:t>objectId</w:t>
      </w:r>
      <w:proofErr w:type="spellEnd"/>
      <w:r w:rsidRPr="006771B7">
        <w:rPr>
          <w:i/>
          <w:szCs w:val="22"/>
        </w:rPr>
        <w:t>"</w:t>
      </w:r>
      <w:r>
        <w:rPr>
          <w:i/>
          <w:szCs w:val="22"/>
        </w:rPr>
        <w:t xml:space="preserve"> </w:t>
      </w:r>
      <w:r>
        <w:t>из тела сообщения:</w:t>
      </w:r>
    </w:p>
    <w:p w14:paraId="087EA921" w14:textId="77777777" w:rsidR="00AC59AB" w:rsidRPr="00404C0E" w:rsidRDefault="00AC59AB" w:rsidP="00AC59AB">
      <w:pPr>
        <w:pStyle w:val="a4"/>
        <w:numPr>
          <w:ilvl w:val="3"/>
          <w:numId w:val="25"/>
        </w:numPr>
        <w:rPr>
          <w:szCs w:val="22"/>
        </w:rPr>
      </w:pPr>
      <w:r>
        <w:t xml:space="preserve">Если запись найдена, то система должна выполнить проверку значения тэга </w:t>
      </w:r>
      <w:r w:rsidRPr="00404C0E">
        <w:rPr>
          <w:i/>
          <w:szCs w:val="22"/>
        </w:rPr>
        <w:t>"</w:t>
      </w:r>
      <w:proofErr w:type="spellStart"/>
      <w:r w:rsidRPr="00404C0E">
        <w:rPr>
          <w:i/>
          <w:szCs w:val="22"/>
          <w:lang w:val="en-US"/>
        </w:rPr>
        <w:t>IsDeleted</w:t>
      </w:r>
      <w:proofErr w:type="spellEnd"/>
      <w:r w:rsidRPr="00404C0E">
        <w:rPr>
          <w:i/>
          <w:szCs w:val="22"/>
        </w:rPr>
        <w:t>"</w:t>
      </w:r>
      <w:r>
        <w:t xml:space="preserve"> из тела сообщения:</w:t>
      </w:r>
    </w:p>
    <w:p w14:paraId="7E2B194C" w14:textId="70D9C79E" w:rsidR="00AC59AB" w:rsidRPr="00672395" w:rsidRDefault="00AC59AB" w:rsidP="00AC59AB">
      <w:pPr>
        <w:pStyle w:val="a4"/>
        <w:numPr>
          <w:ilvl w:val="4"/>
          <w:numId w:val="25"/>
        </w:numPr>
        <w:rPr>
          <w:szCs w:val="22"/>
        </w:rPr>
      </w:pPr>
      <w:r>
        <w:t xml:space="preserve">Если значение тэга </w:t>
      </w:r>
      <w:r w:rsidRPr="00672395">
        <w:rPr>
          <w:i/>
          <w:lang w:val="en-US"/>
        </w:rPr>
        <w:t>true</w:t>
      </w:r>
      <w:r w:rsidRPr="0032476E">
        <w:t xml:space="preserve"> </w:t>
      </w:r>
      <w:r>
        <w:t xml:space="preserve">– то система должна удалить запись из справочника </w:t>
      </w:r>
      <w:r>
        <w:rPr>
          <w:b/>
        </w:rPr>
        <w:t>Потребительские</w:t>
      </w:r>
      <w:r w:rsidRPr="00071C7D">
        <w:rPr>
          <w:b/>
        </w:rPr>
        <w:t xml:space="preserve"> категори</w:t>
      </w:r>
      <w:r>
        <w:rPr>
          <w:b/>
        </w:rPr>
        <w:t>и</w:t>
      </w:r>
      <w:r>
        <w:t xml:space="preserve"> (см. п. 3.7.), а также связанные с ней сопоставления с формы </w:t>
      </w:r>
      <w:r w:rsidRPr="000350C5">
        <w:rPr>
          <w:b/>
        </w:rPr>
        <w:t>Принадлежность к продукту</w:t>
      </w:r>
      <w:r>
        <w:t xml:space="preserve"> (см. п. 3.3.);</w:t>
      </w:r>
    </w:p>
    <w:p w14:paraId="5676864A" w14:textId="31679D9F" w:rsidR="00AC59AB" w:rsidRPr="0032476E" w:rsidRDefault="00AC59AB" w:rsidP="00AC59AB">
      <w:pPr>
        <w:pStyle w:val="a4"/>
        <w:numPr>
          <w:ilvl w:val="4"/>
          <w:numId w:val="25"/>
        </w:numPr>
        <w:rPr>
          <w:szCs w:val="22"/>
        </w:rPr>
      </w:pPr>
      <w:r>
        <w:t xml:space="preserve">Если значение тэга </w:t>
      </w:r>
      <w:r>
        <w:rPr>
          <w:lang w:val="en-US"/>
        </w:rPr>
        <w:t>false</w:t>
      </w:r>
      <w:r w:rsidRPr="0032476E">
        <w:t xml:space="preserve"> </w:t>
      </w:r>
      <w:r>
        <w:t>–</w:t>
      </w:r>
      <w:r w:rsidRPr="0032476E">
        <w:t xml:space="preserve"> </w:t>
      </w:r>
      <w:r>
        <w:t xml:space="preserve">то система должна сравнить значения поля </w:t>
      </w:r>
      <w:r>
        <w:rPr>
          <w:b/>
          <w:i/>
        </w:rPr>
        <w:t>Потребительская категория</w:t>
      </w:r>
      <w:r>
        <w:t xml:space="preserve"> (</w:t>
      </w:r>
      <w:proofErr w:type="spellStart"/>
      <w:r w:rsidRPr="005731BA">
        <w:t>WMS_ConsumerCategory</w:t>
      </w:r>
      <w:proofErr w:type="spellEnd"/>
      <w:proofErr w:type="gramStart"/>
      <w:r>
        <w:t>).</w:t>
      </w:r>
      <w:r>
        <w:rPr>
          <w:lang w:val="en-US"/>
        </w:rPr>
        <w:t>WMS</w:t>
      </w:r>
      <w:proofErr w:type="gramEnd"/>
      <w:r w:rsidRPr="00D21AEB">
        <w:t>_</w:t>
      </w:r>
      <w:proofErr w:type="spellStart"/>
      <w:r>
        <w:rPr>
          <w:lang w:val="en-US"/>
        </w:rPr>
        <w:t>ConsumerCategory</w:t>
      </w:r>
      <w:proofErr w:type="spellEnd"/>
      <w:r>
        <w:t xml:space="preserve"> со значением тэга </w:t>
      </w:r>
      <w:r w:rsidRPr="006771B7">
        <w:rPr>
          <w:i/>
          <w:szCs w:val="22"/>
        </w:rPr>
        <w:t>"</w:t>
      </w:r>
      <w:proofErr w:type="spellStart"/>
      <w:r w:rsidRPr="006771B7">
        <w:rPr>
          <w:i/>
          <w:szCs w:val="22"/>
        </w:rPr>
        <w:t>Name</w:t>
      </w:r>
      <w:proofErr w:type="spellEnd"/>
      <w:r w:rsidRPr="006771B7">
        <w:rPr>
          <w:i/>
          <w:szCs w:val="22"/>
        </w:rPr>
        <w:t>"</w:t>
      </w:r>
      <w:r>
        <w:t>, из тела сообщения, который содержит наименование записи:</w:t>
      </w:r>
    </w:p>
    <w:p w14:paraId="1C0AA205" w14:textId="0FFF96BF" w:rsidR="00AC59AB" w:rsidRDefault="00AC59AB" w:rsidP="00AC59AB">
      <w:pPr>
        <w:pStyle w:val="a4"/>
        <w:numPr>
          <w:ilvl w:val="5"/>
          <w:numId w:val="25"/>
        </w:numPr>
        <w:rPr>
          <w:szCs w:val="22"/>
        </w:rPr>
      </w:pPr>
      <w:r>
        <w:t xml:space="preserve">Если значения отличаются, то система должна заменить значение поля </w:t>
      </w:r>
      <w:r>
        <w:rPr>
          <w:b/>
          <w:i/>
        </w:rPr>
        <w:t>Потребительская категория</w:t>
      </w:r>
      <w:r>
        <w:t xml:space="preserve"> (</w:t>
      </w:r>
      <w:proofErr w:type="spellStart"/>
      <w:r w:rsidRPr="005731BA">
        <w:t>WMS_ConsumerCategory</w:t>
      </w:r>
      <w:proofErr w:type="spellEnd"/>
      <w:proofErr w:type="gramStart"/>
      <w:r>
        <w:t>).</w:t>
      </w:r>
      <w:r>
        <w:rPr>
          <w:lang w:val="en-US"/>
        </w:rPr>
        <w:t>WMS</w:t>
      </w:r>
      <w:proofErr w:type="gramEnd"/>
      <w:r w:rsidRPr="00D21AEB">
        <w:t>_</w:t>
      </w:r>
      <w:proofErr w:type="spellStart"/>
      <w:r>
        <w:rPr>
          <w:lang w:val="en-US"/>
        </w:rPr>
        <w:t>ConsumerCategory</w:t>
      </w:r>
      <w:proofErr w:type="spellEnd"/>
      <w:r>
        <w:t xml:space="preserve">, которое находится на форме </w:t>
      </w:r>
      <w:r>
        <w:rPr>
          <w:b/>
        </w:rPr>
        <w:t>Потребительские</w:t>
      </w:r>
      <w:r w:rsidRPr="00071C7D">
        <w:rPr>
          <w:b/>
        </w:rPr>
        <w:t xml:space="preserve"> категори</w:t>
      </w:r>
      <w:r>
        <w:rPr>
          <w:b/>
        </w:rPr>
        <w:t>и</w:t>
      </w:r>
      <w:r>
        <w:t xml:space="preserve"> (см. п. 3.7.) на значение из тэга, а так же обновить значение поля </w:t>
      </w:r>
      <w:r>
        <w:rPr>
          <w:b/>
          <w:i/>
        </w:rPr>
        <w:t>Потребительская категория</w:t>
      </w:r>
      <w:r>
        <w:t xml:space="preserve"> (</w:t>
      </w:r>
      <w:proofErr w:type="spellStart"/>
      <w:r w:rsidRPr="005731BA">
        <w:t>WMS_ConsumerCategory</w:t>
      </w:r>
      <w:proofErr w:type="spellEnd"/>
      <w:r>
        <w:t>).</w:t>
      </w:r>
      <w:r>
        <w:rPr>
          <w:lang w:val="en-US"/>
        </w:rPr>
        <w:t>WMS</w:t>
      </w:r>
      <w:r w:rsidRPr="00D21AEB">
        <w:t>_</w:t>
      </w:r>
      <w:proofErr w:type="spellStart"/>
      <w:r>
        <w:rPr>
          <w:lang w:val="en-US"/>
        </w:rPr>
        <w:t>ConsumerCategory</w:t>
      </w:r>
      <w:proofErr w:type="spellEnd"/>
      <w:r>
        <w:t xml:space="preserve">, которое находится на форме </w:t>
      </w:r>
      <w:r w:rsidRPr="000350C5">
        <w:rPr>
          <w:b/>
        </w:rPr>
        <w:t>Принадлежность к продукту</w:t>
      </w:r>
      <w:r>
        <w:t xml:space="preserve"> (см. п. 3.3.), где связь реализована по полю </w:t>
      </w:r>
      <w:r>
        <w:rPr>
          <w:b/>
          <w:i/>
        </w:rPr>
        <w:t>Код</w:t>
      </w:r>
      <w:r w:rsidRPr="00D21AEB">
        <w:rPr>
          <w:b/>
          <w:i/>
        </w:rPr>
        <w:t xml:space="preserve"> </w:t>
      </w:r>
      <w:r>
        <w:rPr>
          <w:b/>
          <w:i/>
        </w:rPr>
        <w:t>потребительской категории</w:t>
      </w:r>
      <w:r>
        <w:t>.</w:t>
      </w:r>
    </w:p>
    <w:p w14:paraId="35391C35" w14:textId="07157ED7" w:rsidR="00AC59AB" w:rsidRDefault="00AC59AB" w:rsidP="003A7212">
      <w:pPr>
        <w:pStyle w:val="a4"/>
        <w:ind w:left="1080" w:firstLine="0"/>
        <w:rPr>
          <w:i/>
          <w:szCs w:val="22"/>
        </w:rPr>
      </w:pPr>
    </w:p>
    <w:p w14:paraId="244B192F" w14:textId="31C9730C" w:rsidR="00177D97" w:rsidRPr="00177D97" w:rsidRDefault="00177D97" w:rsidP="00177D97">
      <w:pPr>
        <w:pStyle w:val="a4"/>
        <w:numPr>
          <w:ilvl w:val="1"/>
          <w:numId w:val="25"/>
        </w:numPr>
        <w:rPr>
          <w:szCs w:val="22"/>
        </w:rPr>
      </w:pPr>
      <w:r>
        <w:t xml:space="preserve">Реализовать обработку потока </w:t>
      </w:r>
      <w:r w:rsidRPr="003A7212">
        <w:rPr>
          <w:b/>
        </w:rPr>
        <w:t xml:space="preserve">Поток </w:t>
      </w:r>
      <w:proofErr w:type="spellStart"/>
      <w:r w:rsidRPr="003A7212">
        <w:rPr>
          <w:b/>
        </w:rPr>
        <w:t>pim_reference</w:t>
      </w:r>
      <w:proofErr w:type="spellEnd"/>
      <w:r w:rsidRPr="00CB726E">
        <w:t xml:space="preserve">. </w:t>
      </w:r>
      <w:hyperlink r:id="rId16" w:history="1">
        <w:r w:rsidRPr="006771B7">
          <w:rPr>
            <w:rStyle w:val="af5"/>
          </w:rPr>
          <w:t>Категория назначения</w:t>
        </w:r>
      </w:hyperlink>
      <w:r>
        <w:t xml:space="preserve"> класса </w:t>
      </w:r>
      <w:proofErr w:type="spellStart"/>
      <w:r w:rsidRPr="003A7212">
        <w:rPr>
          <w:b/>
          <w:i/>
        </w:rPr>
        <w:t>PIMPurpose</w:t>
      </w:r>
      <w:proofErr w:type="spellEnd"/>
      <w:r>
        <w:t>:</w:t>
      </w:r>
    </w:p>
    <w:p w14:paraId="2DDBE2AC" w14:textId="77777777" w:rsidR="006771B7" w:rsidRPr="006771B7" w:rsidRDefault="006771B7" w:rsidP="006771B7">
      <w:pPr>
        <w:pStyle w:val="a4"/>
        <w:numPr>
          <w:ilvl w:val="2"/>
          <w:numId w:val="25"/>
        </w:numPr>
        <w:rPr>
          <w:i/>
          <w:szCs w:val="22"/>
        </w:rPr>
      </w:pPr>
      <w:r>
        <w:t>Пример заголовка сообщения:</w:t>
      </w:r>
      <w:r>
        <w:br/>
      </w:r>
      <w:r w:rsidRPr="006771B7">
        <w:rPr>
          <w:i/>
          <w:szCs w:val="22"/>
        </w:rPr>
        <w:t>{</w:t>
      </w:r>
    </w:p>
    <w:p w14:paraId="6793A9FD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versionObjectId</w:t>
      </w:r>
      <w:proofErr w:type="spellEnd"/>
      <w:r w:rsidRPr="006771B7">
        <w:rPr>
          <w:i/>
          <w:szCs w:val="22"/>
        </w:rPr>
        <w:t>": "19406302",</w:t>
      </w:r>
    </w:p>
    <w:p w14:paraId="26ED3005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dataDefinitionId</w:t>
      </w:r>
      <w:proofErr w:type="spellEnd"/>
      <w:r w:rsidRPr="006771B7">
        <w:rPr>
          <w:i/>
          <w:szCs w:val="22"/>
        </w:rPr>
        <w:t>": "1",</w:t>
      </w:r>
    </w:p>
    <w:p w14:paraId="7457F2E0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classPIM</w:t>
      </w:r>
      <w:proofErr w:type="spellEnd"/>
      <w:r w:rsidRPr="006771B7">
        <w:rPr>
          <w:i/>
          <w:szCs w:val="22"/>
        </w:rPr>
        <w:t>": "</w:t>
      </w:r>
      <w:proofErr w:type="spellStart"/>
      <w:r w:rsidRPr="006771B7">
        <w:rPr>
          <w:i/>
          <w:szCs w:val="22"/>
        </w:rPr>
        <w:t>ALKPurpose</w:t>
      </w:r>
      <w:proofErr w:type="spellEnd"/>
      <w:r w:rsidRPr="006771B7">
        <w:rPr>
          <w:i/>
          <w:szCs w:val="22"/>
        </w:rPr>
        <w:t>",</w:t>
      </w:r>
    </w:p>
    <w:p w14:paraId="6D0D6B04" w14:textId="77777777" w:rsidR="006771B7" w:rsidRPr="006771B7" w:rsidRDefault="006771B7" w:rsidP="006771B7">
      <w:pPr>
        <w:pStyle w:val="a4"/>
        <w:ind w:left="1080" w:firstLine="0"/>
        <w:rPr>
          <w:i/>
          <w:szCs w:val="22"/>
          <w:lang w:val="en-US"/>
        </w:rPr>
      </w:pPr>
      <w:r w:rsidRPr="006771B7">
        <w:rPr>
          <w:i/>
          <w:szCs w:val="22"/>
          <w:lang w:val="en-US"/>
        </w:rPr>
        <w:tab/>
        <w:t>"</w:t>
      </w:r>
      <w:proofErr w:type="spellStart"/>
      <w:proofErr w:type="gramStart"/>
      <w:r w:rsidRPr="006771B7">
        <w:rPr>
          <w:i/>
          <w:szCs w:val="22"/>
          <w:lang w:val="en-US"/>
        </w:rPr>
        <w:t>guid</w:t>
      </w:r>
      <w:proofErr w:type="spellEnd"/>
      <w:proofErr w:type="gramEnd"/>
      <w:r w:rsidRPr="006771B7">
        <w:rPr>
          <w:i/>
          <w:szCs w:val="22"/>
          <w:lang w:val="en-US"/>
        </w:rPr>
        <w:t>": "de9a92b5-cc77-47b2-ad55-a5d20a99d97c",</w:t>
      </w:r>
    </w:p>
    <w:p w14:paraId="36CF6B2B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  <w:lang w:val="en-US"/>
        </w:rPr>
        <w:tab/>
      </w:r>
      <w:r w:rsidRPr="006771B7">
        <w:rPr>
          <w:i/>
          <w:szCs w:val="22"/>
        </w:rPr>
        <w:t>"</w:t>
      </w:r>
      <w:proofErr w:type="spellStart"/>
      <w:r w:rsidRPr="006771B7">
        <w:rPr>
          <w:i/>
          <w:szCs w:val="22"/>
        </w:rPr>
        <w:t>source</w:t>
      </w:r>
      <w:proofErr w:type="spellEnd"/>
      <w:r w:rsidRPr="006771B7">
        <w:rPr>
          <w:i/>
          <w:szCs w:val="22"/>
        </w:rPr>
        <w:t>": "PIM",</w:t>
      </w:r>
    </w:p>
    <w:p w14:paraId="4E4F2E0E" w14:textId="77777777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ab/>
        <w:t>"</w:t>
      </w:r>
      <w:proofErr w:type="spellStart"/>
      <w:r w:rsidRPr="006771B7">
        <w:rPr>
          <w:i/>
          <w:szCs w:val="22"/>
        </w:rPr>
        <w:t>class</w:t>
      </w:r>
      <w:proofErr w:type="spellEnd"/>
      <w:r w:rsidRPr="006771B7">
        <w:rPr>
          <w:i/>
          <w:szCs w:val="22"/>
        </w:rPr>
        <w:t>": "</w:t>
      </w:r>
      <w:proofErr w:type="spellStart"/>
      <w:r w:rsidRPr="006771B7">
        <w:rPr>
          <w:i/>
          <w:szCs w:val="22"/>
        </w:rPr>
        <w:t>PIMPurpose</w:t>
      </w:r>
      <w:proofErr w:type="spellEnd"/>
      <w:r w:rsidRPr="006771B7">
        <w:rPr>
          <w:i/>
          <w:szCs w:val="22"/>
        </w:rPr>
        <w:t>"</w:t>
      </w:r>
    </w:p>
    <w:p w14:paraId="12F90E87" w14:textId="4EA6BC55" w:rsidR="006771B7" w:rsidRPr="006771B7" w:rsidRDefault="006771B7" w:rsidP="006771B7">
      <w:pPr>
        <w:pStyle w:val="a4"/>
        <w:ind w:left="1080" w:firstLine="0"/>
        <w:rPr>
          <w:i/>
          <w:szCs w:val="22"/>
        </w:rPr>
      </w:pPr>
      <w:r w:rsidRPr="006771B7">
        <w:rPr>
          <w:i/>
          <w:szCs w:val="22"/>
        </w:rPr>
        <w:t>}</w:t>
      </w:r>
    </w:p>
    <w:p w14:paraId="591FFCDE" w14:textId="77777777" w:rsidR="006771B7" w:rsidRPr="006771B7" w:rsidRDefault="006771B7" w:rsidP="006771B7">
      <w:pPr>
        <w:pStyle w:val="a4"/>
        <w:numPr>
          <w:ilvl w:val="2"/>
          <w:numId w:val="25"/>
        </w:numPr>
        <w:rPr>
          <w:i/>
        </w:rPr>
      </w:pPr>
      <w:r>
        <w:t>Пример тела сообщения:</w:t>
      </w:r>
      <w:r>
        <w:br/>
      </w:r>
      <w:r w:rsidRPr="006771B7">
        <w:rPr>
          <w:i/>
        </w:rPr>
        <w:t>{</w:t>
      </w:r>
    </w:p>
    <w:p w14:paraId="3B34BC79" w14:textId="77777777" w:rsidR="006771B7" w:rsidRPr="006771B7" w:rsidRDefault="006771B7" w:rsidP="006771B7">
      <w:pPr>
        <w:pStyle w:val="a4"/>
        <w:ind w:left="1080" w:firstLine="0"/>
        <w:rPr>
          <w:i/>
        </w:rPr>
      </w:pPr>
      <w:r w:rsidRPr="006771B7">
        <w:rPr>
          <w:i/>
        </w:rPr>
        <w:tab/>
        <w:t>"</w:t>
      </w:r>
      <w:proofErr w:type="spellStart"/>
      <w:r w:rsidRPr="006771B7">
        <w:rPr>
          <w:i/>
        </w:rPr>
        <w:t>objectId</w:t>
      </w:r>
      <w:proofErr w:type="spellEnd"/>
      <w:r w:rsidRPr="006771B7">
        <w:rPr>
          <w:i/>
        </w:rPr>
        <w:t xml:space="preserve">": </w:t>
      </w:r>
      <w:commentRangeStart w:id="23"/>
      <w:r w:rsidRPr="006771B7">
        <w:rPr>
          <w:i/>
        </w:rPr>
        <w:t>5658845</w:t>
      </w:r>
      <w:commentRangeEnd w:id="23"/>
      <w:r w:rsidR="009C07F1">
        <w:rPr>
          <w:rStyle w:val="af8"/>
          <w:rFonts w:ascii="Arial" w:hAnsi="Arial"/>
        </w:rPr>
        <w:commentReference w:id="23"/>
      </w:r>
      <w:r w:rsidRPr="006771B7">
        <w:rPr>
          <w:i/>
        </w:rPr>
        <w:t>,</w:t>
      </w:r>
    </w:p>
    <w:p w14:paraId="712F300B" w14:textId="77777777" w:rsidR="006771B7" w:rsidRPr="006771B7" w:rsidRDefault="006771B7" w:rsidP="006771B7">
      <w:pPr>
        <w:pStyle w:val="a4"/>
        <w:ind w:left="1080" w:firstLine="0"/>
        <w:rPr>
          <w:i/>
        </w:rPr>
      </w:pPr>
      <w:r w:rsidRPr="006771B7">
        <w:rPr>
          <w:i/>
        </w:rPr>
        <w:tab/>
        <w:t>"</w:t>
      </w:r>
      <w:proofErr w:type="spellStart"/>
      <w:r w:rsidRPr="006771B7">
        <w:rPr>
          <w:i/>
        </w:rPr>
        <w:t>Name</w:t>
      </w:r>
      <w:proofErr w:type="spellEnd"/>
      <w:r w:rsidRPr="006771B7">
        <w:rPr>
          <w:i/>
        </w:rPr>
        <w:t>": "</w:t>
      </w:r>
      <w:commentRangeStart w:id="24"/>
      <w:r w:rsidRPr="006771B7">
        <w:rPr>
          <w:i/>
        </w:rPr>
        <w:t>Аксессуары для животных</w:t>
      </w:r>
      <w:commentRangeEnd w:id="24"/>
      <w:r w:rsidR="009C07F1">
        <w:rPr>
          <w:rStyle w:val="af8"/>
          <w:rFonts w:ascii="Arial" w:hAnsi="Arial"/>
        </w:rPr>
        <w:commentReference w:id="24"/>
      </w:r>
      <w:r w:rsidRPr="006771B7">
        <w:rPr>
          <w:i/>
        </w:rPr>
        <w:t>",</w:t>
      </w:r>
    </w:p>
    <w:p w14:paraId="3A52F7C7" w14:textId="77777777" w:rsidR="006771B7" w:rsidRPr="006771B7" w:rsidRDefault="006771B7" w:rsidP="006771B7">
      <w:pPr>
        <w:pStyle w:val="a4"/>
        <w:ind w:left="1080" w:firstLine="0"/>
        <w:rPr>
          <w:i/>
        </w:rPr>
      </w:pPr>
      <w:r w:rsidRPr="006771B7">
        <w:rPr>
          <w:i/>
        </w:rPr>
        <w:tab/>
        <w:t>"</w:t>
      </w:r>
      <w:proofErr w:type="spellStart"/>
      <w:r w:rsidRPr="006771B7">
        <w:rPr>
          <w:i/>
        </w:rPr>
        <w:t>PurposeTranslation</w:t>
      </w:r>
      <w:proofErr w:type="spellEnd"/>
      <w:r w:rsidRPr="006771B7">
        <w:rPr>
          <w:i/>
        </w:rPr>
        <w:t>": [</w:t>
      </w:r>
    </w:p>
    <w:p w14:paraId="1BF868C8" w14:textId="77777777" w:rsidR="006771B7" w:rsidRPr="006771B7" w:rsidRDefault="006771B7" w:rsidP="006771B7">
      <w:pPr>
        <w:pStyle w:val="a4"/>
        <w:ind w:left="1080" w:firstLine="0"/>
        <w:rPr>
          <w:i/>
        </w:rPr>
      </w:pPr>
      <w:r w:rsidRPr="006771B7">
        <w:rPr>
          <w:i/>
        </w:rPr>
        <w:tab/>
      </w:r>
      <w:r w:rsidRPr="006771B7">
        <w:rPr>
          <w:i/>
        </w:rPr>
        <w:tab/>
        <w:t>{</w:t>
      </w:r>
    </w:p>
    <w:p w14:paraId="23D8922E" w14:textId="77777777" w:rsidR="006771B7" w:rsidRPr="006771B7" w:rsidRDefault="006771B7" w:rsidP="006771B7">
      <w:pPr>
        <w:pStyle w:val="a4"/>
        <w:ind w:left="1080" w:firstLine="0"/>
        <w:rPr>
          <w:i/>
        </w:rPr>
      </w:pPr>
      <w:r w:rsidRPr="006771B7">
        <w:rPr>
          <w:i/>
        </w:rPr>
        <w:tab/>
      </w:r>
      <w:r w:rsidRPr="006771B7">
        <w:rPr>
          <w:i/>
        </w:rPr>
        <w:tab/>
      </w:r>
      <w:r w:rsidRPr="006771B7">
        <w:rPr>
          <w:i/>
        </w:rPr>
        <w:tab/>
        <w:t>"</w:t>
      </w:r>
      <w:proofErr w:type="spellStart"/>
      <w:r w:rsidRPr="006771B7">
        <w:rPr>
          <w:i/>
        </w:rPr>
        <w:t>LanguageId</w:t>
      </w:r>
      <w:proofErr w:type="spellEnd"/>
      <w:r w:rsidRPr="006771B7">
        <w:rPr>
          <w:i/>
        </w:rPr>
        <w:t>": "</w:t>
      </w:r>
      <w:proofErr w:type="spellStart"/>
      <w:r w:rsidRPr="006771B7">
        <w:rPr>
          <w:i/>
        </w:rPr>
        <w:t>en</w:t>
      </w:r>
      <w:proofErr w:type="spellEnd"/>
      <w:r w:rsidRPr="006771B7">
        <w:rPr>
          <w:i/>
        </w:rPr>
        <w:t>",</w:t>
      </w:r>
    </w:p>
    <w:p w14:paraId="466CBA2A" w14:textId="77777777" w:rsidR="006771B7" w:rsidRPr="006771B7" w:rsidRDefault="006771B7" w:rsidP="006771B7">
      <w:pPr>
        <w:pStyle w:val="a4"/>
        <w:ind w:left="1080" w:firstLine="0"/>
        <w:rPr>
          <w:i/>
        </w:rPr>
      </w:pPr>
      <w:r w:rsidRPr="006771B7">
        <w:rPr>
          <w:i/>
        </w:rPr>
        <w:tab/>
      </w:r>
      <w:r w:rsidRPr="006771B7">
        <w:rPr>
          <w:i/>
        </w:rPr>
        <w:tab/>
      </w:r>
      <w:r w:rsidRPr="006771B7">
        <w:rPr>
          <w:i/>
        </w:rPr>
        <w:tab/>
        <w:t>"</w:t>
      </w:r>
      <w:proofErr w:type="spellStart"/>
      <w:r w:rsidRPr="006771B7">
        <w:rPr>
          <w:i/>
        </w:rPr>
        <w:t>Name</w:t>
      </w:r>
      <w:proofErr w:type="spellEnd"/>
      <w:r w:rsidRPr="006771B7">
        <w:rPr>
          <w:i/>
        </w:rPr>
        <w:t>": "</w:t>
      </w:r>
      <w:proofErr w:type="spellStart"/>
      <w:r w:rsidRPr="006771B7">
        <w:rPr>
          <w:i/>
        </w:rPr>
        <w:t>Animal</w:t>
      </w:r>
      <w:proofErr w:type="spellEnd"/>
      <w:r w:rsidRPr="006771B7">
        <w:rPr>
          <w:i/>
        </w:rPr>
        <w:t xml:space="preserve"> </w:t>
      </w:r>
      <w:proofErr w:type="spellStart"/>
      <w:r w:rsidRPr="006771B7">
        <w:rPr>
          <w:i/>
        </w:rPr>
        <w:t>Accessories</w:t>
      </w:r>
      <w:proofErr w:type="spellEnd"/>
      <w:r w:rsidRPr="006771B7">
        <w:rPr>
          <w:i/>
        </w:rPr>
        <w:t>"</w:t>
      </w:r>
    </w:p>
    <w:p w14:paraId="542EB3B9" w14:textId="77777777" w:rsidR="006771B7" w:rsidRPr="006771B7" w:rsidRDefault="006771B7" w:rsidP="006771B7">
      <w:pPr>
        <w:pStyle w:val="a4"/>
        <w:ind w:left="1080" w:firstLine="0"/>
        <w:rPr>
          <w:i/>
        </w:rPr>
      </w:pPr>
      <w:r w:rsidRPr="006771B7">
        <w:rPr>
          <w:i/>
        </w:rPr>
        <w:tab/>
      </w:r>
      <w:r w:rsidRPr="006771B7">
        <w:rPr>
          <w:i/>
        </w:rPr>
        <w:tab/>
        <w:t>},</w:t>
      </w:r>
    </w:p>
    <w:p w14:paraId="1EB1B193" w14:textId="77777777" w:rsidR="006771B7" w:rsidRPr="006771B7" w:rsidRDefault="006771B7" w:rsidP="006771B7">
      <w:pPr>
        <w:pStyle w:val="a4"/>
        <w:ind w:left="1080" w:firstLine="0"/>
        <w:rPr>
          <w:i/>
        </w:rPr>
      </w:pPr>
      <w:r w:rsidRPr="006771B7">
        <w:rPr>
          <w:i/>
        </w:rPr>
        <w:tab/>
      </w:r>
      <w:r w:rsidRPr="006771B7">
        <w:rPr>
          <w:i/>
        </w:rPr>
        <w:tab/>
        <w:t>{</w:t>
      </w:r>
    </w:p>
    <w:p w14:paraId="21F6276D" w14:textId="77777777" w:rsidR="006771B7" w:rsidRPr="006771B7" w:rsidRDefault="006771B7" w:rsidP="006771B7">
      <w:pPr>
        <w:pStyle w:val="a4"/>
        <w:ind w:left="1080" w:firstLine="0"/>
        <w:rPr>
          <w:i/>
        </w:rPr>
      </w:pPr>
      <w:r w:rsidRPr="006771B7">
        <w:rPr>
          <w:i/>
        </w:rPr>
        <w:tab/>
      </w:r>
      <w:r w:rsidRPr="006771B7">
        <w:rPr>
          <w:i/>
        </w:rPr>
        <w:tab/>
      </w:r>
      <w:r w:rsidRPr="006771B7">
        <w:rPr>
          <w:i/>
        </w:rPr>
        <w:tab/>
        <w:t>"</w:t>
      </w:r>
      <w:proofErr w:type="spellStart"/>
      <w:r w:rsidRPr="006771B7">
        <w:rPr>
          <w:i/>
        </w:rPr>
        <w:t>LanguageId</w:t>
      </w:r>
      <w:proofErr w:type="spellEnd"/>
      <w:r w:rsidRPr="006771B7">
        <w:rPr>
          <w:i/>
        </w:rPr>
        <w:t>": "</w:t>
      </w:r>
      <w:proofErr w:type="spellStart"/>
      <w:r w:rsidRPr="006771B7">
        <w:rPr>
          <w:i/>
        </w:rPr>
        <w:t>kk</w:t>
      </w:r>
      <w:proofErr w:type="spellEnd"/>
      <w:r w:rsidRPr="006771B7">
        <w:rPr>
          <w:i/>
        </w:rPr>
        <w:t>",</w:t>
      </w:r>
    </w:p>
    <w:p w14:paraId="7B533DF6" w14:textId="77777777" w:rsidR="006771B7" w:rsidRPr="006771B7" w:rsidRDefault="006771B7" w:rsidP="006771B7">
      <w:pPr>
        <w:pStyle w:val="a4"/>
        <w:ind w:left="1080" w:firstLine="0"/>
        <w:rPr>
          <w:i/>
        </w:rPr>
      </w:pPr>
      <w:r w:rsidRPr="006771B7">
        <w:rPr>
          <w:i/>
        </w:rPr>
        <w:tab/>
      </w:r>
      <w:r w:rsidRPr="006771B7">
        <w:rPr>
          <w:i/>
        </w:rPr>
        <w:tab/>
      </w:r>
      <w:r w:rsidRPr="006771B7">
        <w:rPr>
          <w:i/>
        </w:rPr>
        <w:tab/>
        <w:t>"</w:t>
      </w:r>
      <w:proofErr w:type="spellStart"/>
      <w:r w:rsidRPr="006771B7">
        <w:rPr>
          <w:i/>
        </w:rPr>
        <w:t>Name</w:t>
      </w:r>
      <w:proofErr w:type="spellEnd"/>
      <w:r w:rsidRPr="006771B7">
        <w:rPr>
          <w:i/>
        </w:rPr>
        <w:t>": ""</w:t>
      </w:r>
    </w:p>
    <w:p w14:paraId="437CFD81" w14:textId="77777777" w:rsidR="006771B7" w:rsidRPr="006771B7" w:rsidRDefault="006771B7" w:rsidP="006771B7">
      <w:pPr>
        <w:pStyle w:val="a4"/>
        <w:ind w:left="1080" w:firstLine="0"/>
        <w:rPr>
          <w:i/>
        </w:rPr>
      </w:pPr>
      <w:r w:rsidRPr="006771B7">
        <w:rPr>
          <w:i/>
        </w:rPr>
        <w:tab/>
      </w:r>
      <w:r w:rsidRPr="006771B7">
        <w:rPr>
          <w:i/>
        </w:rPr>
        <w:tab/>
        <w:t>},</w:t>
      </w:r>
    </w:p>
    <w:p w14:paraId="2D161083" w14:textId="77777777" w:rsidR="006771B7" w:rsidRPr="006771B7" w:rsidRDefault="006771B7" w:rsidP="006771B7">
      <w:pPr>
        <w:pStyle w:val="a4"/>
        <w:ind w:left="1080" w:firstLine="0"/>
        <w:rPr>
          <w:i/>
        </w:rPr>
      </w:pPr>
      <w:r w:rsidRPr="006771B7">
        <w:rPr>
          <w:i/>
        </w:rPr>
        <w:tab/>
      </w:r>
      <w:r w:rsidRPr="006771B7">
        <w:rPr>
          <w:i/>
        </w:rPr>
        <w:tab/>
        <w:t>{</w:t>
      </w:r>
    </w:p>
    <w:p w14:paraId="4284327A" w14:textId="77777777" w:rsidR="006771B7" w:rsidRPr="006771B7" w:rsidRDefault="006771B7" w:rsidP="006771B7">
      <w:pPr>
        <w:pStyle w:val="a4"/>
        <w:ind w:left="1080" w:firstLine="0"/>
        <w:rPr>
          <w:i/>
        </w:rPr>
      </w:pPr>
      <w:r w:rsidRPr="006771B7">
        <w:rPr>
          <w:i/>
        </w:rPr>
        <w:tab/>
      </w:r>
      <w:r w:rsidRPr="006771B7">
        <w:rPr>
          <w:i/>
        </w:rPr>
        <w:tab/>
      </w:r>
      <w:r w:rsidRPr="006771B7">
        <w:rPr>
          <w:i/>
        </w:rPr>
        <w:tab/>
        <w:t>"</w:t>
      </w:r>
      <w:proofErr w:type="spellStart"/>
      <w:r w:rsidRPr="006771B7">
        <w:rPr>
          <w:i/>
        </w:rPr>
        <w:t>LanguageId</w:t>
      </w:r>
      <w:proofErr w:type="spellEnd"/>
      <w:r w:rsidRPr="006771B7">
        <w:rPr>
          <w:i/>
        </w:rPr>
        <w:t>": "</w:t>
      </w:r>
      <w:proofErr w:type="spellStart"/>
      <w:r w:rsidRPr="006771B7">
        <w:rPr>
          <w:i/>
        </w:rPr>
        <w:t>uz</w:t>
      </w:r>
      <w:proofErr w:type="spellEnd"/>
      <w:r w:rsidRPr="006771B7">
        <w:rPr>
          <w:i/>
        </w:rPr>
        <w:t>",</w:t>
      </w:r>
    </w:p>
    <w:p w14:paraId="649157B2" w14:textId="77777777" w:rsidR="006771B7" w:rsidRPr="006771B7" w:rsidRDefault="006771B7" w:rsidP="006771B7">
      <w:pPr>
        <w:pStyle w:val="a4"/>
        <w:ind w:left="1080" w:firstLine="0"/>
        <w:rPr>
          <w:i/>
        </w:rPr>
      </w:pPr>
      <w:r w:rsidRPr="006771B7">
        <w:rPr>
          <w:i/>
        </w:rPr>
        <w:tab/>
      </w:r>
      <w:r w:rsidRPr="006771B7">
        <w:rPr>
          <w:i/>
        </w:rPr>
        <w:tab/>
      </w:r>
      <w:r w:rsidRPr="006771B7">
        <w:rPr>
          <w:i/>
        </w:rPr>
        <w:tab/>
        <w:t>"</w:t>
      </w:r>
      <w:proofErr w:type="spellStart"/>
      <w:r w:rsidRPr="006771B7">
        <w:rPr>
          <w:i/>
        </w:rPr>
        <w:t>Name</w:t>
      </w:r>
      <w:proofErr w:type="spellEnd"/>
      <w:r w:rsidRPr="006771B7">
        <w:rPr>
          <w:i/>
        </w:rPr>
        <w:t>": ""</w:t>
      </w:r>
    </w:p>
    <w:p w14:paraId="36DE3EA7" w14:textId="77777777" w:rsidR="006771B7" w:rsidRPr="006771B7" w:rsidRDefault="006771B7" w:rsidP="006771B7">
      <w:pPr>
        <w:pStyle w:val="a4"/>
        <w:ind w:left="1080" w:firstLine="0"/>
        <w:rPr>
          <w:i/>
        </w:rPr>
      </w:pPr>
      <w:r w:rsidRPr="006771B7">
        <w:rPr>
          <w:i/>
        </w:rPr>
        <w:tab/>
      </w:r>
      <w:r w:rsidRPr="006771B7">
        <w:rPr>
          <w:i/>
        </w:rPr>
        <w:tab/>
        <w:t>},</w:t>
      </w:r>
    </w:p>
    <w:p w14:paraId="0716513B" w14:textId="77777777" w:rsidR="006771B7" w:rsidRPr="006771B7" w:rsidRDefault="006771B7" w:rsidP="006771B7">
      <w:pPr>
        <w:pStyle w:val="a4"/>
        <w:ind w:left="1080" w:firstLine="0"/>
        <w:rPr>
          <w:i/>
        </w:rPr>
      </w:pPr>
      <w:r w:rsidRPr="006771B7">
        <w:rPr>
          <w:i/>
        </w:rPr>
        <w:tab/>
      </w:r>
      <w:r w:rsidRPr="006771B7">
        <w:rPr>
          <w:i/>
        </w:rPr>
        <w:tab/>
        <w:t>{</w:t>
      </w:r>
    </w:p>
    <w:p w14:paraId="7E36FFA0" w14:textId="77777777" w:rsidR="006771B7" w:rsidRPr="006771B7" w:rsidRDefault="006771B7" w:rsidP="006771B7">
      <w:pPr>
        <w:pStyle w:val="a4"/>
        <w:ind w:left="1080" w:firstLine="0"/>
        <w:rPr>
          <w:i/>
        </w:rPr>
      </w:pPr>
      <w:r w:rsidRPr="006771B7">
        <w:rPr>
          <w:i/>
        </w:rPr>
        <w:lastRenderedPageBreak/>
        <w:tab/>
      </w:r>
      <w:r w:rsidRPr="006771B7">
        <w:rPr>
          <w:i/>
        </w:rPr>
        <w:tab/>
      </w:r>
      <w:r w:rsidRPr="006771B7">
        <w:rPr>
          <w:i/>
        </w:rPr>
        <w:tab/>
        <w:t>"</w:t>
      </w:r>
      <w:proofErr w:type="spellStart"/>
      <w:r w:rsidRPr="006771B7">
        <w:rPr>
          <w:i/>
        </w:rPr>
        <w:t>LanguageId</w:t>
      </w:r>
      <w:proofErr w:type="spellEnd"/>
      <w:r w:rsidRPr="006771B7">
        <w:rPr>
          <w:i/>
        </w:rPr>
        <w:t>": "</w:t>
      </w:r>
      <w:proofErr w:type="spellStart"/>
      <w:r w:rsidRPr="006771B7">
        <w:rPr>
          <w:i/>
        </w:rPr>
        <w:t>ar</w:t>
      </w:r>
      <w:proofErr w:type="spellEnd"/>
      <w:r w:rsidRPr="006771B7">
        <w:rPr>
          <w:i/>
        </w:rPr>
        <w:t>",</w:t>
      </w:r>
    </w:p>
    <w:p w14:paraId="1EF98A00" w14:textId="2D75F0D5" w:rsidR="006771B7" w:rsidRPr="006771B7" w:rsidRDefault="0049331B" w:rsidP="006771B7">
      <w:pPr>
        <w:pStyle w:val="a4"/>
        <w:ind w:left="1080" w:firstLine="0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  <w:t>"</w:t>
      </w:r>
      <w:proofErr w:type="spellStart"/>
      <w:r>
        <w:rPr>
          <w:i/>
        </w:rPr>
        <w:t>Name</w:t>
      </w:r>
      <w:proofErr w:type="spellEnd"/>
      <w:r>
        <w:rPr>
          <w:i/>
        </w:rPr>
        <w:t>": "</w:t>
      </w:r>
      <w:r w:rsidR="007B7EA9">
        <w:rPr>
          <w:i/>
        </w:rPr>
        <w:t>название</w:t>
      </w:r>
      <w:r>
        <w:rPr>
          <w:i/>
        </w:rPr>
        <w:t xml:space="preserve"> на арабском языке</w:t>
      </w:r>
      <w:r w:rsidR="006771B7" w:rsidRPr="006771B7">
        <w:rPr>
          <w:i/>
        </w:rPr>
        <w:t>"</w:t>
      </w:r>
    </w:p>
    <w:p w14:paraId="662FD2A0" w14:textId="77777777" w:rsidR="006771B7" w:rsidRPr="001232BC" w:rsidRDefault="006771B7" w:rsidP="006771B7">
      <w:pPr>
        <w:pStyle w:val="a4"/>
        <w:ind w:left="1080" w:firstLine="0"/>
        <w:rPr>
          <w:i/>
          <w:lang w:val="en-US"/>
        </w:rPr>
      </w:pPr>
      <w:r w:rsidRPr="006771B7">
        <w:rPr>
          <w:i/>
        </w:rPr>
        <w:tab/>
      </w:r>
      <w:r w:rsidRPr="006771B7">
        <w:rPr>
          <w:i/>
        </w:rPr>
        <w:tab/>
      </w:r>
      <w:r w:rsidRPr="001232BC">
        <w:rPr>
          <w:i/>
          <w:lang w:val="en-US"/>
        </w:rPr>
        <w:t>}</w:t>
      </w:r>
    </w:p>
    <w:p w14:paraId="53B03FE8" w14:textId="77777777" w:rsidR="006771B7" w:rsidRPr="001232BC" w:rsidRDefault="006771B7" w:rsidP="006771B7">
      <w:pPr>
        <w:pStyle w:val="a4"/>
        <w:ind w:left="1080" w:firstLine="0"/>
        <w:rPr>
          <w:i/>
          <w:lang w:val="en-US"/>
        </w:rPr>
      </w:pPr>
      <w:r w:rsidRPr="001232BC">
        <w:rPr>
          <w:i/>
          <w:lang w:val="en-US"/>
        </w:rPr>
        <w:tab/>
        <w:t>],</w:t>
      </w:r>
    </w:p>
    <w:p w14:paraId="2B9083D2" w14:textId="77777777" w:rsidR="006771B7" w:rsidRPr="001232BC" w:rsidRDefault="006771B7" w:rsidP="006771B7">
      <w:pPr>
        <w:pStyle w:val="a4"/>
        <w:ind w:left="1080" w:firstLine="0"/>
        <w:rPr>
          <w:i/>
          <w:lang w:val="en-US"/>
        </w:rPr>
      </w:pPr>
      <w:r w:rsidRPr="001232BC">
        <w:rPr>
          <w:i/>
          <w:lang w:val="en-US"/>
        </w:rPr>
        <w:tab/>
        <w:t>"</w:t>
      </w:r>
      <w:proofErr w:type="spellStart"/>
      <w:r w:rsidRPr="001232BC">
        <w:rPr>
          <w:i/>
          <w:lang w:val="en-US"/>
        </w:rPr>
        <w:t>ConsumerCategoryId</w:t>
      </w:r>
      <w:proofErr w:type="spellEnd"/>
      <w:r w:rsidRPr="001232BC">
        <w:rPr>
          <w:i/>
          <w:lang w:val="en-US"/>
        </w:rPr>
        <w:t>": [</w:t>
      </w:r>
    </w:p>
    <w:p w14:paraId="621DCF47" w14:textId="77777777" w:rsidR="006771B7" w:rsidRPr="001232BC" w:rsidRDefault="006771B7" w:rsidP="006771B7">
      <w:pPr>
        <w:pStyle w:val="a4"/>
        <w:ind w:left="1080" w:firstLine="0"/>
        <w:rPr>
          <w:i/>
          <w:lang w:val="en-US"/>
        </w:rPr>
      </w:pPr>
      <w:r w:rsidRPr="001232BC">
        <w:rPr>
          <w:i/>
          <w:lang w:val="en-US"/>
        </w:rPr>
        <w:tab/>
      </w:r>
      <w:r w:rsidRPr="001232BC">
        <w:rPr>
          <w:i/>
          <w:lang w:val="en-US"/>
        </w:rPr>
        <w:tab/>
        <w:t>{</w:t>
      </w:r>
    </w:p>
    <w:p w14:paraId="2CA5B547" w14:textId="77777777" w:rsidR="006771B7" w:rsidRPr="001232BC" w:rsidRDefault="006771B7" w:rsidP="006771B7">
      <w:pPr>
        <w:pStyle w:val="a4"/>
        <w:ind w:left="1080" w:firstLine="0"/>
        <w:rPr>
          <w:i/>
          <w:lang w:val="en-US"/>
        </w:rPr>
      </w:pPr>
      <w:r w:rsidRPr="001232BC">
        <w:rPr>
          <w:i/>
          <w:lang w:val="en-US"/>
        </w:rPr>
        <w:tab/>
      </w:r>
      <w:r w:rsidRPr="001232BC">
        <w:rPr>
          <w:i/>
          <w:lang w:val="en-US"/>
        </w:rPr>
        <w:tab/>
      </w:r>
      <w:r w:rsidRPr="001232BC">
        <w:rPr>
          <w:i/>
          <w:lang w:val="en-US"/>
        </w:rPr>
        <w:tab/>
        <w:t>"</w:t>
      </w:r>
      <w:proofErr w:type="spellStart"/>
      <w:proofErr w:type="gramStart"/>
      <w:r w:rsidRPr="001232BC">
        <w:rPr>
          <w:i/>
          <w:lang w:val="en-US"/>
        </w:rPr>
        <w:t>objectId</w:t>
      </w:r>
      <w:proofErr w:type="spellEnd"/>
      <w:proofErr w:type="gramEnd"/>
      <w:r w:rsidRPr="001232BC">
        <w:rPr>
          <w:i/>
          <w:lang w:val="en-US"/>
        </w:rPr>
        <w:t xml:space="preserve">": </w:t>
      </w:r>
      <w:commentRangeStart w:id="25"/>
      <w:r w:rsidRPr="001232BC">
        <w:rPr>
          <w:i/>
          <w:lang w:val="en-US"/>
        </w:rPr>
        <w:t>5657744</w:t>
      </w:r>
      <w:commentRangeEnd w:id="25"/>
      <w:r w:rsidR="00C57561">
        <w:rPr>
          <w:rStyle w:val="af8"/>
          <w:rFonts w:ascii="Arial" w:hAnsi="Arial"/>
        </w:rPr>
        <w:commentReference w:id="25"/>
      </w:r>
      <w:r w:rsidRPr="001232BC">
        <w:rPr>
          <w:i/>
          <w:lang w:val="en-US"/>
        </w:rPr>
        <w:t>,</w:t>
      </w:r>
    </w:p>
    <w:p w14:paraId="6C284081" w14:textId="77777777" w:rsidR="006771B7" w:rsidRPr="001232BC" w:rsidRDefault="006771B7" w:rsidP="006771B7">
      <w:pPr>
        <w:pStyle w:val="a4"/>
        <w:ind w:left="1080" w:firstLine="0"/>
        <w:rPr>
          <w:i/>
          <w:lang w:val="en-US"/>
        </w:rPr>
      </w:pPr>
      <w:r w:rsidRPr="001232BC">
        <w:rPr>
          <w:i/>
          <w:lang w:val="en-US"/>
        </w:rPr>
        <w:tab/>
      </w:r>
      <w:r w:rsidRPr="001232BC">
        <w:rPr>
          <w:i/>
          <w:lang w:val="en-US"/>
        </w:rPr>
        <w:tab/>
      </w:r>
      <w:r w:rsidRPr="001232BC">
        <w:rPr>
          <w:i/>
          <w:lang w:val="en-US"/>
        </w:rPr>
        <w:tab/>
        <w:t>"Name": "</w:t>
      </w:r>
      <w:commentRangeStart w:id="26"/>
      <w:r w:rsidRPr="006771B7">
        <w:rPr>
          <w:i/>
        </w:rPr>
        <w:t>Товары</w:t>
      </w:r>
      <w:r w:rsidRPr="001232BC">
        <w:rPr>
          <w:i/>
          <w:lang w:val="en-US"/>
        </w:rPr>
        <w:t xml:space="preserve"> </w:t>
      </w:r>
      <w:r w:rsidRPr="006771B7">
        <w:rPr>
          <w:i/>
        </w:rPr>
        <w:t>для</w:t>
      </w:r>
      <w:r w:rsidRPr="001232BC">
        <w:rPr>
          <w:i/>
          <w:lang w:val="en-US"/>
        </w:rPr>
        <w:t xml:space="preserve"> </w:t>
      </w:r>
      <w:r w:rsidRPr="006771B7">
        <w:rPr>
          <w:i/>
        </w:rPr>
        <w:t>животных</w:t>
      </w:r>
      <w:commentRangeEnd w:id="26"/>
      <w:r w:rsidR="00C57561">
        <w:rPr>
          <w:rStyle w:val="af8"/>
          <w:rFonts w:ascii="Arial" w:hAnsi="Arial"/>
        </w:rPr>
        <w:commentReference w:id="26"/>
      </w:r>
      <w:r w:rsidRPr="001232BC">
        <w:rPr>
          <w:i/>
          <w:lang w:val="en-US"/>
        </w:rPr>
        <w:t>"</w:t>
      </w:r>
    </w:p>
    <w:p w14:paraId="5F3F7B4A" w14:textId="77777777" w:rsidR="006771B7" w:rsidRPr="006771B7" w:rsidRDefault="006771B7" w:rsidP="006771B7">
      <w:pPr>
        <w:pStyle w:val="a4"/>
        <w:ind w:left="1080" w:firstLine="0"/>
        <w:rPr>
          <w:i/>
        </w:rPr>
      </w:pPr>
      <w:r w:rsidRPr="001232BC">
        <w:rPr>
          <w:i/>
          <w:lang w:val="en-US"/>
        </w:rPr>
        <w:tab/>
      </w:r>
      <w:r w:rsidRPr="001232BC">
        <w:rPr>
          <w:i/>
          <w:lang w:val="en-US"/>
        </w:rPr>
        <w:tab/>
      </w:r>
      <w:r w:rsidRPr="006771B7">
        <w:rPr>
          <w:i/>
        </w:rPr>
        <w:t>}</w:t>
      </w:r>
    </w:p>
    <w:p w14:paraId="2169AB6A" w14:textId="77777777" w:rsidR="006771B7" w:rsidRPr="006771B7" w:rsidRDefault="006771B7" w:rsidP="006771B7">
      <w:pPr>
        <w:pStyle w:val="a4"/>
        <w:ind w:left="1080" w:firstLine="0"/>
        <w:rPr>
          <w:i/>
        </w:rPr>
      </w:pPr>
      <w:r w:rsidRPr="006771B7">
        <w:rPr>
          <w:i/>
        </w:rPr>
        <w:tab/>
        <w:t>]</w:t>
      </w:r>
    </w:p>
    <w:p w14:paraId="63A07ADD" w14:textId="091D4EF8" w:rsidR="007B7EA9" w:rsidRDefault="006771B7" w:rsidP="006771B7">
      <w:pPr>
        <w:pStyle w:val="a4"/>
        <w:ind w:left="1080" w:firstLine="0"/>
        <w:rPr>
          <w:i/>
        </w:rPr>
      </w:pPr>
      <w:r w:rsidRPr="006771B7">
        <w:rPr>
          <w:i/>
        </w:rPr>
        <w:t>}</w:t>
      </w:r>
    </w:p>
    <w:p w14:paraId="10CE0017" w14:textId="795863C7" w:rsidR="003A7212" w:rsidRPr="00404C0E" w:rsidRDefault="003A7212" w:rsidP="003A7212">
      <w:pPr>
        <w:pStyle w:val="a4"/>
        <w:numPr>
          <w:ilvl w:val="2"/>
          <w:numId w:val="25"/>
        </w:numPr>
        <w:rPr>
          <w:szCs w:val="22"/>
        </w:rPr>
      </w:pPr>
      <w:r>
        <w:rPr>
          <w:szCs w:val="22"/>
        </w:rPr>
        <w:t xml:space="preserve">При обработке сообщения, система должна выполнять поиск записи на форме </w:t>
      </w:r>
      <w:r w:rsidRPr="00A85274">
        <w:rPr>
          <w:b/>
        </w:rPr>
        <w:t>Категории назначения товара</w:t>
      </w:r>
      <w:r>
        <w:t xml:space="preserve"> (см. п. 3.9.) в поле </w:t>
      </w:r>
      <w:r>
        <w:rPr>
          <w:b/>
          <w:i/>
        </w:rPr>
        <w:t>Код</w:t>
      </w:r>
      <w:r w:rsidRPr="00D21AEB">
        <w:rPr>
          <w:b/>
          <w:i/>
        </w:rPr>
        <w:t xml:space="preserve"> </w:t>
      </w:r>
      <w:r w:rsidR="001E06D5">
        <w:rPr>
          <w:b/>
          <w:i/>
        </w:rPr>
        <w:t>назначения товара</w:t>
      </w:r>
      <w:r>
        <w:t xml:space="preserve"> (</w:t>
      </w:r>
      <w:proofErr w:type="spellStart"/>
      <w:r w:rsidR="001E06D5" w:rsidRPr="005731BA">
        <w:t>WMS_PurposeItem</w:t>
      </w:r>
      <w:proofErr w:type="spellEnd"/>
      <w:proofErr w:type="gramStart"/>
      <w:r w:rsidR="001E06D5">
        <w:t>).</w:t>
      </w:r>
      <w:r w:rsidR="001E06D5">
        <w:rPr>
          <w:lang w:val="en-US"/>
        </w:rPr>
        <w:t>WMS</w:t>
      </w:r>
      <w:proofErr w:type="gramEnd"/>
      <w:r w:rsidR="001E06D5" w:rsidRPr="00D21AEB">
        <w:t>_</w:t>
      </w:r>
      <w:proofErr w:type="spellStart"/>
      <w:r w:rsidR="001E06D5">
        <w:rPr>
          <w:lang w:val="en-US"/>
        </w:rPr>
        <w:t>PurposeItemId</w:t>
      </w:r>
      <w:proofErr w:type="spellEnd"/>
      <w:r w:rsidR="001E06D5">
        <w:t xml:space="preserve"> </w:t>
      </w:r>
      <w:r>
        <w:t xml:space="preserve">по тэгу </w:t>
      </w:r>
      <w:r w:rsidRPr="006771B7">
        <w:rPr>
          <w:i/>
          <w:szCs w:val="22"/>
        </w:rPr>
        <w:t>"</w:t>
      </w:r>
      <w:proofErr w:type="spellStart"/>
      <w:r w:rsidRPr="006771B7">
        <w:rPr>
          <w:i/>
          <w:szCs w:val="22"/>
        </w:rPr>
        <w:t>objectId</w:t>
      </w:r>
      <w:proofErr w:type="spellEnd"/>
      <w:r w:rsidRPr="006771B7">
        <w:rPr>
          <w:i/>
          <w:szCs w:val="22"/>
        </w:rPr>
        <w:t>"</w:t>
      </w:r>
      <w:r>
        <w:rPr>
          <w:i/>
          <w:szCs w:val="22"/>
        </w:rPr>
        <w:t xml:space="preserve"> </w:t>
      </w:r>
      <w:r>
        <w:t>из тела сообщения:</w:t>
      </w:r>
    </w:p>
    <w:p w14:paraId="49E637BD" w14:textId="77777777" w:rsidR="003A7212" w:rsidRPr="00404C0E" w:rsidRDefault="003A7212" w:rsidP="003A7212">
      <w:pPr>
        <w:pStyle w:val="a4"/>
        <w:numPr>
          <w:ilvl w:val="3"/>
          <w:numId w:val="25"/>
        </w:numPr>
        <w:rPr>
          <w:szCs w:val="22"/>
        </w:rPr>
      </w:pPr>
      <w:r>
        <w:t xml:space="preserve">Если запись найдена, то система должна выполнить проверку значения тэга </w:t>
      </w:r>
      <w:r w:rsidRPr="00404C0E">
        <w:rPr>
          <w:i/>
          <w:szCs w:val="22"/>
        </w:rPr>
        <w:t>"</w:t>
      </w:r>
      <w:proofErr w:type="spellStart"/>
      <w:r w:rsidRPr="00404C0E">
        <w:rPr>
          <w:i/>
          <w:szCs w:val="22"/>
          <w:lang w:val="en-US"/>
        </w:rPr>
        <w:t>IsDeleted</w:t>
      </w:r>
      <w:proofErr w:type="spellEnd"/>
      <w:r w:rsidRPr="00404C0E">
        <w:rPr>
          <w:i/>
          <w:szCs w:val="22"/>
        </w:rPr>
        <w:t>"</w:t>
      </w:r>
      <w:r>
        <w:t xml:space="preserve"> из тела сообщения:</w:t>
      </w:r>
    </w:p>
    <w:p w14:paraId="1FF52F25" w14:textId="61489EF6" w:rsidR="003A7212" w:rsidRPr="00672395" w:rsidRDefault="003A7212" w:rsidP="003A7212">
      <w:pPr>
        <w:pStyle w:val="a4"/>
        <w:numPr>
          <w:ilvl w:val="4"/>
          <w:numId w:val="25"/>
        </w:numPr>
        <w:rPr>
          <w:szCs w:val="22"/>
        </w:rPr>
      </w:pPr>
      <w:r>
        <w:t xml:space="preserve">Если значение тэга </w:t>
      </w:r>
      <w:r w:rsidRPr="00672395">
        <w:rPr>
          <w:i/>
          <w:lang w:val="en-US"/>
        </w:rPr>
        <w:t>true</w:t>
      </w:r>
      <w:r w:rsidRPr="0032476E">
        <w:t xml:space="preserve"> </w:t>
      </w:r>
      <w:r>
        <w:t xml:space="preserve">– то система должна удалить запись из справочника </w:t>
      </w:r>
      <w:r w:rsidR="001E06D5" w:rsidRPr="00A85274">
        <w:rPr>
          <w:b/>
        </w:rPr>
        <w:t>Категории назначения товара</w:t>
      </w:r>
      <w:r w:rsidR="001E06D5">
        <w:t xml:space="preserve"> (см. п. 3.9.);</w:t>
      </w:r>
    </w:p>
    <w:p w14:paraId="1C1E5DFC" w14:textId="0A5C8B44" w:rsidR="003A7212" w:rsidRPr="0032476E" w:rsidRDefault="003A7212" w:rsidP="003A7212">
      <w:pPr>
        <w:pStyle w:val="a4"/>
        <w:numPr>
          <w:ilvl w:val="4"/>
          <w:numId w:val="25"/>
        </w:numPr>
        <w:rPr>
          <w:szCs w:val="22"/>
        </w:rPr>
      </w:pPr>
      <w:r>
        <w:t xml:space="preserve">Если значение тэга </w:t>
      </w:r>
      <w:r>
        <w:rPr>
          <w:lang w:val="en-US"/>
        </w:rPr>
        <w:t>false</w:t>
      </w:r>
      <w:r w:rsidRPr="0032476E">
        <w:t xml:space="preserve"> </w:t>
      </w:r>
      <w:r>
        <w:t>–</w:t>
      </w:r>
      <w:r w:rsidRPr="0032476E">
        <w:t xml:space="preserve"> </w:t>
      </w:r>
      <w:r>
        <w:t xml:space="preserve">то система должна сравнить значения поля </w:t>
      </w:r>
      <w:r w:rsidR="001E06D5" w:rsidRPr="001E06D5">
        <w:rPr>
          <w:b/>
          <w:i/>
        </w:rPr>
        <w:t>Назначение товара</w:t>
      </w:r>
      <w:r>
        <w:t xml:space="preserve"> (</w:t>
      </w:r>
      <w:proofErr w:type="spellStart"/>
      <w:r w:rsidR="001E06D5" w:rsidRPr="005731BA">
        <w:t>WMS_PurposeItem</w:t>
      </w:r>
      <w:proofErr w:type="spellEnd"/>
      <w:proofErr w:type="gramStart"/>
      <w:r w:rsidR="001E06D5">
        <w:t>).</w:t>
      </w:r>
      <w:r w:rsidR="001E06D5">
        <w:rPr>
          <w:lang w:val="en-US"/>
        </w:rPr>
        <w:t>WMS</w:t>
      </w:r>
      <w:proofErr w:type="gramEnd"/>
      <w:r w:rsidR="001E06D5" w:rsidRPr="00D21AEB">
        <w:t>_</w:t>
      </w:r>
      <w:proofErr w:type="spellStart"/>
      <w:r w:rsidR="001E06D5">
        <w:rPr>
          <w:lang w:val="en-US"/>
        </w:rPr>
        <w:t>PurposeItem</w:t>
      </w:r>
      <w:proofErr w:type="spellEnd"/>
      <w:r>
        <w:t xml:space="preserve"> со значением тэга </w:t>
      </w:r>
      <w:r w:rsidRPr="006771B7">
        <w:rPr>
          <w:i/>
          <w:szCs w:val="22"/>
        </w:rPr>
        <w:t>"</w:t>
      </w:r>
      <w:proofErr w:type="spellStart"/>
      <w:r w:rsidRPr="006771B7">
        <w:rPr>
          <w:i/>
          <w:szCs w:val="22"/>
        </w:rPr>
        <w:t>Name</w:t>
      </w:r>
      <w:proofErr w:type="spellEnd"/>
      <w:r w:rsidRPr="006771B7">
        <w:rPr>
          <w:i/>
          <w:szCs w:val="22"/>
        </w:rPr>
        <w:t>"</w:t>
      </w:r>
      <w:r>
        <w:t>, из тела сообщения, который содержит наименование записи:</w:t>
      </w:r>
    </w:p>
    <w:p w14:paraId="446B246F" w14:textId="2AB6D0DB" w:rsidR="003A7212" w:rsidRPr="001E06D5" w:rsidRDefault="003A7212" w:rsidP="001E06D5">
      <w:pPr>
        <w:pStyle w:val="a4"/>
        <w:numPr>
          <w:ilvl w:val="5"/>
          <w:numId w:val="25"/>
        </w:numPr>
        <w:rPr>
          <w:szCs w:val="22"/>
        </w:rPr>
      </w:pPr>
      <w:r>
        <w:t xml:space="preserve">Если значения отличаются, то система должна заменить значение поля </w:t>
      </w:r>
      <w:r w:rsidR="001E06D5" w:rsidRPr="001E06D5">
        <w:rPr>
          <w:b/>
          <w:i/>
        </w:rPr>
        <w:t>Назначение товара</w:t>
      </w:r>
      <w:r w:rsidR="001E06D5">
        <w:t xml:space="preserve"> (</w:t>
      </w:r>
      <w:proofErr w:type="spellStart"/>
      <w:r w:rsidR="001E06D5" w:rsidRPr="005731BA">
        <w:t>WMS_PurposeItem</w:t>
      </w:r>
      <w:proofErr w:type="spellEnd"/>
      <w:r w:rsidR="001E06D5">
        <w:t>).</w:t>
      </w:r>
      <w:r w:rsidR="001E06D5">
        <w:rPr>
          <w:lang w:val="en-US"/>
        </w:rPr>
        <w:t>WMS</w:t>
      </w:r>
      <w:r w:rsidR="001E06D5" w:rsidRPr="00D21AEB">
        <w:t>_</w:t>
      </w:r>
      <w:proofErr w:type="spellStart"/>
      <w:r w:rsidR="001E06D5">
        <w:rPr>
          <w:lang w:val="en-US"/>
        </w:rPr>
        <w:t>PurposeItem</w:t>
      </w:r>
      <w:proofErr w:type="spellEnd"/>
      <w:r>
        <w:t xml:space="preserve">, которое находится на форме </w:t>
      </w:r>
      <w:r w:rsidR="001E06D5" w:rsidRPr="00A85274">
        <w:rPr>
          <w:b/>
        </w:rPr>
        <w:t>Категории назначения товара</w:t>
      </w:r>
      <w:r w:rsidR="001E06D5">
        <w:t xml:space="preserve"> (см. п. 3.9.) </w:t>
      </w:r>
      <w:r>
        <w:t>на значение из тэга</w:t>
      </w:r>
      <w:r w:rsidR="001E06D5">
        <w:t>.</w:t>
      </w:r>
      <w:r w:rsidR="001E06D5">
        <w:rPr>
          <w:szCs w:val="22"/>
        </w:rPr>
        <w:br/>
      </w:r>
    </w:p>
    <w:p w14:paraId="13CF2172" w14:textId="00E9F6FE" w:rsidR="001232BC" w:rsidRDefault="001232BC" w:rsidP="00EF4FCD">
      <w:pPr>
        <w:pStyle w:val="a4"/>
        <w:numPr>
          <w:ilvl w:val="1"/>
          <w:numId w:val="25"/>
        </w:numPr>
        <w:rPr>
          <w:szCs w:val="22"/>
        </w:rPr>
      </w:pPr>
      <w:r>
        <w:rPr>
          <w:szCs w:val="22"/>
        </w:rPr>
        <w:t>Изменить логику заполнения значений полей для новых номенклатур</w:t>
      </w:r>
      <w:r w:rsidR="00A36A5C">
        <w:rPr>
          <w:szCs w:val="22"/>
        </w:rPr>
        <w:t xml:space="preserve">, которые приходят в систему </w:t>
      </w:r>
      <w:r w:rsidR="00A36A5C" w:rsidRPr="00A36A5C">
        <w:rPr>
          <w:b/>
          <w:szCs w:val="22"/>
          <w:lang w:val="en-US"/>
        </w:rPr>
        <w:t>WMS</w:t>
      </w:r>
      <w:r w:rsidR="00A36A5C" w:rsidRPr="00A36A5C">
        <w:rPr>
          <w:szCs w:val="22"/>
        </w:rPr>
        <w:t xml:space="preserve"> </w:t>
      </w:r>
      <w:r w:rsidR="00A36A5C">
        <w:rPr>
          <w:szCs w:val="22"/>
        </w:rPr>
        <w:t xml:space="preserve">через систему </w:t>
      </w:r>
      <w:proofErr w:type="spellStart"/>
      <w:r w:rsidR="00A36A5C" w:rsidRPr="00A36A5C">
        <w:rPr>
          <w:b/>
          <w:szCs w:val="22"/>
          <w:lang w:val="en-US"/>
        </w:rPr>
        <w:t>Kashka</w:t>
      </w:r>
      <w:proofErr w:type="spellEnd"/>
      <w:r w:rsidR="00A36A5C" w:rsidRPr="00A36A5C">
        <w:rPr>
          <w:szCs w:val="22"/>
        </w:rPr>
        <w:t xml:space="preserve"> </w:t>
      </w:r>
      <w:r w:rsidR="00A36A5C">
        <w:rPr>
          <w:szCs w:val="22"/>
        </w:rPr>
        <w:t xml:space="preserve">из системы </w:t>
      </w:r>
      <w:r w:rsidR="000C514A">
        <w:rPr>
          <w:b/>
          <w:szCs w:val="22"/>
          <w:lang w:val="en-US"/>
        </w:rPr>
        <w:t>PIM</w:t>
      </w:r>
      <w:r w:rsidR="00A36A5C" w:rsidRPr="00A36A5C">
        <w:rPr>
          <w:szCs w:val="22"/>
        </w:rPr>
        <w:t xml:space="preserve"> </w:t>
      </w:r>
      <w:r w:rsidR="00A36A5C">
        <w:rPr>
          <w:szCs w:val="22"/>
        </w:rPr>
        <w:t xml:space="preserve">и автоматически обрабатываются на форме </w:t>
      </w:r>
      <w:r w:rsidR="00A36A5C" w:rsidRPr="00A36A5C">
        <w:rPr>
          <w:b/>
          <w:szCs w:val="22"/>
        </w:rPr>
        <w:t>Входящие данные по номенклатуре</w:t>
      </w:r>
      <w:r>
        <w:rPr>
          <w:szCs w:val="22"/>
        </w:rPr>
        <w:t>:</w:t>
      </w:r>
    </w:p>
    <w:p w14:paraId="4660D6FA" w14:textId="77777777" w:rsidR="00A36A5C" w:rsidRDefault="00A36A5C" w:rsidP="00A36A5C">
      <w:pPr>
        <w:pStyle w:val="a4"/>
        <w:numPr>
          <w:ilvl w:val="2"/>
          <w:numId w:val="25"/>
        </w:numPr>
      </w:pPr>
      <w:r>
        <w:rPr>
          <w:szCs w:val="22"/>
        </w:rPr>
        <w:t xml:space="preserve">Автоматически заполнять значение поля </w:t>
      </w:r>
      <w:r w:rsidR="001232BC" w:rsidRPr="001232BC">
        <w:rPr>
          <w:b/>
          <w:i/>
          <w:szCs w:val="22"/>
        </w:rPr>
        <w:t>Категория для ЗП</w:t>
      </w:r>
      <w:r w:rsidR="001232BC" w:rsidRPr="001232BC">
        <w:rPr>
          <w:szCs w:val="22"/>
        </w:rPr>
        <w:t xml:space="preserve"> (</w:t>
      </w:r>
      <w:proofErr w:type="spellStart"/>
      <w:r w:rsidR="001232BC" w:rsidRPr="001232BC">
        <w:rPr>
          <w:szCs w:val="22"/>
          <w:lang w:val="en-US"/>
        </w:rPr>
        <w:t>InventTable</w:t>
      </w:r>
      <w:proofErr w:type="spellEnd"/>
      <w:proofErr w:type="gramStart"/>
      <w:r w:rsidR="001232BC" w:rsidRPr="001232BC">
        <w:rPr>
          <w:szCs w:val="22"/>
        </w:rPr>
        <w:t>).</w:t>
      </w:r>
      <w:r w:rsidR="001232BC" w:rsidRPr="001232BC">
        <w:rPr>
          <w:szCs w:val="22"/>
          <w:lang w:val="en-US"/>
        </w:rPr>
        <w:t>WMS</w:t>
      </w:r>
      <w:proofErr w:type="gramEnd"/>
      <w:r w:rsidR="001232BC" w:rsidRPr="001232BC">
        <w:rPr>
          <w:szCs w:val="22"/>
        </w:rPr>
        <w:t>_</w:t>
      </w:r>
      <w:proofErr w:type="spellStart"/>
      <w:r w:rsidR="001232BC" w:rsidRPr="001232BC">
        <w:rPr>
          <w:szCs w:val="22"/>
          <w:lang w:val="en-US"/>
        </w:rPr>
        <w:t>ItemSalaryCategoryId</w:t>
      </w:r>
      <w:proofErr w:type="spellEnd"/>
      <w:r w:rsidR="001232BC" w:rsidRPr="001232BC">
        <w:rPr>
          <w:szCs w:val="22"/>
        </w:rPr>
        <w:t xml:space="preserve"> </w:t>
      </w:r>
      <w:r w:rsidR="001232BC">
        <w:rPr>
          <w:szCs w:val="22"/>
        </w:rPr>
        <w:t xml:space="preserve">значением </w:t>
      </w:r>
      <w:r>
        <w:rPr>
          <w:szCs w:val="22"/>
        </w:rPr>
        <w:t xml:space="preserve">из </w:t>
      </w:r>
      <w:r w:rsidR="001232BC">
        <w:rPr>
          <w:szCs w:val="22"/>
        </w:rPr>
        <w:t xml:space="preserve">поля </w:t>
      </w:r>
      <w:r w:rsidR="001232BC" w:rsidRPr="00332D2B">
        <w:rPr>
          <w:b/>
          <w:i/>
        </w:rPr>
        <w:t>Категория для ЗП</w:t>
      </w:r>
      <w:r w:rsidR="001232BC">
        <w:t xml:space="preserve"> </w:t>
      </w:r>
      <w:r w:rsidR="001232BC" w:rsidRPr="001232BC">
        <w:t>(</w:t>
      </w:r>
      <w:proofErr w:type="spellStart"/>
      <w:r w:rsidR="001232BC" w:rsidRPr="001232BC">
        <w:t>WMS_ItemSalaryCategory</w:t>
      </w:r>
      <w:proofErr w:type="spellEnd"/>
      <w:r w:rsidR="001232BC" w:rsidRPr="001232BC">
        <w:t>).</w:t>
      </w:r>
      <w:proofErr w:type="spellStart"/>
      <w:r w:rsidR="001232BC" w:rsidRPr="001232BC">
        <w:t>CategoryId</w:t>
      </w:r>
      <w:proofErr w:type="spellEnd"/>
      <w:r w:rsidR="00660A57">
        <w:t xml:space="preserve">, которое находиться на форме </w:t>
      </w:r>
      <w:r w:rsidR="00660A57" w:rsidRPr="000350C5">
        <w:rPr>
          <w:b/>
        </w:rPr>
        <w:t>Принадлежность к продукту</w:t>
      </w:r>
      <w:r w:rsidR="00660A57">
        <w:t xml:space="preserve"> (см. п. 3.3.), с которой система должна определять запись по значениям полей:</w:t>
      </w:r>
    </w:p>
    <w:p w14:paraId="01269A6D" w14:textId="77777777" w:rsidR="00A36A5C" w:rsidRDefault="00660A57" w:rsidP="00A36A5C">
      <w:pPr>
        <w:pStyle w:val="a4"/>
        <w:numPr>
          <w:ilvl w:val="3"/>
          <w:numId w:val="25"/>
        </w:numPr>
      </w:pPr>
      <w:r>
        <w:t xml:space="preserve">Поле с карточки товара </w:t>
      </w:r>
      <w:r w:rsidRPr="007F4A83">
        <w:rPr>
          <w:b/>
          <w:i/>
          <w:szCs w:val="22"/>
        </w:rPr>
        <w:t>Код вида товара</w:t>
      </w:r>
      <w:r>
        <w:rPr>
          <w:szCs w:val="22"/>
        </w:rPr>
        <w:t xml:space="preserve"> </w:t>
      </w:r>
      <w:r>
        <w:t>(</w:t>
      </w:r>
      <w:proofErr w:type="spellStart"/>
      <w:r>
        <w:rPr>
          <w:lang w:val="en-US"/>
        </w:rPr>
        <w:t>InventTable</w:t>
      </w:r>
      <w:proofErr w:type="spellEnd"/>
      <w:proofErr w:type="gramStart"/>
      <w:r>
        <w:t>)</w:t>
      </w:r>
      <w:r w:rsidRPr="007F4A83">
        <w:t>.</w:t>
      </w:r>
      <w:r>
        <w:rPr>
          <w:lang w:val="en-US"/>
        </w:rPr>
        <w:t>WMS</w:t>
      </w:r>
      <w:proofErr w:type="gramEnd"/>
      <w:r w:rsidRPr="00D21AEB">
        <w:t>_</w:t>
      </w:r>
      <w:proofErr w:type="spellStart"/>
      <w:r>
        <w:rPr>
          <w:lang w:val="en-US"/>
        </w:rPr>
        <w:t>ProductTypeId</w:t>
      </w:r>
      <w:proofErr w:type="spellEnd"/>
      <w:r>
        <w:t xml:space="preserve"> равно значению поля </w:t>
      </w:r>
      <w:r w:rsidRPr="00660A57">
        <w:rPr>
          <w:b/>
          <w:i/>
        </w:rPr>
        <w:t>Код вида товара</w:t>
      </w:r>
      <w:r>
        <w:t xml:space="preserve"> (</w:t>
      </w:r>
      <w:proofErr w:type="spellStart"/>
      <w:r w:rsidRPr="005731BA">
        <w:t>WMS_ItemType</w:t>
      </w:r>
      <w:proofErr w:type="spellEnd"/>
      <w:r>
        <w:t>).</w:t>
      </w:r>
      <w:r>
        <w:rPr>
          <w:lang w:val="en-US"/>
        </w:rPr>
        <w:t>WMS</w:t>
      </w:r>
      <w:r w:rsidRPr="00D21AEB">
        <w:t>_</w:t>
      </w:r>
      <w:proofErr w:type="spellStart"/>
      <w:r>
        <w:rPr>
          <w:lang w:val="en-US"/>
        </w:rPr>
        <w:t>ItemTypeId</w:t>
      </w:r>
      <w:proofErr w:type="spellEnd"/>
      <w:r w:rsidR="00A36A5C">
        <w:t xml:space="preserve"> с формы </w:t>
      </w:r>
      <w:r w:rsidR="00A36A5C" w:rsidRPr="000350C5">
        <w:rPr>
          <w:b/>
        </w:rPr>
        <w:t>Принадлежность к продукту</w:t>
      </w:r>
      <w:r w:rsidR="00A36A5C">
        <w:t xml:space="preserve"> (см. п. 3.3.);</w:t>
      </w:r>
    </w:p>
    <w:p w14:paraId="5B936E06" w14:textId="72F7789D" w:rsidR="001232BC" w:rsidRPr="00660A57" w:rsidRDefault="00660A57" w:rsidP="00A36A5C">
      <w:pPr>
        <w:pStyle w:val="a4"/>
        <w:numPr>
          <w:ilvl w:val="3"/>
          <w:numId w:val="25"/>
        </w:numPr>
      </w:pPr>
      <w:r>
        <w:t xml:space="preserve">Поле с карточки товара </w:t>
      </w:r>
      <w:r w:rsidRPr="007F4A83">
        <w:rPr>
          <w:b/>
          <w:i/>
          <w:szCs w:val="22"/>
        </w:rPr>
        <w:t>Код потребительской категории</w:t>
      </w:r>
      <w:r>
        <w:rPr>
          <w:szCs w:val="22"/>
        </w:rPr>
        <w:t xml:space="preserve"> </w:t>
      </w:r>
      <w:r>
        <w:t>(</w:t>
      </w:r>
      <w:proofErr w:type="spellStart"/>
      <w:r>
        <w:rPr>
          <w:lang w:val="en-US"/>
        </w:rPr>
        <w:t>InventTable</w:t>
      </w:r>
      <w:proofErr w:type="spellEnd"/>
      <w:proofErr w:type="gramStart"/>
      <w:r>
        <w:t>)</w:t>
      </w:r>
      <w:r w:rsidRPr="007F4A83">
        <w:t>.</w:t>
      </w:r>
      <w:r>
        <w:rPr>
          <w:lang w:val="en-US"/>
        </w:rPr>
        <w:t>WMS</w:t>
      </w:r>
      <w:proofErr w:type="gramEnd"/>
      <w:r w:rsidRPr="00D21AEB">
        <w:t>_</w:t>
      </w:r>
      <w:proofErr w:type="spellStart"/>
      <w:r>
        <w:rPr>
          <w:lang w:val="en-US"/>
        </w:rPr>
        <w:t>ConsumerCategoryId</w:t>
      </w:r>
      <w:proofErr w:type="spellEnd"/>
      <w:r w:rsidRPr="00660A57">
        <w:t xml:space="preserve"> </w:t>
      </w:r>
      <w:r>
        <w:t>равно значению поля</w:t>
      </w:r>
      <w:r w:rsidRPr="00660A57">
        <w:rPr>
          <w:b/>
          <w:i/>
          <w:szCs w:val="22"/>
        </w:rPr>
        <w:t xml:space="preserve"> </w:t>
      </w:r>
      <w:r w:rsidRPr="007F4A83">
        <w:rPr>
          <w:b/>
          <w:i/>
          <w:szCs w:val="22"/>
        </w:rPr>
        <w:t>Код потребительской категории</w:t>
      </w:r>
      <w:r>
        <w:t xml:space="preserve"> (</w:t>
      </w:r>
      <w:proofErr w:type="spellStart"/>
      <w:r w:rsidRPr="005731BA">
        <w:t>WMS_ConsumerCategory</w:t>
      </w:r>
      <w:proofErr w:type="spellEnd"/>
      <w:r>
        <w:t>).</w:t>
      </w:r>
      <w:r>
        <w:rPr>
          <w:lang w:val="en-US"/>
        </w:rPr>
        <w:t>WMS</w:t>
      </w:r>
      <w:r w:rsidRPr="00D21AEB">
        <w:t>_</w:t>
      </w:r>
      <w:proofErr w:type="spellStart"/>
      <w:r>
        <w:rPr>
          <w:lang w:val="en-US"/>
        </w:rPr>
        <w:t>ConsumerCategoryId</w:t>
      </w:r>
      <w:proofErr w:type="spellEnd"/>
      <w:r w:rsidR="00A36A5C" w:rsidRPr="00A36A5C">
        <w:t xml:space="preserve"> </w:t>
      </w:r>
      <w:r w:rsidR="00A36A5C">
        <w:t xml:space="preserve">с формы </w:t>
      </w:r>
      <w:r w:rsidR="00A36A5C" w:rsidRPr="000350C5">
        <w:rPr>
          <w:b/>
        </w:rPr>
        <w:t>Принадлежность к продукту</w:t>
      </w:r>
      <w:r w:rsidR="00A36A5C">
        <w:t xml:space="preserve"> (см. п. 3.3.).</w:t>
      </w:r>
    </w:p>
    <w:p w14:paraId="4702AE2B" w14:textId="77777777" w:rsidR="00A36A5C" w:rsidRPr="00A36A5C" w:rsidRDefault="00A36A5C" w:rsidP="00A36A5C">
      <w:pPr>
        <w:pStyle w:val="a4"/>
        <w:numPr>
          <w:ilvl w:val="2"/>
          <w:numId w:val="25"/>
        </w:numPr>
        <w:rPr>
          <w:szCs w:val="22"/>
        </w:rPr>
      </w:pPr>
      <w:r>
        <w:rPr>
          <w:szCs w:val="22"/>
        </w:rPr>
        <w:t xml:space="preserve">Автоматически заполнять значение поля </w:t>
      </w:r>
      <w:r w:rsidR="001232BC" w:rsidRPr="001232BC">
        <w:rPr>
          <w:b/>
          <w:i/>
          <w:szCs w:val="22"/>
        </w:rPr>
        <w:t>Уровень товарного соседства</w:t>
      </w:r>
      <w:r w:rsidR="001232BC" w:rsidRPr="001232BC">
        <w:rPr>
          <w:szCs w:val="22"/>
        </w:rPr>
        <w:t xml:space="preserve"> </w:t>
      </w:r>
      <w:proofErr w:type="spellStart"/>
      <w:r w:rsidR="001232BC" w:rsidRPr="001232BC">
        <w:rPr>
          <w:szCs w:val="22"/>
          <w:lang w:val="en-US"/>
        </w:rPr>
        <w:t>InventTable</w:t>
      </w:r>
      <w:proofErr w:type="spellEnd"/>
      <w:r w:rsidR="001232BC" w:rsidRPr="001232BC">
        <w:rPr>
          <w:szCs w:val="22"/>
        </w:rPr>
        <w:t>(</w:t>
      </w:r>
      <w:proofErr w:type="spellStart"/>
      <w:r w:rsidR="001232BC" w:rsidRPr="001232BC">
        <w:rPr>
          <w:szCs w:val="22"/>
          <w:lang w:val="en-US"/>
        </w:rPr>
        <w:t>InventTable</w:t>
      </w:r>
      <w:proofErr w:type="spellEnd"/>
      <w:proofErr w:type="gramStart"/>
      <w:r w:rsidR="001232BC" w:rsidRPr="001232BC">
        <w:rPr>
          <w:szCs w:val="22"/>
        </w:rPr>
        <w:t>).</w:t>
      </w:r>
      <w:r w:rsidR="001232BC" w:rsidRPr="001232BC">
        <w:rPr>
          <w:szCs w:val="22"/>
          <w:lang w:val="en-US"/>
        </w:rPr>
        <w:t>LFL</w:t>
      </w:r>
      <w:proofErr w:type="gramEnd"/>
      <w:r w:rsidR="001232BC" w:rsidRPr="001232BC">
        <w:rPr>
          <w:szCs w:val="22"/>
        </w:rPr>
        <w:t>_</w:t>
      </w:r>
      <w:proofErr w:type="spellStart"/>
      <w:r w:rsidR="001232BC" w:rsidRPr="001232BC">
        <w:rPr>
          <w:szCs w:val="22"/>
          <w:lang w:val="en-US"/>
        </w:rPr>
        <w:t>ItemNeighborhoodLevelId</w:t>
      </w:r>
      <w:proofErr w:type="spellEnd"/>
      <w:r w:rsidR="001232BC">
        <w:rPr>
          <w:szCs w:val="22"/>
        </w:rPr>
        <w:t xml:space="preserve"> значением </w:t>
      </w:r>
      <w:r>
        <w:rPr>
          <w:szCs w:val="22"/>
        </w:rPr>
        <w:t xml:space="preserve">из </w:t>
      </w:r>
      <w:r w:rsidR="001232BC">
        <w:rPr>
          <w:szCs w:val="22"/>
        </w:rPr>
        <w:t xml:space="preserve">поля </w:t>
      </w:r>
      <w:r w:rsidR="001232BC" w:rsidRPr="001232BC">
        <w:rPr>
          <w:b/>
          <w:i/>
          <w:szCs w:val="22"/>
        </w:rPr>
        <w:t>Уровень товарного соседства</w:t>
      </w:r>
      <w:r w:rsidR="001232BC">
        <w:rPr>
          <w:szCs w:val="22"/>
        </w:rPr>
        <w:t xml:space="preserve"> </w:t>
      </w:r>
      <w:r w:rsidR="00660A57" w:rsidRPr="00CA6CF8">
        <w:t>(</w:t>
      </w:r>
      <w:proofErr w:type="spellStart"/>
      <w:r w:rsidR="00660A57" w:rsidRPr="00CA6CF8">
        <w:t>LFL_ItemNeighborhoodLevel</w:t>
      </w:r>
      <w:proofErr w:type="spellEnd"/>
      <w:r w:rsidR="00660A57" w:rsidRPr="00CA6CF8">
        <w:t>).</w:t>
      </w:r>
      <w:proofErr w:type="spellStart"/>
      <w:r w:rsidR="00660A57" w:rsidRPr="00CA6CF8">
        <w:t>ItemNeighborhoodLevelId</w:t>
      </w:r>
      <w:proofErr w:type="spellEnd"/>
      <w:r w:rsidR="00660A57">
        <w:t xml:space="preserve">, которое находиться на форме </w:t>
      </w:r>
      <w:r w:rsidR="00660A57" w:rsidRPr="000350C5">
        <w:rPr>
          <w:b/>
        </w:rPr>
        <w:t>Принадлежность к продукту</w:t>
      </w:r>
      <w:r w:rsidR="00660A57">
        <w:t xml:space="preserve"> (см. п. 3.3.)</w:t>
      </w:r>
      <w:r w:rsidRPr="00A36A5C">
        <w:t xml:space="preserve"> </w:t>
      </w:r>
      <w:r>
        <w:t>, с которой система должна определять запись по значениям полей:</w:t>
      </w:r>
    </w:p>
    <w:p w14:paraId="471FCBA7" w14:textId="77777777" w:rsidR="00A36A5C" w:rsidRPr="00A36A5C" w:rsidRDefault="00A36A5C" w:rsidP="00A36A5C">
      <w:pPr>
        <w:pStyle w:val="a4"/>
        <w:numPr>
          <w:ilvl w:val="3"/>
          <w:numId w:val="25"/>
        </w:numPr>
        <w:rPr>
          <w:szCs w:val="22"/>
        </w:rPr>
      </w:pPr>
      <w:r>
        <w:t xml:space="preserve">Поле с карточки товара </w:t>
      </w:r>
      <w:r w:rsidRPr="00A36A5C">
        <w:rPr>
          <w:b/>
          <w:i/>
          <w:szCs w:val="22"/>
        </w:rPr>
        <w:t>Код вида товара</w:t>
      </w:r>
      <w:r w:rsidRPr="00A36A5C">
        <w:rPr>
          <w:szCs w:val="22"/>
        </w:rPr>
        <w:t xml:space="preserve"> </w:t>
      </w:r>
      <w:r>
        <w:t>(</w:t>
      </w:r>
      <w:proofErr w:type="spellStart"/>
      <w:r w:rsidRPr="00A36A5C">
        <w:rPr>
          <w:lang w:val="en-US"/>
        </w:rPr>
        <w:t>InventTable</w:t>
      </w:r>
      <w:proofErr w:type="spellEnd"/>
      <w:proofErr w:type="gramStart"/>
      <w:r>
        <w:t>)</w:t>
      </w:r>
      <w:r w:rsidRPr="007F4A83">
        <w:t>.</w:t>
      </w:r>
      <w:r w:rsidRPr="00A36A5C">
        <w:rPr>
          <w:lang w:val="en-US"/>
        </w:rPr>
        <w:t>WMS</w:t>
      </w:r>
      <w:proofErr w:type="gramEnd"/>
      <w:r w:rsidRPr="00D21AEB">
        <w:t>_</w:t>
      </w:r>
      <w:proofErr w:type="spellStart"/>
      <w:r w:rsidRPr="00A36A5C">
        <w:rPr>
          <w:lang w:val="en-US"/>
        </w:rPr>
        <w:t>ProductTypeId</w:t>
      </w:r>
      <w:proofErr w:type="spellEnd"/>
      <w:r>
        <w:t xml:space="preserve"> равно значению поля </w:t>
      </w:r>
      <w:r w:rsidRPr="00A36A5C">
        <w:rPr>
          <w:b/>
          <w:i/>
        </w:rPr>
        <w:t>Код вида товара</w:t>
      </w:r>
      <w:r>
        <w:t xml:space="preserve"> (</w:t>
      </w:r>
      <w:proofErr w:type="spellStart"/>
      <w:r w:rsidRPr="005731BA">
        <w:t>WMS_ItemType</w:t>
      </w:r>
      <w:proofErr w:type="spellEnd"/>
      <w:r>
        <w:t>).</w:t>
      </w:r>
      <w:r w:rsidRPr="00A36A5C">
        <w:rPr>
          <w:lang w:val="en-US"/>
        </w:rPr>
        <w:t>WMS</w:t>
      </w:r>
      <w:r w:rsidRPr="00D21AEB">
        <w:t>_</w:t>
      </w:r>
      <w:proofErr w:type="spellStart"/>
      <w:r w:rsidRPr="00A36A5C">
        <w:rPr>
          <w:lang w:val="en-US"/>
        </w:rPr>
        <w:t>ItemTypeId</w:t>
      </w:r>
      <w:proofErr w:type="spellEnd"/>
      <w:r>
        <w:t xml:space="preserve"> с формы </w:t>
      </w:r>
      <w:r w:rsidRPr="00A36A5C">
        <w:rPr>
          <w:b/>
        </w:rPr>
        <w:t>Принадлежность к продукту</w:t>
      </w:r>
      <w:r>
        <w:t xml:space="preserve"> (см. п. 3.3.);</w:t>
      </w:r>
    </w:p>
    <w:p w14:paraId="09B2D9DD" w14:textId="4CB12AF4" w:rsidR="001232BC" w:rsidRPr="00A36A5C" w:rsidRDefault="00A36A5C" w:rsidP="00A36A5C">
      <w:pPr>
        <w:pStyle w:val="a4"/>
        <w:numPr>
          <w:ilvl w:val="3"/>
          <w:numId w:val="25"/>
        </w:numPr>
        <w:rPr>
          <w:szCs w:val="22"/>
        </w:rPr>
      </w:pPr>
      <w:r>
        <w:t xml:space="preserve">Поле с карточки товара </w:t>
      </w:r>
      <w:r w:rsidRPr="00A36A5C">
        <w:rPr>
          <w:b/>
          <w:i/>
          <w:szCs w:val="22"/>
        </w:rPr>
        <w:t>Код потребительской категории</w:t>
      </w:r>
      <w:r w:rsidRPr="00A36A5C">
        <w:rPr>
          <w:szCs w:val="22"/>
        </w:rPr>
        <w:t xml:space="preserve"> </w:t>
      </w:r>
      <w:r>
        <w:t>(</w:t>
      </w:r>
      <w:proofErr w:type="spellStart"/>
      <w:r w:rsidRPr="00A36A5C">
        <w:rPr>
          <w:lang w:val="en-US"/>
        </w:rPr>
        <w:t>InventTable</w:t>
      </w:r>
      <w:proofErr w:type="spellEnd"/>
      <w:proofErr w:type="gramStart"/>
      <w:r>
        <w:t>)</w:t>
      </w:r>
      <w:r w:rsidRPr="007F4A83">
        <w:t>.</w:t>
      </w:r>
      <w:r w:rsidRPr="00A36A5C">
        <w:rPr>
          <w:lang w:val="en-US"/>
        </w:rPr>
        <w:t>WMS</w:t>
      </w:r>
      <w:proofErr w:type="gramEnd"/>
      <w:r w:rsidRPr="00D21AEB">
        <w:t>_</w:t>
      </w:r>
      <w:proofErr w:type="spellStart"/>
      <w:r w:rsidRPr="00A36A5C">
        <w:rPr>
          <w:lang w:val="en-US"/>
        </w:rPr>
        <w:t>ConsumerCategoryId</w:t>
      </w:r>
      <w:proofErr w:type="spellEnd"/>
      <w:r w:rsidRPr="00660A57">
        <w:t xml:space="preserve"> </w:t>
      </w:r>
      <w:r>
        <w:t>равно значению поля</w:t>
      </w:r>
      <w:r w:rsidRPr="00A36A5C">
        <w:rPr>
          <w:b/>
          <w:i/>
          <w:szCs w:val="22"/>
        </w:rPr>
        <w:t xml:space="preserve"> Код потребительской категории</w:t>
      </w:r>
      <w:r>
        <w:t xml:space="preserve"> </w:t>
      </w:r>
      <w:r>
        <w:lastRenderedPageBreak/>
        <w:t>(</w:t>
      </w:r>
      <w:proofErr w:type="spellStart"/>
      <w:r w:rsidRPr="005731BA">
        <w:t>WMS_ConsumerCategory</w:t>
      </w:r>
      <w:proofErr w:type="spellEnd"/>
      <w:r>
        <w:t>).</w:t>
      </w:r>
      <w:r w:rsidRPr="00A36A5C">
        <w:rPr>
          <w:lang w:val="en-US"/>
        </w:rPr>
        <w:t>WMS</w:t>
      </w:r>
      <w:r w:rsidRPr="00D21AEB">
        <w:t>_</w:t>
      </w:r>
      <w:proofErr w:type="spellStart"/>
      <w:r w:rsidRPr="00A36A5C">
        <w:rPr>
          <w:lang w:val="en-US"/>
        </w:rPr>
        <w:t>ConsumerCategoryId</w:t>
      </w:r>
      <w:proofErr w:type="spellEnd"/>
      <w:r w:rsidRPr="00A36A5C">
        <w:t xml:space="preserve"> </w:t>
      </w:r>
      <w:r>
        <w:t xml:space="preserve">с формы </w:t>
      </w:r>
      <w:r w:rsidRPr="00A36A5C">
        <w:rPr>
          <w:b/>
        </w:rPr>
        <w:t>Принадлежность к продукту</w:t>
      </w:r>
      <w:r>
        <w:t xml:space="preserve"> (см. п. 3.3.).</w:t>
      </w:r>
    </w:p>
    <w:p w14:paraId="769F100F" w14:textId="41F0FB49" w:rsidR="006D5D00" w:rsidRDefault="006D5D00" w:rsidP="00231DAC">
      <w:pPr>
        <w:pStyle w:val="a4"/>
        <w:numPr>
          <w:ilvl w:val="2"/>
          <w:numId w:val="25"/>
        </w:numPr>
        <w:rPr>
          <w:szCs w:val="22"/>
        </w:rPr>
      </w:pPr>
      <w:r>
        <w:rPr>
          <w:szCs w:val="22"/>
        </w:rPr>
        <w:t xml:space="preserve">Если система не найдет на форме </w:t>
      </w:r>
      <w:r w:rsidRPr="000350C5">
        <w:rPr>
          <w:b/>
        </w:rPr>
        <w:t>Принадлежность к продукту</w:t>
      </w:r>
      <w:r>
        <w:t xml:space="preserve"> (см. п. 3.3.) нужную запись, то в этом случае система </w:t>
      </w:r>
      <w:r w:rsidR="003B5E7C">
        <w:t xml:space="preserve">должна изменить статус сообщения в поле </w:t>
      </w:r>
      <w:r w:rsidR="003B5E7C" w:rsidRPr="00231DAC">
        <w:rPr>
          <w:b/>
          <w:i/>
        </w:rPr>
        <w:t>Статус</w:t>
      </w:r>
      <w:r w:rsidR="003B5E7C">
        <w:t xml:space="preserve"> </w:t>
      </w:r>
      <w:proofErr w:type="spellStart"/>
      <w:r w:rsidR="00231DAC" w:rsidRPr="00231DAC">
        <w:t>KFK_KashkaIncomingMessageLog</w:t>
      </w:r>
      <w:proofErr w:type="spellEnd"/>
      <w:r w:rsidR="00231DAC">
        <w:t xml:space="preserve"> на </w:t>
      </w:r>
      <w:r w:rsidR="00231DAC" w:rsidRPr="00231DAC">
        <w:rPr>
          <w:i/>
        </w:rPr>
        <w:t>Ошибка обработки</w:t>
      </w:r>
      <w:r w:rsidR="00231DAC">
        <w:t xml:space="preserve"> и установить признак в поле </w:t>
      </w:r>
      <w:r w:rsidR="00231DAC">
        <w:rPr>
          <w:b/>
          <w:i/>
        </w:rPr>
        <w:t>Ошибка сопоставления</w:t>
      </w:r>
      <w:r w:rsidR="00231DAC">
        <w:t xml:space="preserve"> (</w:t>
      </w:r>
      <w:proofErr w:type="spellStart"/>
      <w:r w:rsidR="00231DAC" w:rsidRPr="00231DAC">
        <w:t>KFK_PIMItemTable</w:t>
      </w:r>
      <w:proofErr w:type="spellEnd"/>
      <w:proofErr w:type="gramStart"/>
      <w:r w:rsidR="00231DAC">
        <w:t>).</w:t>
      </w:r>
      <w:r w:rsidR="00231DAC">
        <w:rPr>
          <w:lang w:val="en-US"/>
        </w:rPr>
        <w:t>WMS</w:t>
      </w:r>
      <w:proofErr w:type="gramEnd"/>
      <w:r w:rsidR="00231DAC" w:rsidRPr="00D21AEB">
        <w:t>_</w:t>
      </w:r>
      <w:r w:rsidR="00231DAC">
        <w:t xml:space="preserve"> </w:t>
      </w:r>
      <w:proofErr w:type="spellStart"/>
      <w:r w:rsidR="00231DAC">
        <w:rPr>
          <w:lang w:val="en-US"/>
        </w:rPr>
        <w:t>MatchingE</w:t>
      </w:r>
      <w:r w:rsidR="00231DAC" w:rsidRPr="00231DAC">
        <w:rPr>
          <w:lang w:val="en-US"/>
        </w:rPr>
        <w:t>rror</w:t>
      </w:r>
      <w:proofErr w:type="spellEnd"/>
    </w:p>
    <w:p w14:paraId="41AE0738" w14:textId="77777777" w:rsidR="005673E9" w:rsidRPr="005673E9" w:rsidRDefault="006D5D00" w:rsidP="005673E9">
      <w:pPr>
        <w:pStyle w:val="a4"/>
        <w:numPr>
          <w:ilvl w:val="2"/>
          <w:numId w:val="25"/>
        </w:numPr>
        <w:rPr>
          <w:szCs w:val="22"/>
        </w:rPr>
      </w:pPr>
      <w:r w:rsidRPr="005673E9">
        <w:rPr>
          <w:szCs w:val="22"/>
        </w:rPr>
        <w:t xml:space="preserve">Если система найдет нужную запись на форме </w:t>
      </w:r>
      <w:r w:rsidRPr="005673E9">
        <w:rPr>
          <w:b/>
        </w:rPr>
        <w:t>Принадлежность к продукту</w:t>
      </w:r>
      <w:r>
        <w:t xml:space="preserve"> (см. п. 3.3.), но в </w:t>
      </w:r>
      <w:r w:rsidR="005673E9">
        <w:t xml:space="preserve">поле </w:t>
      </w:r>
      <w:r w:rsidR="00821FCF" w:rsidRPr="005673E9">
        <w:rPr>
          <w:b/>
          <w:i/>
        </w:rPr>
        <w:t>Категория для ЗП</w:t>
      </w:r>
      <w:r w:rsidR="00821FCF" w:rsidRPr="005673E9">
        <w:t xml:space="preserve"> (</w:t>
      </w:r>
      <w:r w:rsidR="00821FCF" w:rsidRPr="005673E9">
        <w:rPr>
          <w:lang w:val="en-US"/>
        </w:rPr>
        <w:t>WMS</w:t>
      </w:r>
      <w:r w:rsidR="00821FCF" w:rsidRPr="005673E9">
        <w:t>_</w:t>
      </w:r>
      <w:proofErr w:type="spellStart"/>
      <w:r w:rsidR="00821FCF" w:rsidRPr="005673E9">
        <w:rPr>
          <w:lang w:val="en-US"/>
        </w:rPr>
        <w:t>ItemSalaryCategory</w:t>
      </w:r>
      <w:proofErr w:type="spellEnd"/>
      <w:proofErr w:type="gramStart"/>
      <w:r w:rsidR="00821FCF" w:rsidRPr="005673E9">
        <w:t>).</w:t>
      </w:r>
      <w:proofErr w:type="spellStart"/>
      <w:r w:rsidR="00821FCF" w:rsidRPr="005673E9">
        <w:rPr>
          <w:lang w:val="en-US"/>
        </w:rPr>
        <w:t>CategoryId</w:t>
      </w:r>
      <w:proofErr w:type="spellEnd"/>
      <w:proofErr w:type="gramEnd"/>
      <w:r w:rsidR="005673E9">
        <w:t xml:space="preserve"> или в поле </w:t>
      </w:r>
      <w:r w:rsidR="00821FCF" w:rsidRPr="005673E9">
        <w:rPr>
          <w:b/>
          <w:i/>
          <w:szCs w:val="22"/>
        </w:rPr>
        <w:t>Уровень товарного соседства</w:t>
      </w:r>
      <w:r w:rsidR="00821FCF" w:rsidRPr="005673E9">
        <w:rPr>
          <w:szCs w:val="22"/>
        </w:rPr>
        <w:t xml:space="preserve"> </w:t>
      </w:r>
      <w:r w:rsidR="00821FCF" w:rsidRPr="000C514A">
        <w:t>(</w:t>
      </w:r>
      <w:r w:rsidR="00821FCF" w:rsidRPr="005673E9">
        <w:rPr>
          <w:lang w:val="en-US"/>
        </w:rPr>
        <w:t>LFL</w:t>
      </w:r>
      <w:r w:rsidR="00821FCF" w:rsidRPr="000C514A">
        <w:t>_</w:t>
      </w:r>
      <w:proofErr w:type="spellStart"/>
      <w:r w:rsidR="00821FCF" w:rsidRPr="005673E9">
        <w:rPr>
          <w:lang w:val="en-US"/>
        </w:rPr>
        <w:t>ItemNeighborhoodLevel</w:t>
      </w:r>
      <w:proofErr w:type="spellEnd"/>
      <w:r w:rsidR="00821FCF" w:rsidRPr="000C514A">
        <w:t>).</w:t>
      </w:r>
      <w:proofErr w:type="spellStart"/>
      <w:r w:rsidR="00821FCF" w:rsidRPr="005673E9">
        <w:rPr>
          <w:lang w:val="en-US"/>
        </w:rPr>
        <w:t>ItemNeighborhoodLevelId</w:t>
      </w:r>
      <w:proofErr w:type="spellEnd"/>
      <w:r w:rsidR="005673E9">
        <w:t xml:space="preserve"> не будут указаны значения, то система должна изменить статус сообщения в поле </w:t>
      </w:r>
      <w:r w:rsidR="005673E9" w:rsidRPr="00231DAC">
        <w:rPr>
          <w:b/>
          <w:i/>
        </w:rPr>
        <w:t>Статус</w:t>
      </w:r>
      <w:r w:rsidR="005673E9">
        <w:t xml:space="preserve"> </w:t>
      </w:r>
      <w:proofErr w:type="spellStart"/>
      <w:r w:rsidR="005673E9" w:rsidRPr="00231DAC">
        <w:t>KFK_KashkaIncomingMessageLog</w:t>
      </w:r>
      <w:proofErr w:type="spellEnd"/>
      <w:r w:rsidR="005673E9">
        <w:t xml:space="preserve"> на </w:t>
      </w:r>
      <w:r w:rsidR="005673E9" w:rsidRPr="00231DAC">
        <w:rPr>
          <w:i/>
        </w:rPr>
        <w:t>Ошибка обработки</w:t>
      </w:r>
      <w:r w:rsidR="005673E9">
        <w:t xml:space="preserve"> и установить признак в поле </w:t>
      </w:r>
      <w:r w:rsidR="005673E9">
        <w:rPr>
          <w:b/>
          <w:i/>
        </w:rPr>
        <w:t>Ошибка сопоставления</w:t>
      </w:r>
      <w:r w:rsidR="005673E9">
        <w:t xml:space="preserve"> (</w:t>
      </w:r>
      <w:proofErr w:type="spellStart"/>
      <w:r w:rsidR="005673E9" w:rsidRPr="00231DAC">
        <w:t>KFK_PIMItemTable</w:t>
      </w:r>
      <w:proofErr w:type="spellEnd"/>
      <w:r w:rsidR="005673E9">
        <w:t>).</w:t>
      </w:r>
      <w:r w:rsidR="005673E9">
        <w:rPr>
          <w:lang w:val="en-US"/>
        </w:rPr>
        <w:t>WMS</w:t>
      </w:r>
      <w:r w:rsidR="005673E9" w:rsidRPr="00D21AEB">
        <w:t>_</w:t>
      </w:r>
      <w:r w:rsidR="005673E9">
        <w:t xml:space="preserve"> </w:t>
      </w:r>
      <w:proofErr w:type="spellStart"/>
      <w:r w:rsidR="005673E9">
        <w:rPr>
          <w:lang w:val="en-US"/>
        </w:rPr>
        <w:t>MatchingE</w:t>
      </w:r>
      <w:r w:rsidR="005673E9" w:rsidRPr="00231DAC">
        <w:rPr>
          <w:lang w:val="en-US"/>
        </w:rPr>
        <w:t>rror</w:t>
      </w:r>
      <w:proofErr w:type="spellEnd"/>
    </w:p>
    <w:p w14:paraId="6173353B" w14:textId="77777777" w:rsidR="00D144C8" w:rsidRPr="00D144C8" w:rsidRDefault="005673E9" w:rsidP="00D144C8">
      <w:pPr>
        <w:pStyle w:val="a4"/>
        <w:numPr>
          <w:ilvl w:val="1"/>
          <w:numId w:val="25"/>
        </w:numPr>
        <w:rPr>
          <w:szCs w:val="22"/>
        </w:rPr>
      </w:pPr>
      <w:r>
        <w:t xml:space="preserve">Добавить новую проверку на изменение значения поля </w:t>
      </w:r>
      <w:r>
        <w:rPr>
          <w:b/>
          <w:i/>
        </w:rPr>
        <w:t>Ошибка сопоставления</w:t>
      </w:r>
      <w:r>
        <w:t xml:space="preserve"> (</w:t>
      </w:r>
      <w:proofErr w:type="spellStart"/>
      <w:r w:rsidRPr="00231DAC">
        <w:t>KFK_PIMItemTable</w:t>
      </w:r>
      <w:proofErr w:type="spellEnd"/>
      <w:proofErr w:type="gramStart"/>
      <w:r>
        <w:t>).</w:t>
      </w:r>
      <w:r>
        <w:rPr>
          <w:lang w:val="en-US"/>
        </w:rPr>
        <w:t>WMS</w:t>
      </w:r>
      <w:proofErr w:type="gramEnd"/>
      <w:r w:rsidRPr="00D21AEB">
        <w:t>_</w:t>
      </w:r>
      <w:r>
        <w:t xml:space="preserve"> </w:t>
      </w:r>
      <w:proofErr w:type="spellStart"/>
      <w:r>
        <w:rPr>
          <w:lang w:val="en-US"/>
        </w:rPr>
        <w:t>MatchingE</w:t>
      </w:r>
      <w:r w:rsidRPr="00231DAC">
        <w:rPr>
          <w:lang w:val="en-US"/>
        </w:rPr>
        <w:t>rror</w:t>
      </w:r>
      <w:proofErr w:type="spellEnd"/>
      <w:r>
        <w:t xml:space="preserve"> на значение</w:t>
      </w:r>
      <w:r w:rsidRPr="005673E9">
        <w:t xml:space="preserve"> </w:t>
      </w:r>
      <w:r w:rsidRPr="005673E9">
        <w:rPr>
          <w:i/>
          <w:lang w:val="en-US"/>
        </w:rPr>
        <w:t>Yes</w:t>
      </w:r>
      <w:r>
        <w:t xml:space="preserve"> (установку в нем признака)</w:t>
      </w:r>
      <w:r w:rsidR="00D144C8">
        <w:t>:</w:t>
      </w:r>
    </w:p>
    <w:p w14:paraId="1272227D" w14:textId="76A4AFC0" w:rsidR="006D5D00" w:rsidRPr="006A68C6" w:rsidRDefault="00D144C8" w:rsidP="00D144C8">
      <w:pPr>
        <w:pStyle w:val="a4"/>
        <w:numPr>
          <w:ilvl w:val="2"/>
          <w:numId w:val="25"/>
        </w:numPr>
        <w:rPr>
          <w:szCs w:val="22"/>
        </w:rPr>
      </w:pPr>
      <w:commentRangeStart w:id="27"/>
      <w:r w:rsidRPr="001967B5">
        <w:t>В момент установки признака в данном поле система должна выполнить проверку на наличие значение в поле</w:t>
      </w:r>
      <w:r w:rsidR="006A68C6">
        <w:t xml:space="preserve"> </w:t>
      </w:r>
      <w:r w:rsidR="00E81777">
        <w:rPr>
          <w:b/>
          <w:i/>
        </w:rPr>
        <w:t>Ошибка сопоставления</w:t>
      </w:r>
      <w:r w:rsidR="00E81777" w:rsidRPr="00E81777">
        <w:t xml:space="preserve"> </w:t>
      </w:r>
      <w:r w:rsidR="00E81777">
        <w:t>(</w:t>
      </w:r>
      <w:proofErr w:type="spellStart"/>
      <w:r w:rsidR="00E81777" w:rsidRPr="00310D3F">
        <w:t>KFK_KashkaParameters</w:t>
      </w:r>
      <w:proofErr w:type="spellEnd"/>
      <w:r w:rsidR="00E81777">
        <w:t>).</w:t>
      </w:r>
      <w:r w:rsidR="00E81777">
        <w:rPr>
          <w:lang w:val="en-US"/>
        </w:rPr>
        <w:t>WMS</w:t>
      </w:r>
      <w:r w:rsidR="00E81777" w:rsidRPr="00310D3F">
        <w:t>_</w:t>
      </w:r>
      <w:proofErr w:type="spellStart"/>
      <w:r w:rsidR="00E81777">
        <w:rPr>
          <w:lang w:val="en-US"/>
        </w:rPr>
        <w:t>MailReport</w:t>
      </w:r>
      <w:proofErr w:type="spellEnd"/>
      <w:r w:rsidR="00E81777" w:rsidRPr="00310D3F">
        <w:t>4</w:t>
      </w:r>
      <w:r w:rsidR="00E81777">
        <w:rPr>
          <w:lang w:val="en-US"/>
        </w:rPr>
        <w:t>Error</w:t>
      </w:r>
      <w:r w:rsidR="006A68C6">
        <w:t>:</w:t>
      </w:r>
      <w:commentRangeEnd w:id="27"/>
      <w:r w:rsidR="001967B5">
        <w:rPr>
          <w:rStyle w:val="af8"/>
          <w:rFonts w:ascii="Arial" w:hAnsi="Arial"/>
        </w:rPr>
        <w:commentReference w:id="27"/>
      </w:r>
    </w:p>
    <w:p w14:paraId="73BC4950" w14:textId="3E26795D" w:rsidR="006A68C6" w:rsidRPr="006A68C6" w:rsidRDefault="006A68C6" w:rsidP="006A68C6">
      <w:pPr>
        <w:pStyle w:val="a4"/>
        <w:numPr>
          <w:ilvl w:val="3"/>
          <w:numId w:val="25"/>
        </w:numPr>
        <w:rPr>
          <w:szCs w:val="22"/>
        </w:rPr>
      </w:pPr>
      <w:r>
        <w:t xml:space="preserve">Если значение указано, то система должна сформировать и отправить письмо </w:t>
      </w:r>
      <w:r w:rsidR="007E0AA0">
        <w:t>по адресу в данном поле:</w:t>
      </w:r>
    </w:p>
    <w:p w14:paraId="2764AB8A" w14:textId="72635FF3" w:rsidR="006A68C6" w:rsidRPr="006A68C6" w:rsidRDefault="006A68C6" w:rsidP="006A68C6">
      <w:pPr>
        <w:pStyle w:val="a4"/>
        <w:numPr>
          <w:ilvl w:val="4"/>
          <w:numId w:val="25"/>
        </w:numPr>
        <w:rPr>
          <w:szCs w:val="22"/>
        </w:rPr>
      </w:pPr>
      <w:r>
        <w:t xml:space="preserve">Тема письма: </w:t>
      </w:r>
      <w:r w:rsidRPr="006A68C6">
        <w:rPr>
          <w:i/>
        </w:rPr>
        <w:t>Ошибка сопоставления Категории для ЗП и Товарного соседства товара</w:t>
      </w:r>
    </w:p>
    <w:p w14:paraId="6964D966" w14:textId="579BDE00" w:rsidR="006A68C6" w:rsidRPr="007E0AA0" w:rsidRDefault="006A68C6" w:rsidP="001967B5">
      <w:pPr>
        <w:pStyle w:val="a4"/>
        <w:numPr>
          <w:ilvl w:val="4"/>
          <w:numId w:val="25"/>
        </w:numPr>
        <w:rPr>
          <w:szCs w:val="22"/>
        </w:rPr>
      </w:pPr>
      <w:r>
        <w:t xml:space="preserve">Текст письма: </w:t>
      </w:r>
      <w:r w:rsidR="001967B5" w:rsidRPr="001967B5">
        <w:rPr>
          <w:i/>
        </w:rPr>
        <w:t>Для товара</w:t>
      </w:r>
      <w:r w:rsidRPr="001967B5">
        <w:rPr>
          <w:i/>
        </w:rPr>
        <w:t xml:space="preserve"> </w:t>
      </w:r>
      <w:r w:rsidR="001967B5" w:rsidRPr="001967B5">
        <w:rPr>
          <w:i/>
        </w:rPr>
        <w:t>Кд номенклатуры</w:t>
      </w:r>
      <w:r w:rsidR="001967B5">
        <w:t xml:space="preserve"> </w:t>
      </w:r>
      <w:r>
        <w:t>%</w:t>
      </w:r>
      <w:r w:rsidRPr="001967B5">
        <w:rPr>
          <w:b/>
          <w:i/>
        </w:rPr>
        <w:t>Код номенклатуры</w:t>
      </w:r>
      <w:r w:rsidRPr="006A68C6">
        <w:t xml:space="preserve"> (</w:t>
      </w:r>
      <w:proofErr w:type="spellStart"/>
      <w:r w:rsidRPr="006A68C6">
        <w:t>KFK_PIMItemTable</w:t>
      </w:r>
      <w:proofErr w:type="spellEnd"/>
      <w:proofErr w:type="gramStart"/>
      <w:r w:rsidRPr="006A68C6">
        <w:t>).</w:t>
      </w:r>
      <w:proofErr w:type="spellStart"/>
      <w:r w:rsidRPr="006A68C6">
        <w:t>ItemId</w:t>
      </w:r>
      <w:proofErr w:type="spellEnd"/>
      <w:proofErr w:type="gramEnd"/>
      <w:r>
        <w:t>%</w:t>
      </w:r>
      <w:r w:rsidR="001967B5">
        <w:t xml:space="preserve"> </w:t>
      </w:r>
      <w:r w:rsidR="001967B5" w:rsidRPr="001967B5">
        <w:rPr>
          <w:i/>
        </w:rPr>
        <w:t>Наименование</w:t>
      </w:r>
      <w:r w:rsidR="001967B5">
        <w:t xml:space="preserve"> %</w:t>
      </w:r>
      <w:r w:rsidR="001967B5" w:rsidRPr="001967B5">
        <w:rPr>
          <w:b/>
          <w:i/>
        </w:rPr>
        <w:t>Наименование продукта</w:t>
      </w:r>
      <w:r w:rsidR="001967B5" w:rsidRPr="001967B5">
        <w:t xml:space="preserve"> (</w:t>
      </w:r>
      <w:proofErr w:type="spellStart"/>
      <w:r w:rsidR="001967B5" w:rsidRPr="001967B5">
        <w:t>KFK_PIMItemTable</w:t>
      </w:r>
      <w:proofErr w:type="spellEnd"/>
      <w:r w:rsidR="001967B5" w:rsidRPr="001967B5">
        <w:t>).</w:t>
      </w:r>
      <w:proofErr w:type="spellStart"/>
      <w:r w:rsidR="001967B5" w:rsidRPr="001967B5">
        <w:t>ItemName</w:t>
      </w:r>
      <w:proofErr w:type="spellEnd"/>
      <w:r w:rsidR="001967B5">
        <w:t xml:space="preserve">% </w:t>
      </w:r>
      <w:r w:rsidR="001967B5" w:rsidRPr="001967B5">
        <w:rPr>
          <w:i/>
        </w:rPr>
        <w:t xml:space="preserve">не возможно автоматически заполнить поля </w:t>
      </w:r>
      <w:r w:rsidR="001967B5" w:rsidRPr="001967B5">
        <w:rPr>
          <w:b/>
          <w:i/>
        </w:rPr>
        <w:t>Категория для ЗП</w:t>
      </w:r>
      <w:r w:rsidR="001967B5" w:rsidRPr="001967B5">
        <w:rPr>
          <w:i/>
        </w:rPr>
        <w:t xml:space="preserve"> и </w:t>
      </w:r>
      <w:r w:rsidR="001967B5" w:rsidRPr="001967B5">
        <w:rPr>
          <w:b/>
          <w:i/>
        </w:rPr>
        <w:t>Категория товарного соседства</w:t>
      </w:r>
      <w:r w:rsidR="001967B5" w:rsidRPr="001967B5">
        <w:rPr>
          <w:i/>
        </w:rPr>
        <w:t xml:space="preserve"> по причине ошибки в сопоставления</w:t>
      </w:r>
      <w:r w:rsidR="001967B5">
        <w:t>.</w:t>
      </w:r>
    </w:p>
    <w:p w14:paraId="45ED7913" w14:textId="77777777" w:rsidR="004C553B" w:rsidRPr="004C553B" w:rsidRDefault="007E0AA0" w:rsidP="007E0AA0">
      <w:pPr>
        <w:pStyle w:val="a4"/>
        <w:numPr>
          <w:ilvl w:val="3"/>
          <w:numId w:val="25"/>
        </w:numPr>
        <w:rPr>
          <w:szCs w:val="22"/>
        </w:rPr>
      </w:pPr>
      <w:r>
        <w:t>Если значение не указано, то система не должна формировать и отправлять письма.</w:t>
      </w:r>
    </w:p>
    <w:p w14:paraId="52092303" w14:textId="77777777" w:rsidR="009D2DE1" w:rsidRPr="009D2DE1" w:rsidRDefault="004C553B" w:rsidP="004C553B">
      <w:pPr>
        <w:pStyle w:val="a4"/>
        <w:numPr>
          <w:ilvl w:val="1"/>
          <w:numId w:val="25"/>
        </w:numPr>
        <w:rPr>
          <w:szCs w:val="22"/>
        </w:rPr>
      </w:pPr>
      <w:r>
        <w:t xml:space="preserve">Записи формы </w:t>
      </w:r>
      <w:r w:rsidRPr="00DF5E99">
        <w:rPr>
          <w:b/>
        </w:rPr>
        <w:t>Создание записей на форме Принадлежность к продукту</w:t>
      </w:r>
      <w:r>
        <w:t xml:space="preserve"> (см. п. 3.11.)</w:t>
      </w:r>
      <w:r>
        <w:t xml:space="preserve"> создаются системой автоматически при обработке сообщений из системы </w:t>
      </w:r>
      <w:r>
        <w:rPr>
          <w:lang w:val="en-US"/>
        </w:rPr>
        <w:t>PIM</w:t>
      </w:r>
      <w:r>
        <w:t>, где</w:t>
      </w:r>
      <w:r w:rsidR="009D2DE1">
        <w:t>:</w:t>
      </w:r>
    </w:p>
    <w:p w14:paraId="28CDCDA5" w14:textId="77777777" w:rsidR="009D2DE1" w:rsidRDefault="009D2DE1" w:rsidP="009D2DE1">
      <w:pPr>
        <w:pStyle w:val="a4"/>
        <w:numPr>
          <w:ilvl w:val="2"/>
          <w:numId w:val="25"/>
        </w:numPr>
        <w:rPr>
          <w:szCs w:val="22"/>
        </w:rPr>
      </w:pPr>
      <w:r>
        <w:t xml:space="preserve">Поле </w:t>
      </w:r>
      <w:r>
        <w:rPr>
          <w:b/>
          <w:i/>
        </w:rPr>
        <w:t xml:space="preserve">Код связанной Потребительской категорией </w:t>
      </w:r>
      <w:r>
        <w:t>(</w:t>
      </w:r>
      <w:proofErr w:type="spellStart"/>
      <w:r w:rsidRPr="005731BA">
        <w:t>WMS_ItemType</w:t>
      </w:r>
      <w:proofErr w:type="spellEnd"/>
      <w:proofErr w:type="gramStart"/>
      <w:r>
        <w:t>).</w:t>
      </w:r>
      <w:r>
        <w:rPr>
          <w:lang w:val="en-US"/>
        </w:rPr>
        <w:t>WMS</w:t>
      </w:r>
      <w:proofErr w:type="gramEnd"/>
      <w:r w:rsidRPr="00D21AEB">
        <w:t>_</w:t>
      </w:r>
      <w:proofErr w:type="spellStart"/>
      <w:r>
        <w:rPr>
          <w:lang w:val="en-US"/>
        </w:rPr>
        <w:t>ConsumerCategoryId</w:t>
      </w:r>
      <w:proofErr w:type="spellEnd"/>
      <w:r>
        <w:t xml:space="preserve">, которое находится на форме </w:t>
      </w:r>
      <w:r w:rsidRPr="0021179C">
        <w:rPr>
          <w:b/>
        </w:rPr>
        <w:t>Вид товара</w:t>
      </w:r>
      <w:r w:rsidRPr="00071C7D">
        <w:t xml:space="preserve"> (</w:t>
      </w:r>
      <w:r>
        <w:t>см. п. 3.5.</w:t>
      </w:r>
      <w:r w:rsidRPr="00071C7D">
        <w:t>)</w:t>
      </w:r>
      <w:r>
        <w:t xml:space="preserve"> равно значению поля </w:t>
      </w:r>
      <w:r>
        <w:rPr>
          <w:b/>
          <w:i/>
        </w:rPr>
        <w:t>Код</w:t>
      </w:r>
      <w:r w:rsidRPr="00D21AEB">
        <w:rPr>
          <w:b/>
          <w:i/>
        </w:rPr>
        <w:t xml:space="preserve"> </w:t>
      </w:r>
      <w:r>
        <w:rPr>
          <w:b/>
          <w:i/>
        </w:rPr>
        <w:t xml:space="preserve">потребительской категории </w:t>
      </w:r>
      <w:r>
        <w:t>(</w:t>
      </w:r>
      <w:proofErr w:type="spellStart"/>
      <w:r w:rsidRPr="005731BA">
        <w:t>WMS_ConsumerCategory</w:t>
      </w:r>
      <w:proofErr w:type="spellEnd"/>
      <w:r>
        <w:t>).</w:t>
      </w:r>
      <w:r>
        <w:rPr>
          <w:lang w:val="en-US"/>
        </w:rPr>
        <w:t>WMS</w:t>
      </w:r>
      <w:r w:rsidRPr="00D21AEB">
        <w:t>_</w:t>
      </w:r>
      <w:proofErr w:type="spellStart"/>
      <w:r>
        <w:rPr>
          <w:lang w:val="en-US"/>
        </w:rPr>
        <w:t>ConsumerCategoryId</w:t>
      </w:r>
      <w:proofErr w:type="spellEnd"/>
      <w:r>
        <w:t xml:space="preserve">, которое находится на форме </w:t>
      </w:r>
      <w:r>
        <w:rPr>
          <w:b/>
        </w:rPr>
        <w:t>Потребительские</w:t>
      </w:r>
      <w:r w:rsidRPr="00071C7D">
        <w:rPr>
          <w:b/>
        </w:rPr>
        <w:t xml:space="preserve"> категори</w:t>
      </w:r>
      <w:r>
        <w:rPr>
          <w:b/>
        </w:rPr>
        <w:t>и</w:t>
      </w:r>
      <w:r>
        <w:t xml:space="preserve"> (см. п</w:t>
      </w:r>
      <w:r>
        <w:t>. 3.7.).</w:t>
      </w:r>
    </w:p>
    <w:p w14:paraId="677E949E" w14:textId="77777777" w:rsidR="009D2DE1" w:rsidRPr="009D2DE1" w:rsidRDefault="009D2DE1" w:rsidP="009D2DE1">
      <w:pPr>
        <w:pStyle w:val="a4"/>
        <w:numPr>
          <w:ilvl w:val="2"/>
          <w:numId w:val="25"/>
        </w:numPr>
        <w:rPr>
          <w:szCs w:val="22"/>
        </w:rPr>
      </w:pPr>
      <w:r w:rsidRPr="009D2DE1">
        <w:rPr>
          <w:szCs w:val="22"/>
        </w:rPr>
        <w:t xml:space="preserve">Таким образом, к одной записи с формы </w:t>
      </w:r>
      <w:r w:rsidRPr="009D2DE1">
        <w:rPr>
          <w:b/>
        </w:rPr>
        <w:t>Вид товара</w:t>
      </w:r>
      <w:r w:rsidRPr="00071C7D">
        <w:t xml:space="preserve"> (</w:t>
      </w:r>
      <w:r>
        <w:t>см. п. 3.5.</w:t>
      </w:r>
      <w:r w:rsidRPr="00071C7D">
        <w:t>)</w:t>
      </w:r>
      <w:r>
        <w:t xml:space="preserve"> может относиться несколько записей с формы </w:t>
      </w:r>
      <w:r w:rsidRPr="009D2DE1">
        <w:rPr>
          <w:b/>
        </w:rPr>
        <w:t>Потребительские категории</w:t>
      </w:r>
      <w:r>
        <w:t xml:space="preserve"> (см. п. 3.7.) и при выполнении </w:t>
      </w:r>
      <w:r w:rsidRPr="009D2DE1">
        <w:rPr>
          <w:szCs w:val="22"/>
        </w:rPr>
        <w:t xml:space="preserve">периодической операции </w:t>
      </w:r>
      <w:r w:rsidRPr="009D2DE1">
        <w:rPr>
          <w:b/>
        </w:rPr>
        <w:t>Создание записей на форме Принадлежность к продукту</w:t>
      </w:r>
      <w:r>
        <w:t xml:space="preserve"> (см. п. 3.11.) система должна создавать записи на форме </w:t>
      </w:r>
      <w:r w:rsidRPr="009D2DE1">
        <w:rPr>
          <w:b/>
        </w:rPr>
        <w:t>Принадлежность к продукту</w:t>
      </w:r>
      <w:r>
        <w:t xml:space="preserve"> (см. п. 3.3.), в зависимости от количества записей </w:t>
      </w:r>
      <w:r w:rsidRPr="009D2DE1">
        <w:rPr>
          <w:b/>
        </w:rPr>
        <w:t>Вид товара</w:t>
      </w:r>
      <w:r w:rsidRPr="00071C7D">
        <w:t xml:space="preserve"> (</w:t>
      </w:r>
      <w:r>
        <w:t>см. п. 3.5.</w:t>
      </w:r>
      <w:r w:rsidRPr="00071C7D">
        <w:t>)</w:t>
      </w:r>
      <w:r>
        <w:t>.</w:t>
      </w:r>
    </w:p>
    <w:p w14:paraId="1FD4CEA7" w14:textId="27EB5F32" w:rsidR="009D2DE1" w:rsidRPr="009D2DE1" w:rsidRDefault="009D2DE1" w:rsidP="009D2DE1">
      <w:pPr>
        <w:pStyle w:val="a4"/>
        <w:numPr>
          <w:ilvl w:val="1"/>
          <w:numId w:val="25"/>
        </w:numPr>
        <w:rPr>
          <w:szCs w:val="22"/>
        </w:rPr>
      </w:pPr>
      <w:r>
        <w:t xml:space="preserve">После создание записи система выполняет проверку на наличие адреса электронной почты в поле </w:t>
      </w:r>
      <w:r w:rsidRPr="007E0AA0">
        <w:rPr>
          <w:b/>
          <w:i/>
        </w:rPr>
        <w:t>Почта для оповещений о новых записях</w:t>
      </w:r>
      <w:r w:rsidRPr="007E0AA0">
        <w:t xml:space="preserve"> (</w:t>
      </w:r>
      <w:proofErr w:type="spellStart"/>
      <w:r w:rsidRPr="007E0AA0">
        <w:t>KFK_KashkaParameters</w:t>
      </w:r>
      <w:proofErr w:type="spellEnd"/>
      <w:proofErr w:type="gramStart"/>
      <w:r w:rsidRPr="007E0AA0">
        <w:t>).WMS</w:t>
      </w:r>
      <w:proofErr w:type="gramEnd"/>
      <w:r w:rsidRPr="007E0AA0">
        <w:t>_Report4NewMail:</w:t>
      </w:r>
    </w:p>
    <w:p w14:paraId="5BADB30B" w14:textId="57DB0E8C" w:rsidR="009D2DE1" w:rsidRPr="009D2DE1" w:rsidRDefault="009D2DE1" w:rsidP="009D2DE1">
      <w:pPr>
        <w:pStyle w:val="a4"/>
        <w:numPr>
          <w:ilvl w:val="2"/>
          <w:numId w:val="25"/>
        </w:numPr>
        <w:rPr>
          <w:szCs w:val="22"/>
        </w:rPr>
      </w:pPr>
      <w:r>
        <w:t xml:space="preserve">Если значение есть, то система формирует и отправляет письмо на адрес, который указан в поле </w:t>
      </w:r>
      <w:r w:rsidRPr="007E0AA0">
        <w:rPr>
          <w:b/>
          <w:i/>
        </w:rPr>
        <w:t>Почта для оповещений о новых записях</w:t>
      </w:r>
      <w:r w:rsidRPr="007E0AA0">
        <w:t xml:space="preserve"> (</w:t>
      </w:r>
      <w:proofErr w:type="spellStart"/>
      <w:r w:rsidRPr="007E0AA0">
        <w:t>KFK_KashkaParameters</w:t>
      </w:r>
      <w:proofErr w:type="spellEnd"/>
      <w:proofErr w:type="gramStart"/>
      <w:r w:rsidRPr="007E0AA0">
        <w:t>).WMS</w:t>
      </w:r>
      <w:proofErr w:type="gramEnd"/>
      <w:r w:rsidRPr="007E0AA0">
        <w:t>_Report4NewMail:</w:t>
      </w:r>
    </w:p>
    <w:p w14:paraId="3432F3D3" w14:textId="51A0FB17" w:rsidR="009D2DE1" w:rsidRPr="009D2DE1" w:rsidRDefault="009D2DE1" w:rsidP="009D2DE1">
      <w:pPr>
        <w:pStyle w:val="a4"/>
        <w:numPr>
          <w:ilvl w:val="3"/>
          <w:numId w:val="25"/>
        </w:numPr>
      </w:pPr>
      <w:r>
        <w:t xml:space="preserve">Тема письма: </w:t>
      </w:r>
      <w:r w:rsidRPr="007E0AA0">
        <w:rPr>
          <w:i/>
        </w:rPr>
        <w:t>Новая запись для сопоставления</w:t>
      </w:r>
      <w:r>
        <w:t xml:space="preserve"> </w:t>
      </w:r>
      <w:r w:rsidRPr="007E0AA0">
        <w:rPr>
          <w:i/>
        </w:rPr>
        <w:t>Категории для ЗП и Товарного соседства товара</w:t>
      </w:r>
    </w:p>
    <w:p w14:paraId="7E3FF526" w14:textId="77777777" w:rsidR="009D2DE1" w:rsidRPr="009D2DE1" w:rsidRDefault="009D2DE1" w:rsidP="009D2DE1">
      <w:pPr>
        <w:pStyle w:val="a4"/>
        <w:numPr>
          <w:ilvl w:val="3"/>
          <w:numId w:val="25"/>
        </w:numPr>
        <w:rPr>
          <w:szCs w:val="22"/>
        </w:rPr>
      </w:pPr>
      <w:r>
        <w:t xml:space="preserve">Текст письма: </w:t>
      </w:r>
      <w:r w:rsidRPr="007E0AA0">
        <w:rPr>
          <w:i/>
        </w:rPr>
        <w:t>Создана новая запись для сопоставления</w:t>
      </w:r>
      <w:r>
        <w:t xml:space="preserve"> </w:t>
      </w:r>
      <w:r w:rsidRPr="007E0AA0">
        <w:rPr>
          <w:i/>
        </w:rPr>
        <w:t>Категории для ЗП и Товарного соседства товара</w:t>
      </w:r>
      <w:r>
        <w:t xml:space="preserve"> </w:t>
      </w:r>
      <w:r w:rsidRPr="007E0AA0">
        <w:rPr>
          <w:i/>
        </w:rPr>
        <w:t>по Виду товара</w:t>
      </w:r>
      <w:r>
        <w:t xml:space="preserve"> %</w:t>
      </w:r>
      <w:r w:rsidRPr="007E0AA0">
        <w:rPr>
          <w:b/>
          <w:i/>
        </w:rPr>
        <w:t>Вид товара</w:t>
      </w:r>
      <w:r w:rsidRPr="007E0AA0">
        <w:t xml:space="preserve"> (</w:t>
      </w:r>
      <w:proofErr w:type="spellStart"/>
      <w:r w:rsidRPr="007E0AA0">
        <w:t>WMS_ItemType</w:t>
      </w:r>
      <w:proofErr w:type="spellEnd"/>
      <w:proofErr w:type="gramStart"/>
      <w:r w:rsidRPr="007E0AA0">
        <w:t>).</w:t>
      </w:r>
      <w:proofErr w:type="spellStart"/>
      <w:r w:rsidRPr="007E0AA0">
        <w:t>WMS</w:t>
      </w:r>
      <w:proofErr w:type="gramEnd"/>
      <w:r w:rsidRPr="007E0AA0">
        <w:t>_ItemType</w:t>
      </w:r>
      <w:proofErr w:type="spellEnd"/>
      <w:r>
        <w:t xml:space="preserve">% </w:t>
      </w:r>
      <w:r w:rsidRPr="007E0AA0">
        <w:rPr>
          <w:i/>
        </w:rPr>
        <w:t>и Потребительской категории</w:t>
      </w:r>
      <w:r>
        <w:t xml:space="preserve"> %</w:t>
      </w:r>
      <w:r w:rsidRPr="007E0AA0">
        <w:rPr>
          <w:b/>
          <w:i/>
        </w:rPr>
        <w:t>Потребительская категория</w:t>
      </w:r>
      <w:r w:rsidRPr="007E0AA0">
        <w:t xml:space="preserve"> (</w:t>
      </w:r>
      <w:proofErr w:type="spellStart"/>
      <w:r w:rsidRPr="007E0AA0">
        <w:t>WMS_ConsumerCategory</w:t>
      </w:r>
      <w:proofErr w:type="spellEnd"/>
      <w:r w:rsidRPr="007E0AA0">
        <w:t>).</w:t>
      </w:r>
      <w:proofErr w:type="spellStart"/>
      <w:r w:rsidRPr="007E0AA0">
        <w:t>WMS_ConsumerCategory</w:t>
      </w:r>
      <w:proofErr w:type="spellEnd"/>
      <w:r>
        <w:t>%</w:t>
      </w:r>
    </w:p>
    <w:p w14:paraId="11A09D37" w14:textId="16AAF7E3" w:rsidR="007E0AA0" w:rsidRPr="009D2DE1" w:rsidRDefault="009D2DE1" w:rsidP="009D2DE1">
      <w:pPr>
        <w:pStyle w:val="a4"/>
        <w:numPr>
          <w:ilvl w:val="2"/>
          <w:numId w:val="25"/>
        </w:numPr>
        <w:rPr>
          <w:szCs w:val="22"/>
        </w:rPr>
      </w:pPr>
      <w:r>
        <w:t>Если значения нет, то система не формирует письма.</w:t>
      </w:r>
      <w:r w:rsidR="004C553B">
        <w:br/>
      </w:r>
      <w:bookmarkStart w:id="28" w:name="_GoBack"/>
      <w:bookmarkEnd w:id="28"/>
      <w:r w:rsidR="004C553B">
        <w:br/>
      </w:r>
    </w:p>
    <w:p w14:paraId="6925D530" w14:textId="7A73BBC5" w:rsidR="00AF40F4" w:rsidRPr="009D2DE1" w:rsidRDefault="00DF5E99" w:rsidP="00DF5E99">
      <w:pPr>
        <w:pStyle w:val="a4"/>
        <w:numPr>
          <w:ilvl w:val="1"/>
          <w:numId w:val="25"/>
        </w:numPr>
        <w:rPr>
          <w:strike/>
          <w:szCs w:val="22"/>
        </w:rPr>
      </w:pPr>
      <w:commentRangeStart w:id="29"/>
      <w:r w:rsidRPr="009D2DE1">
        <w:rPr>
          <w:strike/>
          <w:szCs w:val="22"/>
        </w:rPr>
        <w:t xml:space="preserve">При выполнении периодической операции </w:t>
      </w:r>
      <w:r w:rsidR="00071C7D" w:rsidRPr="009D2DE1">
        <w:rPr>
          <w:b/>
          <w:strike/>
        </w:rPr>
        <w:t>Создание записей на форме Принадлежность к продукту</w:t>
      </w:r>
      <w:r w:rsidR="00071C7D" w:rsidRPr="009D2DE1">
        <w:rPr>
          <w:strike/>
        </w:rPr>
        <w:t xml:space="preserve"> (см. п. 3.11.) система должна выполнять поиск записей на формах </w:t>
      </w:r>
      <w:r w:rsidR="00071C7D" w:rsidRPr="009D2DE1">
        <w:rPr>
          <w:b/>
          <w:strike/>
        </w:rPr>
        <w:t>Вид товара</w:t>
      </w:r>
      <w:r w:rsidR="00071C7D" w:rsidRPr="009D2DE1">
        <w:rPr>
          <w:strike/>
        </w:rPr>
        <w:t xml:space="preserve"> (см. п. 3.5.) и </w:t>
      </w:r>
      <w:r w:rsidR="00071C7D" w:rsidRPr="009D2DE1">
        <w:rPr>
          <w:b/>
          <w:strike/>
        </w:rPr>
        <w:t>Потребительская категория</w:t>
      </w:r>
      <w:r w:rsidR="00071C7D" w:rsidRPr="009D2DE1">
        <w:rPr>
          <w:strike/>
        </w:rPr>
        <w:t xml:space="preserve"> (см. п. 3.7.) с без признака в полях </w:t>
      </w:r>
      <w:r w:rsidR="00071C7D" w:rsidRPr="009D2DE1">
        <w:rPr>
          <w:b/>
          <w:i/>
          <w:strike/>
        </w:rPr>
        <w:t>Обработано</w:t>
      </w:r>
      <w:r w:rsidR="00071C7D" w:rsidRPr="009D2DE1">
        <w:rPr>
          <w:strike/>
        </w:rPr>
        <w:t xml:space="preserve"> (</w:t>
      </w:r>
      <w:proofErr w:type="spellStart"/>
      <w:r w:rsidR="00071C7D" w:rsidRPr="009D2DE1">
        <w:rPr>
          <w:strike/>
        </w:rPr>
        <w:t>WMS_ItemType</w:t>
      </w:r>
      <w:proofErr w:type="spellEnd"/>
      <w:proofErr w:type="gramStart"/>
      <w:r w:rsidR="00071C7D" w:rsidRPr="009D2DE1">
        <w:rPr>
          <w:strike/>
        </w:rPr>
        <w:t>).</w:t>
      </w:r>
      <w:r w:rsidR="00071C7D" w:rsidRPr="009D2DE1">
        <w:rPr>
          <w:strike/>
          <w:lang w:val="en-US"/>
        </w:rPr>
        <w:t>WMS</w:t>
      </w:r>
      <w:proofErr w:type="gramEnd"/>
      <w:r w:rsidR="00071C7D" w:rsidRPr="009D2DE1">
        <w:rPr>
          <w:strike/>
        </w:rPr>
        <w:t>_</w:t>
      </w:r>
      <w:r w:rsidR="00071C7D" w:rsidRPr="009D2DE1">
        <w:rPr>
          <w:strike/>
          <w:lang w:val="en-US"/>
        </w:rPr>
        <w:t>P</w:t>
      </w:r>
      <w:proofErr w:type="spellStart"/>
      <w:r w:rsidR="00071C7D" w:rsidRPr="009D2DE1">
        <w:rPr>
          <w:strike/>
        </w:rPr>
        <w:t>rocessed</w:t>
      </w:r>
      <w:proofErr w:type="spellEnd"/>
      <w:r w:rsidR="00071C7D" w:rsidRPr="009D2DE1">
        <w:rPr>
          <w:strike/>
        </w:rPr>
        <w:t xml:space="preserve"> или </w:t>
      </w:r>
      <w:r w:rsidR="00071C7D" w:rsidRPr="009D2DE1">
        <w:rPr>
          <w:b/>
          <w:i/>
          <w:strike/>
        </w:rPr>
        <w:t>Обработано</w:t>
      </w:r>
      <w:r w:rsidR="00071C7D" w:rsidRPr="009D2DE1">
        <w:rPr>
          <w:strike/>
        </w:rPr>
        <w:t xml:space="preserve"> (</w:t>
      </w:r>
      <w:proofErr w:type="spellStart"/>
      <w:r w:rsidR="00071C7D" w:rsidRPr="009D2DE1">
        <w:rPr>
          <w:strike/>
        </w:rPr>
        <w:t>WMS_ItemType</w:t>
      </w:r>
      <w:proofErr w:type="spellEnd"/>
      <w:r w:rsidR="00071C7D" w:rsidRPr="009D2DE1">
        <w:rPr>
          <w:strike/>
        </w:rPr>
        <w:t>).</w:t>
      </w:r>
      <w:r w:rsidR="00071C7D" w:rsidRPr="009D2DE1">
        <w:rPr>
          <w:strike/>
          <w:lang w:val="en-US"/>
        </w:rPr>
        <w:t>WMS</w:t>
      </w:r>
      <w:r w:rsidR="00071C7D" w:rsidRPr="009D2DE1">
        <w:rPr>
          <w:strike/>
        </w:rPr>
        <w:t>_</w:t>
      </w:r>
      <w:r w:rsidR="00071C7D" w:rsidRPr="009D2DE1">
        <w:rPr>
          <w:strike/>
          <w:lang w:val="en-US"/>
        </w:rPr>
        <w:t>P</w:t>
      </w:r>
      <w:proofErr w:type="spellStart"/>
      <w:r w:rsidR="00071C7D" w:rsidRPr="009D2DE1">
        <w:rPr>
          <w:strike/>
        </w:rPr>
        <w:t>rocessed</w:t>
      </w:r>
      <w:proofErr w:type="spellEnd"/>
      <w:r w:rsidR="00071C7D" w:rsidRPr="009D2DE1">
        <w:rPr>
          <w:strike/>
        </w:rPr>
        <w:t>:</w:t>
      </w:r>
    </w:p>
    <w:p w14:paraId="1F46CACA" w14:textId="77777777" w:rsidR="00663C6F" w:rsidRPr="009D2DE1" w:rsidRDefault="00071C7D" w:rsidP="00071C7D">
      <w:pPr>
        <w:pStyle w:val="a4"/>
        <w:numPr>
          <w:ilvl w:val="2"/>
          <w:numId w:val="25"/>
        </w:numPr>
        <w:rPr>
          <w:strike/>
          <w:szCs w:val="22"/>
        </w:rPr>
      </w:pPr>
      <w:r w:rsidRPr="009D2DE1">
        <w:rPr>
          <w:strike/>
        </w:rPr>
        <w:lastRenderedPageBreak/>
        <w:t xml:space="preserve">Если система нашла запись без признака в поле </w:t>
      </w:r>
      <w:r w:rsidRPr="009D2DE1">
        <w:rPr>
          <w:b/>
          <w:i/>
          <w:strike/>
        </w:rPr>
        <w:t>Обработано</w:t>
      </w:r>
      <w:r w:rsidRPr="009D2DE1">
        <w:rPr>
          <w:strike/>
        </w:rPr>
        <w:t xml:space="preserve"> (</w:t>
      </w:r>
      <w:proofErr w:type="spellStart"/>
      <w:r w:rsidRPr="009D2DE1">
        <w:rPr>
          <w:strike/>
        </w:rPr>
        <w:t>WMS_ItemType</w:t>
      </w:r>
      <w:proofErr w:type="spellEnd"/>
      <w:proofErr w:type="gramStart"/>
      <w:r w:rsidRPr="009D2DE1">
        <w:rPr>
          <w:strike/>
        </w:rPr>
        <w:t>).</w:t>
      </w:r>
      <w:r w:rsidRPr="009D2DE1">
        <w:rPr>
          <w:strike/>
          <w:lang w:val="en-US"/>
        </w:rPr>
        <w:t>WMS</w:t>
      </w:r>
      <w:proofErr w:type="gramEnd"/>
      <w:r w:rsidRPr="009D2DE1">
        <w:rPr>
          <w:strike/>
        </w:rPr>
        <w:t>_</w:t>
      </w:r>
      <w:r w:rsidRPr="009D2DE1">
        <w:rPr>
          <w:strike/>
          <w:lang w:val="en-US"/>
        </w:rPr>
        <w:t>P</w:t>
      </w:r>
      <w:proofErr w:type="spellStart"/>
      <w:r w:rsidRPr="009D2DE1">
        <w:rPr>
          <w:strike/>
        </w:rPr>
        <w:t>rocessed</w:t>
      </w:r>
      <w:proofErr w:type="spellEnd"/>
      <w:r w:rsidRPr="009D2DE1">
        <w:rPr>
          <w:strike/>
        </w:rPr>
        <w:t xml:space="preserve"> или в поле </w:t>
      </w:r>
      <w:r w:rsidRPr="009D2DE1">
        <w:rPr>
          <w:b/>
          <w:i/>
          <w:strike/>
        </w:rPr>
        <w:t>Обработано</w:t>
      </w:r>
      <w:r w:rsidRPr="009D2DE1">
        <w:rPr>
          <w:strike/>
        </w:rPr>
        <w:t xml:space="preserve"> (</w:t>
      </w:r>
      <w:proofErr w:type="spellStart"/>
      <w:r w:rsidRPr="009D2DE1">
        <w:rPr>
          <w:strike/>
        </w:rPr>
        <w:t>WMS_ItemType</w:t>
      </w:r>
      <w:proofErr w:type="spellEnd"/>
      <w:r w:rsidRPr="009D2DE1">
        <w:rPr>
          <w:strike/>
        </w:rPr>
        <w:t>).</w:t>
      </w:r>
      <w:r w:rsidRPr="009D2DE1">
        <w:rPr>
          <w:strike/>
          <w:lang w:val="en-US"/>
        </w:rPr>
        <w:t>WMS</w:t>
      </w:r>
      <w:r w:rsidRPr="009D2DE1">
        <w:rPr>
          <w:strike/>
        </w:rPr>
        <w:t>_</w:t>
      </w:r>
      <w:r w:rsidRPr="009D2DE1">
        <w:rPr>
          <w:strike/>
          <w:lang w:val="en-US"/>
        </w:rPr>
        <w:t>P</w:t>
      </w:r>
      <w:proofErr w:type="spellStart"/>
      <w:r w:rsidRPr="009D2DE1">
        <w:rPr>
          <w:strike/>
        </w:rPr>
        <w:t>rocessed</w:t>
      </w:r>
      <w:proofErr w:type="spellEnd"/>
      <w:r w:rsidRPr="009D2DE1">
        <w:rPr>
          <w:strike/>
        </w:rPr>
        <w:t>, то система должна обработать их создав в результате запись на форме</w:t>
      </w:r>
      <w:r w:rsidRPr="009D2DE1">
        <w:rPr>
          <w:b/>
          <w:strike/>
        </w:rPr>
        <w:t xml:space="preserve"> Принадлежность к продукту</w:t>
      </w:r>
      <w:r w:rsidRPr="009D2DE1">
        <w:rPr>
          <w:strike/>
        </w:rPr>
        <w:t xml:space="preserve"> (см. п. 3.3.), где запись с формы </w:t>
      </w:r>
      <w:r w:rsidR="00663C6F" w:rsidRPr="009D2DE1">
        <w:rPr>
          <w:b/>
          <w:strike/>
        </w:rPr>
        <w:t>Потребительские</w:t>
      </w:r>
      <w:r w:rsidRPr="009D2DE1">
        <w:rPr>
          <w:b/>
          <w:strike/>
        </w:rPr>
        <w:t xml:space="preserve"> категори</w:t>
      </w:r>
      <w:r w:rsidR="00663C6F" w:rsidRPr="009D2DE1">
        <w:rPr>
          <w:b/>
          <w:strike/>
        </w:rPr>
        <w:t>и</w:t>
      </w:r>
      <w:r w:rsidRPr="009D2DE1">
        <w:rPr>
          <w:strike/>
        </w:rPr>
        <w:t xml:space="preserve"> (см. п. 3.7.) относиться к записи на форме </w:t>
      </w:r>
      <w:r w:rsidRPr="009D2DE1">
        <w:rPr>
          <w:b/>
          <w:strike/>
        </w:rPr>
        <w:t>Вид товара</w:t>
      </w:r>
      <w:r w:rsidRPr="009D2DE1">
        <w:rPr>
          <w:strike/>
        </w:rPr>
        <w:t xml:space="preserve"> (см. п. 3.5.), а и</w:t>
      </w:r>
      <w:r w:rsidR="00663C6F" w:rsidRPr="009D2DE1">
        <w:rPr>
          <w:strike/>
        </w:rPr>
        <w:t>х связь реализована через поля:</w:t>
      </w:r>
    </w:p>
    <w:p w14:paraId="737C6A2F" w14:textId="702F53A3" w:rsidR="00663C6F" w:rsidRPr="009D2DE1" w:rsidRDefault="00663C6F" w:rsidP="00663C6F">
      <w:pPr>
        <w:pStyle w:val="a4"/>
        <w:numPr>
          <w:ilvl w:val="3"/>
          <w:numId w:val="25"/>
        </w:numPr>
        <w:rPr>
          <w:strike/>
          <w:szCs w:val="22"/>
        </w:rPr>
      </w:pPr>
      <w:r w:rsidRPr="009D2DE1">
        <w:rPr>
          <w:strike/>
        </w:rPr>
        <w:t xml:space="preserve">Поле </w:t>
      </w:r>
      <w:r w:rsidRPr="009D2DE1">
        <w:rPr>
          <w:b/>
          <w:i/>
          <w:strike/>
        </w:rPr>
        <w:t xml:space="preserve">Код связанной Потребительской категорией </w:t>
      </w:r>
      <w:r w:rsidRPr="009D2DE1">
        <w:rPr>
          <w:strike/>
        </w:rPr>
        <w:t>(</w:t>
      </w:r>
      <w:proofErr w:type="spellStart"/>
      <w:r w:rsidRPr="009D2DE1">
        <w:rPr>
          <w:strike/>
        </w:rPr>
        <w:t>WMS_ItemType</w:t>
      </w:r>
      <w:proofErr w:type="spellEnd"/>
      <w:proofErr w:type="gramStart"/>
      <w:r w:rsidRPr="009D2DE1">
        <w:rPr>
          <w:strike/>
        </w:rPr>
        <w:t>).</w:t>
      </w:r>
      <w:r w:rsidRPr="009D2DE1">
        <w:rPr>
          <w:strike/>
          <w:lang w:val="en-US"/>
        </w:rPr>
        <w:t>WMS</w:t>
      </w:r>
      <w:proofErr w:type="gramEnd"/>
      <w:r w:rsidRPr="009D2DE1">
        <w:rPr>
          <w:strike/>
        </w:rPr>
        <w:t>_</w:t>
      </w:r>
      <w:proofErr w:type="spellStart"/>
      <w:r w:rsidRPr="009D2DE1">
        <w:rPr>
          <w:strike/>
          <w:lang w:val="en-US"/>
        </w:rPr>
        <w:t>ConsumerCategoryId</w:t>
      </w:r>
      <w:proofErr w:type="spellEnd"/>
      <w:r w:rsidRPr="009D2DE1">
        <w:rPr>
          <w:strike/>
        </w:rPr>
        <w:t xml:space="preserve">, которое находится на форме </w:t>
      </w:r>
      <w:r w:rsidRPr="009D2DE1">
        <w:rPr>
          <w:b/>
          <w:strike/>
        </w:rPr>
        <w:t>Вид товара</w:t>
      </w:r>
      <w:r w:rsidRPr="009D2DE1">
        <w:rPr>
          <w:strike/>
        </w:rPr>
        <w:t xml:space="preserve"> (см. п. 3.5.) равно значению поля </w:t>
      </w:r>
      <w:r w:rsidRPr="009D2DE1">
        <w:rPr>
          <w:b/>
          <w:i/>
          <w:strike/>
        </w:rPr>
        <w:t xml:space="preserve">Код потребительской категории </w:t>
      </w:r>
      <w:r w:rsidRPr="009D2DE1">
        <w:rPr>
          <w:strike/>
        </w:rPr>
        <w:t>(</w:t>
      </w:r>
      <w:proofErr w:type="spellStart"/>
      <w:r w:rsidRPr="009D2DE1">
        <w:rPr>
          <w:strike/>
        </w:rPr>
        <w:t>WMS_ConsumerCategory</w:t>
      </w:r>
      <w:proofErr w:type="spellEnd"/>
      <w:r w:rsidRPr="009D2DE1">
        <w:rPr>
          <w:strike/>
        </w:rPr>
        <w:t>).</w:t>
      </w:r>
      <w:r w:rsidRPr="009D2DE1">
        <w:rPr>
          <w:strike/>
          <w:lang w:val="en-US"/>
        </w:rPr>
        <w:t>WMS</w:t>
      </w:r>
      <w:r w:rsidRPr="009D2DE1">
        <w:rPr>
          <w:strike/>
        </w:rPr>
        <w:t>_</w:t>
      </w:r>
      <w:proofErr w:type="spellStart"/>
      <w:r w:rsidRPr="009D2DE1">
        <w:rPr>
          <w:strike/>
          <w:lang w:val="en-US"/>
        </w:rPr>
        <w:t>ConsumerCategoryId</w:t>
      </w:r>
      <w:proofErr w:type="spellEnd"/>
      <w:r w:rsidRPr="009D2DE1">
        <w:rPr>
          <w:strike/>
        </w:rPr>
        <w:t xml:space="preserve">, которое находится на форме </w:t>
      </w:r>
      <w:r w:rsidRPr="009D2DE1">
        <w:rPr>
          <w:b/>
          <w:strike/>
        </w:rPr>
        <w:t>Потребительские категории</w:t>
      </w:r>
      <w:r w:rsidRPr="009D2DE1">
        <w:rPr>
          <w:strike/>
        </w:rPr>
        <w:t xml:space="preserve"> (см. п. 3.7.).</w:t>
      </w:r>
    </w:p>
    <w:p w14:paraId="62A88D86" w14:textId="5F7054FB" w:rsidR="00663C6F" w:rsidRPr="009D2DE1" w:rsidRDefault="00663C6F" w:rsidP="00663C6F">
      <w:pPr>
        <w:pStyle w:val="a4"/>
        <w:ind w:left="1080" w:firstLine="0"/>
        <w:rPr>
          <w:strike/>
        </w:rPr>
      </w:pPr>
      <w:r w:rsidRPr="009D2DE1">
        <w:rPr>
          <w:strike/>
          <w:szCs w:val="22"/>
        </w:rPr>
        <w:t xml:space="preserve">Таким образом, к одной записи с формы </w:t>
      </w:r>
      <w:r w:rsidRPr="009D2DE1">
        <w:rPr>
          <w:b/>
          <w:strike/>
        </w:rPr>
        <w:t>Вид товара</w:t>
      </w:r>
      <w:r w:rsidRPr="009D2DE1">
        <w:rPr>
          <w:strike/>
        </w:rPr>
        <w:t xml:space="preserve"> (см. п. 3.5.) может относиться несколько записей с формы </w:t>
      </w:r>
      <w:r w:rsidRPr="009D2DE1">
        <w:rPr>
          <w:b/>
          <w:strike/>
        </w:rPr>
        <w:t>Потребительские категории</w:t>
      </w:r>
      <w:r w:rsidRPr="009D2DE1">
        <w:rPr>
          <w:strike/>
        </w:rPr>
        <w:t xml:space="preserve"> (см. п. 3.7.) и при выполнении </w:t>
      </w:r>
      <w:r w:rsidRPr="009D2DE1">
        <w:rPr>
          <w:strike/>
          <w:szCs w:val="22"/>
        </w:rPr>
        <w:t xml:space="preserve">периодической операции </w:t>
      </w:r>
      <w:r w:rsidRPr="009D2DE1">
        <w:rPr>
          <w:b/>
          <w:strike/>
        </w:rPr>
        <w:t>Создание записей на форме Принадлежность к продукту</w:t>
      </w:r>
      <w:r w:rsidRPr="009D2DE1">
        <w:rPr>
          <w:strike/>
        </w:rPr>
        <w:t xml:space="preserve"> (см. п. 3.11.) система должна создавать записи на форме </w:t>
      </w:r>
      <w:r w:rsidRPr="009D2DE1">
        <w:rPr>
          <w:b/>
          <w:strike/>
        </w:rPr>
        <w:t>Принадлежность к продукту</w:t>
      </w:r>
      <w:r w:rsidRPr="009D2DE1">
        <w:rPr>
          <w:strike/>
        </w:rPr>
        <w:t xml:space="preserve"> (см. п. 3.3.), в зависимости от количества записей </w:t>
      </w:r>
      <w:r w:rsidR="00501779" w:rsidRPr="009D2DE1">
        <w:rPr>
          <w:b/>
          <w:strike/>
        </w:rPr>
        <w:t>Вид товара</w:t>
      </w:r>
      <w:r w:rsidR="00501779" w:rsidRPr="009D2DE1">
        <w:rPr>
          <w:strike/>
        </w:rPr>
        <w:t xml:space="preserve"> (см. п. 3.5.);</w:t>
      </w:r>
    </w:p>
    <w:p w14:paraId="153F5A73" w14:textId="60469731" w:rsidR="001967B5" w:rsidRPr="009D2DE1" w:rsidRDefault="00501779" w:rsidP="001967B5">
      <w:pPr>
        <w:pStyle w:val="a4"/>
        <w:numPr>
          <w:ilvl w:val="3"/>
          <w:numId w:val="25"/>
        </w:numPr>
        <w:rPr>
          <w:strike/>
        </w:rPr>
      </w:pPr>
      <w:r w:rsidRPr="009D2DE1">
        <w:rPr>
          <w:strike/>
        </w:rPr>
        <w:t xml:space="preserve">После создания записи на форме </w:t>
      </w:r>
      <w:r w:rsidRPr="009D2DE1">
        <w:rPr>
          <w:b/>
          <w:strike/>
        </w:rPr>
        <w:t>Принадлежность к продукту</w:t>
      </w:r>
      <w:r w:rsidRPr="009D2DE1">
        <w:rPr>
          <w:strike/>
        </w:rPr>
        <w:t xml:space="preserve"> (см. п. 3.3.) система должна установить признак в поле </w:t>
      </w:r>
      <w:r w:rsidRPr="009D2DE1">
        <w:rPr>
          <w:b/>
          <w:i/>
          <w:strike/>
        </w:rPr>
        <w:t>Обработано</w:t>
      </w:r>
      <w:r w:rsidRPr="009D2DE1">
        <w:rPr>
          <w:strike/>
        </w:rPr>
        <w:t xml:space="preserve"> (</w:t>
      </w:r>
      <w:proofErr w:type="spellStart"/>
      <w:r w:rsidRPr="009D2DE1">
        <w:rPr>
          <w:strike/>
        </w:rPr>
        <w:t>WMS_ItemType</w:t>
      </w:r>
      <w:proofErr w:type="spellEnd"/>
      <w:proofErr w:type="gramStart"/>
      <w:r w:rsidRPr="009D2DE1">
        <w:rPr>
          <w:strike/>
        </w:rPr>
        <w:t>).</w:t>
      </w:r>
      <w:r w:rsidRPr="009D2DE1">
        <w:rPr>
          <w:strike/>
          <w:lang w:val="en-US"/>
        </w:rPr>
        <w:t>WMS</w:t>
      </w:r>
      <w:proofErr w:type="gramEnd"/>
      <w:r w:rsidRPr="009D2DE1">
        <w:rPr>
          <w:strike/>
        </w:rPr>
        <w:t>_</w:t>
      </w:r>
      <w:r w:rsidRPr="009D2DE1">
        <w:rPr>
          <w:strike/>
          <w:lang w:val="en-US"/>
        </w:rPr>
        <w:t>P</w:t>
      </w:r>
      <w:proofErr w:type="spellStart"/>
      <w:r w:rsidRPr="009D2DE1">
        <w:rPr>
          <w:strike/>
        </w:rPr>
        <w:t>rocessed</w:t>
      </w:r>
      <w:proofErr w:type="spellEnd"/>
      <w:r w:rsidRPr="009D2DE1">
        <w:rPr>
          <w:strike/>
        </w:rPr>
        <w:t xml:space="preserve"> или в поле </w:t>
      </w:r>
      <w:r w:rsidRPr="009D2DE1">
        <w:rPr>
          <w:b/>
          <w:i/>
          <w:strike/>
        </w:rPr>
        <w:t>Обработано</w:t>
      </w:r>
      <w:r w:rsidRPr="009D2DE1">
        <w:rPr>
          <w:strike/>
        </w:rPr>
        <w:t xml:space="preserve"> (</w:t>
      </w:r>
      <w:proofErr w:type="spellStart"/>
      <w:r w:rsidRPr="009D2DE1">
        <w:rPr>
          <w:strike/>
        </w:rPr>
        <w:t>WMS_ItemType</w:t>
      </w:r>
      <w:proofErr w:type="spellEnd"/>
      <w:r w:rsidRPr="009D2DE1">
        <w:rPr>
          <w:strike/>
        </w:rPr>
        <w:t>).</w:t>
      </w:r>
      <w:r w:rsidRPr="009D2DE1">
        <w:rPr>
          <w:strike/>
          <w:lang w:val="en-US"/>
        </w:rPr>
        <w:t>WMS</w:t>
      </w:r>
      <w:r w:rsidRPr="009D2DE1">
        <w:rPr>
          <w:strike/>
        </w:rPr>
        <w:t>_</w:t>
      </w:r>
      <w:r w:rsidRPr="009D2DE1">
        <w:rPr>
          <w:strike/>
          <w:lang w:val="en-US"/>
        </w:rPr>
        <w:t>P</w:t>
      </w:r>
      <w:proofErr w:type="spellStart"/>
      <w:r w:rsidRPr="009D2DE1">
        <w:rPr>
          <w:strike/>
        </w:rPr>
        <w:t>rocessed</w:t>
      </w:r>
      <w:proofErr w:type="spellEnd"/>
      <w:r w:rsidRPr="009D2DE1">
        <w:rPr>
          <w:strike/>
        </w:rPr>
        <w:t xml:space="preserve"> на основании которых были созданы запись\записи на форме </w:t>
      </w:r>
      <w:r w:rsidRPr="009D2DE1">
        <w:rPr>
          <w:b/>
          <w:strike/>
        </w:rPr>
        <w:t>Принадлежность к продукту</w:t>
      </w:r>
      <w:r w:rsidR="001967B5" w:rsidRPr="009D2DE1">
        <w:rPr>
          <w:strike/>
        </w:rPr>
        <w:t xml:space="preserve"> (см. п. 3.3.).</w:t>
      </w:r>
    </w:p>
    <w:p w14:paraId="0F230AB2" w14:textId="7FC2F979" w:rsidR="001967B5" w:rsidRPr="009D2DE1" w:rsidRDefault="001967B5" w:rsidP="007E0AA0">
      <w:pPr>
        <w:pStyle w:val="a4"/>
        <w:numPr>
          <w:ilvl w:val="3"/>
          <w:numId w:val="25"/>
        </w:numPr>
        <w:rPr>
          <w:strike/>
        </w:rPr>
      </w:pPr>
      <w:r w:rsidRPr="009D2DE1">
        <w:rPr>
          <w:strike/>
        </w:rPr>
        <w:t xml:space="preserve">После установки признаков </w:t>
      </w:r>
      <w:r w:rsidR="007E0AA0" w:rsidRPr="009D2DE1">
        <w:rPr>
          <w:b/>
          <w:i/>
          <w:strike/>
        </w:rPr>
        <w:t>Обработано</w:t>
      </w:r>
      <w:r w:rsidR="007E0AA0" w:rsidRPr="009D2DE1">
        <w:rPr>
          <w:strike/>
        </w:rPr>
        <w:t xml:space="preserve"> (</w:t>
      </w:r>
      <w:proofErr w:type="spellStart"/>
      <w:r w:rsidR="007E0AA0" w:rsidRPr="009D2DE1">
        <w:rPr>
          <w:strike/>
        </w:rPr>
        <w:t>WMS_ItemType</w:t>
      </w:r>
      <w:proofErr w:type="spellEnd"/>
      <w:proofErr w:type="gramStart"/>
      <w:r w:rsidR="007E0AA0" w:rsidRPr="009D2DE1">
        <w:rPr>
          <w:strike/>
        </w:rPr>
        <w:t>).</w:t>
      </w:r>
      <w:r w:rsidR="007E0AA0" w:rsidRPr="009D2DE1">
        <w:rPr>
          <w:strike/>
          <w:lang w:val="en-US"/>
        </w:rPr>
        <w:t>WMS</w:t>
      </w:r>
      <w:proofErr w:type="gramEnd"/>
      <w:r w:rsidR="007E0AA0" w:rsidRPr="009D2DE1">
        <w:rPr>
          <w:strike/>
        </w:rPr>
        <w:t>_</w:t>
      </w:r>
      <w:r w:rsidR="007E0AA0" w:rsidRPr="009D2DE1">
        <w:rPr>
          <w:strike/>
          <w:lang w:val="en-US"/>
        </w:rPr>
        <w:t>P</w:t>
      </w:r>
      <w:proofErr w:type="spellStart"/>
      <w:r w:rsidR="007E0AA0" w:rsidRPr="009D2DE1">
        <w:rPr>
          <w:strike/>
        </w:rPr>
        <w:t>rocessed</w:t>
      </w:r>
      <w:proofErr w:type="spellEnd"/>
      <w:r w:rsidR="007E0AA0" w:rsidRPr="009D2DE1">
        <w:rPr>
          <w:strike/>
        </w:rPr>
        <w:t xml:space="preserve"> или в поле </w:t>
      </w:r>
      <w:r w:rsidR="007E0AA0" w:rsidRPr="009D2DE1">
        <w:rPr>
          <w:b/>
          <w:i/>
          <w:strike/>
        </w:rPr>
        <w:t>Обработано</w:t>
      </w:r>
      <w:r w:rsidR="007E0AA0" w:rsidRPr="009D2DE1">
        <w:rPr>
          <w:strike/>
        </w:rPr>
        <w:t xml:space="preserve"> (</w:t>
      </w:r>
      <w:proofErr w:type="spellStart"/>
      <w:r w:rsidR="007E0AA0" w:rsidRPr="009D2DE1">
        <w:rPr>
          <w:strike/>
        </w:rPr>
        <w:t>WMS_ItemType</w:t>
      </w:r>
      <w:proofErr w:type="spellEnd"/>
      <w:r w:rsidR="007E0AA0" w:rsidRPr="009D2DE1">
        <w:rPr>
          <w:strike/>
        </w:rPr>
        <w:t>).</w:t>
      </w:r>
      <w:r w:rsidR="007E0AA0" w:rsidRPr="009D2DE1">
        <w:rPr>
          <w:strike/>
          <w:lang w:val="en-US"/>
        </w:rPr>
        <w:t>WMS</w:t>
      </w:r>
      <w:r w:rsidR="007E0AA0" w:rsidRPr="009D2DE1">
        <w:rPr>
          <w:strike/>
        </w:rPr>
        <w:t>_</w:t>
      </w:r>
      <w:r w:rsidR="007E0AA0" w:rsidRPr="009D2DE1">
        <w:rPr>
          <w:strike/>
          <w:lang w:val="en-US"/>
        </w:rPr>
        <w:t>P</w:t>
      </w:r>
      <w:proofErr w:type="spellStart"/>
      <w:r w:rsidR="007E0AA0" w:rsidRPr="009D2DE1">
        <w:rPr>
          <w:strike/>
        </w:rPr>
        <w:t>rocessed</w:t>
      </w:r>
      <w:proofErr w:type="spellEnd"/>
      <w:r w:rsidR="007E0AA0" w:rsidRPr="009D2DE1">
        <w:rPr>
          <w:strike/>
        </w:rPr>
        <w:t xml:space="preserve"> </w:t>
      </w:r>
      <w:r w:rsidRPr="009D2DE1">
        <w:rPr>
          <w:strike/>
        </w:rPr>
        <w:t xml:space="preserve">система должна выполнить проверку на наличие значения в поле </w:t>
      </w:r>
      <w:r w:rsidR="007E0AA0" w:rsidRPr="009D2DE1">
        <w:rPr>
          <w:b/>
          <w:i/>
          <w:strike/>
        </w:rPr>
        <w:t>Почта для оповещений о новых записях</w:t>
      </w:r>
      <w:r w:rsidR="007E0AA0" w:rsidRPr="009D2DE1">
        <w:rPr>
          <w:strike/>
        </w:rPr>
        <w:t xml:space="preserve"> (</w:t>
      </w:r>
      <w:proofErr w:type="spellStart"/>
      <w:r w:rsidR="007E0AA0" w:rsidRPr="009D2DE1">
        <w:rPr>
          <w:strike/>
        </w:rPr>
        <w:t>KFK_KashkaParameters</w:t>
      </w:r>
      <w:proofErr w:type="spellEnd"/>
      <w:r w:rsidR="007E0AA0" w:rsidRPr="009D2DE1">
        <w:rPr>
          <w:strike/>
        </w:rPr>
        <w:t>).WMS_Report4NewMail:</w:t>
      </w:r>
    </w:p>
    <w:p w14:paraId="1955FD3F" w14:textId="7745189E" w:rsidR="007E0AA0" w:rsidRPr="009D2DE1" w:rsidRDefault="007E0AA0" w:rsidP="007E0AA0">
      <w:pPr>
        <w:pStyle w:val="a4"/>
        <w:numPr>
          <w:ilvl w:val="4"/>
          <w:numId w:val="25"/>
        </w:numPr>
        <w:rPr>
          <w:strike/>
          <w:szCs w:val="22"/>
        </w:rPr>
      </w:pPr>
      <w:r w:rsidRPr="009D2DE1">
        <w:rPr>
          <w:strike/>
        </w:rPr>
        <w:t>Если значение указано, то система должна сформировать и отправить письмо по адресу в данном поле:</w:t>
      </w:r>
    </w:p>
    <w:p w14:paraId="3275CDF4" w14:textId="2A331E04" w:rsidR="007E0AA0" w:rsidRPr="009D2DE1" w:rsidRDefault="007E0AA0" w:rsidP="007E0AA0">
      <w:pPr>
        <w:pStyle w:val="a4"/>
        <w:numPr>
          <w:ilvl w:val="5"/>
          <w:numId w:val="25"/>
        </w:numPr>
        <w:rPr>
          <w:strike/>
        </w:rPr>
      </w:pPr>
      <w:r w:rsidRPr="009D2DE1">
        <w:rPr>
          <w:b/>
          <w:strike/>
        </w:rPr>
        <w:t>Тема письма</w:t>
      </w:r>
      <w:r w:rsidRPr="009D2DE1">
        <w:rPr>
          <w:strike/>
        </w:rPr>
        <w:t xml:space="preserve">: </w:t>
      </w:r>
      <w:r w:rsidRPr="009D2DE1">
        <w:rPr>
          <w:i/>
          <w:strike/>
        </w:rPr>
        <w:t>Новая запись для сопоставления</w:t>
      </w:r>
      <w:r w:rsidRPr="009D2DE1">
        <w:rPr>
          <w:strike/>
        </w:rPr>
        <w:t xml:space="preserve"> </w:t>
      </w:r>
      <w:r w:rsidRPr="009D2DE1">
        <w:rPr>
          <w:i/>
          <w:strike/>
        </w:rPr>
        <w:t>Категории для ЗП и Товарного соседства товара</w:t>
      </w:r>
    </w:p>
    <w:p w14:paraId="21593B36" w14:textId="3AF1F556" w:rsidR="007E0AA0" w:rsidRPr="009D2DE1" w:rsidRDefault="007E0AA0" w:rsidP="00730976">
      <w:pPr>
        <w:pStyle w:val="a4"/>
        <w:numPr>
          <w:ilvl w:val="5"/>
          <w:numId w:val="25"/>
        </w:numPr>
        <w:rPr>
          <w:strike/>
        </w:rPr>
      </w:pPr>
      <w:r w:rsidRPr="009D2DE1">
        <w:rPr>
          <w:b/>
          <w:strike/>
        </w:rPr>
        <w:t>Текст письма</w:t>
      </w:r>
      <w:r w:rsidRPr="009D2DE1">
        <w:rPr>
          <w:strike/>
        </w:rPr>
        <w:t xml:space="preserve">: </w:t>
      </w:r>
      <w:r w:rsidRPr="009D2DE1">
        <w:rPr>
          <w:i/>
          <w:strike/>
        </w:rPr>
        <w:t>Создана новая запись для сопоставления</w:t>
      </w:r>
      <w:r w:rsidRPr="009D2DE1">
        <w:rPr>
          <w:strike/>
        </w:rPr>
        <w:t xml:space="preserve"> </w:t>
      </w:r>
      <w:r w:rsidRPr="009D2DE1">
        <w:rPr>
          <w:i/>
          <w:strike/>
        </w:rPr>
        <w:t>Категории для ЗП и Товарного соседства товара</w:t>
      </w:r>
      <w:r w:rsidRPr="009D2DE1">
        <w:rPr>
          <w:strike/>
        </w:rPr>
        <w:t xml:space="preserve"> </w:t>
      </w:r>
      <w:r w:rsidRPr="009D2DE1">
        <w:rPr>
          <w:i/>
          <w:strike/>
        </w:rPr>
        <w:t>по Виду товара</w:t>
      </w:r>
      <w:r w:rsidRPr="009D2DE1">
        <w:rPr>
          <w:strike/>
        </w:rPr>
        <w:t xml:space="preserve"> %</w:t>
      </w:r>
      <w:r w:rsidRPr="009D2DE1">
        <w:rPr>
          <w:b/>
          <w:i/>
          <w:strike/>
        </w:rPr>
        <w:t>Вид товара</w:t>
      </w:r>
      <w:r w:rsidRPr="009D2DE1">
        <w:rPr>
          <w:strike/>
        </w:rPr>
        <w:t xml:space="preserve"> (</w:t>
      </w:r>
      <w:proofErr w:type="spellStart"/>
      <w:r w:rsidRPr="009D2DE1">
        <w:rPr>
          <w:strike/>
        </w:rPr>
        <w:t>WMS_ItemType</w:t>
      </w:r>
      <w:proofErr w:type="spellEnd"/>
      <w:proofErr w:type="gramStart"/>
      <w:r w:rsidRPr="009D2DE1">
        <w:rPr>
          <w:strike/>
        </w:rPr>
        <w:t>).</w:t>
      </w:r>
      <w:proofErr w:type="spellStart"/>
      <w:r w:rsidRPr="009D2DE1">
        <w:rPr>
          <w:strike/>
        </w:rPr>
        <w:t>WMS</w:t>
      </w:r>
      <w:proofErr w:type="gramEnd"/>
      <w:r w:rsidRPr="009D2DE1">
        <w:rPr>
          <w:strike/>
        </w:rPr>
        <w:t>_ItemType</w:t>
      </w:r>
      <w:proofErr w:type="spellEnd"/>
      <w:r w:rsidRPr="009D2DE1">
        <w:rPr>
          <w:strike/>
        </w:rPr>
        <w:t xml:space="preserve">% </w:t>
      </w:r>
      <w:r w:rsidRPr="009D2DE1">
        <w:rPr>
          <w:i/>
          <w:strike/>
        </w:rPr>
        <w:t>и Потребительской категории</w:t>
      </w:r>
      <w:r w:rsidRPr="009D2DE1">
        <w:rPr>
          <w:strike/>
        </w:rPr>
        <w:t xml:space="preserve"> %</w:t>
      </w:r>
      <w:r w:rsidRPr="009D2DE1">
        <w:rPr>
          <w:b/>
          <w:i/>
          <w:strike/>
        </w:rPr>
        <w:t>Потребительская категория</w:t>
      </w:r>
      <w:r w:rsidRPr="009D2DE1">
        <w:rPr>
          <w:strike/>
        </w:rPr>
        <w:t xml:space="preserve"> (</w:t>
      </w:r>
      <w:proofErr w:type="spellStart"/>
      <w:r w:rsidRPr="009D2DE1">
        <w:rPr>
          <w:strike/>
        </w:rPr>
        <w:t>WMS_ConsumerCategory</w:t>
      </w:r>
      <w:proofErr w:type="spellEnd"/>
      <w:r w:rsidRPr="009D2DE1">
        <w:rPr>
          <w:strike/>
        </w:rPr>
        <w:t>).</w:t>
      </w:r>
      <w:proofErr w:type="spellStart"/>
      <w:r w:rsidRPr="009D2DE1">
        <w:rPr>
          <w:strike/>
        </w:rPr>
        <w:t>WMS_ConsumerCategory</w:t>
      </w:r>
      <w:proofErr w:type="spellEnd"/>
      <w:r w:rsidRPr="009D2DE1">
        <w:rPr>
          <w:strike/>
        </w:rPr>
        <w:t>%</w:t>
      </w:r>
    </w:p>
    <w:p w14:paraId="300495EC" w14:textId="3F54EF91" w:rsidR="007E0AA0" w:rsidRPr="009D2DE1" w:rsidRDefault="00730976" w:rsidP="00730976">
      <w:pPr>
        <w:pStyle w:val="a4"/>
        <w:numPr>
          <w:ilvl w:val="4"/>
          <w:numId w:val="25"/>
        </w:numPr>
        <w:rPr>
          <w:strike/>
        </w:rPr>
      </w:pPr>
      <w:r w:rsidRPr="009D2DE1">
        <w:rPr>
          <w:strike/>
        </w:rPr>
        <w:t>Если значение не указано, то система не должна формировать и отправлять письма.</w:t>
      </w:r>
    </w:p>
    <w:p w14:paraId="0E680558" w14:textId="447EFD1F" w:rsidR="00501779" w:rsidRPr="005673E9" w:rsidRDefault="00501779" w:rsidP="00501779">
      <w:pPr>
        <w:pStyle w:val="a4"/>
        <w:numPr>
          <w:ilvl w:val="2"/>
          <w:numId w:val="25"/>
        </w:numPr>
        <w:rPr>
          <w:szCs w:val="22"/>
        </w:rPr>
      </w:pPr>
      <w:r w:rsidRPr="009D2DE1">
        <w:rPr>
          <w:strike/>
        </w:rPr>
        <w:t xml:space="preserve">Если система не нашла запись без признака в поле </w:t>
      </w:r>
      <w:r w:rsidRPr="009D2DE1">
        <w:rPr>
          <w:b/>
          <w:i/>
          <w:strike/>
        </w:rPr>
        <w:t>Обработано</w:t>
      </w:r>
      <w:r w:rsidRPr="009D2DE1">
        <w:rPr>
          <w:strike/>
        </w:rPr>
        <w:t xml:space="preserve"> (</w:t>
      </w:r>
      <w:proofErr w:type="spellStart"/>
      <w:r w:rsidRPr="009D2DE1">
        <w:rPr>
          <w:strike/>
        </w:rPr>
        <w:t>WMS_ItemType</w:t>
      </w:r>
      <w:proofErr w:type="spellEnd"/>
      <w:r w:rsidRPr="009D2DE1">
        <w:rPr>
          <w:strike/>
        </w:rPr>
        <w:t>).</w:t>
      </w:r>
      <w:r w:rsidRPr="009D2DE1">
        <w:rPr>
          <w:strike/>
          <w:lang w:val="en-US"/>
        </w:rPr>
        <w:t>WMS</w:t>
      </w:r>
      <w:r w:rsidRPr="009D2DE1">
        <w:rPr>
          <w:strike/>
        </w:rPr>
        <w:t>_</w:t>
      </w:r>
      <w:r w:rsidRPr="009D2DE1">
        <w:rPr>
          <w:strike/>
          <w:lang w:val="en-US"/>
        </w:rPr>
        <w:t>P</w:t>
      </w:r>
      <w:proofErr w:type="spellStart"/>
      <w:r w:rsidRPr="009D2DE1">
        <w:rPr>
          <w:strike/>
        </w:rPr>
        <w:t>rocessed</w:t>
      </w:r>
      <w:proofErr w:type="spellEnd"/>
      <w:r w:rsidRPr="009D2DE1">
        <w:rPr>
          <w:strike/>
        </w:rPr>
        <w:t xml:space="preserve"> или в поле </w:t>
      </w:r>
      <w:r w:rsidRPr="009D2DE1">
        <w:rPr>
          <w:b/>
          <w:i/>
          <w:strike/>
        </w:rPr>
        <w:t>Обработано</w:t>
      </w:r>
      <w:r w:rsidRPr="009D2DE1">
        <w:rPr>
          <w:strike/>
        </w:rPr>
        <w:t xml:space="preserve"> (</w:t>
      </w:r>
      <w:proofErr w:type="spellStart"/>
      <w:r w:rsidRPr="009D2DE1">
        <w:rPr>
          <w:strike/>
        </w:rPr>
        <w:t>WMS_ItemType</w:t>
      </w:r>
      <w:proofErr w:type="spellEnd"/>
      <w:r w:rsidRPr="009D2DE1">
        <w:rPr>
          <w:strike/>
        </w:rPr>
        <w:t>).</w:t>
      </w:r>
      <w:r w:rsidRPr="009D2DE1">
        <w:rPr>
          <w:strike/>
          <w:lang w:val="en-US"/>
        </w:rPr>
        <w:t>WMS</w:t>
      </w:r>
      <w:r w:rsidRPr="009D2DE1">
        <w:rPr>
          <w:strike/>
        </w:rPr>
        <w:t>_</w:t>
      </w:r>
      <w:r w:rsidRPr="009D2DE1">
        <w:rPr>
          <w:strike/>
          <w:lang w:val="en-US"/>
        </w:rPr>
        <w:t>P</w:t>
      </w:r>
      <w:proofErr w:type="spellStart"/>
      <w:r w:rsidRPr="009D2DE1">
        <w:rPr>
          <w:strike/>
        </w:rPr>
        <w:t>rocessed</w:t>
      </w:r>
      <w:proofErr w:type="spellEnd"/>
      <w:r w:rsidRPr="009D2DE1">
        <w:rPr>
          <w:strike/>
        </w:rPr>
        <w:t>, то система не должна ни чего делать</w:t>
      </w:r>
      <w:r>
        <w:t>.</w:t>
      </w:r>
      <w:commentRangeEnd w:id="29"/>
      <w:r w:rsidR="009D2DE1">
        <w:rPr>
          <w:rStyle w:val="af8"/>
          <w:rFonts w:ascii="Arial" w:hAnsi="Arial"/>
        </w:rPr>
        <w:commentReference w:id="29"/>
      </w:r>
    </w:p>
    <w:p w14:paraId="56C16C39" w14:textId="22E99F3D" w:rsidR="005673E9" w:rsidRPr="00663C6F" w:rsidRDefault="005673E9" w:rsidP="0095270D">
      <w:pPr>
        <w:pStyle w:val="a4"/>
        <w:ind w:firstLine="0"/>
        <w:rPr>
          <w:szCs w:val="22"/>
        </w:rPr>
      </w:pPr>
    </w:p>
    <w:p w14:paraId="55F998A4" w14:textId="72B8A6B2" w:rsidR="00ED2A19" w:rsidRPr="00FF5124" w:rsidRDefault="00EF1F02" w:rsidP="00F24D8B">
      <w:pPr>
        <w:pStyle w:val="10"/>
        <w:numPr>
          <w:ilvl w:val="0"/>
          <w:numId w:val="25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66F66D66" w:rsidR="00DE5218" w:rsidRDefault="009D7455" w:rsidP="009D7455">
      <w:pPr>
        <w:pStyle w:val="a4"/>
        <w:numPr>
          <w:ilvl w:val="1"/>
          <w:numId w:val="25"/>
        </w:numPr>
      </w:pPr>
      <w:r>
        <w:t>Потребуется предварительная загрузка существующих значений справочников</w:t>
      </w:r>
      <w:r w:rsidR="00B93834">
        <w:t xml:space="preserve"> </w:t>
      </w:r>
      <w:r w:rsidR="00B93834" w:rsidRPr="00B93834">
        <w:rPr>
          <w:b/>
        </w:rPr>
        <w:t>Вид товара</w:t>
      </w:r>
      <w:r w:rsidR="00B93834">
        <w:t xml:space="preserve">, </w:t>
      </w:r>
      <w:r w:rsidR="00B93834" w:rsidRPr="00B93834">
        <w:rPr>
          <w:b/>
        </w:rPr>
        <w:t>Потребительские категории</w:t>
      </w:r>
      <w:r w:rsidR="00B93834">
        <w:t xml:space="preserve"> и </w:t>
      </w:r>
      <w:r w:rsidR="00B93834" w:rsidRPr="00B93834">
        <w:rPr>
          <w:b/>
        </w:rPr>
        <w:t>Категории назначения товара</w:t>
      </w:r>
      <w:r w:rsidR="00B93834">
        <w:t xml:space="preserve"> </w:t>
      </w:r>
      <w:r>
        <w:t xml:space="preserve">из </w:t>
      </w:r>
      <w:r>
        <w:rPr>
          <w:lang w:val="en-US"/>
        </w:rPr>
        <w:t>PIM</w:t>
      </w:r>
      <w:r>
        <w:t xml:space="preserve"> в </w:t>
      </w:r>
      <w:r>
        <w:rPr>
          <w:lang w:val="en-US"/>
        </w:rPr>
        <w:t>WMS</w:t>
      </w:r>
      <w:r w:rsidR="00B93834">
        <w:t xml:space="preserve"> через </w:t>
      </w:r>
      <w:r w:rsidR="00B93834">
        <w:rPr>
          <w:lang w:val="en-US"/>
        </w:rPr>
        <w:t>MS</w:t>
      </w:r>
      <w:r w:rsidR="00B93834" w:rsidRPr="00B93834">
        <w:t xml:space="preserve"> </w:t>
      </w:r>
      <w:r w:rsidR="00B93834">
        <w:rPr>
          <w:lang w:val="en-US"/>
        </w:rPr>
        <w:t>Excel</w:t>
      </w:r>
      <w:r w:rsidR="003B5E7C">
        <w:t>;</w:t>
      </w:r>
    </w:p>
    <w:p w14:paraId="16CFD226" w14:textId="3130430E" w:rsidR="003B5E7C" w:rsidRDefault="003B5E7C" w:rsidP="009D7455">
      <w:pPr>
        <w:pStyle w:val="a4"/>
        <w:numPr>
          <w:ilvl w:val="1"/>
          <w:numId w:val="25"/>
        </w:numPr>
      </w:pPr>
      <w:r>
        <w:t xml:space="preserve">После загрузки справочников, потребуется запустить периодическую операцию </w:t>
      </w:r>
      <w:r w:rsidRPr="00DF5E99">
        <w:rPr>
          <w:b/>
        </w:rPr>
        <w:t>Создание записей на форме Принадлежность к продукту</w:t>
      </w:r>
      <w:r>
        <w:t xml:space="preserve"> (см. п. 3.11.), чтобы система создала записи для сопоставления на форме </w:t>
      </w:r>
      <w:r w:rsidRPr="000350C5">
        <w:rPr>
          <w:b/>
        </w:rPr>
        <w:t>Принадлежность к продукту</w:t>
      </w:r>
      <w:r>
        <w:t xml:space="preserve"> (см. п. 3.3.);</w:t>
      </w:r>
    </w:p>
    <w:p w14:paraId="379146FE" w14:textId="1F3F69F4" w:rsidR="003B5E7C" w:rsidRPr="00FF5124" w:rsidRDefault="003B5E7C" w:rsidP="009D7455">
      <w:pPr>
        <w:pStyle w:val="a4"/>
        <w:numPr>
          <w:ilvl w:val="1"/>
          <w:numId w:val="25"/>
        </w:numPr>
      </w:pPr>
      <w:r>
        <w:t xml:space="preserve">Потребуется настроить периодичность автоматического выполнения для периодической операции </w:t>
      </w:r>
      <w:r w:rsidRPr="00DF5E99">
        <w:rPr>
          <w:b/>
        </w:rPr>
        <w:t>Создание записей на форме Принадлежность к продукту</w:t>
      </w:r>
      <w:r>
        <w:t xml:space="preserve"> (см. п. 3.11.).</w:t>
      </w:r>
    </w:p>
    <w:p w14:paraId="35C01846" w14:textId="59D23395" w:rsidR="00EF1F02" w:rsidRPr="00FF5124" w:rsidRDefault="00EF1F02" w:rsidP="00F24D8B">
      <w:pPr>
        <w:pStyle w:val="10"/>
        <w:numPr>
          <w:ilvl w:val="0"/>
          <w:numId w:val="25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9DF3794" w14:textId="36208B7D" w:rsidR="0095270D" w:rsidRDefault="0095270D" w:rsidP="0095270D">
      <w:pPr>
        <w:pStyle w:val="a4"/>
        <w:numPr>
          <w:ilvl w:val="1"/>
          <w:numId w:val="25"/>
        </w:numPr>
      </w:pPr>
      <w:r>
        <w:t xml:space="preserve">Шаблон для загрузки файла по диалоговому окну </w:t>
      </w:r>
      <w:r w:rsidRPr="00444486">
        <w:rPr>
          <w:b/>
        </w:rPr>
        <w:t>Импорт сопоставлений</w:t>
      </w:r>
      <w:r>
        <w:t xml:space="preserve"> (см. п. 3.14.):</w:t>
      </w:r>
      <w:r>
        <w:br/>
      </w:r>
      <w:r>
        <w:object w:dxaOrig="1520" w:dyaOrig="987" w14:anchorId="199403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9pt" o:ole="">
            <v:imagedata r:id="rId17" o:title=""/>
          </v:shape>
          <o:OLEObject Type="Embed" ProgID="Excel.Sheet.12" ShapeID="_x0000_i1025" DrawAspect="Icon" ObjectID="_1805016812" r:id="rId18"/>
        </w:object>
      </w:r>
    </w:p>
    <w:p w14:paraId="08EC5A19" w14:textId="58D3F401" w:rsidR="0095270D" w:rsidRDefault="0095270D" w:rsidP="0095270D">
      <w:pPr>
        <w:pStyle w:val="a4"/>
        <w:numPr>
          <w:ilvl w:val="1"/>
          <w:numId w:val="25"/>
        </w:numPr>
      </w:pPr>
      <w:r>
        <w:lastRenderedPageBreak/>
        <w:t>Сопоставление полей к файлу шаблона</w:t>
      </w:r>
      <w:r w:rsidR="00C42F27">
        <w:t xml:space="preserve"> при выводе файла на экран по нажатию на кнопку </w:t>
      </w:r>
      <w:r w:rsidR="00C42F27" w:rsidRPr="00C42F27">
        <w:rPr>
          <w:b/>
        </w:rPr>
        <w:t>[</w:t>
      </w:r>
      <w:r w:rsidR="00C42F27">
        <w:rPr>
          <w:b/>
        </w:rPr>
        <w:t>Шаблон</w:t>
      </w:r>
      <w:r w:rsidR="00C42F27" w:rsidRPr="00C42F27">
        <w:rPr>
          <w:b/>
        </w:rPr>
        <w:t>]</w:t>
      </w:r>
      <w:r w:rsidR="00C42F27">
        <w:t xml:space="preserve"> (см. п .3.14.2.)</w:t>
      </w:r>
      <w:r>
        <w:t>:</w:t>
      </w:r>
    </w:p>
    <w:p w14:paraId="39C16DB6" w14:textId="5ACD2BA9" w:rsidR="0095270D" w:rsidRDefault="0095270D" w:rsidP="0095270D">
      <w:pPr>
        <w:pStyle w:val="a4"/>
        <w:numPr>
          <w:ilvl w:val="2"/>
          <w:numId w:val="25"/>
        </w:numPr>
      </w:pPr>
      <w:r>
        <w:t xml:space="preserve">Поле </w:t>
      </w:r>
      <w:r w:rsidRPr="00C42F27">
        <w:rPr>
          <w:b/>
          <w:i/>
        </w:rPr>
        <w:t>Код вида товара</w:t>
      </w:r>
      <w:r>
        <w:t xml:space="preserve"> (Столбец А) – заполнять значением поля </w:t>
      </w:r>
      <w:r w:rsidR="00C42F27">
        <w:rPr>
          <w:b/>
          <w:i/>
        </w:rPr>
        <w:t>Код</w:t>
      </w:r>
      <w:r w:rsidR="00C42F27" w:rsidRPr="00D21AEB">
        <w:rPr>
          <w:b/>
          <w:i/>
        </w:rPr>
        <w:t xml:space="preserve"> </w:t>
      </w:r>
      <w:r w:rsidR="00C42F27">
        <w:rPr>
          <w:b/>
          <w:i/>
        </w:rPr>
        <w:t>вида</w:t>
      </w:r>
      <w:r w:rsidR="00C42F27" w:rsidRPr="00D21AEB">
        <w:rPr>
          <w:b/>
          <w:i/>
        </w:rPr>
        <w:t xml:space="preserve"> </w:t>
      </w:r>
      <w:r w:rsidR="00C42F27">
        <w:rPr>
          <w:b/>
          <w:i/>
        </w:rPr>
        <w:t>товара</w:t>
      </w:r>
      <w:r w:rsidR="00C42F27">
        <w:t xml:space="preserve"> (</w:t>
      </w:r>
      <w:proofErr w:type="spellStart"/>
      <w:r w:rsidR="00C42F27" w:rsidRPr="005731BA">
        <w:t>WMS_ItemType</w:t>
      </w:r>
      <w:proofErr w:type="spellEnd"/>
      <w:proofErr w:type="gramStart"/>
      <w:r w:rsidR="00C42F27">
        <w:t>).</w:t>
      </w:r>
      <w:r w:rsidR="00C42F27">
        <w:rPr>
          <w:lang w:val="en-US"/>
        </w:rPr>
        <w:t>WMS</w:t>
      </w:r>
      <w:proofErr w:type="gramEnd"/>
      <w:r w:rsidR="00C42F27" w:rsidRPr="00D21AEB">
        <w:t>_</w:t>
      </w:r>
      <w:proofErr w:type="spellStart"/>
      <w:r w:rsidR="00C42F27">
        <w:rPr>
          <w:lang w:val="en-US"/>
        </w:rPr>
        <w:t>ItemTypeId</w:t>
      </w:r>
      <w:proofErr w:type="spellEnd"/>
      <w:r w:rsidR="00C42F27">
        <w:t xml:space="preserve">, которое находится на форме </w:t>
      </w:r>
      <w:r w:rsidR="00C42F27" w:rsidRPr="000350C5">
        <w:rPr>
          <w:b/>
        </w:rPr>
        <w:t>Принадлежность к продукту</w:t>
      </w:r>
      <w:r w:rsidR="00C42F27">
        <w:rPr>
          <w:b/>
        </w:rPr>
        <w:t xml:space="preserve"> </w:t>
      </w:r>
      <w:r w:rsidR="00C42F27" w:rsidRPr="00C42F27">
        <w:t>(см. п. 3.3.)</w:t>
      </w:r>
      <w:r w:rsidR="00C42F27">
        <w:t>;</w:t>
      </w:r>
    </w:p>
    <w:p w14:paraId="40CFC11E" w14:textId="6B3B422D" w:rsidR="0095270D" w:rsidRDefault="0095270D" w:rsidP="00C42F27">
      <w:pPr>
        <w:pStyle w:val="a4"/>
        <w:numPr>
          <w:ilvl w:val="2"/>
          <w:numId w:val="25"/>
        </w:numPr>
      </w:pPr>
      <w:r>
        <w:t xml:space="preserve">Поле </w:t>
      </w:r>
      <w:r w:rsidRPr="00C42F27">
        <w:rPr>
          <w:b/>
          <w:i/>
        </w:rPr>
        <w:t>Вид товара</w:t>
      </w:r>
      <w:r>
        <w:t xml:space="preserve"> </w:t>
      </w:r>
      <w:r w:rsidR="00C42F27">
        <w:t xml:space="preserve">(Столбец </w:t>
      </w:r>
      <w:r w:rsidR="00C42F27">
        <w:rPr>
          <w:lang w:val="en-US"/>
        </w:rPr>
        <w:t>B</w:t>
      </w:r>
      <w:r w:rsidR="00C42F27">
        <w:t xml:space="preserve">) – заполнять значением поля </w:t>
      </w:r>
      <w:r w:rsidR="00C42F27">
        <w:rPr>
          <w:b/>
          <w:i/>
        </w:rPr>
        <w:t>Вид товара</w:t>
      </w:r>
      <w:r w:rsidR="00C42F27">
        <w:t xml:space="preserve"> (</w:t>
      </w:r>
      <w:proofErr w:type="spellStart"/>
      <w:r w:rsidR="00C42F27" w:rsidRPr="005731BA">
        <w:t>WMS_ItemType</w:t>
      </w:r>
      <w:proofErr w:type="spellEnd"/>
      <w:proofErr w:type="gramStart"/>
      <w:r w:rsidR="00C42F27">
        <w:t>).</w:t>
      </w:r>
      <w:r w:rsidR="00C42F27">
        <w:rPr>
          <w:lang w:val="en-US"/>
        </w:rPr>
        <w:t>WMS</w:t>
      </w:r>
      <w:proofErr w:type="gramEnd"/>
      <w:r w:rsidR="00C42F27" w:rsidRPr="00D21AEB">
        <w:t>_</w:t>
      </w:r>
      <w:proofErr w:type="spellStart"/>
      <w:r w:rsidR="00C42F27">
        <w:rPr>
          <w:lang w:val="en-US"/>
        </w:rPr>
        <w:t>ItemType</w:t>
      </w:r>
      <w:proofErr w:type="spellEnd"/>
      <w:r w:rsidR="00C42F27">
        <w:t xml:space="preserve">, которое находится на форме </w:t>
      </w:r>
      <w:r w:rsidR="00C42F27" w:rsidRPr="000350C5">
        <w:rPr>
          <w:b/>
        </w:rPr>
        <w:t>Принадлежность к продукту</w:t>
      </w:r>
      <w:r w:rsidR="00C42F27">
        <w:rPr>
          <w:b/>
        </w:rPr>
        <w:t xml:space="preserve"> </w:t>
      </w:r>
      <w:r w:rsidR="00C42F27" w:rsidRPr="00C42F27">
        <w:t>(см. п. 3.3.)</w:t>
      </w:r>
      <w:r w:rsidR="00C42F27">
        <w:t>;</w:t>
      </w:r>
    </w:p>
    <w:p w14:paraId="784C8047" w14:textId="761C197C" w:rsidR="00C42F27" w:rsidRDefault="00C42F27" w:rsidP="00C42F27">
      <w:pPr>
        <w:pStyle w:val="a4"/>
        <w:numPr>
          <w:ilvl w:val="2"/>
          <w:numId w:val="25"/>
        </w:numPr>
      </w:pPr>
      <w:r>
        <w:t xml:space="preserve">Поле </w:t>
      </w:r>
      <w:r w:rsidRPr="00C42F27">
        <w:rPr>
          <w:b/>
          <w:i/>
        </w:rPr>
        <w:t>Код потребительской категории</w:t>
      </w:r>
      <w:r>
        <w:t xml:space="preserve"> (Столбец С) – заполнять значением поля </w:t>
      </w:r>
      <w:r>
        <w:rPr>
          <w:b/>
          <w:i/>
        </w:rPr>
        <w:t>Код</w:t>
      </w:r>
      <w:r w:rsidRPr="00D21AEB">
        <w:rPr>
          <w:b/>
          <w:i/>
        </w:rPr>
        <w:t xml:space="preserve"> </w:t>
      </w:r>
      <w:r>
        <w:rPr>
          <w:b/>
          <w:i/>
        </w:rPr>
        <w:t>потребительской категории</w:t>
      </w:r>
      <w:r>
        <w:t xml:space="preserve"> (</w:t>
      </w:r>
      <w:proofErr w:type="spellStart"/>
      <w:r w:rsidRPr="005731BA">
        <w:t>WMS_ConsumerCategory</w:t>
      </w:r>
      <w:proofErr w:type="spellEnd"/>
      <w:proofErr w:type="gramStart"/>
      <w:r>
        <w:t>).</w:t>
      </w:r>
      <w:r>
        <w:rPr>
          <w:lang w:val="en-US"/>
        </w:rPr>
        <w:t>WMS</w:t>
      </w:r>
      <w:proofErr w:type="gramEnd"/>
      <w:r w:rsidRPr="00D21AEB">
        <w:t>_</w:t>
      </w:r>
      <w:proofErr w:type="spellStart"/>
      <w:r>
        <w:rPr>
          <w:lang w:val="en-US"/>
        </w:rPr>
        <w:t>ConsumerCategoryId</w:t>
      </w:r>
      <w:proofErr w:type="spellEnd"/>
      <w:r>
        <w:t xml:space="preserve">, которое находится на форме </w:t>
      </w:r>
      <w:r w:rsidRPr="000350C5">
        <w:rPr>
          <w:b/>
        </w:rPr>
        <w:t>Принадлежность к продукту</w:t>
      </w:r>
      <w:r>
        <w:rPr>
          <w:b/>
        </w:rPr>
        <w:t xml:space="preserve"> </w:t>
      </w:r>
      <w:r w:rsidRPr="00C42F27">
        <w:t>(см. п. 3.3.)</w:t>
      </w:r>
      <w:r>
        <w:t>;</w:t>
      </w:r>
    </w:p>
    <w:p w14:paraId="6F9C7EEE" w14:textId="503255E1" w:rsidR="00C42F27" w:rsidRDefault="00C42F27" w:rsidP="00C42F27">
      <w:pPr>
        <w:pStyle w:val="a4"/>
        <w:numPr>
          <w:ilvl w:val="2"/>
          <w:numId w:val="25"/>
        </w:numPr>
      </w:pPr>
      <w:r>
        <w:t xml:space="preserve">Поле </w:t>
      </w:r>
      <w:r w:rsidRPr="00C42F27">
        <w:rPr>
          <w:b/>
          <w:i/>
        </w:rPr>
        <w:t>Потребительская категория</w:t>
      </w:r>
      <w:r>
        <w:t xml:space="preserve"> (Столбец </w:t>
      </w:r>
      <w:r>
        <w:rPr>
          <w:lang w:val="en-US"/>
        </w:rPr>
        <w:t>D</w:t>
      </w:r>
      <w:r>
        <w:t xml:space="preserve">) – заполнять значением поля </w:t>
      </w:r>
      <w:r>
        <w:rPr>
          <w:b/>
          <w:i/>
        </w:rPr>
        <w:t>Потребительская категория</w:t>
      </w:r>
      <w:r>
        <w:t xml:space="preserve"> (</w:t>
      </w:r>
      <w:proofErr w:type="spellStart"/>
      <w:r w:rsidRPr="005731BA">
        <w:t>WMS_ConsumerCategory</w:t>
      </w:r>
      <w:proofErr w:type="spellEnd"/>
      <w:proofErr w:type="gramStart"/>
      <w:r>
        <w:t>).</w:t>
      </w:r>
      <w:r>
        <w:rPr>
          <w:lang w:val="en-US"/>
        </w:rPr>
        <w:t>WMS</w:t>
      </w:r>
      <w:proofErr w:type="gramEnd"/>
      <w:r w:rsidRPr="00D21AEB">
        <w:t>_</w:t>
      </w:r>
      <w:proofErr w:type="spellStart"/>
      <w:r>
        <w:rPr>
          <w:lang w:val="en-US"/>
        </w:rPr>
        <w:t>ConsumerCategory</w:t>
      </w:r>
      <w:proofErr w:type="spellEnd"/>
      <w:r>
        <w:t xml:space="preserve">, которое находится на форме </w:t>
      </w:r>
      <w:r w:rsidRPr="000350C5">
        <w:rPr>
          <w:b/>
        </w:rPr>
        <w:t>Принадлежность к продукту</w:t>
      </w:r>
      <w:r>
        <w:rPr>
          <w:b/>
        </w:rPr>
        <w:t xml:space="preserve"> </w:t>
      </w:r>
      <w:r w:rsidRPr="00C42F27">
        <w:t>(см. п. 3.3.)</w:t>
      </w:r>
      <w:r>
        <w:t>;</w:t>
      </w:r>
    </w:p>
    <w:p w14:paraId="36157460" w14:textId="24EB3B94" w:rsidR="00C42F27" w:rsidRDefault="00C42F27" w:rsidP="00C42F27">
      <w:pPr>
        <w:pStyle w:val="a4"/>
        <w:numPr>
          <w:ilvl w:val="1"/>
          <w:numId w:val="25"/>
        </w:numPr>
      </w:pPr>
      <w:r>
        <w:t xml:space="preserve">Сопоставление полей к файлу шаблона </w:t>
      </w:r>
      <w:r w:rsidR="00F23FBD">
        <w:t>при загрузке</w:t>
      </w:r>
      <w:r>
        <w:t xml:space="preserve"> файла в </w:t>
      </w:r>
      <w:r>
        <w:rPr>
          <w:lang w:val="en-US"/>
        </w:rPr>
        <w:t>WMS</w:t>
      </w:r>
      <w:r>
        <w:t xml:space="preserve"> по нажатию на кнопку </w:t>
      </w:r>
      <w:r w:rsidRPr="00C42F27">
        <w:rPr>
          <w:b/>
        </w:rPr>
        <w:t>[ОК]</w:t>
      </w:r>
      <w:r w:rsidRPr="00C42F27">
        <w:t xml:space="preserve"> </w:t>
      </w:r>
      <w:r>
        <w:t>(см. п .3.14.2.):</w:t>
      </w:r>
    </w:p>
    <w:p w14:paraId="46D568C7" w14:textId="6E856C69" w:rsidR="00C42F27" w:rsidRDefault="00C42F27" w:rsidP="00C42F27">
      <w:pPr>
        <w:pStyle w:val="a4"/>
        <w:numPr>
          <w:ilvl w:val="2"/>
          <w:numId w:val="25"/>
        </w:numPr>
      </w:pPr>
      <w:r>
        <w:t xml:space="preserve">Поле </w:t>
      </w:r>
      <w:r w:rsidR="00F23FBD">
        <w:rPr>
          <w:b/>
          <w:i/>
        </w:rPr>
        <w:t>Код</w:t>
      </w:r>
      <w:r w:rsidR="00F23FBD" w:rsidRPr="00D21AEB">
        <w:rPr>
          <w:b/>
          <w:i/>
        </w:rPr>
        <w:t xml:space="preserve"> </w:t>
      </w:r>
      <w:r w:rsidR="00F23FBD">
        <w:rPr>
          <w:b/>
          <w:i/>
        </w:rPr>
        <w:t>вида</w:t>
      </w:r>
      <w:r w:rsidR="00F23FBD" w:rsidRPr="00D21AEB">
        <w:rPr>
          <w:b/>
          <w:i/>
        </w:rPr>
        <w:t xml:space="preserve"> </w:t>
      </w:r>
      <w:r w:rsidR="00F23FBD">
        <w:rPr>
          <w:b/>
          <w:i/>
        </w:rPr>
        <w:t>товара</w:t>
      </w:r>
      <w:r w:rsidR="00F23FBD">
        <w:t xml:space="preserve"> (</w:t>
      </w:r>
      <w:proofErr w:type="spellStart"/>
      <w:r w:rsidR="00F23FBD" w:rsidRPr="005731BA">
        <w:t>WMS_ItemType</w:t>
      </w:r>
      <w:proofErr w:type="spellEnd"/>
      <w:proofErr w:type="gramStart"/>
      <w:r w:rsidR="00F23FBD">
        <w:t>).</w:t>
      </w:r>
      <w:r w:rsidR="00F23FBD">
        <w:rPr>
          <w:lang w:val="en-US"/>
        </w:rPr>
        <w:t>WMS</w:t>
      </w:r>
      <w:proofErr w:type="gramEnd"/>
      <w:r w:rsidR="00F23FBD" w:rsidRPr="00D21AEB">
        <w:t>_</w:t>
      </w:r>
      <w:proofErr w:type="spellStart"/>
      <w:r w:rsidR="00F23FBD">
        <w:rPr>
          <w:lang w:val="en-US"/>
        </w:rPr>
        <w:t>ItemTypeId</w:t>
      </w:r>
      <w:proofErr w:type="spellEnd"/>
      <w:r w:rsidR="00F23FBD">
        <w:t xml:space="preserve"> – заполнять значением поля </w:t>
      </w:r>
      <w:r w:rsidR="00F23FBD" w:rsidRPr="00C42F27">
        <w:rPr>
          <w:b/>
          <w:i/>
        </w:rPr>
        <w:t>Код вида товара</w:t>
      </w:r>
      <w:r w:rsidR="00F23FBD">
        <w:t xml:space="preserve"> (Столбец А);</w:t>
      </w:r>
    </w:p>
    <w:p w14:paraId="45073603" w14:textId="43F54EEA" w:rsidR="00C42F27" w:rsidRDefault="00C42F27" w:rsidP="00C42F27">
      <w:pPr>
        <w:pStyle w:val="a4"/>
        <w:numPr>
          <w:ilvl w:val="2"/>
          <w:numId w:val="25"/>
        </w:numPr>
      </w:pPr>
      <w:r>
        <w:t>Поле</w:t>
      </w:r>
      <w:r w:rsidR="00F23FBD" w:rsidRPr="00F23FBD">
        <w:rPr>
          <w:b/>
          <w:i/>
        </w:rPr>
        <w:t xml:space="preserve"> </w:t>
      </w:r>
      <w:r w:rsidR="00F23FBD">
        <w:rPr>
          <w:b/>
          <w:i/>
        </w:rPr>
        <w:t>Вид товара</w:t>
      </w:r>
      <w:r w:rsidR="00F23FBD">
        <w:t xml:space="preserve"> (</w:t>
      </w:r>
      <w:proofErr w:type="spellStart"/>
      <w:r w:rsidR="00F23FBD" w:rsidRPr="005731BA">
        <w:t>WMS_ItemType</w:t>
      </w:r>
      <w:proofErr w:type="spellEnd"/>
      <w:proofErr w:type="gramStart"/>
      <w:r w:rsidR="00F23FBD">
        <w:t>).</w:t>
      </w:r>
      <w:r w:rsidR="00F23FBD">
        <w:rPr>
          <w:lang w:val="en-US"/>
        </w:rPr>
        <w:t>WMS</w:t>
      </w:r>
      <w:proofErr w:type="gramEnd"/>
      <w:r w:rsidR="00F23FBD" w:rsidRPr="00D21AEB">
        <w:t>_</w:t>
      </w:r>
      <w:proofErr w:type="spellStart"/>
      <w:r w:rsidR="00F23FBD">
        <w:rPr>
          <w:lang w:val="en-US"/>
        </w:rPr>
        <w:t>ItemType</w:t>
      </w:r>
      <w:proofErr w:type="spellEnd"/>
      <w:r w:rsidR="00F23FBD">
        <w:t xml:space="preserve"> – заполнять значением поля </w:t>
      </w:r>
      <w:r w:rsidR="00F23FBD" w:rsidRPr="00C42F27">
        <w:rPr>
          <w:b/>
          <w:i/>
        </w:rPr>
        <w:t>Вид товара</w:t>
      </w:r>
      <w:r w:rsidR="00F23FBD">
        <w:t xml:space="preserve"> (Столбец </w:t>
      </w:r>
      <w:r w:rsidR="00F23FBD">
        <w:rPr>
          <w:lang w:val="en-US"/>
        </w:rPr>
        <w:t>B</w:t>
      </w:r>
      <w:r w:rsidR="00F23FBD">
        <w:t>);</w:t>
      </w:r>
    </w:p>
    <w:p w14:paraId="7C6421F4" w14:textId="512AFEC7" w:rsidR="00C42F27" w:rsidRDefault="00C42F27" w:rsidP="00C42F27">
      <w:pPr>
        <w:pStyle w:val="a4"/>
        <w:numPr>
          <w:ilvl w:val="2"/>
          <w:numId w:val="25"/>
        </w:numPr>
      </w:pPr>
      <w:r>
        <w:t>Поле</w:t>
      </w:r>
      <w:r w:rsidR="00F23FBD" w:rsidRPr="00F23FBD">
        <w:rPr>
          <w:b/>
          <w:i/>
        </w:rPr>
        <w:t xml:space="preserve"> </w:t>
      </w:r>
      <w:r w:rsidR="00F23FBD">
        <w:rPr>
          <w:b/>
          <w:i/>
        </w:rPr>
        <w:t>Код</w:t>
      </w:r>
      <w:r w:rsidR="00F23FBD" w:rsidRPr="00D21AEB">
        <w:rPr>
          <w:b/>
          <w:i/>
        </w:rPr>
        <w:t xml:space="preserve"> </w:t>
      </w:r>
      <w:r w:rsidR="00F23FBD">
        <w:rPr>
          <w:b/>
          <w:i/>
        </w:rPr>
        <w:t>потребительской категории</w:t>
      </w:r>
      <w:r w:rsidR="00F23FBD">
        <w:t xml:space="preserve"> (</w:t>
      </w:r>
      <w:proofErr w:type="spellStart"/>
      <w:r w:rsidR="00F23FBD" w:rsidRPr="005731BA">
        <w:t>WMS_ConsumerCategory</w:t>
      </w:r>
      <w:proofErr w:type="spellEnd"/>
      <w:proofErr w:type="gramStart"/>
      <w:r w:rsidR="00F23FBD">
        <w:t>).</w:t>
      </w:r>
      <w:r w:rsidR="00F23FBD">
        <w:rPr>
          <w:lang w:val="en-US"/>
        </w:rPr>
        <w:t>WMS</w:t>
      </w:r>
      <w:proofErr w:type="gramEnd"/>
      <w:r w:rsidR="00F23FBD" w:rsidRPr="00D21AEB">
        <w:t>_</w:t>
      </w:r>
      <w:proofErr w:type="spellStart"/>
      <w:r w:rsidR="00F23FBD">
        <w:rPr>
          <w:lang w:val="en-US"/>
        </w:rPr>
        <w:t>ConsumerCategoryId</w:t>
      </w:r>
      <w:proofErr w:type="spellEnd"/>
      <w:r w:rsidR="00F23FBD">
        <w:t xml:space="preserve"> – заполнять значением поля </w:t>
      </w:r>
      <w:r w:rsidR="00F23FBD" w:rsidRPr="00C42F27">
        <w:rPr>
          <w:b/>
          <w:i/>
        </w:rPr>
        <w:t>Код потребительской категории</w:t>
      </w:r>
      <w:r w:rsidR="00F23FBD">
        <w:t xml:space="preserve"> (Столбец С);</w:t>
      </w:r>
    </w:p>
    <w:p w14:paraId="2F2D603F" w14:textId="5CBF14CB" w:rsidR="00C42F27" w:rsidRPr="00F23FBD" w:rsidRDefault="00C42F27" w:rsidP="00C42F27">
      <w:pPr>
        <w:pStyle w:val="a4"/>
        <w:numPr>
          <w:ilvl w:val="2"/>
          <w:numId w:val="25"/>
        </w:numPr>
      </w:pPr>
      <w:r>
        <w:t>Поле</w:t>
      </w:r>
      <w:r w:rsidR="00F23FBD" w:rsidRPr="00F23FBD">
        <w:rPr>
          <w:b/>
          <w:i/>
        </w:rPr>
        <w:t xml:space="preserve"> </w:t>
      </w:r>
      <w:r w:rsidR="00F23FBD">
        <w:rPr>
          <w:b/>
          <w:i/>
        </w:rPr>
        <w:t>Потребительская</w:t>
      </w:r>
      <w:r w:rsidR="00F23FBD" w:rsidRPr="00F23FBD">
        <w:rPr>
          <w:b/>
          <w:i/>
        </w:rPr>
        <w:t xml:space="preserve"> </w:t>
      </w:r>
      <w:r w:rsidR="00F23FBD">
        <w:rPr>
          <w:b/>
          <w:i/>
        </w:rPr>
        <w:t>категория</w:t>
      </w:r>
      <w:r w:rsidR="00F23FBD" w:rsidRPr="00F23FBD">
        <w:t xml:space="preserve"> (</w:t>
      </w:r>
      <w:r w:rsidR="00F23FBD" w:rsidRPr="00F23FBD">
        <w:rPr>
          <w:lang w:val="en-US"/>
        </w:rPr>
        <w:t>WMS</w:t>
      </w:r>
      <w:r w:rsidR="00F23FBD" w:rsidRPr="00F23FBD">
        <w:t>_</w:t>
      </w:r>
      <w:proofErr w:type="spellStart"/>
      <w:r w:rsidR="00F23FBD" w:rsidRPr="00F23FBD">
        <w:rPr>
          <w:lang w:val="en-US"/>
        </w:rPr>
        <w:t>ConsumerCategory</w:t>
      </w:r>
      <w:proofErr w:type="spellEnd"/>
      <w:proofErr w:type="gramStart"/>
      <w:r w:rsidR="00F23FBD" w:rsidRPr="00F23FBD">
        <w:t>).</w:t>
      </w:r>
      <w:r w:rsidR="00F23FBD">
        <w:rPr>
          <w:lang w:val="en-US"/>
        </w:rPr>
        <w:t>WMS</w:t>
      </w:r>
      <w:proofErr w:type="gramEnd"/>
      <w:r w:rsidR="00F23FBD" w:rsidRPr="00F23FBD">
        <w:t>_</w:t>
      </w:r>
      <w:proofErr w:type="spellStart"/>
      <w:r w:rsidR="00F23FBD">
        <w:rPr>
          <w:lang w:val="en-US"/>
        </w:rPr>
        <w:t>ConsumerCategory</w:t>
      </w:r>
      <w:proofErr w:type="spellEnd"/>
      <w:r w:rsidR="00F23FBD" w:rsidRPr="00F23FBD">
        <w:t xml:space="preserve"> </w:t>
      </w:r>
      <w:r w:rsidR="00F23FBD">
        <w:t>–</w:t>
      </w:r>
      <w:r w:rsidR="00F23FBD" w:rsidRPr="00F23FBD">
        <w:t xml:space="preserve"> </w:t>
      </w:r>
      <w:r w:rsidR="00F23FBD">
        <w:t xml:space="preserve">заполнять значением поля </w:t>
      </w:r>
      <w:r w:rsidR="00F23FBD" w:rsidRPr="00C42F27">
        <w:rPr>
          <w:b/>
          <w:i/>
        </w:rPr>
        <w:t>Потребительская категория</w:t>
      </w:r>
      <w:r w:rsidR="00F23FBD">
        <w:t xml:space="preserve"> (Столбец </w:t>
      </w:r>
      <w:r w:rsidR="00F23FBD">
        <w:rPr>
          <w:lang w:val="en-US"/>
        </w:rPr>
        <w:t>D</w:t>
      </w:r>
      <w:r w:rsidR="00F23FBD">
        <w:t>);</w:t>
      </w:r>
    </w:p>
    <w:p w14:paraId="2538B500" w14:textId="2687F1F6" w:rsidR="00C42F27" w:rsidRDefault="00C42F27" w:rsidP="00F23FBD">
      <w:pPr>
        <w:pStyle w:val="a4"/>
        <w:numPr>
          <w:ilvl w:val="2"/>
          <w:numId w:val="25"/>
        </w:numPr>
      </w:pPr>
      <w:r>
        <w:t>Поле</w:t>
      </w:r>
      <w:r w:rsidR="00F23FBD" w:rsidRPr="00F23FBD">
        <w:rPr>
          <w:b/>
          <w:i/>
        </w:rPr>
        <w:t xml:space="preserve"> </w:t>
      </w:r>
      <w:r w:rsidR="00F23FBD" w:rsidRPr="003935AB">
        <w:rPr>
          <w:b/>
          <w:i/>
        </w:rPr>
        <w:t>Категория товара</w:t>
      </w:r>
      <w:r w:rsidR="00F23FBD">
        <w:t xml:space="preserve"> </w:t>
      </w:r>
      <w:r w:rsidR="00F23FBD" w:rsidRPr="00CA6CF8">
        <w:t>(</w:t>
      </w:r>
      <w:proofErr w:type="spellStart"/>
      <w:r w:rsidR="00F23FBD" w:rsidRPr="00CA6CF8">
        <w:t>LFL_ItemCategory</w:t>
      </w:r>
      <w:proofErr w:type="spellEnd"/>
      <w:proofErr w:type="gramStart"/>
      <w:r w:rsidR="00F23FBD" w:rsidRPr="00CA6CF8">
        <w:t>).</w:t>
      </w:r>
      <w:proofErr w:type="spellStart"/>
      <w:r w:rsidR="00F23FBD" w:rsidRPr="00CA6CF8">
        <w:t>ItemCategoryId</w:t>
      </w:r>
      <w:proofErr w:type="spellEnd"/>
      <w:proofErr w:type="gramEnd"/>
      <w:r w:rsidR="00F23FBD">
        <w:t xml:space="preserve"> – заполнять значением поля </w:t>
      </w:r>
      <w:r w:rsidR="00F23FBD" w:rsidRPr="00F23FBD">
        <w:t>Категория товара</w:t>
      </w:r>
      <w:r w:rsidR="00F23FBD">
        <w:t xml:space="preserve"> (Столбец </w:t>
      </w:r>
      <w:r w:rsidR="00F23FBD">
        <w:rPr>
          <w:lang w:val="en-US"/>
        </w:rPr>
        <w:t>E</w:t>
      </w:r>
      <w:r w:rsidR="00F23FBD">
        <w:t>);</w:t>
      </w:r>
    </w:p>
    <w:p w14:paraId="12C92E41" w14:textId="23BF540B" w:rsidR="00F23FBD" w:rsidRDefault="00F23FBD" w:rsidP="00C42F27">
      <w:pPr>
        <w:pStyle w:val="a4"/>
        <w:numPr>
          <w:ilvl w:val="2"/>
          <w:numId w:val="25"/>
        </w:numPr>
      </w:pPr>
      <w:r>
        <w:t>Поле</w:t>
      </w:r>
      <w:r w:rsidRPr="00F23FBD">
        <w:rPr>
          <w:b/>
          <w:i/>
        </w:rPr>
        <w:t xml:space="preserve"> </w:t>
      </w:r>
      <w:r>
        <w:rPr>
          <w:b/>
          <w:i/>
        </w:rPr>
        <w:t>Описание категории</w:t>
      </w:r>
      <w:r w:rsidRPr="003935AB">
        <w:rPr>
          <w:b/>
          <w:i/>
        </w:rPr>
        <w:t xml:space="preserve"> товара</w:t>
      </w:r>
      <w:r>
        <w:t xml:space="preserve"> </w:t>
      </w:r>
      <w:r w:rsidRPr="00CA6CF8">
        <w:t>(</w:t>
      </w:r>
      <w:proofErr w:type="spellStart"/>
      <w:r w:rsidRPr="00CA6CF8">
        <w:t>LFL_ItemCategory</w:t>
      </w:r>
      <w:proofErr w:type="spellEnd"/>
      <w:proofErr w:type="gramStart"/>
      <w:r w:rsidRPr="00CA6CF8">
        <w:t>).</w:t>
      </w:r>
      <w:proofErr w:type="spellStart"/>
      <w:r w:rsidRPr="00CA6CF8">
        <w:t>Description</w:t>
      </w:r>
      <w:proofErr w:type="spellEnd"/>
      <w:proofErr w:type="gramEnd"/>
      <w:r>
        <w:t xml:space="preserve"> – автоматически заполнять значением из поля </w:t>
      </w:r>
      <w:r>
        <w:rPr>
          <w:b/>
          <w:i/>
        </w:rPr>
        <w:t>Описание категории</w:t>
      </w:r>
      <w:r w:rsidRPr="003935AB">
        <w:rPr>
          <w:b/>
          <w:i/>
        </w:rPr>
        <w:t xml:space="preserve"> товара</w:t>
      </w:r>
      <w:r>
        <w:t xml:space="preserve"> </w:t>
      </w:r>
      <w:r w:rsidRPr="00CA6CF8">
        <w:t>(</w:t>
      </w:r>
      <w:proofErr w:type="spellStart"/>
      <w:r w:rsidRPr="00CA6CF8">
        <w:t>LFL_ItemCategory</w:t>
      </w:r>
      <w:proofErr w:type="spellEnd"/>
      <w:r w:rsidRPr="00CA6CF8">
        <w:t>).</w:t>
      </w:r>
      <w:proofErr w:type="spellStart"/>
      <w:r w:rsidRPr="00CA6CF8">
        <w:t>Description</w:t>
      </w:r>
      <w:proofErr w:type="spellEnd"/>
      <w:r>
        <w:t xml:space="preserve">, которое связано со значением поля </w:t>
      </w:r>
      <w:r w:rsidRPr="003935AB">
        <w:rPr>
          <w:b/>
          <w:i/>
        </w:rPr>
        <w:t>Категория товара</w:t>
      </w:r>
      <w:r>
        <w:t xml:space="preserve"> </w:t>
      </w:r>
      <w:r w:rsidRPr="00CA6CF8">
        <w:t>(</w:t>
      </w:r>
      <w:proofErr w:type="spellStart"/>
      <w:r w:rsidRPr="00CA6CF8">
        <w:t>LFL_ItemCategory</w:t>
      </w:r>
      <w:proofErr w:type="spellEnd"/>
      <w:r w:rsidRPr="00CA6CF8">
        <w:t>).</w:t>
      </w:r>
      <w:proofErr w:type="spellStart"/>
      <w:r w:rsidRPr="00CA6CF8">
        <w:t>ItemCategoryId</w:t>
      </w:r>
      <w:proofErr w:type="spellEnd"/>
    </w:p>
    <w:p w14:paraId="319EF1E6" w14:textId="250C73D1" w:rsidR="00F23FBD" w:rsidRDefault="00F23FBD" w:rsidP="00F23FBD">
      <w:pPr>
        <w:pStyle w:val="a4"/>
        <w:numPr>
          <w:ilvl w:val="2"/>
          <w:numId w:val="25"/>
        </w:numPr>
      </w:pPr>
      <w:r>
        <w:t xml:space="preserve">Поле </w:t>
      </w:r>
      <w:r w:rsidRPr="003935AB">
        <w:rPr>
          <w:b/>
          <w:i/>
        </w:rPr>
        <w:t>Уровень товарного соседства</w:t>
      </w:r>
      <w:r>
        <w:rPr>
          <w:b/>
          <w:i/>
        </w:rPr>
        <w:t xml:space="preserve"> </w:t>
      </w:r>
      <w:r w:rsidRPr="00CA6CF8">
        <w:t>(</w:t>
      </w:r>
      <w:proofErr w:type="spellStart"/>
      <w:r w:rsidRPr="00CA6CF8">
        <w:t>LFL_ItemNeighborhoodLevel</w:t>
      </w:r>
      <w:proofErr w:type="spellEnd"/>
      <w:proofErr w:type="gramStart"/>
      <w:r w:rsidRPr="00CA6CF8">
        <w:t>).</w:t>
      </w:r>
      <w:proofErr w:type="spellStart"/>
      <w:r w:rsidRPr="00CA6CF8">
        <w:t>ItemNeighborhoodLevelId</w:t>
      </w:r>
      <w:proofErr w:type="spellEnd"/>
      <w:proofErr w:type="gramEnd"/>
      <w:r>
        <w:t xml:space="preserve"> – заполнять значением поля </w:t>
      </w:r>
      <w:r w:rsidRPr="00AA44B3">
        <w:rPr>
          <w:b/>
          <w:i/>
        </w:rPr>
        <w:t>Уровень товарного соседства</w:t>
      </w:r>
      <w:r>
        <w:t xml:space="preserve"> (Столбец </w:t>
      </w:r>
      <w:r>
        <w:rPr>
          <w:lang w:val="en-US"/>
        </w:rPr>
        <w:t>F</w:t>
      </w:r>
      <w:r>
        <w:t>);</w:t>
      </w:r>
    </w:p>
    <w:p w14:paraId="6C8C5CE6" w14:textId="4642D059" w:rsidR="00F23FBD" w:rsidRDefault="00F23FBD" w:rsidP="00C42F27">
      <w:pPr>
        <w:pStyle w:val="a4"/>
        <w:numPr>
          <w:ilvl w:val="2"/>
          <w:numId w:val="25"/>
        </w:numPr>
      </w:pPr>
      <w:r>
        <w:t xml:space="preserve">Поле </w:t>
      </w:r>
      <w:r>
        <w:rPr>
          <w:b/>
          <w:i/>
        </w:rPr>
        <w:t>Описание уровня</w:t>
      </w:r>
      <w:r w:rsidRPr="003935AB">
        <w:rPr>
          <w:b/>
          <w:i/>
        </w:rPr>
        <w:t xml:space="preserve"> товарного соседства</w:t>
      </w:r>
      <w:r>
        <w:rPr>
          <w:b/>
          <w:i/>
        </w:rPr>
        <w:t xml:space="preserve"> </w:t>
      </w:r>
      <w:r w:rsidRPr="00CA6CF8">
        <w:t>(</w:t>
      </w:r>
      <w:proofErr w:type="spellStart"/>
      <w:r w:rsidRPr="00CA6CF8">
        <w:t>LFL_ItemNeighborhoodLevel</w:t>
      </w:r>
      <w:proofErr w:type="spellEnd"/>
      <w:proofErr w:type="gramStart"/>
      <w:r w:rsidRPr="00CA6CF8">
        <w:t>).</w:t>
      </w:r>
      <w:proofErr w:type="spellStart"/>
      <w:r w:rsidRPr="00CA6CF8">
        <w:t>Description</w:t>
      </w:r>
      <w:proofErr w:type="spellEnd"/>
      <w:proofErr w:type="gramEnd"/>
      <w:r>
        <w:t xml:space="preserve"> – автоматически заполнять значением из поля </w:t>
      </w:r>
      <w:r>
        <w:rPr>
          <w:b/>
          <w:i/>
        </w:rPr>
        <w:t>Описание уровня</w:t>
      </w:r>
      <w:r w:rsidRPr="003935AB">
        <w:rPr>
          <w:b/>
          <w:i/>
        </w:rPr>
        <w:t xml:space="preserve"> товарного соседства</w:t>
      </w:r>
      <w:r>
        <w:t xml:space="preserve"> </w:t>
      </w:r>
      <w:r w:rsidRPr="00CA6CF8">
        <w:t>(</w:t>
      </w:r>
      <w:proofErr w:type="spellStart"/>
      <w:r w:rsidRPr="00CA6CF8">
        <w:t>LFL_ItemNeighborhoodLevel</w:t>
      </w:r>
      <w:proofErr w:type="spellEnd"/>
      <w:r w:rsidRPr="00CA6CF8">
        <w:t>).</w:t>
      </w:r>
      <w:proofErr w:type="spellStart"/>
      <w:r w:rsidRPr="00CA6CF8">
        <w:t>Description</w:t>
      </w:r>
      <w:proofErr w:type="spellEnd"/>
      <w:r w:rsidR="00AA44B3">
        <w:t xml:space="preserve">, которое связано со значением поля </w:t>
      </w:r>
      <w:r w:rsidR="00AA44B3" w:rsidRPr="003935AB">
        <w:rPr>
          <w:b/>
          <w:i/>
        </w:rPr>
        <w:t>Уровень товарного соседства</w:t>
      </w:r>
      <w:r w:rsidR="00AA44B3">
        <w:rPr>
          <w:b/>
          <w:i/>
        </w:rPr>
        <w:t xml:space="preserve"> </w:t>
      </w:r>
      <w:r w:rsidR="00AA44B3" w:rsidRPr="00CA6CF8">
        <w:t>(</w:t>
      </w:r>
      <w:proofErr w:type="spellStart"/>
      <w:r w:rsidR="00AA44B3" w:rsidRPr="00CA6CF8">
        <w:t>LFL_ItemNeighborhoodLevel</w:t>
      </w:r>
      <w:proofErr w:type="spellEnd"/>
      <w:r w:rsidR="00AA44B3" w:rsidRPr="00CA6CF8">
        <w:t>).</w:t>
      </w:r>
      <w:proofErr w:type="spellStart"/>
      <w:r w:rsidR="00AA44B3" w:rsidRPr="00CA6CF8">
        <w:t>ItemNeighborhoodLevelId</w:t>
      </w:r>
      <w:proofErr w:type="spellEnd"/>
    </w:p>
    <w:p w14:paraId="72BA3284" w14:textId="27F7B066" w:rsidR="00F23FBD" w:rsidRPr="00F23FBD" w:rsidRDefault="00F23FBD" w:rsidP="00F23FBD">
      <w:pPr>
        <w:pStyle w:val="a4"/>
        <w:numPr>
          <w:ilvl w:val="2"/>
          <w:numId w:val="25"/>
        </w:numPr>
      </w:pPr>
      <w:r>
        <w:t>Поле</w:t>
      </w:r>
      <w:r w:rsidRPr="00F23FBD">
        <w:t xml:space="preserve"> </w:t>
      </w:r>
      <w:r w:rsidRPr="00332D2B">
        <w:rPr>
          <w:b/>
          <w:i/>
        </w:rPr>
        <w:t>Категория</w:t>
      </w:r>
      <w:r w:rsidRPr="00F23FBD">
        <w:rPr>
          <w:b/>
          <w:i/>
        </w:rPr>
        <w:t xml:space="preserve"> </w:t>
      </w:r>
      <w:r w:rsidRPr="00332D2B">
        <w:rPr>
          <w:b/>
          <w:i/>
        </w:rPr>
        <w:t>для</w:t>
      </w:r>
      <w:r w:rsidRPr="00F23FBD">
        <w:rPr>
          <w:b/>
          <w:i/>
        </w:rPr>
        <w:t xml:space="preserve"> </w:t>
      </w:r>
      <w:r w:rsidRPr="00332D2B">
        <w:rPr>
          <w:b/>
          <w:i/>
        </w:rPr>
        <w:t>ЗП</w:t>
      </w:r>
      <w:r w:rsidRPr="00F23FBD">
        <w:rPr>
          <w:b/>
          <w:i/>
        </w:rPr>
        <w:t xml:space="preserve"> </w:t>
      </w:r>
      <w:r w:rsidRPr="00F23FBD">
        <w:t>(</w:t>
      </w:r>
      <w:r w:rsidRPr="00F23FBD">
        <w:rPr>
          <w:lang w:val="en-US"/>
        </w:rPr>
        <w:t>WMS</w:t>
      </w:r>
      <w:r w:rsidRPr="00F23FBD">
        <w:t>_</w:t>
      </w:r>
      <w:proofErr w:type="spellStart"/>
      <w:r w:rsidRPr="00F23FBD">
        <w:rPr>
          <w:lang w:val="en-US"/>
        </w:rPr>
        <w:t>ItemSalaryCategory</w:t>
      </w:r>
      <w:proofErr w:type="spellEnd"/>
      <w:proofErr w:type="gramStart"/>
      <w:r w:rsidRPr="00F23FBD">
        <w:t>).</w:t>
      </w:r>
      <w:proofErr w:type="spellStart"/>
      <w:r w:rsidRPr="00F23FBD">
        <w:rPr>
          <w:lang w:val="en-US"/>
        </w:rPr>
        <w:t>CategoryId</w:t>
      </w:r>
      <w:proofErr w:type="spellEnd"/>
      <w:proofErr w:type="gramEnd"/>
      <w:r w:rsidRPr="00F23FBD">
        <w:t xml:space="preserve"> </w:t>
      </w:r>
      <w:r>
        <w:t>–</w:t>
      </w:r>
      <w:r w:rsidRPr="00F23FBD">
        <w:t xml:space="preserve"> </w:t>
      </w:r>
      <w:r>
        <w:t xml:space="preserve">заполнять значением поля </w:t>
      </w:r>
      <w:r w:rsidRPr="00F23FBD">
        <w:t>Категория для ЗП</w:t>
      </w:r>
      <w:r>
        <w:t xml:space="preserve"> (Столбец </w:t>
      </w:r>
      <w:r>
        <w:rPr>
          <w:lang w:val="en-US"/>
        </w:rPr>
        <w:t>G</w:t>
      </w:r>
      <w:r>
        <w:t>);</w:t>
      </w:r>
    </w:p>
    <w:p w14:paraId="549BF88F" w14:textId="50CEADDD" w:rsidR="00F23FBD" w:rsidRPr="00F23FBD" w:rsidRDefault="00F23FBD" w:rsidP="00C42F27">
      <w:pPr>
        <w:pStyle w:val="a4"/>
        <w:numPr>
          <w:ilvl w:val="2"/>
          <w:numId w:val="25"/>
        </w:numPr>
      </w:pPr>
      <w:r>
        <w:t xml:space="preserve">Поле </w:t>
      </w:r>
      <w:r w:rsidRPr="00332D2B">
        <w:rPr>
          <w:b/>
          <w:i/>
        </w:rPr>
        <w:t>Описание</w:t>
      </w:r>
      <w:r>
        <w:rPr>
          <w:b/>
          <w:i/>
        </w:rPr>
        <w:t xml:space="preserve"> категории для ЗП</w:t>
      </w:r>
      <w:r>
        <w:t xml:space="preserve"> </w:t>
      </w:r>
      <w:r w:rsidRPr="00CA6CF8">
        <w:t>(</w:t>
      </w:r>
      <w:proofErr w:type="spellStart"/>
      <w:r w:rsidRPr="00CA6CF8">
        <w:t>WMS_ItemSalaryCategory</w:t>
      </w:r>
      <w:proofErr w:type="spellEnd"/>
      <w:proofErr w:type="gramStart"/>
      <w:r w:rsidRPr="00CA6CF8">
        <w:t>).</w:t>
      </w:r>
      <w:proofErr w:type="spellStart"/>
      <w:r w:rsidRPr="00CA6CF8">
        <w:t>Description</w:t>
      </w:r>
      <w:proofErr w:type="spellEnd"/>
      <w:proofErr w:type="gramEnd"/>
      <w:r w:rsidR="00AA44B3">
        <w:t xml:space="preserve"> – автоматически заполнять значением из поля </w:t>
      </w:r>
      <w:r w:rsidR="00AA44B3" w:rsidRPr="00332D2B">
        <w:rPr>
          <w:b/>
          <w:i/>
        </w:rPr>
        <w:t>Описание</w:t>
      </w:r>
      <w:r w:rsidR="00AA44B3">
        <w:rPr>
          <w:b/>
          <w:i/>
        </w:rPr>
        <w:t xml:space="preserve"> категории для ЗП</w:t>
      </w:r>
      <w:r w:rsidR="00AA44B3">
        <w:t xml:space="preserve"> </w:t>
      </w:r>
      <w:r w:rsidR="00AA44B3" w:rsidRPr="00CA6CF8">
        <w:t>(</w:t>
      </w:r>
      <w:proofErr w:type="spellStart"/>
      <w:r w:rsidR="00AA44B3" w:rsidRPr="00CA6CF8">
        <w:t>WMS_ItemSalaryCategory</w:t>
      </w:r>
      <w:proofErr w:type="spellEnd"/>
      <w:r w:rsidR="00AA44B3" w:rsidRPr="00CA6CF8">
        <w:t>).</w:t>
      </w:r>
      <w:proofErr w:type="spellStart"/>
      <w:r w:rsidR="00AA44B3" w:rsidRPr="00CA6CF8">
        <w:t>Description</w:t>
      </w:r>
      <w:proofErr w:type="spellEnd"/>
      <w:r w:rsidR="00AA44B3">
        <w:t xml:space="preserve">, которое связано с полем </w:t>
      </w:r>
      <w:r w:rsidR="00AA44B3" w:rsidRPr="00332D2B">
        <w:rPr>
          <w:b/>
          <w:i/>
        </w:rPr>
        <w:t>Категория</w:t>
      </w:r>
      <w:r w:rsidR="00AA44B3" w:rsidRPr="00F23FBD">
        <w:rPr>
          <w:b/>
          <w:i/>
        </w:rPr>
        <w:t xml:space="preserve"> </w:t>
      </w:r>
      <w:r w:rsidR="00AA44B3" w:rsidRPr="00332D2B">
        <w:rPr>
          <w:b/>
          <w:i/>
        </w:rPr>
        <w:t>для</w:t>
      </w:r>
      <w:r w:rsidR="00AA44B3" w:rsidRPr="00F23FBD">
        <w:rPr>
          <w:b/>
          <w:i/>
        </w:rPr>
        <w:t xml:space="preserve"> </w:t>
      </w:r>
      <w:r w:rsidR="00AA44B3" w:rsidRPr="00332D2B">
        <w:rPr>
          <w:b/>
          <w:i/>
        </w:rPr>
        <w:t>ЗП</w:t>
      </w:r>
      <w:r w:rsidR="00AA44B3" w:rsidRPr="00F23FBD">
        <w:rPr>
          <w:b/>
          <w:i/>
        </w:rPr>
        <w:t xml:space="preserve"> </w:t>
      </w:r>
      <w:r w:rsidR="00AA44B3" w:rsidRPr="00F23FBD">
        <w:t>(</w:t>
      </w:r>
      <w:r w:rsidR="00AA44B3" w:rsidRPr="00F23FBD">
        <w:rPr>
          <w:lang w:val="en-US"/>
        </w:rPr>
        <w:t>WMS</w:t>
      </w:r>
      <w:r w:rsidR="00AA44B3" w:rsidRPr="00F23FBD">
        <w:t>_</w:t>
      </w:r>
      <w:proofErr w:type="spellStart"/>
      <w:r w:rsidR="00AA44B3" w:rsidRPr="00F23FBD">
        <w:rPr>
          <w:lang w:val="en-US"/>
        </w:rPr>
        <w:t>ItemSalaryCategory</w:t>
      </w:r>
      <w:proofErr w:type="spellEnd"/>
      <w:r w:rsidR="00AA44B3" w:rsidRPr="00F23FBD">
        <w:t>).</w:t>
      </w:r>
      <w:proofErr w:type="spellStart"/>
      <w:r w:rsidR="00AA44B3" w:rsidRPr="00F23FBD">
        <w:rPr>
          <w:lang w:val="en-US"/>
        </w:rPr>
        <w:t>CategoryId</w:t>
      </w:r>
      <w:proofErr w:type="spellEnd"/>
    </w:p>
    <w:p w14:paraId="56ECBCE7" w14:textId="35ED888A" w:rsidR="00EF1F02" w:rsidRPr="00FF5124" w:rsidRDefault="00EF1F02" w:rsidP="00F24D8B">
      <w:pPr>
        <w:pStyle w:val="10"/>
        <w:numPr>
          <w:ilvl w:val="0"/>
          <w:numId w:val="25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77B0915F" w14:textId="736D5C1D" w:rsidR="008A46F0" w:rsidRDefault="000459F9" w:rsidP="000459F9">
      <w:pPr>
        <w:pStyle w:val="a4"/>
        <w:ind w:left="709" w:firstLine="0"/>
      </w:pPr>
      <w:r w:rsidRPr="000459F9">
        <w:t>Сведения об используемом продукте (Управление запасами \ Обычный \ Используемые продукты \ провалиться в карточку номенклатуры \ закладка Управление складскими запасами \ группа полей Управление складом</w:t>
      </w:r>
      <w:r w:rsidR="00317706">
        <w:t>)</w:t>
      </w:r>
    </w:p>
    <w:p w14:paraId="53346BDD" w14:textId="246E7807" w:rsidR="00A36A5C" w:rsidRDefault="00231DAC" w:rsidP="000459F9">
      <w:pPr>
        <w:pStyle w:val="a4"/>
        <w:ind w:left="709" w:firstLine="0"/>
      </w:pPr>
      <w:r>
        <w:t>Входящие данные Н</w:t>
      </w:r>
      <w:r w:rsidR="00A36A5C">
        <w:t xml:space="preserve">оменклатуре (Управление запасами \ </w:t>
      </w:r>
      <w:r w:rsidR="00317706">
        <w:t xml:space="preserve">Запросы \ </w:t>
      </w:r>
      <w:proofErr w:type="spellStart"/>
      <w:r w:rsidR="00317706">
        <w:rPr>
          <w:lang w:val="en-US"/>
        </w:rPr>
        <w:t>Kashka</w:t>
      </w:r>
      <w:proofErr w:type="spellEnd"/>
      <w:r w:rsidR="00317706" w:rsidRPr="00317706">
        <w:t xml:space="preserve"> </w:t>
      </w:r>
      <w:r w:rsidR="00317706">
        <w:t>\ Входящие данные по номенклатуре</w:t>
      </w:r>
      <w:r w:rsidR="00A36A5C">
        <w:t>)</w:t>
      </w:r>
    </w:p>
    <w:p w14:paraId="3CFF5D44" w14:textId="44DCF484" w:rsidR="00D144C8" w:rsidRPr="00D144C8" w:rsidRDefault="00D144C8" w:rsidP="000459F9">
      <w:pPr>
        <w:pStyle w:val="a4"/>
        <w:ind w:left="709" w:firstLine="0"/>
      </w:pPr>
      <w:r>
        <w:t xml:space="preserve">Параметры </w:t>
      </w:r>
      <w:proofErr w:type="spellStart"/>
      <w:r>
        <w:rPr>
          <w:lang w:val="en-US"/>
        </w:rPr>
        <w:t>Kashka</w:t>
      </w:r>
      <w:proofErr w:type="spellEnd"/>
      <w:r w:rsidRPr="00D144C8">
        <w:t xml:space="preserve"> </w:t>
      </w:r>
      <w:r>
        <w:t xml:space="preserve">(Администрирование системы \ Настройка \ </w:t>
      </w:r>
      <w:proofErr w:type="spellStart"/>
      <w:r>
        <w:rPr>
          <w:lang w:val="en-US"/>
        </w:rPr>
        <w:t>Kashka</w:t>
      </w:r>
      <w:proofErr w:type="spellEnd"/>
      <w:r>
        <w:t xml:space="preserve"> \ Параметры </w:t>
      </w:r>
      <w:proofErr w:type="spellStart"/>
      <w:r>
        <w:rPr>
          <w:lang w:val="en-US"/>
        </w:rPr>
        <w:t>Kashka</w:t>
      </w:r>
      <w:proofErr w:type="spellEnd"/>
      <w:r>
        <w:t xml:space="preserve"> \ закладка Основное)</w:t>
      </w:r>
    </w:p>
    <w:p w14:paraId="517B9E1F" w14:textId="47EAC5D1" w:rsidR="00D1295D" w:rsidRPr="00FF5124" w:rsidRDefault="008457D5" w:rsidP="00F24D8B">
      <w:pPr>
        <w:pStyle w:val="10"/>
        <w:numPr>
          <w:ilvl w:val="0"/>
          <w:numId w:val="25"/>
        </w:numPr>
        <w:rPr>
          <w:rFonts w:cs="Times New Roman"/>
        </w:rPr>
      </w:pPr>
      <w:r w:rsidRPr="00FF5124">
        <w:rPr>
          <w:rFonts w:cs="Times New Roman"/>
        </w:rPr>
        <w:lastRenderedPageBreak/>
        <w:t>Приложения</w:t>
      </w:r>
      <w:bookmarkEnd w:id="13"/>
    </w:p>
    <w:p w14:paraId="0E6DF6B6" w14:textId="77777777" w:rsidR="005E25DD" w:rsidRPr="00FF5124" w:rsidRDefault="00AF2AB4" w:rsidP="00235006">
      <w:pPr>
        <w:pStyle w:val="a4"/>
        <w:ind w:firstLine="709"/>
      </w:pPr>
      <w:bookmarkStart w:id="30" w:name="_Toc252557204"/>
      <w:bookmarkStart w:id="31" w:name="_Toc252801077"/>
      <w:r w:rsidRPr="00FF5124">
        <w:t>Нет</w:t>
      </w:r>
      <w:r w:rsidR="00B45B36" w:rsidRPr="00FF5124">
        <w:t>.</w:t>
      </w:r>
    </w:p>
    <w:p w14:paraId="2B9E69BA" w14:textId="01826592" w:rsidR="00196450" w:rsidRDefault="00196450" w:rsidP="00F24D8B">
      <w:pPr>
        <w:pStyle w:val="10"/>
        <w:numPr>
          <w:ilvl w:val="0"/>
          <w:numId w:val="25"/>
        </w:numPr>
        <w:rPr>
          <w:rFonts w:cs="Times New Roman"/>
        </w:rPr>
      </w:pPr>
      <w:bookmarkStart w:id="32" w:name="_Приложения"/>
      <w:bookmarkStart w:id="33" w:name="_Ref168492266"/>
      <w:bookmarkStart w:id="34" w:name="_Toc309597748"/>
      <w:bookmarkEnd w:id="30"/>
      <w:bookmarkEnd w:id="31"/>
      <w:bookmarkEnd w:id="32"/>
      <w:r w:rsidRPr="00FF5124">
        <w:rPr>
          <w:rFonts w:cs="Times New Roman"/>
        </w:rPr>
        <w:t>Допущения и ограничения</w:t>
      </w:r>
      <w:bookmarkEnd w:id="33"/>
    </w:p>
    <w:p w14:paraId="75D49E8D" w14:textId="70396958" w:rsidR="00623471" w:rsidRPr="00623471" w:rsidRDefault="006C6D57" w:rsidP="006C6D57">
      <w:pPr>
        <w:pStyle w:val="a4"/>
        <w:numPr>
          <w:ilvl w:val="1"/>
          <w:numId w:val="25"/>
        </w:numPr>
      </w:pPr>
      <w:r>
        <w:t xml:space="preserve">Система не должна позволять выполнять замену значений полей </w:t>
      </w:r>
      <w:r>
        <w:rPr>
          <w:b/>
          <w:i/>
        </w:rPr>
        <w:t>Код</w:t>
      </w:r>
      <w:r w:rsidRPr="00D21AEB">
        <w:rPr>
          <w:b/>
          <w:i/>
        </w:rPr>
        <w:t xml:space="preserve"> </w:t>
      </w:r>
      <w:r>
        <w:rPr>
          <w:b/>
          <w:i/>
        </w:rPr>
        <w:t>вида</w:t>
      </w:r>
      <w:r w:rsidRPr="00D21AEB">
        <w:rPr>
          <w:b/>
          <w:i/>
        </w:rPr>
        <w:t xml:space="preserve"> </w:t>
      </w:r>
      <w:r>
        <w:rPr>
          <w:b/>
          <w:i/>
        </w:rPr>
        <w:t>товара</w:t>
      </w:r>
      <w:r>
        <w:t xml:space="preserve"> (</w:t>
      </w:r>
      <w:proofErr w:type="spellStart"/>
      <w:r w:rsidRPr="005731BA">
        <w:t>WMS_ItemType</w:t>
      </w:r>
      <w:proofErr w:type="spellEnd"/>
      <w:proofErr w:type="gramStart"/>
      <w:r>
        <w:t>).</w:t>
      </w:r>
      <w:r>
        <w:rPr>
          <w:lang w:val="en-US"/>
        </w:rPr>
        <w:t>WMS</w:t>
      </w:r>
      <w:proofErr w:type="gramEnd"/>
      <w:r w:rsidRPr="00D21AEB">
        <w:t>_</w:t>
      </w:r>
      <w:proofErr w:type="spellStart"/>
      <w:r>
        <w:rPr>
          <w:lang w:val="en-US"/>
        </w:rPr>
        <w:t>ItemTypeId</w:t>
      </w:r>
      <w:proofErr w:type="spellEnd"/>
      <w:r>
        <w:t xml:space="preserve">, </w:t>
      </w:r>
      <w:r>
        <w:rPr>
          <w:b/>
          <w:i/>
        </w:rPr>
        <w:t>Вид товара</w:t>
      </w:r>
      <w:r>
        <w:t xml:space="preserve"> (</w:t>
      </w:r>
      <w:proofErr w:type="spellStart"/>
      <w:r w:rsidRPr="005731BA">
        <w:t>WMS_ItemType</w:t>
      </w:r>
      <w:proofErr w:type="spellEnd"/>
      <w:r>
        <w:t>).</w:t>
      </w:r>
      <w:r>
        <w:rPr>
          <w:lang w:val="en-US"/>
        </w:rPr>
        <w:t>WMS</w:t>
      </w:r>
      <w:r w:rsidRPr="00D21AEB">
        <w:t>_</w:t>
      </w:r>
      <w:proofErr w:type="spellStart"/>
      <w:r>
        <w:rPr>
          <w:lang w:val="en-US"/>
        </w:rPr>
        <w:t>ItemType</w:t>
      </w:r>
      <w:proofErr w:type="spellEnd"/>
      <w:r>
        <w:t xml:space="preserve">, </w:t>
      </w:r>
      <w:r>
        <w:rPr>
          <w:b/>
          <w:i/>
        </w:rPr>
        <w:t>Код</w:t>
      </w:r>
      <w:r w:rsidRPr="00D21AEB">
        <w:rPr>
          <w:b/>
          <w:i/>
        </w:rPr>
        <w:t xml:space="preserve"> </w:t>
      </w:r>
      <w:r>
        <w:rPr>
          <w:b/>
          <w:i/>
        </w:rPr>
        <w:t>потребительской категории</w:t>
      </w:r>
      <w:r>
        <w:t xml:space="preserve"> (</w:t>
      </w:r>
      <w:proofErr w:type="spellStart"/>
      <w:r w:rsidRPr="005731BA">
        <w:t>WMS_ConsumerCategory</w:t>
      </w:r>
      <w:proofErr w:type="spellEnd"/>
      <w:r>
        <w:t>).</w:t>
      </w:r>
      <w:r>
        <w:rPr>
          <w:lang w:val="en-US"/>
        </w:rPr>
        <w:t>WMS</w:t>
      </w:r>
      <w:r w:rsidRPr="00D21AEB">
        <w:t>_</w:t>
      </w:r>
      <w:proofErr w:type="spellStart"/>
      <w:r>
        <w:rPr>
          <w:lang w:val="en-US"/>
        </w:rPr>
        <w:t>ConsumerCategoryId</w:t>
      </w:r>
      <w:proofErr w:type="spellEnd"/>
      <w:r>
        <w:t xml:space="preserve"> и </w:t>
      </w:r>
      <w:r>
        <w:rPr>
          <w:b/>
          <w:i/>
        </w:rPr>
        <w:t>Потребительская категория</w:t>
      </w:r>
      <w:r>
        <w:t xml:space="preserve"> (</w:t>
      </w:r>
      <w:proofErr w:type="spellStart"/>
      <w:r w:rsidRPr="005731BA">
        <w:t>WMS_ConsumerCategory</w:t>
      </w:r>
      <w:proofErr w:type="spellEnd"/>
      <w:r>
        <w:t>).</w:t>
      </w:r>
      <w:r>
        <w:rPr>
          <w:lang w:val="en-US"/>
        </w:rPr>
        <w:t>WMS</w:t>
      </w:r>
      <w:r w:rsidRPr="00D21AEB">
        <w:t>_</w:t>
      </w:r>
      <w:proofErr w:type="spellStart"/>
      <w:r>
        <w:rPr>
          <w:lang w:val="en-US"/>
        </w:rPr>
        <w:t>ConsumerCategory</w:t>
      </w:r>
      <w:proofErr w:type="spellEnd"/>
      <w:r w:rsidR="0095270D">
        <w:t xml:space="preserve"> </w:t>
      </w:r>
      <w:r>
        <w:t xml:space="preserve">с записей с формы </w:t>
      </w:r>
      <w:r w:rsidRPr="000350C5">
        <w:rPr>
          <w:b/>
        </w:rPr>
        <w:t>Принадлежность к продукту</w:t>
      </w:r>
      <w:r w:rsidR="0095270D">
        <w:t xml:space="preserve"> (см. п. 3.3.) путем загрузки обновления по записям из файла </w:t>
      </w:r>
      <w:r w:rsidR="0095270D">
        <w:rPr>
          <w:lang w:val="en-US"/>
        </w:rPr>
        <w:t>MS</w:t>
      </w:r>
      <w:r w:rsidR="0095270D" w:rsidRPr="0095270D">
        <w:t xml:space="preserve"> </w:t>
      </w:r>
      <w:r w:rsidR="0095270D">
        <w:rPr>
          <w:lang w:val="en-US"/>
        </w:rPr>
        <w:t>Excel</w:t>
      </w:r>
      <w:r w:rsidR="0095270D" w:rsidRPr="0095270D">
        <w:t xml:space="preserve"> </w:t>
      </w:r>
      <w:r w:rsidR="0095270D">
        <w:t xml:space="preserve">через диалоговое окно </w:t>
      </w:r>
      <w:r w:rsidR="0095270D" w:rsidRPr="00444486">
        <w:rPr>
          <w:b/>
        </w:rPr>
        <w:t>Импорт сопоставлений</w:t>
      </w:r>
      <w:r w:rsidR="0095270D">
        <w:t xml:space="preserve"> (см. п. 3.14.).</w:t>
      </w:r>
    </w:p>
    <w:p w14:paraId="0CCAA4C3" w14:textId="5489194A" w:rsidR="00A304F4" w:rsidRDefault="008457D5" w:rsidP="00F24D8B">
      <w:pPr>
        <w:pStyle w:val="10"/>
        <w:numPr>
          <w:ilvl w:val="0"/>
          <w:numId w:val="25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34"/>
    </w:p>
    <w:p w14:paraId="551F82B6" w14:textId="77777777" w:rsidR="00936AD2" w:rsidRPr="00936AD2" w:rsidRDefault="00936AD2" w:rsidP="00936AD2">
      <w:pPr>
        <w:pStyle w:val="a4"/>
        <w:ind w:firstLine="709"/>
      </w:pPr>
      <w:r w:rsidRPr="00FF5124">
        <w:t>Нет.</w:t>
      </w:r>
    </w:p>
    <w:sectPr w:rsidR="00936AD2" w:rsidRPr="00936AD2" w:rsidSect="00464AB7"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4" w:author="Aleksey I Kuznetsov" w:date="2025-04-01T12:24:00Z" w:initials="AIK">
    <w:p w14:paraId="0D81A577" w14:textId="346912BE" w:rsidR="00A822AF" w:rsidRDefault="00A822AF">
      <w:pPr>
        <w:pStyle w:val="af9"/>
      </w:pPr>
      <w:r>
        <w:rPr>
          <w:rStyle w:val="af8"/>
        </w:rPr>
        <w:annotationRef/>
      </w:r>
      <w:r>
        <w:t>Убрали поле.</w:t>
      </w:r>
    </w:p>
  </w:comment>
  <w:comment w:id="5" w:author="Aleksey I Kuznetsov" w:date="2025-04-01T12:25:00Z" w:initials="AIK">
    <w:p w14:paraId="1D92CAA2" w14:textId="1685A979" w:rsidR="00A822AF" w:rsidRDefault="00A822AF">
      <w:pPr>
        <w:pStyle w:val="af9"/>
      </w:pPr>
      <w:r>
        <w:rPr>
          <w:rStyle w:val="af8"/>
        </w:rPr>
        <w:annotationRef/>
      </w:r>
      <w:r>
        <w:t>Убрали поле.</w:t>
      </w:r>
    </w:p>
  </w:comment>
  <w:comment w:id="7" w:author="Aleksey I Kuznetsov" w:date="2025-04-01T12:26:00Z" w:initials="AIK">
    <w:p w14:paraId="1A1BF8C4" w14:textId="0C224941" w:rsidR="00A822AF" w:rsidRDefault="00A822AF">
      <w:pPr>
        <w:pStyle w:val="af9"/>
      </w:pPr>
      <w:r>
        <w:rPr>
          <w:rStyle w:val="af8"/>
        </w:rPr>
        <w:annotationRef/>
      </w:r>
      <w:r>
        <w:t>Убрали поле.</w:t>
      </w:r>
    </w:p>
  </w:comment>
  <w:comment w:id="8" w:author="Aleksey I Kuznetsov" w:date="2025-04-01T12:26:00Z" w:initials="AIK">
    <w:p w14:paraId="21974F19" w14:textId="6ABB41E8" w:rsidR="00A822AF" w:rsidRDefault="00A822AF">
      <w:pPr>
        <w:pStyle w:val="af9"/>
      </w:pPr>
      <w:r>
        <w:rPr>
          <w:rStyle w:val="af8"/>
        </w:rPr>
        <w:annotationRef/>
      </w:r>
      <w:r>
        <w:t>Убрали поле.</w:t>
      </w:r>
    </w:p>
  </w:comment>
  <w:comment w:id="9" w:author="Aleksey I Kuznetsov" w:date="2025-04-01T12:27:00Z" w:initials="AIK">
    <w:p w14:paraId="24F4B843" w14:textId="336D0F5E" w:rsidR="00A822AF" w:rsidRPr="00A822AF" w:rsidRDefault="00A822AF">
      <w:pPr>
        <w:pStyle w:val="af9"/>
      </w:pPr>
      <w:r>
        <w:rPr>
          <w:rStyle w:val="af8"/>
        </w:rPr>
        <w:annotationRef/>
      </w:r>
      <w:r>
        <w:t xml:space="preserve">Убрали кнопку. Сопоставление будет происходить автоматически при обработке сообщений из </w:t>
      </w:r>
      <w:r>
        <w:rPr>
          <w:lang w:val="en-US"/>
        </w:rPr>
        <w:t>PIM</w:t>
      </w:r>
      <w:r>
        <w:t>. Периодическая операция не нужна.</w:t>
      </w:r>
    </w:p>
  </w:comment>
  <w:comment w:id="10" w:author="Aleksey I Kuznetsov" w:date="2025-04-01T12:30:00Z" w:initials="AIK">
    <w:p w14:paraId="24A2308C" w14:textId="1CF2F849" w:rsidR="00C83E9E" w:rsidRDefault="00C83E9E">
      <w:pPr>
        <w:pStyle w:val="af9"/>
      </w:pPr>
      <w:r>
        <w:rPr>
          <w:rStyle w:val="af8"/>
        </w:rPr>
        <w:annotationRef/>
      </w:r>
      <w:r>
        <w:t>Указал путь к форме.</w:t>
      </w:r>
    </w:p>
  </w:comment>
  <w:comment w:id="11" w:author="Aleksey I Kuznetsov" w:date="2025-02-27T19:13:00Z" w:initials="AIK">
    <w:p w14:paraId="73A1B3AB" w14:textId="4C6EB508" w:rsidR="00A822AF" w:rsidRPr="004C0E52" w:rsidRDefault="00A822AF">
      <w:pPr>
        <w:pStyle w:val="af9"/>
      </w:pPr>
      <w:r>
        <w:rPr>
          <w:rStyle w:val="af8"/>
        </w:rPr>
        <w:annotationRef/>
      </w:r>
      <w:r>
        <w:t xml:space="preserve">Загрузка сопоставлений из файла </w:t>
      </w:r>
      <w:r>
        <w:rPr>
          <w:lang w:val="en-US"/>
        </w:rPr>
        <w:t>MS</w:t>
      </w:r>
      <w:r w:rsidRPr="004C0E52">
        <w:t xml:space="preserve"> </w:t>
      </w:r>
      <w:r>
        <w:rPr>
          <w:lang w:val="en-US"/>
        </w:rPr>
        <w:t>Excel</w:t>
      </w:r>
    </w:p>
  </w:comment>
  <w:comment w:id="14" w:author="Aleksey I Kuznetsov" w:date="2025-02-17T17:59:00Z" w:initials="AIK">
    <w:p w14:paraId="17F828DE" w14:textId="04106F63" w:rsidR="00A822AF" w:rsidRDefault="00A822AF">
      <w:pPr>
        <w:pStyle w:val="af9"/>
      </w:pPr>
      <w:r>
        <w:rPr>
          <w:rStyle w:val="af8"/>
        </w:rPr>
        <w:annotationRef/>
      </w:r>
      <w:r>
        <w:t xml:space="preserve">Значение тэга для поля </w:t>
      </w:r>
      <w:r>
        <w:rPr>
          <w:rFonts w:ascii="Times New Roman" w:hAnsi="Times New Roman"/>
          <w:b/>
          <w:i/>
          <w:sz w:val="22"/>
        </w:rPr>
        <w:t>Код</w:t>
      </w:r>
      <w:r w:rsidRPr="00D21AEB">
        <w:rPr>
          <w:rFonts w:ascii="Times New Roman" w:hAnsi="Times New Roman"/>
          <w:b/>
          <w:i/>
          <w:sz w:val="22"/>
        </w:rPr>
        <w:t xml:space="preserve"> </w:t>
      </w:r>
      <w:r>
        <w:rPr>
          <w:rFonts w:ascii="Times New Roman" w:hAnsi="Times New Roman"/>
          <w:b/>
          <w:i/>
          <w:sz w:val="22"/>
        </w:rPr>
        <w:t>вида</w:t>
      </w:r>
      <w:r w:rsidRPr="00D21AEB">
        <w:rPr>
          <w:rFonts w:ascii="Times New Roman" w:hAnsi="Times New Roman"/>
          <w:b/>
          <w:i/>
          <w:sz w:val="22"/>
        </w:rPr>
        <w:t xml:space="preserve"> </w:t>
      </w:r>
      <w:r>
        <w:rPr>
          <w:rFonts w:ascii="Times New Roman" w:hAnsi="Times New Roman"/>
          <w:b/>
          <w:i/>
          <w:sz w:val="22"/>
        </w:rPr>
        <w:t>товара</w:t>
      </w:r>
      <w:r>
        <w:t xml:space="preserve"> </w:t>
      </w:r>
      <w:r>
        <w:rPr>
          <w:rFonts w:ascii="Times New Roman" w:hAnsi="Times New Roman"/>
          <w:sz w:val="22"/>
        </w:rPr>
        <w:t>(</w:t>
      </w:r>
      <w:proofErr w:type="spellStart"/>
      <w:r w:rsidRPr="005731BA">
        <w:rPr>
          <w:rFonts w:ascii="Times New Roman" w:hAnsi="Times New Roman"/>
          <w:sz w:val="22"/>
        </w:rPr>
        <w:t>WMS_ItemType</w:t>
      </w:r>
      <w:proofErr w:type="spellEnd"/>
      <w:proofErr w:type="gramStart"/>
      <w:r>
        <w:rPr>
          <w:rFonts w:ascii="Times New Roman" w:hAnsi="Times New Roman"/>
          <w:sz w:val="22"/>
        </w:rPr>
        <w:t>).</w:t>
      </w:r>
      <w:r>
        <w:rPr>
          <w:rFonts w:ascii="Times New Roman" w:hAnsi="Times New Roman"/>
          <w:sz w:val="22"/>
          <w:lang w:val="en-US"/>
        </w:rPr>
        <w:t>WMS</w:t>
      </w:r>
      <w:proofErr w:type="gramEnd"/>
      <w:r w:rsidRPr="00D21AEB">
        <w:rPr>
          <w:rFonts w:ascii="Times New Roman" w:hAnsi="Times New Roman"/>
          <w:sz w:val="22"/>
        </w:rPr>
        <w:t>_</w:t>
      </w:r>
      <w:proofErr w:type="spellStart"/>
      <w:r>
        <w:rPr>
          <w:rFonts w:ascii="Times New Roman" w:hAnsi="Times New Roman"/>
          <w:sz w:val="22"/>
          <w:lang w:val="en-US"/>
        </w:rPr>
        <w:t>ItemTypeId</w:t>
      </w:r>
      <w:proofErr w:type="spellEnd"/>
    </w:p>
  </w:comment>
  <w:comment w:id="15" w:author="Aleksey I Kuznetsov" w:date="2025-02-17T18:00:00Z" w:initials="AIK">
    <w:p w14:paraId="76354B81" w14:textId="45A2C2EA" w:rsidR="00A822AF" w:rsidRDefault="00A822AF">
      <w:pPr>
        <w:pStyle w:val="af9"/>
      </w:pPr>
      <w:r>
        <w:rPr>
          <w:rStyle w:val="af8"/>
        </w:rPr>
        <w:annotationRef/>
      </w:r>
      <w:r>
        <w:t xml:space="preserve">Значение тэга для поля </w:t>
      </w:r>
      <w:r>
        <w:rPr>
          <w:rFonts w:ascii="Times New Roman" w:hAnsi="Times New Roman"/>
          <w:b/>
          <w:i/>
          <w:sz w:val="22"/>
        </w:rPr>
        <w:t>Вид товара</w:t>
      </w:r>
      <w:r>
        <w:t xml:space="preserve"> </w:t>
      </w:r>
      <w:r>
        <w:rPr>
          <w:rFonts w:ascii="Times New Roman" w:hAnsi="Times New Roman"/>
          <w:sz w:val="22"/>
        </w:rPr>
        <w:t>(</w:t>
      </w:r>
      <w:proofErr w:type="spellStart"/>
      <w:r w:rsidRPr="005731BA">
        <w:rPr>
          <w:rFonts w:ascii="Times New Roman" w:hAnsi="Times New Roman"/>
          <w:sz w:val="22"/>
        </w:rPr>
        <w:t>WMS_ItemType</w:t>
      </w:r>
      <w:proofErr w:type="spellEnd"/>
      <w:proofErr w:type="gramStart"/>
      <w:r>
        <w:rPr>
          <w:rFonts w:ascii="Times New Roman" w:hAnsi="Times New Roman"/>
          <w:sz w:val="22"/>
        </w:rPr>
        <w:t>).</w:t>
      </w:r>
      <w:r>
        <w:rPr>
          <w:rFonts w:ascii="Times New Roman" w:hAnsi="Times New Roman"/>
          <w:sz w:val="22"/>
          <w:lang w:val="en-US"/>
        </w:rPr>
        <w:t>WMS</w:t>
      </w:r>
      <w:proofErr w:type="gramEnd"/>
      <w:r w:rsidRPr="00D21AEB">
        <w:rPr>
          <w:rFonts w:ascii="Times New Roman" w:hAnsi="Times New Roman"/>
          <w:sz w:val="22"/>
        </w:rPr>
        <w:t>_</w:t>
      </w:r>
      <w:proofErr w:type="spellStart"/>
      <w:r>
        <w:rPr>
          <w:rFonts w:ascii="Times New Roman" w:hAnsi="Times New Roman"/>
          <w:sz w:val="22"/>
          <w:lang w:val="en-US"/>
        </w:rPr>
        <w:t>ItemType</w:t>
      </w:r>
      <w:proofErr w:type="spellEnd"/>
    </w:p>
  </w:comment>
  <w:comment w:id="16" w:author="Aleksey I Kuznetsov" w:date="2025-02-27T15:44:00Z" w:initials="AIK">
    <w:p w14:paraId="482A5289" w14:textId="16AE9DC2" w:rsidR="00A822AF" w:rsidRDefault="00A822AF">
      <w:pPr>
        <w:pStyle w:val="af9"/>
      </w:pPr>
      <w:r>
        <w:rPr>
          <w:rStyle w:val="af8"/>
        </w:rPr>
        <w:annotationRef/>
      </w:r>
      <w:r>
        <w:t>Тэг удаления записи</w:t>
      </w:r>
    </w:p>
  </w:comment>
  <w:comment w:id="17" w:author="Aleksey I Kuznetsov" w:date="2025-02-17T18:09:00Z" w:initials="AIK">
    <w:p w14:paraId="038CF219" w14:textId="507D68EA" w:rsidR="00A822AF" w:rsidRPr="00FC3927" w:rsidRDefault="00A822AF">
      <w:pPr>
        <w:pStyle w:val="af9"/>
      </w:pPr>
      <w:r>
        <w:rPr>
          <w:rStyle w:val="af8"/>
        </w:rPr>
        <w:annotationRef/>
      </w:r>
      <w:r>
        <w:t xml:space="preserve">Значение тэга для поля </w:t>
      </w:r>
      <w:r>
        <w:rPr>
          <w:rFonts w:ascii="Times New Roman" w:hAnsi="Times New Roman"/>
          <w:b/>
          <w:i/>
          <w:sz w:val="22"/>
        </w:rPr>
        <w:t>Код связанной Потребительской категорией</w:t>
      </w:r>
      <w:r>
        <w:rPr>
          <w:rFonts w:ascii="Times New Roman" w:hAnsi="Times New Roman"/>
          <w:sz w:val="22"/>
        </w:rPr>
        <w:t xml:space="preserve"> (</w:t>
      </w:r>
      <w:r>
        <w:rPr>
          <w:rFonts w:ascii="Times New Roman" w:hAnsi="Times New Roman"/>
          <w:sz w:val="22"/>
          <w:lang w:val="en-US"/>
        </w:rPr>
        <w:t>WMS</w:t>
      </w:r>
      <w:r w:rsidRPr="00FC3927">
        <w:rPr>
          <w:rFonts w:ascii="Times New Roman" w:hAnsi="Times New Roman"/>
          <w:sz w:val="22"/>
        </w:rPr>
        <w:t>_</w:t>
      </w:r>
      <w:proofErr w:type="spellStart"/>
      <w:r>
        <w:rPr>
          <w:rFonts w:ascii="Times New Roman" w:hAnsi="Times New Roman"/>
          <w:sz w:val="22"/>
          <w:lang w:val="en-US"/>
        </w:rPr>
        <w:t>ItemType</w:t>
      </w:r>
      <w:proofErr w:type="spellEnd"/>
      <w:proofErr w:type="gramStart"/>
      <w:r>
        <w:rPr>
          <w:rFonts w:ascii="Times New Roman" w:hAnsi="Times New Roman"/>
          <w:sz w:val="22"/>
        </w:rPr>
        <w:t>).</w:t>
      </w:r>
      <w:r>
        <w:rPr>
          <w:rFonts w:ascii="Times New Roman" w:hAnsi="Times New Roman"/>
          <w:sz w:val="22"/>
          <w:lang w:val="en-US"/>
        </w:rPr>
        <w:t>WMS</w:t>
      </w:r>
      <w:proofErr w:type="gramEnd"/>
      <w:r w:rsidRPr="00D21AEB">
        <w:rPr>
          <w:rFonts w:ascii="Times New Roman" w:hAnsi="Times New Roman"/>
          <w:sz w:val="22"/>
        </w:rPr>
        <w:t>_</w:t>
      </w:r>
      <w:proofErr w:type="spellStart"/>
      <w:r>
        <w:rPr>
          <w:rFonts w:ascii="Times New Roman" w:hAnsi="Times New Roman"/>
          <w:sz w:val="22"/>
          <w:lang w:val="en-US"/>
        </w:rPr>
        <w:t>ConsumerCategoryId</w:t>
      </w:r>
      <w:proofErr w:type="spellEnd"/>
    </w:p>
  </w:comment>
  <w:comment w:id="18" w:author="Aleksey I Kuznetsov" w:date="2025-02-17T18:10:00Z" w:initials="AIK">
    <w:p w14:paraId="248F6350" w14:textId="3325AFEC" w:rsidR="00A822AF" w:rsidRPr="00FC3927" w:rsidRDefault="00A822AF" w:rsidP="008A395F">
      <w:pPr>
        <w:pStyle w:val="af9"/>
      </w:pPr>
      <w:r>
        <w:rPr>
          <w:rStyle w:val="af8"/>
        </w:rPr>
        <w:annotationRef/>
      </w:r>
      <w:r>
        <w:rPr>
          <w:rStyle w:val="af8"/>
        </w:rPr>
        <w:annotationRef/>
      </w:r>
      <w:r>
        <w:t xml:space="preserve">Значение тэга для поля </w:t>
      </w:r>
      <w:r>
        <w:rPr>
          <w:rFonts w:ascii="Times New Roman" w:hAnsi="Times New Roman"/>
          <w:b/>
          <w:i/>
          <w:sz w:val="22"/>
        </w:rPr>
        <w:t>Наименование связанной Потребительской категорией</w:t>
      </w:r>
      <w:r>
        <w:rPr>
          <w:rFonts w:ascii="Times New Roman" w:hAnsi="Times New Roman"/>
          <w:sz w:val="22"/>
        </w:rPr>
        <w:t xml:space="preserve"> (</w:t>
      </w:r>
      <w:r>
        <w:rPr>
          <w:rFonts w:ascii="Times New Roman" w:hAnsi="Times New Roman"/>
          <w:sz w:val="22"/>
          <w:lang w:val="en-US"/>
        </w:rPr>
        <w:t>WMS</w:t>
      </w:r>
      <w:r w:rsidRPr="00FC3927">
        <w:rPr>
          <w:rFonts w:ascii="Times New Roman" w:hAnsi="Times New Roman"/>
          <w:sz w:val="22"/>
        </w:rPr>
        <w:t>_</w:t>
      </w:r>
      <w:proofErr w:type="spellStart"/>
      <w:r>
        <w:rPr>
          <w:rFonts w:ascii="Times New Roman" w:hAnsi="Times New Roman"/>
          <w:sz w:val="22"/>
          <w:lang w:val="en-US"/>
        </w:rPr>
        <w:t>ItemType</w:t>
      </w:r>
      <w:proofErr w:type="spellEnd"/>
      <w:proofErr w:type="gramStart"/>
      <w:r>
        <w:rPr>
          <w:rFonts w:ascii="Times New Roman" w:hAnsi="Times New Roman"/>
          <w:sz w:val="22"/>
        </w:rPr>
        <w:t>).</w:t>
      </w:r>
      <w:r>
        <w:rPr>
          <w:rFonts w:ascii="Times New Roman" w:hAnsi="Times New Roman"/>
          <w:sz w:val="22"/>
          <w:lang w:val="en-US"/>
        </w:rPr>
        <w:t>WMS</w:t>
      </w:r>
      <w:proofErr w:type="gramEnd"/>
      <w:r w:rsidRPr="00D21AEB">
        <w:rPr>
          <w:rFonts w:ascii="Times New Roman" w:hAnsi="Times New Roman"/>
          <w:sz w:val="22"/>
        </w:rPr>
        <w:t>_</w:t>
      </w:r>
      <w:proofErr w:type="spellStart"/>
      <w:r>
        <w:rPr>
          <w:rFonts w:ascii="Times New Roman" w:hAnsi="Times New Roman"/>
          <w:sz w:val="22"/>
          <w:lang w:val="en-US"/>
        </w:rPr>
        <w:t>ConsumerCategory</w:t>
      </w:r>
      <w:proofErr w:type="spellEnd"/>
    </w:p>
    <w:p w14:paraId="740C0ECD" w14:textId="0DA0BDE5" w:rsidR="00A822AF" w:rsidRDefault="00A822AF">
      <w:pPr>
        <w:pStyle w:val="af9"/>
      </w:pPr>
    </w:p>
  </w:comment>
  <w:comment w:id="19" w:author="Aleksey I Kuznetsov" w:date="2025-02-17T18:11:00Z" w:initials="AIK">
    <w:p w14:paraId="72CA37D6" w14:textId="1A2D0FAE" w:rsidR="00A822AF" w:rsidRDefault="00A822AF">
      <w:pPr>
        <w:pStyle w:val="af9"/>
      </w:pPr>
      <w:r>
        <w:rPr>
          <w:rStyle w:val="af8"/>
        </w:rPr>
        <w:annotationRef/>
      </w:r>
      <w:r>
        <w:t>Значение тэга для поля</w:t>
      </w:r>
      <w:r w:rsidRPr="008A395F">
        <w:rPr>
          <w:rFonts w:ascii="Times New Roman" w:hAnsi="Times New Roman"/>
          <w:b/>
          <w:i/>
          <w:sz w:val="22"/>
        </w:rPr>
        <w:t xml:space="preserve"> </w:t>
      </w:r>
      <w:r>
        <w:rPr>
          <w:rFonts w:ascii="Times New Roman" w:hAnsi="Times New Roman"/>
          <w:b/>
          <w:i/>
          <w:sz w:val="22"/>
        </w:rPr>
        <w:t>Код связанного Вида товара</w:t>
      </w:r>
      <w:r>
        <w:rPr>
          <w:rFonts w:ascii="Times New Roman" w:hAnsi="Times New Roman"/>
          <w:sz w:val="22"/>
        </w:rPr>
        <w:t xml:space="preserve"> (</w:t>
      </w:r>
      <w:r>
        <w:rPr>
          <w:rFonts w:ascii="Times New Roman" w:hAnsi="Times New Roman"/>
          <w:sz w:val="22"/>
          <w:lang w:val="en-US"/>
        </w:rPr>
        <w:t>WMS</w:t>
      </w:r>
      <w:r w:rsidRPr="00FC3927">
        <w:rPr>
          <w:rFonts w:ascii="Times New Roman" w:hAnsi="Times New Roman"/>
          <w:sz w:val="22"/>
        </w:rPr>
        <w:t>_</w:t>
      </w:r>
      <w:proofErr w:type="spellStart"/>
      <w:r>
        <w:rPr>
          <w:rFonts w:ascii="Times New Roman" w:hAnsi="Times New Roman"/>
          <w:sz w:val="22"/>
          <w:lang w:val="en-US"/>
        </w:rPr>
        <w:t>ItemType</w:t>
      </w:r>
      <w:proofErr w:type="spellEnd"/>
      <w:proofErr w:type="gramStart"/>
      <w:r>
        <w:rPr>
          <w:rFonts w:ascii="Times New Roman" w:hAnsi="Times New Roman"/>
          <w:sz w:val="22"/>
        </w:rPr>
        <w:t>)</w:t>
      </w:r>
      <w:r w:rsidRPr="00FC3927">
        <w:rPr>
          <w:rFonts w:ascii="Times New Roman" w:hAnsi="Times New Roman"/>
          <w:sz w:val="22"/>
        </w:rPr>
        <w:t>.</w:t>
      </w:r>
      <w:r>
        <w:rPr>
          <w:rFonts w:ascii="Times New Roman" w:hAnsi="Times New Roman"/>
          <w:sz w:val="22"/>
          <w:lang w:val="en-US"/>
        </w:rPr>
        <w:t>WMS</w:t>
      </w:r>
      <w:proofErr w:type="gramEnd"/>
      <w:r w:rsidRPr="00D21AEB">
        <w:rPr>
          <w:rFonts w:ascii="Times New Roman" w:hAnsi="Times New Roman"/>
          <w:sz w:val="22"/>
        </w:rPr>
        <w:t>_</w:t>
      </w:r>
      <w:proofErr w:type="spellStart"/>
      <w:r>
        <w:rPr>
          <w:rFonts w:ascii="Times New Roman" w:hAnsi="Times New Roman"/>
          <w:sz w:val="22"/>
          <w:lang w:val="en-US"/>
        </w:rPr>
        <w:t>PurposeItemId</w:t>
      </w:r>
      <w:proofErr w:type="spellEnd"/>
    </w:p>
  </w:comment>
  <w:comment w:id="20" w:author="Aleksey I Kuznetsov" w:date="2025-02-17T18:14:00Z" w:initials="AIK">
    <w:p w14:paraId="71819962" w14:textId="21F6F6A2" w:rsidR="00A822AF" w:rsidRDefault="00A822AF">
      <w:pPr>
        <w:pStyle w:val="af9"/>
      </w:pPr>
      <w:r>
        <w:rPr>
          <w:rStyle w:val="af8"/>
        </w:rPr>
        <w:annotationRef/>
      </w:r>
      <w:r>
        <w:t>Значение тэга для поля</w:t>
      </w:r>
      <w:r w:rsidRPr="008A395F">
        <w:rPr>
          <w:rFonts w:ascii="Times New Roman" w:hAnsi="Times New Roman"/>
          <w:b/>
          <w:i/>
          <w:sz w:val="22"/>
        </w:rPr>
        <w:t xml:space="preserve"> </w:t>
      </w:r>
      <w:r>
        <w:rPr>
          <w:rFonts w:ascii="Times New Roman" w:hAnsi="Times New Roman"/>
          <w:b/>
          <w:i/>
          <w:sz w:val="22"/>
        </w:rPr>
        <w:t>Наименование связанного Вида товара</w:t>
      </w:r>
      <w:r>
        <w:rPr>
          <w:rFonts w:ascii="Times New Roman" w:hAnsi="Times New Roman"/>
          <w:sz w:val="22"/>
        </w:rPr>
        <w:t xml:space="preserve"> (</w:t>
      </w:r>
      <w:r>
        <w:rPr>
          <w:rFonts w:ascii="Times New Roman" w:hAnsi="Times New Roman"/>
          <w:sz w:val="22"/>
          <w:lang w:val="en-US"/>
        </w:rPr>
        <w:t>WMS</w:t>
      </w:r>
      <w:r w:rsidRPr="00FC3927">
        <w:rPr>
          <w:rFonts w:ascii="Times New Roman" w:hAnsi="Times New Roman"/>
          <w:sz w:val="22"/>
        </w:rPr>
        <w:t>_</w:t>
      </w:r>
      <w:proofErr w:type="spellStart"/>
      <w:r>
        <w:rPr>
          <w:rFonts w:ascii="Times New Roman" w:hAnsi="Times New Roman"/>
          <w:sz w:val="22"/>
          <w:lang w:val="en-US"/>
        </w:rPr>
        <w:t>ItemType</w:t>
      </w:r>
      <w:proofErr w:type="spellEnd"/>
      <w:proofErr w:type="gramStart"/>
      <w:r>
        <w:rPr>
          <w:rFonts w:ascii="Times New Roman" w:hAnsi="Times New Roman"/>
          <w:sz w:val="22"/>
        </w:rPr>
        <w:t>)</w:t>
      </w:r>
      <w:r w:rsidRPr="00FC3927">
        <w:rPr>
          <w:rFonts w:ascii="Times New Roman" w:hAnsi="Times New Roman"/>
          <w:sz w:val="22"/>
        </w:rPr>
        <w:t>.</w:t>
      </w:r>
      <w:r>
        <w:rPr>
          <w:rFonts w:ascii="Times New Roman" w:hAnsi="Times New Roman"/>
          <w:sz w:val="22"/>
          <w:lang w:val="en-US"/>
        </w:rPr>
        <w:t>WMS</w:t>
      </w:r>
      <w:proofErr w:type="gramEnd"/>
      <w:r w:rsidRPr="00D21AEB">
        <w:rPr>
          <w:rFonts w:ascii="Times New Roman" w:hAnsi="Times New Roman"/>
          <w:sz w:val="22"/>
        </w:rPr>
        <w:t>_</w:t>
      </w:r>
      <w:proofErr w:type="spellStart"/>
      <w:r>
        <w:rPr>
          <w:rFonts w:ascii="Times New Roman" w:hAnsi="Times New Roman"/>
          <w:sz w:val="22"/>
          <w:lang w:val="en-US"/>
        </w:rPr>
        <w:t>PurposeItem</w:t>
      </w:r>
      <w:proofErr w:type="spellEnd"/>
    </w:p>
  </w:comment>
  <w:comment w:id="21" w:author="Aleksey I Kuznetsov" w:date="2025-02-17T18:22:00Z" w:initials="AIK">
    <w:p w14:paraId="4D2DAC52" w14:textId="08D31703" w:rsidR="00A822AF" w:rsidRPr="005A498E" w:rsidRDefault="00A822AF">
      <w:pPr>
        <w:pStyle w:val="af9"/>
      </w:pPr>
      <w:r>
        <w:rPr>
          <w:rStyle w:val="af8"/>
        </w:rPr>
        <w:annotationRef/>
      </w:r>
      <w:r>
        <w:t xml:space="preserve">Значение тэга для поля </w:t>
      </w:r>
      <w:r>
        <w:rPr>
          <w:rFonts w:ascii="Times New Roman" w:hAnsi="Times New Roman"/>
          <w:b/>
          <w:i/>
          <w:sz w:val="22"/>
        </w:rPr>
        <w:t>Код</w:t>
      </w:r>
      <w:r w:rsidRPr="00D21AEB">
        <w:rPr>
          <w:rFonts w:ascii="Times New Roman" w:hAnsi="Times New Roman"/>
          <w:b/>
          <w:i/>
          <w:sz w:val="22"/>
        </w:rPr>
        <w:t xml:space="preserve"> </w:t>
      </w:r>
      <w:r>
        <w:rPr>
          <w:rFonts w:ascii="Times New Roman" w:hAnsi="Times New Roman"/>
          <w:b/>
          <w:i/>
          <w:sz w:val="22"/>
        </w:rPr>
        <w:t>потребительской категории</w:t>
      </w:r>
      <w:r>
        <w:rPr>
          <w:rFonts w:ascii="Times New Roman" w:hAnsi="Times New Roman"/>
          <w:sz w:val="22"/>
        </w:rPr>
        <w:t xml:space="preserve"> (</w:t>
      </w:r>
      <w:proofErr w:type="spellStart"/>
      <w:r w:rsidRPr="005731BA">
        <w:rPr>
          <w:rFonts w:ascii="Times New Roman" w:hAnsi="Times New Roman"/>
          <w:sz w:val="22"/>
        </w:rPr>
        <w:t>WMS_ConsumerCategory</w:t>
      </w:r>
      <w:proofErr w:type="spellEnd"/>
      <w:proofErr w:type="gramStart"/>
      <w:r>
        <w:rPr>
          <w:rFonts w:ascii="Times New Roman" w:hAnsi="Times New Roman"/>
          <w:sz w:val="22"/>
        </w:rPr>
        <w:t>).</w:t>
      </w:r>
      <w:r>
        <w:rPr>
          <w:rFonts w:ascii="Times New Roman" w:hAnsi="Times New Roman"/>
          <w:sz w:val="22"/>
          <w:lang w:val="en-US"/>
        </w:rPr>
        <w:t>WMS</w:t>
      </w:r>
      <w:proofErr w:type="gramEnd"/>
      <w:r w:rsidRPr="00D21AEB">
        <w:rPr>
          <w:rFonts w:ascii="Times New Roman" w:hAnsi="Times New Roman"/>
          <w:sz w:val="22"/>
        </w:rPr>
        <w:t>_</w:t>
      </w:r>
      <w:proofErr w:type="spellStart"/>
      <w:r>
        <w:rPr>
          <w:rFonts w:ascii="Times New Roman" w:hAnsi="Times New Roman"/>
          <w:sz w:val="22"/>
          <w:lang w:val="en-US"/>
        </w:rPr>
        <w:t>ConsumerCategoryId</w:t>
      </w:r>
      <w:proofErr w:type="spellEnd"/>
    </w:p>
  </w:comment>
  <w:comment w:id="22" w:author="Aleksey I Kuznetsov" w:date="2025-02-17T18:23:00Z" w:initials="AIK">
    <w:p w14:paraId="726E4181" w14:textId="32BECF6D" w:rsidR="00A822AF" w:rsidRPr="005A498E" w:rsidRDefault="00A822AF">
      <w:pPr>
        <w:pStyle w:val="af9"/>
      </w:pPr>
      <w:r>
        <w:rPr>
          <w:rStyle w:val="af8"/>
        </w:rPr>
        <w:annotationRef/>
      </w:r>
      <w:r>
        <w:t xml:space="preserve">Значение тэга для поля </w:t>
      </w:r>
      <w:r>
        <w:rPr>
          <w:rFonts w:ascii="Times New Roman" w:hAnsi="Times New Roman"/>
          <w:b/>
          <w:i/>
          <w:sz w:val="22"/>
        </w:rPr>
        <w:t>Потребительская категория</w:t>
      </w:r>
      <w:r>
        <w:rPr>
          <w:rFonts w:ascii="Times New Roman" w:hAnsi="Times New Roman"/>
          <w:sz w:val="22"/>
        </w:rPr>
        <w:t xml:space="preserve"> (</w:t>
      </w:r>
      <w:proofErr w:type="spellStart"/>
      <w:r w:rsidRPr="005731BA">
        <w:rPr>
          <w:rFonts w:ascii="Times New Roman" w:hAnsi="Times New Roman"/>
          <w:sz w:val="22"/>
        </w:rPr>
        <w:t>WMS_ConsumerCategory</w:t>
      </w:r>
      <w:proofErr w:type="spellEnd"/>
      <w:proofErr w:type="gramStart"/>
      <w:r>
        <w:rPr>
          <w:rFonts w:ascii="Times New Roman" w:hAnsi="Times New Roman"/>
          <w:sz w:val="22"/>
        </w:rPr>
        <w:t>).</w:t>
      </w:r>
      <w:r>
        <w:rPr>
          <w:rFonts w:ascii="Times New Roman" w:hAnsi="Times New Roman"/>
          <w:sz w:val="22"/>
          <w:lang w:val="en-US"/>
        </w:rPr>
        <w:t>WMS</w:t>
      </w:r>
      <w:proofErr w:type="gramEnd"/>
      <w:r w:rsidRPr="00D21AEB">
        <w:rPr>
          <w:rFonts w:ascii="Times New Roman" w:hAnsi="Times New Roman"/>
          <w:sz w:val="22"/>
        </w:rPr>
        <w:t>_</w:t>
      </w:r>
      <w:proofErr w:type="spellStart"/>
      <w:r>
        <w:rPr>
          <w:rFonts w:ascii="Times New Roman" w:hAnsi="Times New Roman"/>
          <w:sz w:val="22"/>
          <w:lang w:val="en-US"/>
        </w:rPr>
        <w:t>ConsumerCategory</w:t>
      </w:r>
      <w:proofErr w:type="spellEnd"/>
    </w:p>
  </w:comment>
  <w:comment w:id="23" w:author="Aleksey I Kuznetsov" w:date="2025-02-17T18:24:00Z" w:initials="AIK">
    <w:p w14:paraId="2A66E9B4" w14:textId="5448A356" w:rsidR="00A822AF" w:rsidRPr="009C07F1" w:rsidRDefault="00A822AF">
      <w:pPr>
        <w:pStyle w:val="af9"/>
      </w:pPr>
      <w:r>
        <w:rPr>
          <w:rStyle w:val="af8"/>
        </w:rPr>
        <w:annotationRef/>
      </w:r>
      <w:r>
        <w:t xml:space="preserve">Значение тэга для поля </w:t>
      </w:r>
      <w:r>
        <w:rPr>
          <w:rFonts w:ascii="Times New Roman" w:hAnsi="Times New Roman"/>
          <w:b/>
          <w:i/>
          <w:sz w:val="22"/>
        </w:rPr>
        <w:t>Код</w:t>
      </w:r>
      <w:r w:rsidRPr="00D21AEB">
        <w:rPr>
          <w:rFonts w:ascii="Times New Roman" w:hAnsi="Times New Roman"/>
          <w:b/>
          <w:i/>
          <w:sz w:val="22"/>
        </w:rPr>
        <w:t xml:space="preserve"> </w:t>
      </w:r>
      <w:r>
        <w:rPr>
          <w:rFonts w:ascii="Times New Roman" w:hAnsi="Times New Roman"/>
          <w:b/>
          <w:i/>
          <w:sz w:val="22"/>
        </w:rPr>
        <w:t>назначения товара</w:t>
      </w:r>
      <w:r>
        <w:rPr>
          <w:rFonts w:ascii="Times New Roman" w:hAnsi="Times New Roman"/>
          <w:sz w:val="22"/>
        </w:rPr>
        <w:t xml:space="preserve"> (</w:t>
      </w:r>
      <w:proofErr w:type="spellStart"/>
      <w:r w:rsidRPr="005731BA">
        <w:rPr>
          <w:rFonts w:ascii="Times New Roman" w:hAnsi="Times New Roman"/>
          <w:sz w:val="22"/>
        </w:rPr>
        <w:t>WMS_PurposeItem</w:t>
      </w:r>
      <w:proofErr w:type="spellEnd"/>
      <w:proofErr w:type="gramStart"/>
      <w:r>
        <w:rPr>
          <w:rFonts w:ascii="Times New Roman" w:hAnsi="Times New Roman"/>
          <w:sz w:val="22"/>
        </w:rPr>
        <w:t>).</w:t>
      </w:r>
      <w:r>
        <w:rPr>
          <w:rFonts w:ascii="Times New Roman" w:hAnsi="Times New Roman"/>
          <w:sz w:val="22"/>
          <w:lang w:val="en-US"/>
        </w:rPr>
        <w:t>WMS</w:t>
      </w:r>
      <w:proofErr w:type="gramEnd"/>
      <w:r w:rsidRPr="00D21AEB">
        <w:rPr>
          <w:rFonts w:ascii="Times New Roman" w:hAnsi="Times New Roman"/>
          <w:sz w:val="22"/>
        </w:rPr>
        <w:t>_</w:t>
      </w:r>
      <w:proofErr w:type="spellStart"/>
      <w:r>
        <w:rPr>
          <w:rFonts w:ascii="Times New Roman" w:hAnsi="Times New Roman"/>
          <w:sz w:val="22"/>
          <w:lang w:val="en-US"/>
        </w:rPr>
        <w:t>PurposeItemId</w:t>
      </w:r>
      <w:proofErr w:type="spellEnd"/>
    </w:p>
  </w:comment>
  <w:comment w:id="24" w:author="Aleksey I Kuznetsov" w:date="2025-02-17T18:25:00Z" w:initials="AIK">
    <w:p w14:paraId="629B93F2" w14:textId="64E3C338" w:rsidR="00A822AF" w:rsidRDefault="00A822AF">
      <w:pPr>
        <w:pStyle w:val="af9"/>
      </w:pPr>
      <w:r>
        <w:rPr>
          <w:rStyle w:val="af8"/>
        </w:rPr>
        <w:annotationRef/>
      </w:r>
      <w:r>
        <w:t xml:space="preserve">Значение тэга для поля </w:t>
      </w:r>
      <w:r w:rsidRPr="009C07F1">
        <w:rPr>
          <w:b/>
          <w:i/>
        </w:rPr>
        <w:t>Н</w:t>
      </w:r>
      <w:r w:rsidRPr="009C07F1">
        <w:rPr>
          <w:rFonts w:ascii="Times New Roman" w:hAnsi="Times New Roman"/>
          <w:b/>
          <w:i/>
          <w:sz w:val="22"/>
        </w:rPr>
        <w:t>азначения</w:t>
      </w:r>
      <w:r>
        <w:rPr>
          <w:rFonts w:ascii="Times New Roman" w:hAnsi="Times New Roman"/>
          <w:b/>
          <w:i/>
          <w:sz w:val="22"/>
        </w:rPr>
        <w:t xml:space="preserve"> товара</w:t>
      </w:r>
      <w:r>
        <w:rPr>
          <w:rFonts w:ascii="Times New Roman" w:hAnsi="Times New Roman"/>
          <w:sz w:val="22"/>
        </w:rPr>
        <w:t xml:space="preserve"> (</w:t>
      </w:r>
      <w:proofErr w:type="spellStart"/>
      <w:r w:rsidRPr="005731BA">
        <w:rPr>
          <w:rFonts w:ascii="Times New Roman" w:hAnsi="Times New Roman"/>
          <w:sz w:val="22"/>
        </w:rPr>
        <w:t>WMS_PurposeItem</w:t>
      </w:r>
      <w:proofErr w:type="spellEnd"/>
      <w:proofErr w:type="gramStart"/>
      <w:r>
        <w:rPr>
          <w:rFonts w:ascii="Times New Roman" w:hAnsi="Times New Roman"/>
          <w:sz w:val="22"/>
        </w:rPr>
        <w:t>).</w:t>
      </w:r>
      <w:r>
        <w:rPr>
          <w:rFonts w:ascii="Times New Roman" w:hAnsi="Times New Roman"/>
          <w:sz w:val="22"/>
          <w:lang w:val="en-US"/>
        </w:rPr>
        <w:t>WMS</w:t>
      </w:r>
      <w:proofErr w:type="gramEnd"/>
      <w:r w:rsidRPr="00D21AEB">
        <w:rPr>
          <w:rFonts w:ascii="Times New Roman" w:hAnsi="Times New Roman"/>
          <w:sz w:val="22"/>
        </w:rPr>
        <w:t>_</w:t>
      </w:r>
      <w:proofErr w:type="spellStart"/>
      <w:r>
        <w:rPr>
          <w:rFonts w:ascii="Times New Roman" w:hAnsi="Times New Roman"/>
          <w:sz w:val="22"/>
          <w:lang w:val="en-US"/>
        </w:rPr>
        <w:t>PurposeItem</w:t>
      </w:r>
      <w:proofErr w:type="spellEnd"/>
    </w:p>
  </w:comment>
  <w:comment w:id="25" w:author="Aleksey I Kuznetsov" w:date="2025-02-17T18:28:00Z" w:initials="AIK">
    <w:p w14:paraId="18602910" w14:textId="7BCB8831" w:rsidR="00A822AF" w:rsidRPr="00C57561" w:rsidRDefault="00A822AF">
      <w:pPr>
        <w:pStyle w:val="af9"/>
      </w:pPr>
      <w:r>
        <w:rPr>
          <w:rStyle w:val="af8"/>
        </w:rPr>
        <w:annotationRef/>
      </w:r>
      <w:r>
        <w:t xml:space="preserve">Значение тэга для поля </w:t>
      </w:r>
      <w:r>
        <w:rPr>
          <w:rFonts w:ascii="Times New Roman" w:hAnsi="Times New Roman"/>
          <w:b/>
          <w:i/>
          <w:sz w:val="22"/>
        </w:rPr>
        <w:t>Код связанной Потребительской категорией</w:t>
      </w:r>
      <w:r>
        <w:rPr>
          <w:rFonts w:ascii="Times New Roman" w:hAnsi="Times New Roman"/>
          <w:sz w:val="22"/>
        </w:rPr>
        <w:t xml:space="preserve"> (</w:t>
      </w:r>
      <w:proofErr w:type="spellStart"/>
      <w:r w:rsidRPr="005731BA">
        <w:rPr>
          <w:rFonts w:ascii="Times New Roman" w:hAnsi="Times New Roman"/>
          <w:sz w:val="22"/>
        </w:rPr>
        <w:t>WMS_PurposeItem</w:t>
      </w:r>
      <w:proofErr w:type="spellEnd"/>
      <w:proofErr w:type="gramStart"/>
      <w:r>
        <w:rPr>
          <w:rFonts w:ascii="Times New Roman" w:hAnsi="Times New Roman"/>
          <w:sz w:val="22"/>
        </w:rPr>
        <w:t>).</w:t>
      </w:r>
      <w:r>
        <w:rPr>
          <w:rFonts w:ascii="Times New Roman" w:hAnsi="Times New Roman"/>
          <w:sz w:val="22"/>
          <w:lang w:val="en-US"/>
        </w:rPr>
        <w:t>WMS</w:t>
      </w:r>
      <w:proofErr w:type="gramEnd"/>
      <w:r w:rsidRPr="00D21AEB">
        <w:rPr>
          <w:rFonts w:ascii="Times New Roman" w:hAnsi="Times New Roman"/>
          <w:sz w:val="22"/>
        </w:rPr>
        <w:t>_</w:t>
      </w:r>
      <w:proofErr w:type="spellStart"/>
      <w:r>
        <w:rPr>
          <w:rFonts w:ascii="Times New Roman" w:hAnsi="Times New Roman"/>
          <w:sz w:val="22"/>
          <w:lang w:val="en-US"/>
        </w:rPr>
        <w:t>ConsumerCategoryId</w:t>
      </w:r>
      <w:proofErr w:type="spellEnd"/>
    </w:p>
  </w:comment>
  <w:comment w:id="26" w:author="Aleksey I Kuznetsov" w:date="2025-02-17T18:29:00Z" w:initials="AIK">
    <w:p w14:paraId="627FEE18" w14:textId="350E8F13" w:rsidR="00A822AF" w:rsidRDefault="00A822AF">
      <w:pPr>
        <w:pStyle w:val="af9"/>
      </w:pPr>
      <w:r>
        <w:rPr>
          <w:rStyle w:val="af8"/>
        </w:rPr>
        <w:annotationRef/>
      </w:r>
      <w:r>
        <w:t xml:space="preserve">Значение тэга для поля </w:t>
      </w:r>
      <w:r>
        <w:rPr>
          <w:rFonts w:ascii="Times New Roman" w:hAnsi="Times New Roman"/>
          <w:b/>
          <w:i/>
          <w:sz w:val="22"/>
        </w:rPr>
        <w:t>Имя связанной Потребительской категорией</w:t>
      </w:r>
      <w:r>
        <w:rPr>
          <w:rFonts w:ascii="Times New Roman" w:hAnsi="Times New Roman"/>
          <w:sz w:val="22"/>
        </w:rPr>
        <w:t xml:space="preserve"> (</w:t>
      </w:r>
      <w:proofErr w:type="spellStart"/>
      <w:r w:rsidRPr="005731BA">
        <w:rPr>
          <w:rFonts w:ascii="Times New Roman" w:hAnsi="Times New Roman"/>
          <w:sz w:val="22"/>
        </w:rPr>
        <w:t>WMS_PurposeItem</w:t>
      </w:r>
      <w:proofErr w:type="spellEnd"/>
      <w:proofErr w:type="gramStart"/>
      <w:r>
        <w:rPr>
          <w:rFonts w:ascii="Times New Roman" w:hAnsi="Times New Roman"/>
          <w:sz w:val="22"/>
        </w:rPr>
        <w:t>).</w:t>
      </w:r>
      <w:r>
        <w:rPr>
          <w:rFonts w:ascii="Times New Roman" w:hAnsi="Times New Roman"/>
          <w:sz w:val="22"/>
          <w:lang w:val="en-US"/>
        </w:rPr>
        <w:t>WMS</w:t>
      </w:r>
      <w:proofErr w:type="gramEnd"/>
      <w:r w:rsidRPr="00D21AEB">
        <w:rPr>
          <w:rFonts w:ascii="Times New Roman" w:hAnsi="Times New Roman"/>
          <w:sz w:val="22"/>
        </w:rPr>
        <w:t>_</w:t>
      </w:r>
      <w:proofErr w:type="spellStart"/>
      <w:r>
        <w:rPr>
          <w:rFonts w:ascii="Times New Roman" w:hAnsi="Times New Roman"/>
          <w:sz w:val="22"/>
          <w:lang w:val="en-US"/>
        </w:rPr>
        <w:t>ConsumerCategory</w:t>
      </w:r>
      <w:proofErr w:type="spellEnd"/>
    </w:p>
  </w:comment>
  <w:comment w:id="27" w:author="Aleksey I Kuznetsov" w:date="2025-02-27T17:39:00Z" w:initials="AIK">
    <w:p w14:paraId="39FE5797" w14:textId="06B5FE73" w:rsidR="00A822AF" w:rsidRDefault="00A822AF">
      <w:pPr>
        <w:pStyle w:val="af9"/>
      </w:pPr>
      <w:r>
        <w:rPr>
          <w:rStyle w:val="af8"/>
        </w:rPr>
        <w:annotationRef/>
      </w:r>
      <w:r>
        <w:t>Сообщения о ошибке сопоставления</w:t>
      </w:r>
    </w:p>
  </w:comment>
  <w:comment w:id="29" w:author="Aleksey I Kuznetsov" w:date="2025-04-01T12:46:00Z" w:initials="AIK">
    <w:p w14:paraId="02363FBE" w14:textId="75F8C703" w:rsidR="009D2DE1" w:rsidRPr="009D2DE1" w:rsidRDefault="009D2DE1">
      <w:pPr>
        <w:pStyle w:val="af9"/>
      </w:pPr>
      <w:r>
        <w:rPr>
          <w:rStyle w:val="af8"/>
        </w:rPr>
        <w:annotationRef/>
      </w:r>
      <w:r>
        <w:t xml:space="preserve">Переписал пункт 4.7. с учетом архитектурных особенностей интеграции с </w:t>
      </w:r>
      <w:r>
        <w:rPr>
          <w:lang w:val="en-US"/>
        </w:rPr>
        <w:t>PIM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D81A577" w15:done="0"/>
  <w15:commentEx w15:paraId="1D92CAA2" w15:done="0"/>
  <w15:commentEx w15:paraId="1A1BF8C4" w15:done="0"/>
  <w15:commentEx w15:paraId="21974F19" w15:done="0"/>
  <w15:commentEx w15:paraId="24F4B843" w15:done="0"/>
  <w15:commentEx w15:paraId="24A2308C" w15:done="0"/>
  <w15:commentEx w15:paraId="73A1B3AB" w15:done="0"/>
  <w15:commentEx w15:paraId="17F828DE" w15:done="0"/>
  <w15:commentEx w15:paraId="76354B81" w15:done="0"/>
  <w15:commentEx w15:paraId="482A5289" w15:done="0"/>
  <w15:commentEx w15:paraId="038CF219" w15:done="0"/>
  <w15:commentEx w15:paraId="740C0ECD" w15:done="0"/>
  <w15:commentEx w15:paraId="72CA37D6" w15:done="0"/>
  <w15:commentEx w15:paraId="71819962" w15:done="0"/>
  <w15:commentEx w15:paraId="4D2DAC52" w15:done="0"/>
  <w15:commentEx w15:paraId="726E4181" w15:done="0"/>
  <w15:commentEx w15:paraId="2A66E9B4" w15:done="0"/>
  <w15:commentEx w15:paraId="629B93F2" w15:done="0"/>
  <w15:commentEx w15:paraId="18602910" w15:done="0"/>
  <w15:commentEx w15:paraId="627FEE18" w15:done="0"/>
  <w15:commentEx w15:paraId="39FE5797" w15:done="0"/>
  <w15:commentEx w15:paraId="02363FBE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4F0B2B" w14:textId="77777777" w:rsidR="00EF572C" w:rsidRDefault="00EF572C">
      <w:r>
        <w:separator/>
      </w:r>
    </w:p>
  </w:endnote>
  <w:endnote w:type="continuationSeparator" w:id="0">
    <w:p w14:paraId="6E7A84AE" w14:textId="77777777" w:rsidR="00EF572C" w:rsidRDefault="00EF5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18E8F04B" w:rsidR="00A822AF" w:rsidRPr="00D9272E" w:rsidRDefault="00A822AF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sz w:val="18"/>
            <w:szCs w:val="18"/>
          </w:rPr>
          <w:t>DAX-9054 Работа с новинками - автоматизация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9D2DE1">
      <w:rPr>
        <w:noProof/>
        <w:sz w:val="18"/>
        <w:szCs w:val="18"/>
      </w:rPr>
      <w:t>17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9D2DE1">
      <w:rPr>
        <w:noProof/>
        <w:sz w:val="18"/>
        <w:szCs w:val="18"/>
      </w:rPr>
      <w:t>17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0DDC9BC9" w:rsidR="00A822AF" w:rsidRPr="008638AB" w:rsidRDefault="00A822AF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="Times New Roman" w:hAnsi="Times New Roman"/>
            <w:sz w:val="18"/>
            <w:szCs w:val="18"/>
          </w:rPr>
          <w:t>DAX-9054 Работа с новинками - автоматизация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9D2DE1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9D2DE1">
      <w:rPr>
        <w:rFonts w:ascii="Times New Roman" w:hAnsi="Times New Roman"/>
        <w:noProof/>
        <w:sz w:val="18"/>
        <w:szCs w:val="18"/>
      </w:rPr>
      <w:t>17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6007F2" w14:textId="77777777" w:rsidR="00EF572C" w:rsidRDefault="00EF572C">
      <w:r>
        <w:separator/>
      </w:r>
    </w:p>
  </w:footnote>
  <w:footnote w:type="continuationSeparator" w:id="0">
    <w:p w14:paraId="038D9A1C" w14:textId="77777777" w:rsidR="00EF572C" w:rsidRDefault="00EF57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A822AF" w:rsidRPr="00D95F5D" w:rsidRDefault="00A822AF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A822AF" w:rsidRPr="00EF1F02" w:rsidRDefault="00A822AF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165F69B4"/>
    <w:multiLevelType w:val="multilevel"/>
    <w:tmpl w:val="91D413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99E6CC3"/>
    <w:multiLevelType w:val="multilevel"/>
    <w:tmpl w:val="08DAF2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50A1BF5"/>
    <w:multiLevelType w:val="multilevel"/>
    <w:tmpl w:val="91D413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667BF4"/>
    <w:multiLevelType w:val="multilevel"/>
    <w:tmpl w:val="3260DB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19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E9C790F"/>
    <w:multiLevelType w:val="multilevel"/>
    <w:tmpl w:val="4142FFB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21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6762F96"/>
    <w:multiLevelType w:val="multilevel"/>
    <w:tmpl w:val="91D413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6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5"/>
  </w:num>
  <w:num w:numId="2">
    <w:abstractNumId w:val="16"/>
  </w:num>
  <w:num w:numId="3">
    <w:abstractNumId w:val="18"/>
  </w:num>
  <w:num w:numId="4">
    <w:abstractNumId w:val="1"/>
  </w:num>
  <w:num w:numId="5">
    <w:abstractNumId w:val="0"/>
  </w:num>
  <w:num w:numId="6">
    <w:abstractNumId w:val="13"/>
  </w:num>
  <w:num w:numId="7">
    <w:abstractNumId w:val="21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3"/>
  </w:num>
  <w:num w:numId="10">
    <w:abstractNumId w:val="27"/>
  </w:num>
  <w:num w:numId="11">
    <w:abstractNumId w:val="10"/>
  </w:num>
  <w:num w:numId="12">
    <w:abstractNumId w:val="17"/>
  </w:num>
  <w:num w:numId="13">
    <w:abstractNumId w:val="19"/>
  </w:num>
  <w:num w:numId="14">
    <w:abstractNumId w:val="22"/>
  </w:num>
  <w:num w:numId="15">
    <w:abstractNumId w:val="11"/>
  </w:num>
  <w:num w:numId="16">
    <w:abstractNumId w:val="28"/>
  </w:num>
  <w:num w:numId="17">
    <w:abstractNumId w:val="24"/>
  </w:num>
  <w:num w:numId="18">
    <w:abstractNumId w:val="8"/>
  </w:num>
  <w:num w:numId="19">
    <w:abstractNumId w:val="12"/>
  </w:num>
  <w:num w:numId="20">
    <w:abstractNumId w:val="2"/>
  </w:num>
  <w:num w:numId="21">
    <w:abstractNumId w:val="14"/>
  </w:num>
  <w:num w:numId="22">
    <w:abstractNumId w:val="4"/>
  </w:num>
  <w:num w:numId="23">
    <w:abstractNumId w:val="7"/>
  </w:num>
  <w:num w:numId="24">
    <w:abstractNumId w:val="20"/>
  </w:num>
  <w:num w:numId="25">
    <w:abstractNumId w:val="15"/>
  </w:num>
  <w:num w:numId="26">
    <w:abstractNumId w:val="23"/>
  </w:num>
  <w:num w:numId="27">
    <w:abstractNumId w:val="9"/>
  </w:num>
  <w:num w:numId="28">
    <w:abstractNumId w:val="5"/>
  </w:num>
  <w:num w:numId="29">
    <w:abstractNumId w:val="26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leksey I Kuznetsov">
    <w15:presenceInfo w15:providerId="AD" w15:userId="S-1-5-21-851973153-1017077793-347745105-513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4C8"/>
    <w:rsid w:val="00002A01"/>
    <w:rsid w:val="00002A6F"/>
    <w:rsid w:val="00002FE6"/>
    <w:rsid w:val="000035FC"/>
    <w:rsid w:val="000037F6"/>
    <w:rsid w:val="00003AF5"/>
    <w:rsid w:val="00003CC1"/>
    <w:rsid w:val="0000439E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3B9C"/>
    <w:rsid w:val="0003503B"/>
    <w:rsid w:val="000350C5"/>
    <w:rsid w:val="00035D89"/>
    <w:rsid w:val="00035E6B"/>
    <w:rsid w:val="0003619C"/>
    <w:rsid w:val="000365A5"/>
    <w:rsid w:val="00037129"/>
    <w:rsid w:val="000378F6"/>
    <w:rsid w:val="00041DE8"/>
    <w:rsid w:val="00041E0F"/>
    <w:rsid w:val="00042B05"/>
    <w:rsid w:val="000434BF"/>
    <w:rsid w:val="00043CB4"/>
    <w:rsid w:val="00044372"/>
    <w:rsid w:val="0004588F"/>
    <w:rsid w:val="000458A8"/>
    <w:rsid w:val="0004594B"/>
    <w:rsid w:val="000459F9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01F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1C7D"/>
    <w:rsid w:val="00072097"/>
    <w:rsid w:val="00072F28"/>
    <w:rsid w:val="0007346D"/>
    <w:rsid w:val="000741A6"/>
    <w:rsid w:val="000744AF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0F25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2F10"/>
    <w:rsid w:val="000C3145"/>
    <w:rsid w:val="000C32E1"/>
    <w:rsid w:val="000C45CE"/>
    <w:rsid w:val="000C4E33"/>
    <w:rsid w:val="000C514A"/>
    <w:rsid w:val="000C5810"/>
    <w:rsid w:val="000C7B89"/>
    <w:rsid w:val="000C7FEF"/>
    <w:rsid w:val="000D00FE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BDA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3DF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2BC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38A1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3F1A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121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6FD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77D97"/>
    <w:rsid w:val="001806C4"/>
    <w:rsid w:val="00180713"/>
    <w:rsid w:val="00180746"/>
    <w:rsid w:val="001813C8"/>
    <w:rsid w:val="001814F8"/>
    <w:rsid w:val="00182297"/>
    <w:rsid w:val="001824D1"/>
    <w:rsid w:val="001826D5"/>
    <w:rsid w:val="001828A8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DF2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7B5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93D"/>
    <w:rsid w:val="001B4D12"/>
    <w:rsid w:val="001B4D71"/>
    <w:rsid w:val="001B4DDD"/>
    <w:rsid w:val="001B514C"/>
    <w:rsid w:val="001B546F"/>
    <w:rsid w:val="001B5D7D"/>
    <w:rsid w:val="001B5F6E"/>
    <w:rsid w:val="001B6163"/>
    <w:rsid w:val="001B6925"/>
    <w:rsid w:val="001B6FD5"/>
    <w:rsid w:val="001C00F3"/>
    <w:rsid w:val="001C0100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6D5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62A6"/>
    <w:rsid w:val="001E77C2"/>
    <w:rsid w:val="001E7EFB"/>
    <w:rsid w:val="001F0003"/>
    <w:rsid w:val="001F09E3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C01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2E9"/>
    <w:rsid w:val="0021179C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5C"/>
    <w:rsid w:val="00227DB5"/>
    <w:rsid w:val="00227E17"/>
    <w:rsid w:val="002309DA"/>
    <w:rsid w:val="00230AB0"/>
    <w:rsid w:val="00230ABD"/>
    <w:rsid w:val="00230DE5"/>
    <w:rsid w:val="00231195"/>
    <w:rsid w:val="00231378"/>
    <w:rsid w:val="00231DAC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3D9C"/>
    <w:rsid w:val="0023416F"/>
    <w:rsid w:val="00234319"/>
    <w:rsid w:val="0023460B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695"/>
    <w:rsid w:val="00244999"/>
    <w:rsid w:val="00244D7B"/>
    <w:rsid w:val="00244EE0"/>
    <w:rsid w:val="00244FDB"/>
    <w:rsid w:val="002453A2"/>
    <w:rsid w:val="0024558B"/>
    <w:rsid w:val="0024629B"/>
    <w:rsid w:val="00246479"/>
    <w:rsid w:val="0024655D"/>
    <w:rsid w:val="00246781"/>
    <w:rsid w:val="00246792"/>
    <w:rsid w:val="00247214"/>
    <w:rsid w:val="00247A0B"/>
    <w:rsid w:val="00247E9A"/>
    <w:rsid w:val="00250461"/>
    <w:rsid w:val="00250767"/>
    <w:rsid w:val="002512A8"/>
    <w:rsid w:val="002520A5"/>
    <w:rsid w:val="00252192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18A8"/>
    <w:rsid w:val="002830EB"/>
    <w:rsid w:val="00283227"/>
    <w:rsid w:val="002839D5"/>
    <w:rsid w:val="0028422B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3F6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5F9"/>
    <w:rsid w:val="002A6679"/>
    <w:rsid w:val="002A6926"/>
    <w:rsid w:val="002A6DEE"/>
    <w:rsid w:val="002A7120"/>
    <w:rsid w:val="002A72F3"/>
    <w:rsid w:val="002B029F"/>
    <w:rsid w:val="002B03D3"/>
    <w:rsid w:val="002B05F6"/>
    <w:rsid w:val="002B0D30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3430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527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5C52"/>
    <w:rsid w:val="00306040"/>
    <w:rsid w:val="00306C55"/>
    <w:rsid w:val="00306C5A"/>
    <w:rsid w:val="003104EB"/>
    <w:rsid w:val="0031061A"/>
    <w:rsid w:val="00310D3F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706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476E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A2F"/>
    <w:rsid w:val="00330D9E"/>
    <w:rsid w:val="00331B9D"/>
    <w:rsid w:val="003326B2"/>
    <w:rsid w:val="00332D2B"/>
    <w:rsid w:val="00332E0C"/>
    <w:rsid w:val="00333969"/>
    <w:rsid w:val="00334C42"/>
    <w:rsid w:val="00334EFB"/>
    <w:rsid w:val="003366F0"/>
    <w:rsid w:val="00336E59"/>
    <w:rsid w:val="00336F3D"/>
    <w:rsid w:val="00337481"/>
    <w:rsid w:val="00337C8E"/>
    <w:rsid w:val="00337E29"/>
    <w:rsid w:val="00337E64"/>
    <w:rsid w:val="00340042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69D"/>
    <w:rsid w:val="0035089B"/>
    <w:rsid w:val="00350C1D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2E9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46B1"/>
    <w:rsid w:val="003751B3"/>
    <w:rsid w:val="0037523A"/>
    <w:rsid w:val="003753DC"/>
    <w:rsid w:val="0037567F"/>
    <w:rsid w:val="0037616F"/>
    <w:rsid w:val="00376FA9"/>
    <w:rsid w:val="00376FD1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6DF"/>
    <w:rsid w:val="00390A2E"/>
    <w:rsid w:val="00391AFF"/>
    <w:rsid w:val="00392133"/>
    <w:rsid w:val="003935AB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0BB"/>
    <w:rsid w:val="003A3F3B"/>
    <w:rsid w:val="003A3FDF"/>
    <w:rsid w:val="003A4F32"/>
    <w:rsid w:val="003A5516"/>
    <w:rsid w:val="003A6530"/>
    <w:rsid w:val="003A68A8"/>
    <w:rsid w:val="003A6989"/>
    <w:rsid w:val="003A6A40"/>
    <w:rsid w:val="003A6FF4"/>
    <w:rsid w:val="003A7212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20F"/>
    <w:rsid w:val="003B5448"/>
    <w:rsid w:val="003B5456"/>
    <w:rsid w:val="003B56F2"/>
    <w:rsid w:val="003B5A49"/>
    <w:rsid w:val="003B5AC0"/>
    <w:rsid w:val="003B5BC4"/>
    <w:rsid w:val="003B5D08"/>
    <w:rsid w:val="003B5E7C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39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3EAA"/>
    <w:rsid w:val="003F410C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4C0E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3D4F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12D"/>
    <w:rsid w:val="00430225"/>
    <w:rsid w:val="0043040A"/>
    <w:rsid w:val="0043142E"/>
    <w:rsid w:val="00431517"/>
    <w:rsid w:val="00431A1F"/>
    <w:rsid w:val="00431D70"/>
    <w:rsid w:val="00431FBC"/>
    <w:rsid w:val="0043200E"/>
    <w:rsid w:val="004323A3"/>
    <w:rsid w:val="004327C8"/>
    <w:rsid w:val="00432D5A"/>
    <w:rsid w:val="00432DE7"/>
    <w:rsid w:val="00432F07"/>
    <w:rsid w:val="00435126"/>
    <w:rsid w:val="0043526F"/>
    <w:rsid w:val="00435BE3"/>
    <w:rsid w:val="00436702"/>
    <w:rsid w:val="00437678"/>
    <w:rsid w:val="00440180"/>
    <w:rsid w:val="00440974"/>
    <w:rsid w:val="00440C05"/>
    <w:rsid w:val="00441041"/>
    <w:rsid w:val="004412BA"/>
    <w:rsid w:val="00441E0A"/>
    <w:rsid w:val="004420FB"/>
    <w:rsid w:val="00442191"/>
    <w:rsid w:val="00442366"/>
    <w:rsid w:val="00442613"/>
    <w:rsid w:val="0044275B"/>
    <w:rsid w:val="004429A2"/>
    <w:rsid w:val="004438A8"/>
    <w:rsid w:val="00443A31"/>
    <w:rsid w:val="00444486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42E"/>
    <w:rsid w:val="00451873"/>
    <w:rsid w:val="00451ACC"/>
    <w:rsid w:val="00451E63"/>
    <w:rsid w:val="00452470"/>
    <w:rsid w:val="00452B7A"/>
    <w:rsid w:val="00453A51"/>
    <w:rsid w:val="00453B9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858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31B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368"/>
    <w:rsid w:val="004C0AD6"/>
    <w:rsid w:val="004C0D0E"/>
    <w:rsid w:val="004C0E3A"/>
    <w:rsid w:val="004C0E52"/>
    <w:rsid w:val="004C0F60"/>
    <w:rsid w:val="004C0FA9"/>
    <w:rsid w:val="004C10E9"/>
    <w:rsid w:val="004C2C54"/>
    <w:rsid w:val="004C47C9"/>
    <w:rsid w:val="004C4A36"/>
    <w:rsid w:val="004C4BD8"/>
    <w:rsid w:val="004C4EB5"/>
    <w:rsid w:val="004C551D"/>
    <w:rsid w:val="004C553B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6EE"/>
    <w:rsid w:val="004D2C14"/>
    <w:rsid w:val="004D3175"/>
    <w:rsid w:val="004D3EEE"/>
    <w:rsid w:val="004D44BD"/>
    <w:rsid w:val="004D4BEB"/>
    <w:rsid w:val="004D4C22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494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DC0"/>
    <w:rsid w:val="004F7FA4"/>
    <w:rsid w:val="00500CD2"/>
    <w:rsid w:val="0050144D"/>
    <w:rsid w:val="00501771"/>
    <w:rsid w:val="00501779"/>
    <w:rsid w:val="0050268F"/>
    <w:rsid w:val="00502E02"/>
    <w:rsid w:val="005033B1"/>
    <w:rsid w:val="00503F70"/>
    <w:rsid w:val="00504B1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1E15"/>
    <w:rsid w:val="0052255F"/>
    <w:rsid w:val="005228FA"/>
    <w:rsid w:val="00522B76"/>
    <w:rsid w:val="00522CC9"/>
    <w:rsid w:val="005230A1"/>
    <w:rsid w:val="005237D4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450"/>
    <w:rsid w:val="0053250A"/>
    <w:rsid w:val="00532545"/>
    <w:rsid w:val="005328FA"/>
    <w:rsid w:val="00532CD2"/>
    <w:rsid w:val="005330FF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1CF6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0B3"/>
    <w:rsid w:val="0056591E"/>
    <w:rsid w:val="005667EA"/>
    <w:rsid w:val="00566924"/>
    <w:rsid w:val="00566D74"/>
    <w:rsid w:val="00566FC0"/>
    <w:rsid w:val="005673E9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E23"/>
    <w:rsid w:val="005731BA"/>
    <w:rsid w:val="00573D37"/>
    <w:rsid w:val="0057499B"/>
    <w:rsid w:val="005753F9"/>
    <w:rsid w:val="0057558B"/>
    <w:rsid w:val="0057671F"/>
    <w:rsid w:val="00576991"/>
    <w:rsid w:val="005772D2"/>
    <w:rsid w:val="00577680"/>
    <w:rsid w:val="00577D37"/>
    <w:rsid w:val="00580004"/>
    <w:rsid w:val="005801F7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E4"/>
    <w:rsid w:val="00594FFC"/>
    <w:rsid w:val="00595DB9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964"/>
    <w:rsid w:val="005A498E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6F58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22F"/>
    <w:rsid w:val="005C23DE"/>
    <w:rsid w:val="005C2757"/>
    <w:rsid w:val="005C304A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61B"/>
    <w:rsid w:val="005D1E23"/>
    <w:rsid w:val="005D227B"/>
    <w:rsid w:val="005D24B7"/>
    <w:rsid w:val="005D26B9"/>
    <w:rsid w:val="005D2BDD"/>
    <w:rsid w:val="005D4749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1CC5"/>
    <w:rsid w:val="005E1F10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144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C26"/>
    <w:rsid w:val="00612F75"/>
    <w:rsid w:val="00612FC3"/>
    <w:rsid w:val="006133AF"/>
    <w:rsid w:val="0061341D"/>
    <w:rsid w:val="00613633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40228"/>
    <w:rsid w:val="006402BA"/>
    <w:rsid w:val="0064075B"/>
    <w:rsid w:val="00640936"/>
    <w:rsid w:val="00641C27"/>
    <w:rsid w:val="00642328"/>
    <w:rsid w:val="0064261A"/>
    <w:rsid w:val="00643258"/>
    <w:rsid w:val="00643FE8"/>
    <w:rsid w:val="00644716"/>
    <w:rsid w:val="00644C8A"/>
    <w:rsid w:val="00645F84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0A57"/>
    <w:rsid w:val="00661276"/>
    <w:rsid w:val="0066178E"/>
    <w:rsid w:val="00661CD5"/>
    <w:rsid w:val="00662304"/>
    <w:rsid w:val="00662477"/>
    <w:rsid w:val="006635E9"/>
    <w:rsid w:val="00663908"/>
    <w:rsid w:val="00663C6F"/>
    <w:rsid w:val="00664BD5"/>
    <w:rsid w:val="006651D2"/>
    <w:rsid w:val="00665310"/>
    <w:rsid w:val="00666CB0"/>
    <w:rsid w:val="00667321"/>
    <w:rsid w:val="00667D5E"/>
    <w:rsid w:val="00672050"/>
    <w:rsid w:val="00672395"/>
    <w:rsid w:val="00673429"/>
    <w:rsid w:val="00673B45"/>
    <w:rsid w:val="0067449C"/>
    <w:rsid w:val="00674C9B"/>
    <w:rsid w:val="006752FF"/>
    <w:rsid w:val="00675849"/>
    <w:rsid w:val="00675EE6"/>
    <w:rsid w:val="00675FEE"/>
    <w:rsid w:val="00676A1D"/>
    <w:rsid w:val="006771B7"/>
    <w:rsid w:val="00677C45"/>
    <w:rsid w:val="00680291"/>
    <w:rsid w:val="006802C2"/>
    <w:rsid w:val="006803E0"/>
    <w:rsid w:val="00680F15"/>
    <w:rsid w:val="0068111B"/>
    <w:rsid w:val="00682638"/>
    <w:rsid w:val="00682F84"/>
    <w:rsid w:val="00684D3E"/>
    <w:rsid w:val="0068527E"/>
    <w:rsid w:val="0068564C"/>
    <w:rsid w:val="00685858"/>
    <w:rsid w:val="00685FF4"/>
    <w:rsid w:val="006868BB"/>
    <w:rsid w:val="006869EC"/>
    <w:rsid w:val="00686BDE"/>
    <w:rsid w:val="00686CB6"/>
    <w:rsid w:val="00686E47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5E8E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8C6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3BD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D57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00"/>
    <w:rsid w:val="006D5D38"/>
    <w:rsid w:val="006D5F59"/>
    <w:rsid w:val="006D6852"/>
    <w:rsid w:val="006D68F8"/>
    <w:rsid w:val="006D77AE"/>
    <w:rsid w:val="006E0256"/>
    <w:rsid w:val="006E0728"/>
    <w:rsid w:val="006E089E"/>
    <w:rsid w:val="006E0E89"/>
    <w:rsid w:val="006E1160"/>
    <w:rsid w:val="006E169E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6B34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123F"/>
    <w:rsid w:val="007117C9"/>
    <w:rsid w:val="00711CF7"/>
    <w:rsid w:val="007122AC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6E6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976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52C"/>
    <w:rsid w:val="00734A10"/>
    <w:rsid w:val="00734FB8"/>
    <w:rsid w:val="0073517D"/>
    <w:rsid w:val="007353B1"/>
    <w:rsid w:val="00736173"/>
    <w:rsid w:val="00736EAA"/>
    <w:rsid w:val="00742020"/>
    <w:rsid w:val="00742465"/>
    <w:rsid w:val="007427C4"/>
    <w:rsid w:val="00742A9B"/>
    <w:rsid w:val="00742DDD"/>
    <w:rsid w:val="00742EFF"/>
    <w:rsid w:val="0074318C"/>
    <w:rsid w:val="00744304"/>
    <w:rsid w:val="00744909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031E"/>
    <w:rsid w:val="007510EE"/>
    <w:rsid w:val="00751E0F"/>
    <w:rsid w:val="0075204F"/>
    <w:rsid w:val="00752122"/>
    <w:rsid w:val="00753103"/>
    <w:rsid w:val="007538F2"/>
    <w:rsid w:val="00754221"/>
    <w:rsid w:val="00754548"/>
    <w:rsid w:val="007546EF"/>
    <w:rsid w:val="00754A01"/>
    <w:rsid w:val="007557EB"/>
    <w:rsid w:val="0075615E"/>
    <w:rsid w:val="00756AF8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A012A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B7EA9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49"/>
    <w:rsid w:val="007D2B68"/>
    <w:rsid w:val="007D2EAA"/>
    <w:rsid w:val="007D3567"/>
    <w:rsid w:val="007D38B5"/>
    <w:rsid w:val="007D4316"/>
    <w:rsid w:val="007D5095"/>
    <w:rsid w:val="007D52C9"/>
    <w:rsid w:val="007D65A0"/>
    <w:rsid w:val="007D67FB"/>
    <w:rsid w:val="007D6A8E"/>
    <w:rsid w:val="007D6BA8"/>
    <w:rsid w:val="007D739C"/>
    <w:rsid w:val="007D7995"/>
    <w:rsid w:val="007D7BF1"/>
    <w:rsid w:val="007E057A"/>
    <w:rsid w:val="007E0AA0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4A83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1FCF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73F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6C2E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4BB8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47D4"/>
    <w:rsid w:val="0087534A"/>
    <w:rsid w:val="008775EB"/>
    <w:rsid w:val="00877738"/>
    <w:rsid w:val="00877F03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573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395F"/>
    <w:rsid w:val="008A46F0"/>
    <w:rsid w:val="008A470E"/>
    <w:rsid w:val="008A47B0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74E"/>
    <w:rsid w:val="008B57D5"/>
    <w:rsid w:val="008B5A8F"/>
    <w:rsid w:val="008B5B2B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845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472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3F65"/>
    <w:rsid w:val="008E4394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86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5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1B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333"/>
    <w:rsid w:val="009425F3"/>
    <w:rsid w:val="009428C2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270D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5FD6"/>
    <w:rsid w:val="00956673"/>
    <w:rsid w:val="00956833"/>
    <w:rsid w:val="009569AB"/>
    <w:rsid w:val="00956A7E"/>
    <w:rsid w:val="00956F76"/>
    <w:rsid w:val="00957850"/>
    <w:rsid w:val="00957A78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4AC5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703"/>
    <w:rsid w:val="00985C09"/>
    <w:rsid w:val="00986526"/>
    <w:rsid w:val="009867F9"/>
    <w:rsid w:val="009869F0"/>
    <w:rsid w:val="00987118"/>
    <w:rsid w:val="0098728E"/>
    <w:rsid w:val="00987348"/>
    <w:rsid w:val="009875CD"/>
    <w:rsid w:val="00987B26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4D0D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7F1"/>
    <w:rsid w:val="009C0A9B"/>
    <w:rsid w:val="009C0C63"/>
    <w:rsid w:val="009C1F8E"/>
    <w:rsid w:val="009C2248"/>
    <w:rsid w:val="009C2455"/>
    <w:rsid w:val="009C32A3"/>
    <w:rsid w:val="009C3691"/>
    <w:rsid w:val="009C373E"/>
    <w:rsid w:val="009C374F"/>
    <w:rsid w:val="009C51D1"/>
    <w:rsid w:val="009C5C46"/>
    <w:rsid w:val="009C6324"/>
    <w:rsid w:val="009C6A01"/>
    <w:rsid w:val="009C74C0"/>
    <w:rsid w:val="009C7508"/>
    <w:rsid w:val="009C7B4B"/>
    <w:rsid w:val="009D0476"/>
    <w:rsid w:val="009D0734"/>
    <w:rsid w:val="009D2376"/>
    <w:rsid w:val="009D2DE1"/>
    <w:rsid w:val="009D3CA0"/>
    <w:rsid w:val="009D3CDA"/>
    <w:rsid w:val="009D40D1"/>
    <w:rsid w:val="009D5AFD"/>
    <w:rsid w:val="009D5C07"/>
    <w:rsid w:val="009D5FCC"/>
    <w:rsid w:val="009D6452"/>
    <w:rsid w:val="009D7248"/>
    <w:rsid w:val="009D7455"/>
    <w:rsid w:val="009E0714"/>
    <w:rsid w:val="009E0859"/>
    <w:rsid w:val="009E0BC4"/>
    <w:rsid w:val="009E267B"/>
    <w:rsid w:val="009E2D2C"/>
    <w:rsid w:val="009E3C1F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74B4"/>
    <w:rsid w:val="00A07EF7"/>
    <w:rsid w:val="00A10016"/>
    <w:rsid w:val="00A1018B"/>
    <w:rsid w:val="00A10463"/>
    <w:rsid w:val="00A104E2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A5C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132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218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486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2AF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274"/>
    <w:rsid w:val="00A856D6"/>
    <w:rsid w:val="00A85B68"/>
    <w:rsid w:val="00A85ECB"/>
    <w:rsid w:val="00A861CF"/>
    <w:rsid w:val="00A862DB"/>
    <w:rsid w:val="00A86896"/>
    <w:rsid w:val="00A86A11"/>
    <w:rsid w:val="00A874F8"/>
    <w:rsid w:val="00A876D9"/>
    <w:rsid w:val="00A8779E"/>
    <w:rsid w:val="00A87F42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3712"/>
    <w:rsid w:val="00AA4148"/>
    <w:rsid w:val="00AA4391"/>
    <w:rsid w:val="00AA43CB"/>
    <w:rsid w:val="00AA44B3"/>
    <w:rsid w:val="00AA47F6"/>
    <w:rsid w:val="00AA48FC"/>
    <w:rsid w:val="00AA4CC8"/>
    <w:rsid w:val="00AA5794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7ED"/>
    <w:rsid w:val="00AB5A42"/>
    <w:rsid w:val="00AB6C15"/>
    <w:rsid w:val="00AB7654"/>
    <w:rsid w:val="00AB7C59"/>
    <w:rsid w:val="00AB7D32"/>
    <w:rsid w:val="00AB7E51"/>
    <w:rsid w:val="00AC0053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599"/>
    <w:rsid w:val="00AC3630"/>
    <w:rsid w:val="00AC3F88"/>
    <w:rsid w:val="00AC445A"/>
    <w:rsid w:val="00AC449E"/>
    <w:rsid w:val="00AC459A"/>
    <w:rsid w:val="00AC49C9"/>
    <w:rsid w:val="00AC4C87"/>
    <w:rsid w:val="00AC4FAF"/>
    <w:rsid w:val="00AC59AB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D7CEF"/>
    <w:rsid w:val="00AE00B3"/>
    <w:rsid w:val="00AE01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0F4"/>
    <w:rsid w:val="00AF427A"/>
    <w:rsid w:val="00AF4B02"/>
    <w:rsid w:val="00AF4CB9"/>
    <w:rsid w:val="00AF51AB"/>
    <w:rsid w:val="00AF5456"/>
    <w:rsid w:val="00AF560B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1F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54E"/>
    <w:rsid w:val="00B17821"/>
    <w:rsid w:val="00B179F8"/>
    <w:rsid w:val="00B200AE"/>
    <w:rsid w:val="00B20AA5"/>
    <w:rsid w:val="00B20FA7"/>
    <w:rsid w:val="00B217AA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0ED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C0E"/>
    <w:rsid w:val="00B92E5F"/>
    <w:rsid w:val="00B93834"/>
    <w:rsid w:val="00B93E46"/>
    <w:rsid w:val="00B94196"/>
    <w:rsid w:val="00B946AC"/>
    <w:rsid w:val="00B94FB5"/>
    <w:rsid w:val="00B95047"/>
    <w:rsid w:val="00B9511C"/>
    <w:rsid w:val="00B95470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010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347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AB2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6CC"/>
    <w:rsid w:val="00BE5C5E"/>
    <w:rsid w:val="00BE5FDB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346B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6FA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4E98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4CE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60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2F27"/>
    <w:rsid w:val="00C4352C"/>
    <w:rsid w:val="00C43869"/>
    <w:rsid w:val="00C43BFD"/>
    <w:rsid w:val="00C4406A"/>
    <w:rsid w:val="00C4508F"/>
    <w:rsid w:val="00C453AE"/>
    <w:rsid w:val="00C457E9"/>
    <w:rsid w:val="00C45848"/>
    <w:rsid w:val="00C46B97"/>
    <w:rsid w:val="00C46D7E"/>
    <w:rsid w:val="00C47BD6"/>
    <w:rsid w:val="00C5026B"/>
    <w:rsid w:val="00C50378"/>
    <w:rsid w:val="00C50416"/>
    <w:rsid w:val="00C508AC"/>
    <w:rsid w:val="00C5131D"/>
    <w:rsid w:val="00C51A84"/>
    <w:rsid w:val="00C52122"/>
    <w:rsid w:val="00C52984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CDB"/>
    <w:rsid w:val="00C56089"/>
    <w:rsid w:val="00C5653D"/>
    <w:rsid w:val="00C57234"/>
    <w:rsid w:val="00C57561"/>
    <w:rsid w:val="00C60201"/>
    <w:rsid w:val="00C61447"/>
    <w:rsid w:val="00C6175B"/>
    <w:rsid w:val="00C6272B"/>
    <w:rsid w:val="00C6277C"/>
    <w:rsid w:val="00C62A7A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0CC"/>
    <w:rsid w:val="00C81153"/>
    <w:rsid w:val="00C8115C"/>
    <w:rsid w:val="00C81CF3"/>
    <w:rsid w:val="00C8249C"/>
    <w:rsid w:val="00C8268A"/>
    <w:rsid w:val="00C82D55"/>
    <w:rsid w:val="00C83E9E"/>
    <w:rsid w:val="00C846F6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87D32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6CF8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26E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4E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05E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C8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1AEB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22FA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5FF1"/>
    <w:rsid w:val="00D3621E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828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7F7"/>
    <w:rsid w:val="00D54C0E"/>
    <w:rsid w:val="00D54C89"/>
    <w:rsid w:val="00D55925"/>
    <w:rsid w:val="00D56005"/>
    <w:rsid w:val="00D56024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178"/>
    <w:rsid w:val="00D623C8"/>
    <w:rsid w:val="00D630B5"/>
    <w:rsid w:val="00D63DBE"/>
    <w:rsid w:val="00D640FF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0183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653"/>
    <w:rsid w:val="00DA4B0B"/>
    <w:rsid w:val="00DA5B95"/>
    <w:rsid w:val="00DA696F"/>
    <w:rsid w:val="00DA781E"/>
    <w:rsid w:val="00DB0172"/>
    <w:rsid w:val="00DB052F"/>
    <w:rsid w:val="00DB16A8"/>
    <w:rsid w:val="00DB1FD4"/>
    <w:rsid w:val="00DB226B"/>
    <w:rsid w:val="00DB23BD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58C9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58A"/>
    <w:rsid w:val="00DE3A9A"/>
    <w:rsid w:val="00DE3D50"/>
    <w:rsid w:val="00DE3E70"/>
    <w:rsid w:val="00DE424D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097"/>
    <w:rsid w:val="00DE77CE"/>
    <w:rsid w:val="00DE7B62"/>
    <w:rsid w:val="00DF0739"/>
    <w:rsid w:val="00DF087C"/>
    <w:rsid w:val="00DF1274"/>
    <w:rsid w:val="00DF2372"/>
    <w:rsid w:val="00DF25B1"/>
    <w:rsid w:val="00DF2D02"/>
    <w:rsid w:val="00DF30DD"/>
    <w:rsid w:val="00DF3333"/>
    <w:rsid w:val="00DF34C3"/>
    <w:rsid w:val="00DF384F"/>
    <w:rsid w:val="00DF3AAE"/>
    <w:rsid w:val="00DF3F22"/>
    <w:rsid w:val="00DF4BA0"/>
    <w:rsid w:val="00DF4D1E"/>
    <w:rsid w:val="00DF5875"/>
    <w:rsid w:val="00DF5E99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2D91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515"/>
    <w:rsid w:val="00E30E72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4AF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679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A02"/>
    <w:rsid w:val="00E55E1E"/>
    <w:rsid w:val="00E5675A"/>
    <w:rsid w:val="00E5787C"/>
    <w:rsid w:val="00E57A79"/>
    <w:rsid w:val="00E57F5D"/>
    <w:rsid w:val="00E600EC"/>
    <w:rsid w:val="00E60236"/>
    <w:rsid w:val="00E6053C"/>
    <w:rsid w:val="00E60AD6"/>
    <w:rsid w:val="00E60F5F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1777"/>
    <w:rsid w:val="00E825D9"/>
    <w:rsid w:val="00E82797"/>
    <w:rsid w:val="00E82807"/>
    <w:rsid w:val="00E829D2"/>
    <w:rsid w:val="00E82B2E"/>
    <w:rsid w:val="00E84400"/>
    <w:rsid w:val="00E84564"/>
    <w:rsid w:val="00E849C1"/>
    <w:rsid w:val="00E84B6C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0E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30F"/>
    <w:rsid w:val="00ED7BD2"/>
    <w:rsid w:val="00EE048C"/>
    <w:rsid w:val="00EE0550"/>
    <w:rsid w:val="00EE0B45"/>
    <w:rsid w:val="00EE176E"/>
    <w:rsid w:val="00EE1AB5"/>
    <w:rsid w:val="00EE21FC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E7A4F"/>
    <w:rsid w:val="00EF0A34"/>
    <w:rsid w:val="00EF0A6E"/>
    <w:rsid w:val="00EF0ED8"/>
    <w:rsid w:val="00EF1189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4FCD"/>
    <w:rsid w:val="00EF51A2"/>
    <w:rsid w:val="00EF558C"/>
    <w:rsid w:val="00EF572C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E94"/>
    <w:rsid w:val="00F231DA"/>
    <w:rsid w:val="00F23E33"/>
    <w:rsid w:val="00F23FBD"/>
    <w:rsid w:val="00F24B92"/>
    <w:rsid w:val="00F24D8B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02D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DA0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57C"/>
    <w:rsid w:val="00F826C4"/>
    <w:rsid w:val="00F82A35"/>
    <w:rsid w:val="00F83560"/>
    <w:rsid w:val="00F83C7F"/>
    <w:rsid w:val="00F83D84"/>
    <w:rsid w:val="00F84287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7C0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648"/>
    <w:rsid w:val="00FB2778"/>
    <w:rsid w:val="00FB35A8"/>
    <w:rsid w:val="00FB3797"/>
    <w:rsid w:val="00FB395C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27"/>
    <w:rsid w:val="00FC39F6"/>
    <w:rsid w:val="00FC3A91"/>
    <w:rsid w:val="00FC41EF"/>
    <w:rsid w:val="00FC47E9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package" Target="embeddings/_____Microsoft_Excel.xlsx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image" Target="media/image2.emf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wiki.letoile.tech/pages/viewpage.action?pageId=3662554079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hyperlink" Target="https://wiki.letoile.tech/pages/viewpage.action?pageId=3662554090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iki.letoile.tech/pages/viewpage.action?pageId=3604259022" TargetMode="External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01DA1"/>
    <w:rsid w:val="00007320"/>
    <w:rsid w:val="00032116"/>
    <w:rsid w:val="00066E77"/>
    <w:rsid w:val="00071B14"/>
    <w:rsid w:val="000F0DC0"/>
    <w:rsid w:val="0014651B"/>
    <w:rsid w:val="00154D25"/>
    <w:rsid w:val="0016304D"/>
    <w:rsid w:val="001832DC"/>
    <w:rsid w:val="001850F8"/>
    <w:rsid w:val="001A373B"/>
    <w:rsid w:val="001B6503"/>
    <w:rsid w:val="001C0008"/>
    <w:rsid w:val="001D0851"/>
    <w:rsid w:val="001E37C9"/>
    <w:rsid w:val="00247AAC"/>
    <w:rsid w:val="00254024"/>
    <w:rsid w:val="00262642"/>
    <w:rsid w:val="002875A9"/>
    <w:rsid w:val="002C37B7"/>
    <w:rsid w:val="00340C40"/>
    <w:rsid w:val="00360CBB"/>
    <w:rsid w:val="003B6907"/>
    <w:rsid w:val="003D3838"/>
    <w:rsid w:val="00400E12"/>
    <w:rsid w:val="00412654"/>
    <w:rsid w:val="00424477"/>
    <w:rsid w:val="00463DB0"/>
    <w:rsid w:val="00471884"/>
    <w:rsid w:val="004B5EBA"/>
    <w:rsid w:val="004E7AD5"/>
    <w:rsid w:val="004F3A32"/>
    <w:rsid w:val="0052256A"/>
    <w:rsid w:val="005512BA"/>
    <w:rsid w:val="005656E9"/>
    <w:rsid w:val="00581708"/>
    <w:rsid w:val="0059384D"/>
    <w:rsid w:val="005A53E3"/>
    <w:rsid w:val="005D710B"/>
    <w:rsid w:val="00667056"/>
    <w:rsid w:val="006A34BB"/>
    <w:rsid w:val="006D4EA5"/>
    <w:rsid w:val="00712CC9"/>
    <w:rsid w:val="00727F94"/>
    <w:rsid w:val="00741FB7"/>
    <w:rsid w:val="00766B02"/>
    <w:rsid w:val="00783153"/>
    <w:rsid w:val="007C3451"/>
    <w:rsid w:val="0084423D"/>
    <w:rsid w:val="00876354"/>
    <w:rsid w:val="008A48AC"/>
    <w:rsid w:val="008E2D44"/>
    <w:rsid w:val="008F6FDE"/>
    <w:rsid w:val="00957487"/>
    <w:rsid w:val="009725FC"/>
    <w:rsid w:val="00982ECF"/>
    <w:rsid w:val="00991270"/>
    <w:rsid w:val="00997EDD"/>
    <w:rsid w:val="009A5B67"/>
    <w:rsid w:val="009C71F6"/>
    <w:rsid w:val="009D24A4"/>
    <w:rsid w:val="00A34E41"/>
    <w:rsid w:val="00A44744"/>
    <w:rsid w:val="00A552FF"/>
    <w:rsid w:val="00A86EEB"/>
    <w:rsid w:val="00A93F93"/>
    <w:rsid w:val="00AD231A"/>
    <w:rsid w:val="00AF13BA"/>
    <w:rsid w:val="00B50628"/>
    <w:rsid w:val="00B60621"/>
    <w:rsid w:val="00B645FF"/>
    <w:rsid w:val="00B64846"/>
    <w:rsid w:val="00BC4987"/>
    <w:rsid w:val="00BD00C3"/>
    <w:rsid w:val="00C0655E"/>
    <w:rsid w:val="00C17B72"/>
    <w:rsid w:val="00C309D0"/>
    <w:rsid w:val="00C40680"/>
    <w:rsid w:val="00C612C6"/>
    <w:rsid w:val="00CE33AD"/>
    <w:rsid w:val="00D003C9"/>
    <w:rsid w:val="00D73304"/>
    <w:rsid w:val="00D87502"/>
    <w:rsid w:val="00D93DF4"/>
    <w:rsid w:val="00DA094D"/>
    <w:rsid w:val="00DB0DC7"/>
    <w:rsid w:val="00DF035B"/>
    <w:rsid w:val="00E205EC"/>
    <w:rsid w:val="00E340BF"/>
    <w:rsid w:val="00E5077F"/>
    <w:rsid w:val="00E50C69"/>
    <w:rsid w:val="00E543D9"/>
    <w:rsid w:val="00EB5344"/>
    <w:rsid w:val="00F24369"/>
    <w:rsid w:val="00F2744B"/>
    <w:rsid w:val="00F27C4E"/>
    <w:rsid w:val="00F70DE5"/>
    <w:rsid w:val="00F85DCF"/>
    <w:rsid w:val="00F91218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B59D96D0-5423-497F-9AFC-3E784C0FE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2639</TotalTime>
  <Pages>17</Pages>
  <Words>4697</Words>
  <Characters>26773</Characters>
  <Application>Microsoft Office Word</Application>
  <DocSecurity>0</DocSecurity>
  <Lines>223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DAX-9054 Работа с новинками - автоматизация</vt:lpstr>
    </vt:vector>
  </TitlesOfParts>
  <Company>HP Inc.</Company>
  <LinksUpToDate>false</LinksUpToDate>
  <CharactersWithSpaces>31408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DAX-9054 Работа с новинками - автоматизация</dc:title>
  <dc:creator>K.alyanykh</dc:creator>
  <cp:lastModifiedBy>Aleksey I Kuznetsov</cp:lastModifiedBy>
  <cp:revision>159</cp:revision>
  <cp:lastPrinted>2010-02-27T12:52:00Z</cp:lastPrinted>
  <dcterms:created xsi:type="dcterms:W3CDTF">2024-05-15T12:27:00Z</dcterms:created>
  <dcterms:modified xsi:type="dcterms:W3CDTF">2025-04-01T09:47:00Z</dcterms:modified>
</cp:coreProperties>
</file>