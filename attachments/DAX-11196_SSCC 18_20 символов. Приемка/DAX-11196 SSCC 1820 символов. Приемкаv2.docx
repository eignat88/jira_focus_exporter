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14:paraId="0980DA13" w14:textId="7EBD17AE" w:rsidR="00A51049" w:rsidRPr="00837729" w:rsidRDefault="00415094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22437" w:rsidRPr="00C22437">
            <w:t>DAX-11196 SSCC 18/20 символов. Приемка.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4F263D71" w:rsidR="00662477" w:rsidRPr="006964D4" w:rsidRDefault="00C22437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1E72AB">
              <w:rPr>
                <w:sz w:val="24"/>
                <w:szCs w:val="24"/>
              </w:rPr>
              <w:t>.</w:t>
            </w:r>
            <w:r w:rsidR="00D60502">
              <w:rPr>
                <w:sz w:val="24"/>
                <w:szCs w:val="24"/>
              </w:rPr>
              <w:t>10</w:t>
            </w:r>
            <w:r w:rsidR="001E72AB">
              <w:rPr>
                <w:sz w:val="24"/>
                <w:szCs w:val="24"/>
              </w:rPr>
              <w:t>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F8331A" w:rsidRPr="006D2124" w14:paraId="6DF4B16A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3C0A1" w14:textId="36E54526" w:rsidR="00F8331A" w:rsidRPr="00F8331A" w:rsidRDefault="00F8331A" w:rsidP="00F8331A">
            <w:pPr>
              <w:pStyle w:val="aff8"/>
              <w:rPr>
                <w:sz w:val="24"/>
                <w:szCs w:val="24"/>
                <w:lang w:val="en-US"/>
              </w:rPr>
            </w:pPr>
            <w:r w:rsidRPr="006D2124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1A965" w14:textId="63441B1C" w:rsidR="00F8331A" w:rsidRPr="006D2124" w:rsidRDefault="00F8331A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C576A" w14:textId="46D0FA1B" w:rsidR="00F8331A" w:rsidRPr="00F8331A" w:rsidRDefault="00F8331A" w:rsidP="00FA7399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2618A" w14:textId="638ADECE" w:rsidR="00F8331A" w:rsidRPr="006D2124" w:rsidRDefault="00F8331A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7858EA77" w:rsidR="00BD2120" w:rsidRPr="00DE2DBF" w:rsidRDefault="001E72AB" w:rsidP="00BD2120">
      <w:pPr>
        <w:pStyle w:val="a4"/>
        <w:rPr>
          <w:sz w:val="24"/>
          <w:szCs w:val="24"/>
        </w:rPr>
      </w:pPr>
      <w:proofErr w:type="spellStart"/>
      <w:r w:rsidRPr="00DE2DBF">
        <w:rPr>
          <w:sz w:val="24"/>
          <w:szCs w:val="24"/>
        </w:rPr>
        <w:t>Госмаркировка</w:t>
      </w:r>
      <w:proofErr w:type="spellEnd"/>
      <w:r w:rsidR="007575F8" w:rsidRPr="00DE2DBF">
        <w:rPr>
          <w:sz w:val="24"/>
          <w:szCs w:val="24"/>
        </w:rPr>
        <w:t xml:space="preserve">, </w:t>
      </w:r>
      <w:r w:rsidR="00C22437" w:rsidRPr="00DE2DBF">
        <w:rPr>
          <w:sz w:val="24"/>
          <w:szCs w:val="24"/>
          <w:lang w:val="en-US"/>
        </w:rPr>
        <w:t>SSCC</w:t>
      </w:r>
      <w:r w:rsidR="00C22437" w:rsidRPr="00DE2DBF">
        <w:rPr>
          <w:sz w:val="24"/>
          <w:szCs w:val="24"/>
        </w:rPr>
        <w:t>, Приемка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F06BE37" w14:textId="6333F05B" w:rsidR="00247328" w:rsidRPr="00DE2DBF" w:rsidRDefault="003A0391" w:rsidP="00247328">
      <w:pPr>
        <w:pStyle w:val="a4"/>
        <w:rPr>
          <w:sz w:val="24"/>
          <w:szCs w:val="24"/>
        </w:rPr>
      </w:pPr>
      <w:r w:rsidRPr="00DE2DBF">
        <w:rPr>
          <w:sz w:val="24"/>
          <w:szCs w:val="24"/>
        </w:rPr>
        <w:t>Проверка при приемк</w:t>
      </w:r>
      <w:r w:rsidR="002A5A9D" w:rsidRPr="00DE2DBF">
        <w:rPr>
          <w:sz w:val="24"/>
          <w:szCs w:val="24"/>
        </w:rPr>
        <w:t xml:space="preserve">е по </w:t>
      </w:r>
      <w:r w:rsidR="002A5A9D" w:rsidRPr="00DE2DBF">
        <w:rPr>
          <w:sz w:val="24"/>
          <w:szCs w:val="24"/>
          <w:lang w:val="en-US"/>
        </w:rPr>
        <w:t>SSCC</w:t>
      </w:r>
      <w:r w:rsidRPr="00DE2DBF">
        <w:rPr>
          <w:sz w:val="24"/>
          <w:szCs w:val="24"/>
        </w:rPr>
        <w:t xml:space="preserve"> соответствия нанесенного</w:t>
      </w:r>
      <w:r w:rsidR="002A5A9D" w:rsidRPr="00DE2DBF">
        <w:rPr>
          <w:sz w:val="24"/>
          <w:szCs w:val="24"/>
        </w:rPr>
        <w:t xml:space="preserve"> кода и </w:t>
      </w:r>
      <w:r w:rsidR="00DE2DBF" w:rsidRPr="00DE2DBF">
        <w:rPr>
          <w:sz w:val="24"/>
          <w:szCs w:val="24"/>
        </w:rPr>
        <w:t>загруженного из заявки.</w:t>
      </w:r>
      <w:r w:rsidRPr="00DE2DBF">
        <w:rPr>
          <w:sz w:val="24"/>
          <w:szCs w:val="24"/>
        </w:rPr>
        <w:t xml:space="preserve"> 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4ED47E3D" w14:textId="662E52B4" w:rsidR="00B62B03" w:rsidRPr="00912F19" w:rsidRDefault="00B62B03" w:rsidP="00B62B03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92"/>
        <w:gridCol w:w="1678"/>
        <w:gridCol w:w="1730"/>
        <w:gridCol w:w="1628"/>
        <w:gridCol w:w="1462"/>
        <w:gridCol w:w="1272"/>
      </w:tblGrid>
      <w:tr w:rsidR="00912F19" w:rsidRPr="00912F19" w14:paraId="0980DA2D" w14:textId="77777777" w:rsidTr="00B62B0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B62B03">
        <w:tc>
          <w:tcPr>
            <w:tcW w:w="1992" w:type="dxa"/>
            <w:shd w:val="clear" w:color="auto" w:fill="auto"/>
          </w:tcPr>
          <w:p w14:paraId="0980DA2E" w14:textId="4DC304C6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auto"/>
          </w:tcPr>
          <w:p w14:paraId="0980DA30" w14:textId="4D9AF665" w:rsidR="00F706F9" w:rsidRPr="003F1A8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AC6F531" w14:textId="77777777" w:rsidR="00B62B03" w:rsidRDefault="00B62B03" w:rsidP="00B62B03">
      <w:pPr>
        <w:pStyle w:val="a4"/>
        <w:ind w:firstLine="0"/>
        <w:rPr>
          <w:sz w:val="24"/>
          <w:szCs w:val="24"/>
        </w:rPr>
      </w:pPr>
    </w:p>
    <w:p w14:paraId="724AEB52" w14:textId="2043F97D" w:rsidR="00B62B03" w:rsidRPr="00912F19" w:rsidRDefault="00B62B03" w:rsidP="00B62B03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59"/>
        <w:gridCol w:w="1755"/>
        <w:gridCol w:w="1786"/>
        <w:gridCol w:w="1628"/>
        <w:gridCol w:w="1462"/>
        <w:gridCol w:w="1272"/>
      </w:tblGrid>
      <w:tr w:rsidR="00D06890" w:rsidRPr="00912F19" w14:paraId="0980DA3D" w14:textId="77777777" w:rsidTr="00B62B03">
        <w:trPr>
          <w:trHeight w:val="814"/>
          <w:tblHeader/>
        </w:trPr>
        <w:tc>
          <w:tcPr>
            <w:tcW w:w="1859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B62B03">
        <w:tc>
          <w:tcPr>
            <w:tcW w:w="1859" w:type="dxa"/>
            <w:shd w:val="clear" w:color="auto" w:fill="auto"/>
          </w:tcPr>
          <w:p w14:paraId="0980DA3E" w14:textId="473062EC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86" w:type="dxa"/>
            <w:shd w:val="clear" w:color="auto" w:fill="auto"/>
          </w:tcPr>
          <w:p w14:paraId="0980DA40" w14:textId="264FC42A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71B05018" w14:textId="77777777" w:rsidR="00B62B03" w:rsidRDefault="00B62B03" w:rsidP="00BA05AB">
      <w:pPr>
        <w:pStyle w:val="10"/>
      </w:pPr>
    </w:p>
    <w:p w14:paraId="0980DA46" w14:textId="401145D2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1E3AFD42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5012C0" w:rsidRPr="00912F19">
        <w:rPr>
          <w:sz w:val="24"/>
          <w:szCs w:val="24"/>
        </w:rPr>
        <w:t>«»</w:t>
      </w:r>
      <w:r w:rsidR="00646A86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22D4461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2DA5197A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1CF27CD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7336AC13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241D3EA" w14:textId="77777777" w:rsidR="00B62B03" w:rsidRDefault="00B62B03" w:rsidP="00D06890">
      <w:pPr>
        <w:pStyle w:val="a4"/>
        <w:ind w:firstLine="0"/>
        <w:rPr>
          <w:sz w:val="24"/>
          <w:szCs w:val="24"/>
        </w:rPr>
      </w:pPr>
    </w:p>
    <w:p w14:paraId="0980DA55" w14:textId="568C5FBE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lastRenderedPageBreak/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4C442F54" w14:textId="5D19F468" w:rsidR="004C5DDA" w:rsidRDefault="003F0B8B" w:rsidP="00104C28">
      <w:pPr>
        <w:pStyle w:val="a4"/>
        <w:numPr>
          <w:ilvl w:val="0"/>
          <w:numId w:val="12"/>
        </w:numPr>
        <w:rPr>
          <w:sz w:val="24"/>
          <w:szCs w:val="24"/>
        </w:rPr>
      </w:pPr>
      <w:r w:rsidRPr="00FA4512">
        <w:rPr>
          <w:sz w:val="24"/>
          <w:szCs w:val="24"/>
        </w:rPr>
        <w:t xml:space="preserve">При сканировании кода </w:t>
      </w:r>
      <w:r w:rsidRPr="00FA4512">
        <w:rPr>
          <w:sz w:val="24"/>
          <w:szCs w:val="24"/>
          <w:lang w:val="en-US"/>
        </w:rPr>
        <w:t>SSCC</w:t>
      </w:r>
      <w:r w:rsidR="006E71AF">
        <w:rPr>
          <w:sz w:val="24"/>
          <w:szCs w:val="24"/>
        </w:rPr>
        <w:t xml:space="preserve"> </w:t>
      </w:r>
      <w:r w:rsidR="00D12F55">
        <w:rPr>
          <w:sz w:val="24"/>
          <w:szCs w:val="24"/>
        </w:rPr>
        <w:t>в</w:t>
      </w:r>
      <w:r w:rsidR="005D78CF" w:rsidRPr="00FA4512">
        <w:rPr>
          <w:sz w:val="24"/>
          <w:szCs w:val="24"/>
        </w:rPr>
        <w:t xml:space="preserve"> заказе на Покупку с Типо</w:t>
      </w:r>
      <w:r w:rsidR="00EA0A7D" w:rsidRPr="00FA4512">
        <w:rPr>
          <w:sz w:val="24"/>
          <w:szCs w:val="24"/>
        </w:rPr>
        <w:t xml:space="preserve">м = Коды упаковок </w:t>
      </w:r>
      <w:r w:rsidR="00EA0A7D" w:rsidRPr="00FA4512">
        <w:rPr>
          <w:sz w:val="24"/>
          <w:szCs w:val="24"/>
          <w:lang w:val="en-US"/>
        </w:rPr>
        <w:t>SSCC</w:t>
      </w:r>
      <w:r w:rsidR="00EA0A7D" w:rsidRPr="00FA4512">
        <w:rPr>
          <w:sz w:val="24"/>
          <w:szCs w:val="24"/>
        </w:rPr>
        <w:t xml:space="preserve"> (Доверительный поставщик и </w:t>
      </w:r>
      <w:r w:rsidR="006671EA" w:rsidRPr="00FA4512">
        <w:rPr>
          <w:sz w:val="24"/>
          <w:szCs w:val="24"/>
        </w:rPr>
        <w:t xml:space="preserve">коды </w:t>
      </w:r>
      <w:r w:rsidR="006671EA" w:rsidRPr="00FA4512">
        <w:rPr>
          <w:sz w:val="24"/>
          <w:szCs w:val="24"/>
          <w:lang w:val="en-US"/>
        </w:rPr>
        <w:t>SSCC</w:t>
      </w:r>
      <w:r w:rsidR="006671EA" w:rsidRPr="00FA4512">
        <w:rPr>
          <w:sz w:val="24"/>
          <w:szCs w:val="24"/>
        </w:rPr>
        <w:t xml:space="preserve"> </w:t>
      </w:r>
      <w:r w:rsidR="00F54FA7" w:rsidRPr="00FA4512">
        <w:rPr>
          <w:sz w:val="24"/>
          <w:szCs w:val="24"/>
        </w:rPr>
        <w:t xml:space="preserve">указаны </w:t>
      </w:r>
      <w:r w:rsidR="006671EA" w:rsidRPr="00FA4512">
        <w:rPr>
          <w:sz w:val="24"/>
          <w:szCs w:val="24"/>
        </w:rPr>
        <w:t>для каждой строки заявки</w:t>
      </w:r>
      <w:r w:rsidR="00EA0A7D" w:rsidRPr="00FA4512">
        <w:rPr>
          <w:sz w:val="24"/>
          <w:szCs w:val="24"/>
        </w:rPr>
        <w:t>)</w:t>
      </w:r>
      <w:r w:rsidR="00F34CF0" w:rsidRPr="00FA4512">
        <w:rPr>
          <w:sz w:val="24"/>
          <w:szCs w:val="24"/>
        </w:rPr>
        <w:t>,</w:t>
      </w:r>
      <w:r w:rsidR="00CC38DB">
        <w:rPr>
          <w:sz w:val="24"/>
          <w:szCs w:val="24"/>
        </w:rPr>
        <w:t xml:space="preserve"> на форме </w:t>
      </w:r>
      <w:r w:rsidR="00957423">
        <w:rPr>
          <w:sz w:val="24"/>
          <w:szCs w:val="24"/>
        </w:rPr>
        <w:t>Мастера размещения товара,</w:t>
      </w:r>
      <w:r w:rsidR="00F34CF0" w:rsidRPr="00FA4512">
        <w:rPr>
          <w:sz w:val="24"/>
          <w:szCs w:val="24"/>
        </w:rPr>
        <w:t xml:space="preserve"> </w:t>
      </w:r>
      <w:r w:rsidR="00BB63FC">
        <w:rPr>
          <w:sz w:val="24"/>
          <w:szCs w:val="24"/>
        </w:rPr>
        <w:t>необходимо выполнять посимвольный</w:t>
      </w:r>
      <w:r w:rsidR="00756A2D">
        <w:rPr>
          <w:sz w:val="24"/>
          <w:szCs w:val="24"/>
        </w:rPr>
        <w:t xml:space="preserve"> поиск </w:t>
      </w:r>
      <w:r w:rsidR="00BB63FC">
        <w:rPr>
          <w:sz w:val="24"/>
          <w:szCs w:val="24"/>
        </w:rPr>
        <w:t xml:space="preserve">отсканированного значения </w:t>
      </w:r>
      <w:r w:rsidR="00756A2D">
        <w:rPr>
          <w:sz w:val="24"/>
          <w:szCs w:val="24"/>
        </w:rPr>
        <w:t xml:space="preserve">в таблице </w:t>
      </w:r>
      <w:r w:rsidR="004C5DDA" w:rsidRPr="00D862C9">
        <w:rPr>
          <w:sz w:val="24"/>
          <w:szCs w:val="24"/>
        </w:rPr>
        <w:t xml:space="preserve"> «Коды маркировок»</w:t>
      </w:r>
      <w:r w:rsidR="00C74ECE">
        <w:rPr>
          <w:sz w:val="24"/>
          <w:szCs w:val="24"/>
        </w:rPr>
        <w:t>, где</w:t>
      </w:r>
      <w:r w:rsidR="004C5DDA" w:rsidRPr="00D862C9">
        <w:rPr>
          <w:sz w:val="24"/>
          <w:szCs w:val="24"/>
        </w:rPr>
        <w:t xml:space="preserve"> «Код упаковки S</w:t>
      </w:r>
      <w:r w:rsidR="00EE621B">
        <w:rPr>
          <w:sz w:val="24"/>
          <w:szCs w:val="24"/>
        </w:rPr>
        <w:t>SCC» = отсканированное значение:</w:t>
      </w:r>
    </w:p>
    <w:p w14:paraId="3823E999" w14:textId="35D2742B" w:rsidR="00EE621B" w:rsidRDefault="007F334B" w:rsidP="00F8331A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Если код не найден, то вывести ошибку</w:t>
      </w:r>
      <w:proofErr w:type="gramStart"/>
      <w:r>
        <w:rPr>
          <w:sz w:val="24"/>
          <w:szCs w:val="24"/>
        </w:rPr>
        <w:t xml:space="preserve"> </w:t>
      </w:r>
      <w:r w:rsidR="00F8331A" w:rsidRPr="00F8331A">
        <w:rPr>
          <w:sz w:val="24"/>
          <w:szCs w:val="24"/>
        </w:rPr>
        <w:t>П</w:t>
      </w:r>
      <w:proofErr w:type="gramEnd"/>
      <w:r w:rsidR="00F8331A" w:rsidRPr="00F8331A">
        <w:rPr>
          <w:sz w:val="24"/>
          <w:szCs w:val="24"/>
        </w:rPr>
        <w:t xml:space="preserve">о коду SSCC </w:t>
      </w:r>
      <w:r w:rsidR="00F8331A">
        <w:rPr>
          <w:sz w:val="24"/>
          <w:szCs w:val="24"/>
        </w:rPr>
        <w:t>%%</w:t>
      </w:r>
      <w:r w:rsidR="00F8331A" w:rsidRPr="00F8331A">
        <w:rPr>
          <w:sz w:val="24"/>
          <w:szCs w:val="24"/>
        </w:rPr>
        <w:t xml:space="preserve"> не найден соответс</w:t>
      </w:r>
      <w:r w:rsidR="00C54746">
        <w:rPr>
          <w:sz w:val="24"/>
          <w:szCs w:val="24"/>
        </w:rPr>
        <w:t>т</w:t>
      </w:r>
      <w:bookmarkStart w:id="7" w:name="_GoBack"/>
      <w:bookmarkEnd w:id="7"/>
      <w:r w:rsidR="00F8331A" w:rsidRPr="00F8331A">
        <w:rPr>
          <w:sz w:val="24"/>
          <w:szCs w:val="24"/>
        </w:rPr>
        <w:t>вующий штрих-код номенклатуры;</w:t>
      </w:r>
    </w:p>
    <w:p w14:paraId="1D9127EA" w14:textId="77777777" w:rsidR="005D09CD" w:rsidRDefault="005D09CD" w:rsidP="005D09CD">
      <w:pPr>
        <w:pStyle w:val="a4"/>
        <w:ind w:left="1800" w:firstLine="0"/>
        <w:rPr>
          <w:sz w:val="24"/>
          <w:szCs w:val="24"/>
        </w:rPr>
      </w:pPr>
    </w:p>
    <w:p w14:paraId="39B804F2" w14:textId="658FAFB6" w:rsidR="00104C28" w:rsidRPr="000E08CB" w:rsidRDefault="00104C28" w:rsidP="00104C28">
      <w:pPr>
        <w:pStyle w:val="a4"/>
        <w:numPr>
          <w:ilvl w:val="0"/>
          <w:numId w:val="12"/>
        </w:numPr>
        <w:rPr>
          <w:sz w:val="24"/>
          <w:szCs w:val="24"/>
        </w:rPr>
      </w:pPr>
      <w:r w:rsidRPr="000E08CB">
        <w:rPr>
          <w:sz w:val="24"/>
          <w:szCs w:val="24"/>
        </w:rPr>
        <w:t xml:space="preserve">При завершении Регистрации прибытия, если Тип Поставки = Коды упаковок </w:t>
      </w:r>
      <w:r w:rsidRPr="000E08CB">
        <w:rPr>
          <w:sz w:val="24"/>
          <w:szCs w:val="24"/>
          <w:lang w:val="en-US"/>
        </w:rPr>
        <w:t>SSCC</w:t>
      </w:r>
      <w:r w:rsidRPr="000E08CB">
        <w:rPr>
          <w:sz w:val="24"/>
          <w:szCs w:val="24"/>
        </w:rPr>
        <w:t xml:space="preserve">, в таблице </w:t>
      </w:r>
      <w:r w:rsidRPr="000E08CB">
        <w:rPr>
          <w:sz w:val="24"/>
          <w:szCs w:val="24"/>
          <w:lang w:val="en-US"/>
        </w:rPr>
        <w:t>LFL</w:t>
      </w:r>
      <w:r w:rsidRPr="000E08CB">
        <w:rPr>
          <w:sz w:val="24"/>
          <w:szCs w:val="24"/>
        </w:rPr>
        <w:t>_</w:t>
      </w:r>
      <w:proofErr w:type="spellStart"/>
      <w:r w:rsidRPr="000E08CB">
        <w:rPr>
          <w:sz w:val="24"/>
          <w:szCs w:val="24"/>
          <w:lang w:val="en-US"/>
        </w:rPr>
        <w:t>SSCCTable</w:t>
      </w:r>
      <w:proofErr w:type="spellEnd"/>
      <w:r w:rsidRPr="000E08CB">
        <w:rPr>
          <w:sz w:val="24"/>
          <w:szCs w:val="24"/>
        </w:rPr>
        <w:t xml:space="preserve">  создать </w:t>
      </w:r>
      <w:r w:rsidR="00CA1D6F">
        <w:rPr>
          <w:sz w:val="24"/>
          <w:szCs w:val="24"/>
        </w:rPr>
        <w:t xml:space="preserve">фактически </w:t>
      </w:r>
      <w:r w:rsidR="00993033">
        <w:rPr>
          <w:sz w:val="24"/>
          <w:szCs w:val="24"/>
        </w:rPr>
        <w:t xml:space="preserve">отсканированные </w:t>
      </w:r>
      <w:r w:rsidRPr="000E08CB">
        <w:rPr>
          <w:sz w:val="24"/>
          <w:szCs w:val="24"/>
        </w:rPr>
        <w:t xml:space="preserve">записи с кодами </w:t>
      </w:r>
      <w:r w:rsidRPr="000E08CB">
        <w:rPr>
          <w:sz w:val="24"/>
          <w:szCs w:val="24"/>
          <w:lang w:val="en-US"/>
        </w:rPr>
        <w:t>SSCC</w:t>
      </w:r>
      <w:r w:rsidRPr="000E08CB">
        <w:rPr>
          <w:sz w:val="24"/>
          <w:szCs w:val="24"/>
        </w:rPr>
        <w:t xml:space="preserve"> со статусом </w:t>
      </w:r>
      <w:proofErr w:type="gramStart"/>
      <w:r w:rsidRPr="000E08CB">
        <w:rPr>
          <w:sz w:val="24"/>
          <w:szCs w:val="24"/>
        </w:rPr>
        <w:t>Сформирована</w:t>
      </w:r>
      <w:proofErr w:type="gramEnd"/>
      <w:r w:rsidRPr="000E08CB">
        <w:rPr>
          <w:sz w:val="24"/>
          <w:szCs w:val="24"/>
        </w:rPr>
        <w:t>;</w:t>
      </w:r>
    </w:p>
    <w:p w14:paraId="2A131922" w14:textId="77777777" w:rsidR="00104C28" w:rsidRDefault="00104C28" w:rsidP="00993033">
      <w:pPr>
        <w:pStyle w:val="a4"/>
        <w:ind w:left="1080" w:firstLine="0"/>
        <w:rPr>
          <w:sz w:val="24"/>
          <w:szCs w:val="24"/>
        </w:rPr>
      </w:pPr>
    </w:p>
    <w:p w14:paraId="523A889C" w14:textId="77777777" w:rsidR="00E17C97" w:rsidRDefault="00E17C97" w:rsidP="00D862C9">
      <w:pPr>
        <w:pStyle w:val="a4"/>
        <w:rPr>
          <w:sz w:val="24"/>
          <w:szCs w:val="24"/>
        </w:rPr>
      </w:pPr>
    </w:p>
    <w:p w14:paraId="19D75B03" w14:textId="77777777" w:rsidR="00E17C97" w:rsidRPr="00D862C9" w:rsidRDefault="00E17C97" w:rsidP="00D862C9">
      <w:pPr>
        <w:pStyle w:val="a4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1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8C7793" w14:textId="77777777" w:rsidR="00415094" w:rsidRDefault="00415094">
      <w:r>
        <w:separator/>
      </w:r>
    </w:p>
  </w:endnote>
  <w:endnote w:type="continuationSeparator" w:id="0">
    <w:p w14:paraId="0AB75174" w14:textId="77777777" w:rsidR="00415094" w:rsidRDefault="00415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4" w14:textId="170208E5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22437">
          <w:rPr>
            <w:sz w:val="18"/>
            <w:szCs w:val="18"/>
          </w:rPr>
          <w:t>DAX-11196 SSCC 18/20 символов. Приемка</w:t>
        </w:r>
        <w:proofErr w:type="gramStart"/>
        <w:r w:rsidR="00C22437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C54746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C54746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6" w14:textId="0213429A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22437">
          <w:rPr>
            <w:rFonts w:ascii="Times New Roman" w:hAnsi="Times New Roman"/>
            <w:sz w:val="18"/>
            <w:szCs w:val="18"/>
          </w:rPr>
          <w:t>DAX-11196 SSCC 18/20 символов. Приемка</w:t>
        </w:r>
        <w:proofErr w:type="gramStart"/>
        <w:r w:rsidR="00C22437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C54746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C54746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E0E3B0" w14:textId="77777777" w:rsidR="00415094" w:rsidRDefault="00415094">
      <w:r>
        <w:separator/>
      </w:r>
    </w:p>
  </w:footnote>
  <w:footnote w:type="continuationSeparator" w:id="0">
    <w:p w14:paraId="67B252DB" w14:textId="77777777" w:rsidR="00415094" w:rsidRDefault="004150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5243B8F"/>
    <w:multiLevelType w:val="hybridMultilevel"/>
    <w:tmpl w:val="B62E8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D14C91"/>
    <w:multiLevelType w:val="hybridMultilevel"/>
    <w:tmpl w:val="C0865EEA"/>
    <w:lvl w:ilvl="0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7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9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51415BC"/>
    <w:multiLevelType w:val="hybridMultilevel"/>
    <w:tmpl w:val="653E9A9E"/>
    <w:lvl w:ilvl="0" w:tplc="C040F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">
    <w:nsid w:val="64B01206"/>
    <w:multiLevelType w:val="multilevel"/>
    <w:tmpl w:val="DB6EC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9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</w:num>
  <w:num w:numId="10">
    <w:abstractNumId w:val="12"/>
  </w:num>
  <w:num w:numId="11">
    <w:abstractNumId w:val="6"/>
  </w:num>
  <w:num w:numId="12">
    <w:abstractNumId w:val="10"/>
  </w:num>
  <w:num w:numId="13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4BA6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7DF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48D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C28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1036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141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3E9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00B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14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A8C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5D46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5621"/>
    <w:rsid w:val="0024629B"/>
    <w:rsid w:val="0024655D"/>
    <w:rsid w:val="00246792"/>
    <w:rsid w:val="00247214"/>
    <w:rsid w:val="00247328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A9D"/>
    <w:rsid w:val="002A5DF9"/>
    <w:rsid w:val="002A65F9"/>
    <w:rsid w:val="002A6679"/>
    <w:rsid w:val="002A6926"/>
    <w:rsid w:val="002A6DEE"/>
    <w:rsid w:val="002A7120"/>
    <w:rsid w:val="002A72F3"/>
    <w:rsid w:val="002A787E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591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492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073BB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3DE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391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6D5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B8B"/>
    <w:rsid w:val="003F0D86"/>
    <w:rsid w:val="003F0F08"/>
    <w:rsid w:val="003F0F89"/>
    <w:rsid w:val="003F1A88"/>
    <w:rsid w:val="003F1A94"/>
    <w:rsid w:val="003F216D"/>
    <w:rsid w:val="003F27CC"/>
    <w:rsid w:val="003F2B5F"/>
    <w:rsid w:val="003F3344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094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5FAD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69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5DDA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2C0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C8D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51F"/>
    <w:rsid w:val="005B17E7"/>
    <w:rsid w:val="005B26B4"/>
    <w:rsid w:val="005B2E1E"/>
    <w:rsid w:val="005B2FC4"/>
    <w:rsid w:val="005B30AB"/>
    <w:rsid w:val="005B348E"/>
    <w:rsid w:val="005B3780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9CD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D78CF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329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47E79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1EA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97C6F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4EE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1AF"/>
    <w:rsid w:val="006E72C7"/>
    <w:rsid w:val="006E7C85"/>
    <w:rsid w:val="006F0091"/>
    <w:rsid w:val="006F00C0"/>
    <w:rsid w:val="006F0342"/>
    <w:rsid w:val="006F0A76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2F9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2D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061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156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482C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4B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158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2E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423"/>
    <w:rsid w:val="00957850"/>
    <w:rsid w:val="009605BC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0396"/>
    <w:rsid w:val="009818B9"/>
    <w:rsid w:val="00982497"/>
    <w:rsid w:val="00982C86"/>
    <w:rsid w:val="00982EB4"/>
    <w:rsid w:val="00983202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033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3CC"/>
    <w:rsid w:val="009F25B2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195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2E"/>
    <w:rsid w:val="00A305F3"/>
    <w:rsid w:val="00A30A1F"/>
    <w:rsid w:val="00A30B77"/>
    <w:rsid w:val="00A31A42"/>
    <w:rsid w:val="00A31C57"/>
    <w:rsid w:val="00A31C5A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ADD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6C1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BB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504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297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6BF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B03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0BA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3FC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4C94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437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746"/>
    <w:rsid w:val="00C54CED"/>
    <w:rsid w:val="00C54D32"/>
    <w:rsid w:val="00C5501E"/>
    <w:rsid w:val="00C5511F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CE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1D6F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38D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D7E6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2F55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BD6"/>
    <w:rsid w:val="00D23C12"/>
    <w:rsid w:val="00D23DC3"/>
    <w:rsid w:val="00D24370"/>
    <w:rsid w:val="00D245E6"/>
    <w:rsid w:val="00D25316"/>
    <w:rsid w:val="00D260A3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631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02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2C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545"/>
    <w:rsid w:val="00DD0673"/>
    <w:rsid w:val="00DD0865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DBF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672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5840"/>
    <w:rsid w:val="00E160DD"/>
    <w:rsid w:val="00E16333"/>
    <w:rsid w:val="00E16A3C"/>
    <w:rsid w:val="00E16D03"/>
    <w:rsid w:val="00E16DB4"/>
    <w:rsid w:val="00E177AD"/>
    <w:rsid w:val="00E177BD"/>
    <w:rsid w:val="00E1794E"/>
    <w:rsid w:val="00E17B99"/>
    <w:rsid w:val="00E17C2A"/>
    <w:rsid w:val="00E17C97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1A69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A7D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B7D61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1BD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21B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04B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4CF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460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FA7"/>
    <w:rsid w:val="00F55D35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51A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31A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512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80D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4C5DDA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4C5DD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2A787E"/>
    <w:rsid w:val="002C51F7"/>
    <w:rsid w:val="00360CBB"/>
    <w:rsid w:val="003D3838"/>
    <w:rsid w:val="003F3344"/>
    <w:rsid w:val="004108F6"/>
    <w:rsid w:val="004529EB"/>
    <w:rsid w:val="004A1691"/>
    <w:rsid w:val="004B5EBA"/>
    <w:rsid w:val="005512BA"/>
    <w:rsid w:val="005F78DB"/>
    <w:rsid w:val="00667056"/>
    <w:rsid w:val="00693610"/>
    <w:rsid w:val="00741FB7"/>
    <w:rsid w:val="007F6121"/>
    <w:rsid w:val="00876354"/>
    <w:rsid w:val="009131F7"/>
    <w:rsid w:val="00997EDD"/>
    <w:rsid w:val="009A5B67"/>
    <w:rsid w:val="00A02A13"/>
    <w:rsid w:val="00A20195"/>
    <w:rsid w:val="00A51ADD"/>
    <w:rsid w:val="00AB7504"/>
    <w:rsid w:val="00B048E3"/>
    <w:rsid w:val="00B4582B"/>
    <w:rsid w:val="00B64846"/>
    <w:rsid w:val="00BC1D64"/>
    <w:rsid w:val="00BC4987"/>
    <w:rsid w:val="00BE53B6"/>
    <w:rsid w:val="00C25792"/>
    <w:rsid w:val="00C43D19"/>
    <w:rsid w:val="00D003C9"/>
    <w:rsid w:val="00D87502"/>
    <w:rsid w:val="00D93DF4"/>
    <w:rsid w:val="00DA094D"/>
    <w:rsid w:val="00DD0545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C5BA7B-1C8C-4FA0-B9C3-64FCB6C01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DAX-11196 SSCC 18/20 символов. Приемка.</vt:lpstr>
    </vt:vector>
  </TitlesOfParts>
  <Company/>
  <LinksUpToDate>false</LinksUpToDate>
  <CharactersWithSpaces>1629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DAX-11196 SSCC 18/20 символов. Приемка.</dc:title>
  <dc:creator>K.alyanykh</dc:creator>
  <cp:lastModifiedBy>K.alyanykh</cp:lastModifiedBy>
  <cp:revision>2</cp:revision>
  <cp:lastPrinted>2010-02-27T12:52:00Z</cp:lastPrinted>
  <dcterms:created xsi:type="dcterms:W3CDTF">2025-11-07T08:10:00Z</dcterms:created>
  <dcterms:modified xsi:type="dcterms:W3CDTF">2025-11-07T08:10:00Z</dcterms:modified>
</cp:coreProperties>
</file>