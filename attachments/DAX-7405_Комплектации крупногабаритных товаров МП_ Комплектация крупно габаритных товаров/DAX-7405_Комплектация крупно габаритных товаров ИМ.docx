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2FD5A5DE" w14:textId="08510F63" w:rsidR="00A51049" w:rsidRPr="00837729" w:rsidRDefault="0039071F" w:rsidP="00837729">
      <w:pPr>
        <w:pStyle w:val="14"/>
      </w:pPr>
      <w:sdt>
        <w:sdtPr>
          <w:rPr>
            <w:rFonts w:ascii="Segoe UI" w:hAnsi="Segoe UI" w:cs="Segoe UI"/>
            <w:color w:val="172B4D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39071F">
            <w:rPr>
              <w:rFonts w:ascii="Segoe UI" w:hAnsi="Segoe UI" w:cs="Segoe UI"/>
              <w:color w:val="172B4D"/>
              <w:spacing w:val="-2"/>
              <w:kern w:val="36"/>
              <w:sz w:val="41"/>
              <w:szCs w:val="41"/>
            </w:rPr>
            <w:t>DAX-7405. Комплектация крупно габаритных товаров ИМ</w:t>
          </w:r>
        </w:sdtContent>
      </w:sdt>
    </w:p>
    <w:bookmarkEnd w:id="0"/>
    <w:bookmarkEnd w:id="1"/>
    <w:p w14:paraId="3248F650" w14:textId="77777777"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68"/>
        <w:gridCol w:w="1264"/>
        <w:gridCol w:w="2835"/>
      </w:tblGrid>
      <w:tr w:rsidR="00662477" w:rsidRPr="006D2124" w14:paraId="501D472A" w14:textId="77777777" w:rsidTr="004F039F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1E2B89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466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7903C2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264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1ECEA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3A92C4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14:paraId="70217A0A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FE78F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A30F7F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965DF8" w14:textId="41737DCA" w:rsidR="00662477" w:rsidRPr="00FB2648" w:rsidRDefault="000938EA" w:rsidP="007D23AB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 w:rsidR="006371CB">
              <w:rPr>
                <w:sz w:val="24"/>
                <w:szCs w:val="24"/>
              </w:rPr>
              <w:t>.</w:t>
            </w:r>
            <w:r w:rsidR="004F039F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2</w:t>
            </w:r>
            <w:r w:rsidR="00891BD6">
              <w:rPr>
                <w:sz w:val="24"/>
                <w:szCs w:val="24"/>
              </w:rPr>
              <w:t>.202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9FBCFA" w14:textId="77777777" w:rsidR="00662477" w:rsidRPr="006D2124" w:rsidRDefault="004F7DC0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Юрьева Ульяна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  <w:tr w:rsidR="004F039F" w:rsidRPr="006D2124" w14:paraId="16D75AB0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53CCD0" w14:textId="33D7E1CD" w:rsidR="004F039F" w:rsidRPr="0039071F" w:rsidRDefault="004F039F" w:rsidP="00153EA9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E53914" w14:textId="26B9755B" w:rsidR="004F039F" w:rsidRPr="0095244B" w:rsidRDefault="004F039F" w:rsidP="00153EA9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B9539" w14:textId="1FE17104" w:rsidR="004F039F" w:rsidRDefault="004F039F" w:rsidP="007D23AB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288731" w14:textId="0673B488" w:rsidR="004F039F" w:rsidRDefault="004F039F" w:rsidP="00633D52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5EBEDD64" w14:textId="77777777" w:rsidR="00633D52" w:rsidRDefault="00DE0C93" w:rsidP="007D739C">
      <w:pPr>
        <w:pStyle w:val="10"/>
      </w:pPr>
      <w:bookmarkStart w:id="2" w:name="_Toc309597739"/>
      <w:r>
        <w:t>Бизнес-процессы</w:t>
      </w:r>
    </w:p>
    <w:p w14:paraId="5B401BCB" w14:textId="4A00E1DA" w:rsidR="00891BD6" w:rsidRPr="000938EA" w:rsidRDefault="000938EA" w:rsidP="0039071F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Комплектация крупногабаритных товаров МП.</w:t>
      </w:r>
    </w:p>
    <w:p w14:paraId="45772C1D" w14:textId="77777777"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14:paraId="07E4278F" w14:textId="0479B4E4" w:rsidR="00891BD6" w:rsidRPr="0039071F" w:rsidRDefault="0039071F" w:rsidP="0039071F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Обеспечить возможность комплектации крупногабаритного товара вне конвейера.</w:t>
      </w:r>
    </w:p>
    <w:p w14:paraId="56CE5650" w14:textId="77777777" w:rsidR="004755D4" w:rsidRPr="00A80F13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14:paraId="293B24A2" w14:textId="3EF09B2F" w:rsidR="001A71FB" w:rsidRDefault="001C1523" w:rsidP="00F452D3">
      <w:pPr>
        <w:pStyle w:val="a4"/>
        <w:numPr>
          <w:ilvl w:val="0"/>
          <w:numId w:val="28"/>
        </w:numPr>
        <w:rPr>
          <w:sz w:val="24"/>
          <w:szCs w:val="24"/>
        </w:rPr>
      </w:pPr>
      <w:bookmarkStart w:id="4" w:name="_Toc309597741"/>
      <w:r>
        <w:rPr>
          <w:sz w:val="24"/>
          <w:szCs w:val="24"/>
        </w:rPr>
        <w:t xml:space="preserve">В таблицу </w:t>
      </w:r>
      <w:r w:rsidR="00FB1D6F">
        <w:rPr>
          <w:sz w:val="24"/>
          <w:szCs w:val="24"/>
        </w:rPr>
        <w:t>«</w:t>
      </w:r>
      <w:r w:rsidR="006A7974">
        <w:rPr>
          <w:sz w:val="24"/>
          <w:szCs w:val="24"/>
        </w:rPr>
        <w:t>Заказы на продажу</w:t>
      </w:r>
      <w:r w:rsidR="00FB1D6F">
        <w:rPr>
          <w:sz w:val="24"/>
          <w:szCs w:val="24"/>
        </w:rPr>
        <w:t>»</w:t>
      </w:r>
      <w:r>
        <w:rPr>
          <w:sz w:val="24"/>
          <w:szCs w:val="24"/>
        </w:rPr>
        <w:t xml:space="preserve"> (</w:t>
      </w:r>
      <w:proofErr w:type="spellStart"/>
      <w:r w:rsidR="006A7974">
        <w:rPr>
          <w:sz w:val="24"/>
          <w:szCs w:val="24"/>
          <w:lang w:val="en-US"/>
        </w:rPr>
        <w:t>Sales</w:t>
      </w:r>
      <w:r>
        <w:rPr>
          <w:sz w:val="24"/>
          <w:szCs w:val="24"/>
          <w:lang w:val="en-US"/>
        </w:rPr>
        <w:t>Table</w:t>
      </w:r>
      <w:proofErr w:type="spellEnd"/>
      <w:r>
        <w:rPr>
          <w:sz w:val="24"/>
          <w:szCs w:val="24"/>
        </w:rPr>
        <w:t>) д</w:t>
      </w:r>
      <w:r w:rsidR="006A7974">
        <w:rPr>
          <w:sz w:val="24"/>
          <w:szCs w:val="24"/>
        </w:rPr>
        <w:t>обавить поле «Негабарит</w:t>
      </w:r>
      <w:r>
        <w:rPr>
          <w:sz w:val="24"/>
          <w:szCs w:val="24"/>
        </w:rPr>
        <w:t xml:space="preserve"> ИМ»:</w:t>
      </w:r>
    </w:p>
    <w:p w14:paraId="1CD549B7" w14:textId="77777777" w:rsidR="00E57632" w:rsidRPr="001C1523" w:rsidRDefault="00E57632" w:rsidP="001A71FB">
      <w:pPr>
        <w:pStyle w:val="a4"/>
        <w:ind w:firstLine="0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2697"/>
        <w:gridCol w:w="1551"/>
        <w:gridCol w:w="1018"/>
        <w:gridCol w:w="1628"/>
        <w:gridCol w:w="1462"/>
        <w:gridCol w:w="1272"/>
      </w:tblGrid>
      <w:tr w:rsidR="001C1523" w:rsidRPr="00B2280A" w14:paraId="4B8AF87F" w14:textId="77777777" w:rsidTr="006A7974">
        <w:trPr>
          <w:trHeight w:val="814"/>
          <w:tblHeader/>
        </w:trPr>
        <w:tc>
          <w:tcPr>
            <w:tcW w:w="2697" w:type="dxa"/>
            <w:shd w:val="clear" w:color="auto" w:fill="D9D9D9" w:themeFill="background1" w:themeFillShade="D9"/>
          </w:tcPr>
          <w:p w14:paraId="00545921" w14:textId="77777777" w:rsidR="001C1523" w:rsidRPr="00B2280A" w:rsidRDefault="001C1523" w:rsidP="00FD22F0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551" w:type="dxa"/>
            <w:shd w:val="clear" w:color="auto" w:fill="D9D9D9" w:themeFill="background1" w:themeFillShade="D9"/>
          </w:tcPr>
          <w:p w14:paraId="3EEBFBAA" w14:textId="77777777" w:rsidR="001C1523" w:rsidRPr="00B2280A" w:rsidRDefault="001C1523" w:rsidP="00FD22F0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018" w:type="dxa"/>
            <w:shd w:val="clear" w:color="auto" w:fill="D9D9D9" w:themeFill="background1" w:themeFillShade="D9"/>
          </w:tcPr>
          <w:p w14:paraId="7E2276D5" w14:textId="77777777" w:rsidR="001C1523" w:rsidRPr="00B2280A" w:rsidRDefault="001C1523" w:rsidP="00FD22F0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Тип данных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B35BBF3" w14:textId="77777777" w:rsidR="001C1523" w:rsidRPr="00B2280A" w:rsidRDefault="001C1523" w:rsidP="00FD22F0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2778026A" w14:textId="77777777" w:rsidR="001C1523" w:rsidRPr="00B2280A" w:rsidRDefault="001C1523" w:rsidP="00FD22F0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Уникальное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14:paraId="42016BA2" w14:textId="77777777" w:rsidR="001C1523" w:rsidRPr="00B2280A" w:rsidRDefault="001C1523" w:rsidP="00FD22F0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Подсказка</w:t>
            </w:r>
          </w:p>
        </w:tc>
      </w:tr>
      <w:tr w:rsidR="001C1523" w:rsidRPr="00B2280A" w14:paraId="6FB9D60E" w14:textId="77777777" w:rsidTr="006A7974">
        <w:tc>
          <w:tcPr>
            <w:tcW w:w="2697" w:type="dxa"/>
            <w:shd w:val="clear" w:color="auto" w:fill="auto"/>
          </w:tcPr>
          <w:p w14:paraId="68E89E05" w14:textId="757AC86E" w:rsidR="001C1523" w:rsidRPr="001C1523" w:rsidRDefault="001C1523" w:rsidP="00FD22F0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C1523">
              <w:rPr>
                <w:sz w:val="24"/>
                <w:szCs w:val="24"/>
                <w:lang w:val="en-US"/>
              </w:rPr>
              <w:t>WMS_IsOversizedItem</w:t>
            </w:r>
            <w:r>
              <w:rPr>
                <w:sz w:val="24"/>
                <w:szCs w:val="24"/>
                <w:lang w:val="en-US"/>
              </w:rPr>
              <w:t>IM</w:t>
            </w:r>
            <w:proofErr w:type="spellEnd"/>
          </w:p>
        </w:tc>
        <w:tc>
          <w:tcPr>
            <w:tcW w:w="1551" w:type="dxa"/>
            <w:shd w:val="clear" w:color="auto" w:fill="auto"/>
          </w:tcPr>
          <w:p w14:paraId="3F03025A" w14:textId="12CB23A3" w:rsidR="001C1523" w:rsidRPr="00B2280A" w:rsidRDefault="006A7974" w:rsidP="00FD22F0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Негабарит</w:t>
            </w:r>
            <w:r w:rsidR="001C1523" w:rsidRPr="001C1523">
              <w:rPr>
                <w:sz w:val="24"/>
                <w:szCs w:val="24"/>
              </w:rPr>
              <w:t xml:space="preserve"> ИМ</w:t>
            </w:r>
          </w:p>
        </w:tc>
        <w:tc>
          <w:tcPr>
            <w:tcW w:w="1018" w:type="dxa"/>
            <w:shd w:val="clear" w:color="auto" w:fill="auto"/>
          </w:tcPr>
          <w:p w14:paraId="717E1D0B" w14:textId="77777777" w:rsidR="001C1523" w:rsidRPr="00B2280A" w:rsidRDefault="001C1523" w:rsidP="00FD22F0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 w:rsidRPr="00B2280A">
              <w:rPr>
                <w:sz w:val="24"/>
                <w:szCs w:val="24"/>
                <w:lang w:val="en-US"/>
              </w:rPr>
              <w:t>Yes/No</w:t>
            </w:r>
          </w:p>
        </w:tc>
        <w:tc>
          <w:tcPr>
            <w:tcW w:w="1628" w:type="dxa"/>
          </w:tcPr>
          <w:p w14:paraId="0E2D33D9" w14:textId="77777777" w:rsidR="001C1523" w:rsidRPr="00B2280A" w:rsidRDefault="001C1523" w:rsidP="00FD22F0">
            <w:pPr>
              <w:pStyle w:val="aff8"/>
              <w:jc w:val="center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Нет</w:t>
            </w:r>
          </w:p>
        </w:tc>
        <w:tc>
          <w:tcPr>
            <w:tcW w:w="1462" w:type="dxa"/>
          </w:tcPr>
          <w:p w14:paraId="772AC141" w14:textId="77777777" w:rsidR="001C1523" w:rsidRPr="00B2280A" w:rsidRDefault="001C1523" w:rsidP="00FD22F0">
            <w:pPr>
              <w:pStyle w:val="aff8"/>
              <w:jc w:val="center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Нет</w:t>
            </w:r>
          </w:p>
        </w:tc>
        <w:tc>
          <w:tcPr>
            <w:tcW w:w="1272" w:type="dxa"/>
          </w:tcPr>
          <w:p w14:paraId="3E44C802" w14:textId="77777777" w:rsidR="001C1523" w:rsidRPr="00B2280A" w:rsidRDefault="001C1523" w:rsidP="00FD22F0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3F79E1C6" w14:textId="6D6F1A46" w:rsidR="0076210F" w:rsidRDefault="0076210F" w:rsidP="00F452D3">
      <w:pPr>
        <w:pStyle w:val="a4"/>
        <w:numPr>
          <w:ilvl w:val="0"/>
          <w:numId w:val="28"/>
        </w:numPr>
        <w:rPr>
          <w:sz w:val="24"/>
          <w:szCs w:val="24"/>
        </w:rPr>
      </w:pPr>
      <w:r w:rsidRPr="00B2280A">
        <w:rPr>
          <w:sz w:val="24"/>
          <w:szCs w:val="24"/>
        </w:rPr>
        <w:t>В таблицу «Области хранения» (</w:t>
      </w:r>
      <w:proofErr w:type="spellStart"/>
      <w:r w:rsidRPr="00B2280A">
        <w:rPr>
          <w:sz w:val="24"/>
          <w:szCs w:val="24"/>
        </w:rPr>
        <w:t>WMSStoreArea</w:t>
      </w:r>
      <w:proofErr w:type="spellEnd"/>
      <w:r w:rsidRPr="00B2280A">
        <w:rPr>
          <w:sz w:val="24"/>
          <w:szCs w:val="24"/>
        </w:rPr>
        <w:t>) добавить поле</w:t>
      </w:r>
      <w:r>
        <w:rPr>
          <w:sz w:val="24"/>
          <w:szCs w:val="24"/>
        </w:rPr>
        <w:t xml:space="preserve"> «</w:t>
      </w:r>
      <w:r w:rsidR="00C85C46">
        <w:rPr>
          <w:sz w:val="24"/>
          <w:szCs w:val="24"/>
        </w:rPr>
        <w:t>Область негабарита</w:t>
      </w:r>
      <w:r>
        <w:rPr>
          <w:sz w:val="24"/>
          <w:szCs w:val="24"/>
        </w:rPr>
        <w:t>».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2257"/>
        <w:gridCol w:w="1744"/>
        <w:gridCol w:w="1265"/>
        <w:gridCol w:w="1628"/>
        <w:gridCol w:w="1462"/>
        <w:gridCol w:w="1272"/>
      </w:tblGrid>
      <w:tr w:rsidR="0076210F" w:rsidRPr="00B2280A" w14:paraId="1E944B62" w14:textId="77777777" w:rsidTr="00FD22F0">
        <w:trPr>
          <w:trHeight w:val="814"/>
          <w:tblHeader/>
        </w:trPr>
        <w:tc>
          <w:tcPr>
            <w:tcW w:w="1805" w:type="dxa"/>
            <w:shd w:val="clear" w:color="auto" w:fill="D9D9D9" w:themeFill="background1" w:themeFillShade="D9"/>
          </w:tcPr>
          <w:p w14:paraId="0CD2BBEF" w14:textId="77777777" w:rsidR="0076210F" w:rsidRPr="00B2280A" w:rsidRDefault="0076210F" w:rsidP="00FD22F0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76" w:type="dxa"/>
            <w:shd w:val="clear" w:color="auto" w:fill="D9D9D9" w:themeFill="background1" w:themeFillShade="D9"/>
          </w:tcPr>
          <w:p w14:paraId="0B80666A" w14:textId="77777777" w:rsidR="0076210F" w:rsidRPr="00B2280A" w:rsidRDefault="0076210F" w:rsidP="00FD22F0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585" w:type="dxa"/>
            <w:shd w:val="clear" w:color="auto" w:fill="D9D9D9" w:themeFill="background1" w:themeFillShade="D9"/>
          </w:tcPr>
          <w:p w14:paraId="57E5B8E3" w14:textId="77777777" w:rsidR="0076210F" w:rsidRPr="00B2280A" w:rsidRDefault="0076210F" w:rsidP="00FD22F0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Тип данных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2F2C824" w14:textId="77777777" w:rsidR="0076210F" w:rsidRPr="00B2280A" w:rsidRDefault="0076210F" w:rsidP="00FD22F0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56F4C13A" w14:textId="77777777" w:rsidR="0076210F" w:rsidRPr="00B2280A" w:rsidRDefault="0076210F" w:rsidP="00FD22F0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Уникальное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14:paraId="06A5B819" w14:textId="77777777" w:rsidR="0076210F" w:rsidRPr="00B2280A" w:rsidRDefault="0076210F" w:rsidP="00FD22F0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Подсказка</w:t>
            </w:r>
          </w:p>
        </w:tc>
      </w:tr>
      <w:tr w:rsidR="0076210F" w:rsidRPr="00B2280A" w14:paraId="178C0781" w14:textId="77777777" w:rsidTr="00FD22F0">
        <w:tc>
          <w:tcPr>
            <w:tcW w:w="1805" w:type="dxa"/>
            <w:shd w:val="clear" w:color="auto" w:fill="auto"/>
          </w:tcPr>
          <w:p w14:paraId="3A1CC033" w14:textId="457B56C9" w:rsidR="0076210F" w:rsidRPr="00C85C46" w:rsidRDefault="00C85C46" w:rsidP="00FD22F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540" w:lineRule="atLeast"/>
              <w:jc w:val="left"/>
              <w:rPr>
                <w:rFonts w:ascii="Times New Roman" w:hAnsi="Times New Roman"/>
                <w:color w:val="2021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202124"/>
                <w:szCs w:val="24"/>
                <w:lang w:val="en-US"/>
              </w:rPr>
              <w:t>LFL_</w:t>
            </w:r>
            <w:r w:rsidRPr="00C85C46">
              <w:rPr>
                <w:rFonts w:ascii="Times New Roman" w:hAnsi="Times New Roman"/>
                <w:color w:val="202124"/>
                <w:szCs w:val="24"/>
                <w:lang w:val="en-US"/>
              </w:rPr>
              <w:t>IsOversizedItem</w:t>
            </w:r>
            <w:proofErr w:type="spellEnd"/>
          </w:p>
          <w:p w14:paraId="7C0636F2" w14:textId="77777777" w:rsidR="0076210F" w:rsidRPr="00B2280A" w:rsidRDefault="0076210F" w:rsidP="00FD22F0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1876" w:type="dxa"/>
            <w:shd w:val="clear" w:color="auto" w:fill="auto"/>
          </w:tcPr>
          <w:p w14:paraId="1576DAA0" w14:textId="0BE4A3E3" w:rsidR="0076210F" w:rsidRPr="00B2280A" w:rsidRDefault="0029726A" w:rsidP="00FD22F0">
            <w:pPr>
              <w:pStyle w:val="aff8"/>
              <w:jc w:val="center"/>
              <w:rPr>
                <w:sz w:val="24"/>
                <w:szCs w:val="24"/>
              </w:rPr>
            </w:pPr>
            <w:r w:rsidRPr="0029726A">
              <w:rPr>
                <w:sz w:val="24"/>
                <w:szCs w:val="24"/>
              </w:rPr>
              <w:t>Зона негабаритного товара ИМ</w:t>
            </w:r>
          </w:p>
        </w:tc>
        <w:tc>
          <w:tcPr>
            <w:tcW w:w="1585" w:type="dxa"/>
            <w:shd w:val="clear" w:color="auto" w:fill="auto"/>
          </w:tcPr>
          <w:p w14:paraId="0BADF795" w14:textId="77777777" w:rsidR="0076210F" w:rsidRPr="00B2280A" w:rsidRDefault="0076210F" w:rsidP="00FD22F0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 w:rsidRPr="00B2280A">
              <w:rPr>
                <w:sz w:val="24"/>
                <w:szCs w:val="24"/>
                <w:lang w:val="en-US"/>
              </w:rPr>
              <w:t>Yes/No</w:t>
            </w:r>
          </w:p>
        </w:tc>
        <w:tc>
          <w:tcPr>
            <w:tcW w:w="1628" w:type="dxa"/>
          </w:tcPr>
          <w:p w14:paraId="2BFFBF3C" w14:textId="77777777" w:rsidR="0076210F" w:rsidRPr="00B2280A" w:rsidRDefault="0076210F" w:rsidP="00FD22F0">
            <w:pPr>
              <w:pStyle w:val="aff8"/>
              <w:jc w:val="center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Нет</w:t>
            </w:r>
          </w:p>
        </w:tc>
        <w:tc>
          <w:tcPr>
            <w:tcW w:w="1462" w:type="dxa"/>
          </w:tcPr>
          <w:p w14:paraId="0D582BCE" w14:textId="77777777" w:rsidR="0076210F" w:rsidRPr="00B2280A" w:rsidRDefault="0076210F" w:rsidP="00FD22F0">
            <w:pPr>
              <w:pStyle w:val="aff8"/>
              <w:jc w:val="center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Нет</w:t>
            </w:r>
          </w:p>
        </w:tc>
        <w:tc>
          <w:tcPr>
            <w:tcW w:w="1272" w:type="dxa"/>
          </w:tcPr>
          <w:p w14:paraId="0A952A7F" w14:textId="77777777" w:rsidR="0076210F" w:rsidRPr="00B2280A" w:rsidRDefault="0076210F" w:rsidP="00FD22F0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64709458" w14:textId="77777777" w:rsidR="0076210F" w:rsidRDefault="0076210F" w:rsidP="0076210F">
      <w:pPr>
        <w:pStyle w:val="a4"/>
        <w:ind w:firstLine="0"/>
        <w:rPr>
          <w:sz w:val="24"/>
          <w:szCs w:val="24"/>
        </w:rPr>
      </w:pPr>
    </w:p>
    <w:p w14:paraId="60A0B6E9" w14:textId="6652A907" w:rsidR="001C1523" w:rsidRDefault="00F452D3" w:rsidP="00F452D3">
      <w:pPr>
        <w:pStyle w:val="a4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proofErr w:type="spellStart"/>
      <w:r>
        <w:rPr>
          <w:sz w:val="24"/>
          <w:szCs w:val="24"/>
          <w:lang w:val="en-US"/>
        </w:rPr>
        <w:t>enum</w:t>
      </w:r>
      <w:proofErr w:type="spellEnd"/>
      <w:r w:rsidRPr="00F452D3">
        <w:rPr>
          <w:sz w:val="24"/>
          <w:szCs w:val="24"/>
        </w:rPr>
        <w:t xml:space="preserve"> </w:t>
      </w:r>
      <w:r>
        <w:rPr>
          <w:sz w:val="24"/>
          <w:szCs w:val="24"/>
        </w:rPr>
        <w:t>«Тип задания на ТСД» (</w:t>
      </w:r>
      <w:proofErr w:type="spellStart"/>
      <w:r w:rsidRPr="00F452D3">
        <w:rPr>
          <w:sz w:val="24"/>
          <w:szCs w:val="24"/>
        </w:rPr>
        <w:t>WMS_TSDTaskType</w:t>
      </w:r>
      <w:proofErr w:type="spellEnd"/>
      <w:r>
        <w:rPr>
          <w:sz w:val="24"/>
          <w:szCs w:val="24"/>
        </w:rPr>
        <w:t xml:space="preserve">) добавить значение </w:t>
      </w:r>
      <w:r w:rsidR="004C27B5">
        <w:rPr>
          <w:sz w:val="24"/>
          <w:szCs w:val="24"/>
        </w:rPr>
        <w:t>«Сборка негабарита ИМ».</w:t>
      </w:r>
    </w:p>
    <w:p w14:paraId="0C2B6FE0" w14:textId="2893789C" w:rsidR="002B2C98" w:rsidRPr="00B2280A" w:rsidRDefault="002B2C98" w:rsidP="00F452D3">
      <w:pPr>
        <w:pStyle w:val="a4"/>
        <w:numPr>
          <w:ilvl w:val="0"/>
          <w:numId w:val="28"/>
        </w:numPr>
        <w:rPr>
          <w:sz w:val="24"/>
          <w:szCs w:val="24"/>
        </w:rPr>
      </w:pPr>
      <w:r w:rsidRPr="00B2280A">
        <w:rPr>
          <w:sz w:val="24"/>
          <w:szCs w:val="24"/>
        </w:rPr>
        <w:t xml:space="preserve">В </w:t>
      </w:r>
      <w:proofErr w:type="spellStart"/>
      <w:r w:rsidRPr="00B2280A">
        <w:rPr>
          <w:sz w:val="24"/>
          <w:szCs w:val="24"/>
          <w:lang w:val="en-US"/>
        </w:rPr>
        <w:t>enum</w:t>
      </w:r>
      <w:proofErr w:type="spellEnd"/>
      <w:r w:rsidRPr="00B2280A">
        <w:rPr>
          <w:sz w:val="24"/>
          <w:szCs w:val="24"/>
        </w:rPr>
        <w:t xml:space="preserve"> «Тип операции» (</w:t>
      </w:r>
      <w:r w:rsidRPr="00B2280A">
        <w:rPr>
          <w:sz w:val="24"/>
          <w:szCs w:val="24"/>
          <w:lang w:val="en-US"/>
        </w:rPr>
        <w:t>WMS</w:t>
      </w:r>
      <w:r w:rsidRPr="00B2280A">
        <w:rPr>
          <w:sz w:val="24"/>
          <w:szCs w:val="24"/>
        </w:rPr>
        <w:t>_</w:t>
      </w:r>
      <w:proofErr w:type="spellStart"/>
      <w:r w:rsidRPr="00B2280A">
        <w:rPr>
          <w:sz w:val="24"/>
          <w:szCs w:val="24"/>
          <w:lang w:val="en-US"/>
        </w:rPr>
        <w:t>OperationType</w:t>
      </w:r>
      <w:proofErr w:type="spellEnd"/>
      <w:r w:rsidRPr="00B2280A">
        <w:rPr>
          <w:sz w:val="24"/>
          <w:szCs w:val="24"/>
        </w:rPr>
        <w:t xml:space="preserve">) </w:t>
      </w:r>
      <w:r>
        <w:rPr>
          <w:sz w:val="24"/>
          <w:szCs w:val="24"/>
        </w:rPr>
        <w:t>добавить новое значение «</w:t>
      </w:r>
      <w:r w:rsidR="004161CF">
        <w:rPr>
          <w:sz w:val="24"/>
          <w:szCs w:val="24"/>
        </w:rPr>
        <w:t>Сборка негабарита ИМ</w:t>
      </w:r>
      <w:r>
        <w:rPr>
          <w:sz w:val="24"/>
          <w:szCs w:val="24"/>
        </w:rPr>
        <w:t>»</w:t>
      </w:r>
      <w:r w:rsidR="004161CF">
        <w:rPr>
          <w:sz w:val="24"/>
          <w:szCs w:val="24"/>
        </w:rPr>
        <w:t>.</w:t>
      </w:r>
    </w:p>
    <w:p w14:paraId="4E8EDCCC" w14:textId="77777777"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4"/>
    </w:p>
    <w:p w14:paraId="78B35743" w14:textId="2026E01E" w:rsidR="00FB1D6F" w:rsidRDefault="00FB1D6F" w:rsidP="00CC22A4">
      <w:pPr>
        <w:pStyle w:val="a4"/>
        <w:numPr>
          <w:ilvl w:val="0"/>
          <w:numId w:val="23"/>
        </w:numPr>
        <w:rPr>
          <w:sz w:val="24"/>
          <w:szCs w:val="24"/>
        </w:rPr>
      </w:pPr>
      <w:bookmarkStart w:id="5" w:name="_Toc309597746"/>
      <w:r w:rsidRPr="00CC22A4">
        <w:rPr>
          <w:noProof/>
          <w:sz w:val="24"/>
          <w:szCs w:val="24"/>
        </w:rPr>
        <w:t>На форму «</w:t>
      </w:r>
      <w:r w:rsidR="00CC22A4" w:rsidRPr="00CC22A4">
        <w:rPr>
          <w:noProof/>
          <w:sz w:val="24"/>
          <w:szCs w:val="24"/>
        </w:rPr>
        <w:t>Заказ на продажу</w:t>
      </w:r>
      <w:r w:rsidRPr="00CC22A4">
        <w:rPr>
          <w:noProof/>
          <w:sz w:val="24"/>
          <w:szCs w:val="24"/>
        </w:rPr>
        <w:t>»</w:t>
      </w:r>
      <w:r w:rsidR="0010395A">
        <w:rPr>
          <w:noProof/>
          <w:sz w:val="24"/>
          <w:szCs w:val="24"/>
        </w:rPr>
        <w:t xml:space="preserve"> в шапку</w:t>
      </w:r>
      <w:r w:rsidRPr="00CC22A4">
        <w:rPr>
          <w:noProof/>
          <w:sz w:val="24"/>
          <w:szCs w:val="24"/>
        </w:rPr>
        <w:t xml:space="preserve"> (</w:t>
      </w:r>
      <w:r w:rsidR="00CC22A4" w:rsidRPr="00CC22A4">
        <w:rPr>
          <w:noProof/>
          <w:sz w:val="24"/>
          <w:szCs w:val="24"/>
        </w:rPr>
        <w:t>SalesTable</w:t>
      </w:r>
      <w:r w:rsidRPr="00CC22A4">
        <w:rPr>
          <w:noProof/>
          <w:sz w:val="24"/>
          <w:szCs w:val="24"/>
        </w:rPr>
        <w:t>) (</w:t>
      </w:r>
      <w:r w:rsidR="00CC22A4" w:rsidRPr="00CC22A4">
        <w:rPr>
          <w:noProof/>
          <w:sz w:val="24"/>
          <w:szCs w:val="24"/>
        </w:rPr>
        <w:t>Расчеты с клиентами/Обычный/Заказы на продажу</w:t>
      </w:r>
      <w:r w:rsidRPr="00CC22A4">
        <w:rPr>
          <w:noProof/>
          <w:sz w:val="24"/>
          <w:szCs w:val="24"/>
        </w:rPr>
        <w:t xml:space="preserve">) </w:t>
      </w:r>
      <w:r w:rsidR="00CC22A4" w:rsidRPr="00CC22A4">
        <w:rPr>
          <w:noProof/>
          <w:sz w:val="24"/>
          <w:szCs w:val="24"/>
        </w:rPr>
        <w:t xml:space="preserve">добавить поле «Негабарит </w:t>
      </w:r>
      <w:r w:rsidRPr="00CC22A4">
        <w:rPr>
          <w:noProof/>
          <w:sz w:val="24"/>
          <w:szCs w:val="24"/>
        </w:rPr>
        <w:t>ИМ» (</w:t>
      </w:r>
      <w:r w:rsidRPr="00CC22A4">
        <w:rPr>
          <w:sz w:val="24"/>
          <w:szCs w:val="24"/>
          <w:lang w:val="en-US"/>
        </w:rPr>
        <w:t>WMS</w:t>
      </w:r>
      <w:r w:rsidRPr="00CC22A4">
        <w:rPr>
          <w:sz w:val="24"/>
          <w:szCs w:val="24"/>
        </w:rPr>
        <w:t>_</w:t>
      </w:r>
      <w:proofErr w:type="spellStart"/>
      <w:r w:rsidRPr="00CC22A4">
        <w:rPr>
          <w:sz w:val="24"/>
          <w:szCs w:val="24"/>
          <w:lang w:val="en-US"/>
        </w:rPr>
        <w:t>IsOversizedItemIM</w:t>
      </w:r>
      <w:proofErr w:type="spellEnd"/>
      <w:r w:rsidRPr="00CC22A4">
        <w:rPr>
          <w:noProof/>
          <w:sz w:val="24"/>
          <w:szCs w:val="24"/>
        </w:rPr>
        <w:t xml:space="preserve">). </w:t>
      </w:r>
    </w:p>
    <w:p w14:paraId="74EC85EF" w14:textId="7F126648" w:rsidR="00C85C46" w:rsidRPr="00B2280A" w:rsidRDefault="00C85C46" w:rsidP="0029726A">
      <w:pPr>
        <w:pStyle w:val="a4"/>
        <w:numPr>
          <w:ilvl w:val="0"/>
          <w:numId w:val="23"/>
        </w:numPr>
        <w:rPr>
          <w:sz w:val="24"/>
          <w:szCs w:val="24"/>
        </w:rPr>
      </w:pPr>
      <w:r w:rsidRPr="00B2280A">
        <w:rPr>
          <w:sz w:val="24"/>
          <w:szCs w:val="24"/>
        </w:rPr>
        <w:lastRenderedPageBreak/>
        <w:t>В форму «Области хранения» (Управление запасами/Настройка/Разделение запасов) добавить поле «</w:t>
      </w:r>
      <w:r w:rsidR="0029726A" w:rsidRPr="0029726A">
        <w:rPr>
          <w:sz w:val="24"/>
          <w:szCs w:val="24"/>
        </w:rPr>
        <w:t>Зона негабаритного товара ИМ</w:t>
      </w:r>
      <w:r w:rsidRPr="00B2280A">
        <w:rPr>
          <w:sz w:val="24"/>
          <w:szCs w:val="24"/>
        </w:rPr>
        <w:t>» (из раздела «Изменение модели данных» данного ФД).</w:t>
      </w:r>
    </w:p>
    <w:p w14:paraId="67C4A937" w14:textId="7EF5139E" w:rsidR="00895E2C" w:rsidRDefault="008457D5" w:rsidP="00DF5EBC">
      <w:pPr>
        <w:pStyle w:val="10"/>
      </w:pPr>
      <w:r>
        <w:t>Алгоритмы</w:t>
      </w:r>
      <w:bookmarkStart w:id="6" w:name="_Toc309597747"/>
      <w:bookmarkEnd w:id="5"/>
    </w:p>
    <w:p w14:paraId="3E47A66A" w14:textId="13021824" w:rsidR="0022474B" w:rsidRPr="00A90941" w:rsidRDefault="0022474B" w:rsidP="00E57632">
      <w:pPr>
        <w:pStyle w:val="a4"/>
        <w:numPr>
          <w:ilvl w:val="0"/>
          <w:numId w:val="24"/>
        </w:numPr>
        <w:rPr>
          <w:b/>
          <w:sz w:val="24"/>
          <w:szCs w:val="24"/>
        </w:rPr>
      </w:pPr>
      <w:r w:rsidRPr="00A90941">
        <w:rPr>
          <w:b/>
          <w:sz w:val="24"/>
          <w:szCs w:val="24"/>
        </w:rPr>
        <w:t>Модификация периодической операции «Импорт заявок (</w:t>
      </w:r>
      <w:proofErr w:type="spellStart"/>
      <w:r w:rsidRPr="00A90941">
        <w:rPr>
          <w:b/>
          <w:sz w:val="24"/>
          <w:szCs w:val="24"/>
          <w:lang w:val="en-US"/>
        </w:rPr>
        <w:t>LocalPBD</w:t>
      </w:r>
      <w:proofErr w:type="spellEnd"/>
      <w:r w:rsidRPr="00A90941">
        <w:rPr>
          <w:b/>
          <w:sz w:val="24"/>
          <w:szCs w:val="24"/>
        </w:rPr>
        <w:t>)».</w:t>
      </w:r>
    </w:p>
    <w:p w14:paraId="2B10B927" w14:textId="77777777" w:rsidR="0022474B" w:rsidRDefault="0022474B" w:rsidP="0022474B">
      <w:pPr>
        <w:pStyle w:val="a4"/>
        <w:ind w:left="360" w:firstLine="0"/>
        <w:rPr>
          <w:sz w:val="24"/>
          <w:szCs w:val="24"/>
        </w:rPr>
      </w:pPr>
      <w:r>
        <w:rPr>
          <w:sz w:val="24"/>
          <w:szCs w:val="24"/>
        </w:rPr>
        <w:t>При импорте расходных заявок для кластера ИМ при создании Заказа на продажу проверять наличие признака «Негабаритный товар ИМ» для номенклатур из строк заявки.</w:t>
      </w:r>
    </w:p>
    <w:p w14:paraId="6B852221" w14:textId="604CC8A8" w:rsidR="00E57632" w:rsidRDefault="0022474B" w:rsidP="0022474B">
      <w:pPr>
        <w:pStyle w:val="a4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Если хотя бы у одной номенклатуры признак </w:t>
      </w:r>
      <w:proofErr w:type="gramStart"/>
      <w:r>
        <w:rPr>
          <w:sz w:val="24"/>
          <w:szCs w:val="24"/>
        </w:rPr>
        <w:t>Да</w:t>
      </w:r>
      <w:proofErr w:type="gramEnd"/>
      <w:r>
        <w:rPr>
          <w:sz w:val="24"/>
          <w:szCs w:val="24"/>
        </w:rPr>
        <w:t xml:space="preserve"> – при создании Заказа на продажу в шапку проставить в поле «Негабарит ИМ» галочку</w:t>
      </w:r>
      <w:r w:rsidR="00E23FF7">
        <w:rPr>
          <w:sz w:val="24"/>
          <w:szCs w:val="24"/>
        </w:rPr>
        <w:t xml:space="preserve"> (поле из раздела «Изменение модели данных» данного ФД)</w:t>
      </w:r>
      <w:r>
        <w:rPr>
          <w:sz w:val="24"/>
          <w:szCs w:val="24"/>
        </w:rPr>
        <w:t>.</w:t>
      </w:r>
    </w:p>
    <w:p w14:paraId="3E929149" w14:textId="5481E055" w:rsidR="0022474B" w:rsidRPr="00DA0D06" w:rsidRDefault="0022474B" w:rsidP="0022474B">
      <w:pPr>
        <w:pStyle w:val="a4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Если </w:t>
      </w:r>
      <w:proofErr w:type="gramStart"/>
      <w:r>
        <w:rPr>
          <w:sz w:val="24"/>
          <w:szCs w:val="24"/>
        </w:rPr>
        <w:t>Нет</w:t>
      </w:r>
      <w:proofErr w:type="gramEnd"/>
      <w:r>
        <w:rPr>
          <w:sz w:val="24"/>
          <w:szCs w:val="24"/>
        </w:rPr>
        <w:t xml:space="preserve"> – следовать прежнему алгоритму.</w:t>
      </w:r>
    </w:p>
    <w:p w14:paraId="1E918F6D" w14:textId="43145BAC" w:rsidR="00A90941" w:rsidRPr="00A90941" w:rsidRDefault="00A90941" w:rsidP="00E57632">
      <w:pPr>
        <w:pStyle w:val="a4"/>
        <w:numPr>
          <w:ilvl w:val="0"/>
          <w:numId w:val="24"/>
        </w:numPr>
        <w:rPr>
          <w:b/>
          <w:sz w:val="24"/>
          <w:szCs w:val="24"/>
        </w:rPr>
      </w:pPr>
      <w:r w:rsidRPr="00A90941">
        <w:rPr>
          <w:b/>
          <w:sz w:val="24"/>
          <w:szCs w:val="24"/>
        </w:rPr>
        <w:t>Модификация кнопки «Комплектация»</w:t>
      </w:r>
      <w:r>
        <w:rPr>
          <w:b/>
          <w:sz w:val="24"/>
          <w:szCs w:val="24"/>
        </w:rPr>
        <w:t xml:space="preserve"> в Заказе на продажу</w:t>
      </w:r>
      <w:r w:rsidRPr="00A90941">
        <w:rPr>
          <w:b/>
          <w:sz w:val="24"/>
          <w:szCs w:val="24"/>
        </w:rPr>
        <w:t>.</w:t>
      </w:r>
    </w:p>
    <w:p w14:paraId="6113FB21" w14:textId="78AF0B2D" w:rsidR="00A90941" w:rsidRDefault="00A90941" w:rsidP="00A90941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A90941">
        <w:rPr>
          <w:b/>
          <w:sz w:val="24"/>
          <w:szCs w:val="24"/>
        </w:rPr>
        <w:t>Путь:</w:t>
      </w:r>
      <w:r>
        <w:rPr>
          <w:sz w:val="24"/>
          <w:szCs w:val="24"/>
        </w:rPr>
        <w:t xml:space="preserve"> </w:t>
      </w:r>
      <w:r w:rsidRPr="00A90941">
        <w:rPr>
          <w:sz w:val="24"/>
          <w:szCs w:val="24"/>
        </w:rPr>
        <w:t>Расчеты с клиентами/Обычный/Заказы на продажу/Заказ на продажу интернет магазина</w:t>
      </w:r>
      <w:r>
        <w:rPr>
          <w:sz w:val="24"/>
          <w:szCs w:val="24"/>
        </w:rPr>
        <w:t>.</w:t>
      </w:r>
    </w:p>
    <w:p w14:paraId="400EB8FF" w14:textId="77777777" w:rsidR="00A90941" w:rsidRDefault="00A90941" w:rsidP="00A90941">
      <w:pPr>
        <w:pStyle w:val="a4"/>
        <w:ind w:firstLine="0"/>
        <w:rPr>
          <w:sz w:val="24"/>
          <w:szCs w:val="24"/>
        </w:rPr>
      </w:pPr>
      <w:r w:rsidRPr="00A90941">
        <w:rPr>
          <w:sz w:val="24"/>
          <w:szCs w:val="24"/>
        </w:rPr>
        <w:t xml:space="preserve"> </w:t>
      </w:r>
      <w:r>
        <w:rPr>
          <w:sz w:val="24"/>
          <w:szCs w:val="24"/>
        </w:rPr>
        <w:t>При нажатии на кнопку «Комплектация» проверить наличие признака «Негабарит ИМ» в шапке Заказа на продажу.</w:t>
      </w:r>
    </w:p>
    <w:p w14:paraId="362B9288" w14:textId="46C132E8" w:rsidR="00A90941" w:rsidRDefault="00A90941" w:rsidP="00A90941">
      <w:pPr>
        <w:pStyle w:val="a4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Если </w:t>
      </w:r>
      <w:proofErr w:type="gramStart"/>
      <w:r>
        <w:rPr>
          <w:sz w:val="24"/>
          <w:szCs w:val="24"/>
        </w:rPr>
        <w:t>Нет</w:t>
      </w:r>
      <w:proofErr w:type="gramEnd"/>
      <w:r>
        <w:rPr>
          <w:sz w:val="24"/>
          <w:szCs w:val="24"/>
        </w:rPr>
        <w:t xml:space="preserve"> – следовать прежним алгоритмам</w:t>
      </w:r>
    </w:p>
    <w:p w14:paraId="11E157AE" w14:textId="451986DE" w:rsidR="00A90941" w:rsidRDefault="00A90941" w:rsidP="00A90941">
      <w:pPr>
        <w:pStyle w:val="a4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Если </w:t>
      </w:r>
      <w:proofErr w:type="gramStart"/>
      <w:r>
        <w:rPr>
          <w:sz w:val="24"/>
          <w:szCs w:val="24"/>
        </w:rPr>
        <w:t>Да</w:t>
      </w:r>
      <w:proofErr w:type="gramEnd"/>
      <w:r>
        <w:rPr>
          <w:sz w:val="24"/>
          <w:szCs w:val="24"/>
        </w:rPr>
        <w:t xml:space="preserve">: </w:t>
      </w:r>
    </w:p>
    <w:p w14:paraId="7F57DC5E" w14:textId="57EDC329" w:rsidR="00A90941" w:rsidRDefault="00A90941" w:rsidP="00A90941">
      <w:pPr>
        <w:pStyle w:val="a4"/>
        <w:numPr>
          <w:ilvl w:val="1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Проверить наличие признака «Негабаритный товар ИМ» в карточке номенклатуры</w:t>
      </w:r>
      <w:r w:rsidR="00F452D3">
        <w:rPr>
          <w:sz w:val="24"/>
          <w:szCs w:val="24"/>
        </w:rPr>
        <w:t xml:space="preserve"> (необходимо для выделения в отдельный МК негабаритного товара ИМ)</w:t>
      </w:r>
      <w:r>
        <w:rPr>
          <w:sz w:val="24"/>
          <w:szCs w:val="24"/>
        </w:rPr>
        <w:t>:</w:t>
      </w:r>
    </w:p>
    <w:p w14:paraId="49899E36" w14:textId="77777777" w:rsidR="006832AD" w:rsidRDefault="00A90941" w:rsidP="009534E1">
      <w:pPr>
        <w:pStyle w:val="a4"/>
        <w:numPr>
          <w:ilvl w:val="2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Если </w:t>
      </w:r>
      <w:proofErr w:type="gramStart"/>
      <w:r>
        <w:rPr>
          <w:sz w:val="24"/>
          <w:szCs w:val="24"/>
        </w:rPr>
        <w:t>Да</w:t>
      </w:r>
      <w:proofErr w:type="gramEnd"/>
      <w:r w:rsidR="006832AD">
        <w:rPr>
          <w:sz w:val="24"/>
          <w:szCs w:val="24"/>
        </w:rPr>
        <w:t xml:space="preserve">: </w:t>
      </w:r>
    </w:p>
    <w:p w14:paraId="2D592A0F" w14:textId="432DAA84" w:rsidR="006832AD" w:rsidRDefault="00DA1999" w:rsidP="006832AD">
      <w:pPr>
        <w:pStyle w:val="a4"/>
        <w:numPr>
          <w:ilvl w:val="3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номенклатуры выделить в отдельный маршрут</w:t>
      </w:r>
      <w:r w:rsidR="006832AD">
        <w:rPr>
          <w:sz w:val="24"/>
          <w:szCs w:val="24"/>
        </w:rPr>
        <w:t xml:space="preserve"> комплектации</w:t>
      </w:r>
    </w:p>
    <w:p w14:paraId="49F35D7F" w14:textId="2702C80D" w:rsidR="006832AD" w:rsidRDefault="006832AD" w:rsidP="006832AD">
      <w:pPr>
        <w:pStyle w:val="a4"/>
        <w:numPr>
          <w:ilvl w:val="3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комплектовать из области комплектации, где </w:t>
      </w:r>
      <w:proofErr w:type="spellStart"/>
      <w:r w:rsidRPr="006832AD">
        <w:rPr>
          <w:sz w:val="24"/>
          <w:szCs w:val="24"/>
        </w:rPr>
        <w:t>WMSStoreArea</w:t>
      </w:r>
      <w:r>
        <w:rPr>
          <w:sz w:val="24"/>
          <w:szCs w:val="24"/>
        </w:rPr>
        <w:t>.</w:t>
      </w:r>
      <w:r w:rsidRPr="006832AD">
        <w:rPr>
          <w:sz w:val="24"/>
          <w:szCs w:val="24"/>
        </w:rPr>
        <w:t>LFL_IsOversizedItem</w:t>
      </w:r>
      <w:proofErr w:type="spellEnd"/>
      <w:r>
        <w:rPr>
          <w:sz w:val="24"/>
          <w:szCs w:val="24"/>
        </w:rPr>
        <w:t xml:space="preserve"> = Да (</w:t>
      </w:r>
      <w:r w:rsidRPr="006832AD">
        <w:rPr>
          <w:sz w:val="24"/>
          <w:szCs w:val="24"/>
        </w:rPr>
        <w:t>поле из раздела «Изменение модели данных» данного ФД</w:t>
      </w:r>
      <w:r>
        <w:rPr>
          <w:sz w:val="24"/>
          <w:szCs w:val="24"/>
        </w:rPr>
        <w:t>)</w:t>
      </w:r>
    </w:p>
    <w:p w14:paraId="6D6B4522" w14:textId="77777777" w:rsidR="006832AD" w:rsidRDefault="00DA1999" w:rsidP="006832AD">
      <w:pPr>
        <w:pStyle w:val="a4"/>
        <w:numPr>
          <w:ilvl w:val="3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в маршруте комплектации проставить галку Мезонин</w:t>
      </w:r>
      <w:r w:rsidR="009534E1">
        <w:rPr>
          <w:sz w:val="24"/>
          <w:szCs w:val="24"/>
        </w:rPr>
        <w:t xml:space="preserve"> (</w:t>
      </w:r>
      <w:proofErr w:type="spellStart"/>
      <w:r w:rsidR="009534E1">
        <w:rPr>
          <w:sz w:val="24"/>
          <w:szCs w:val="24"/>
        </w:rPr>
        <w:t>WMSPickingRoute</w:t>
      </w:r>
      <w:r w:rsidR="009534E1" w:rsidRPr="009534E1">
        <w:rPr>
          <w:sz w:val="24"/>
          <w:szCs w:val="24"/>
        </w:rPr>
        <w:t>.LFL_IsMezonin</w:t>
      </w:r>
      <w:proofErr w:type="spellEnd"/>
      <w:r w:rsidR="009534E1">
        <w:rPr>
          <w:sz w:val="24"/>
          <w:szCs w:val="24"/>
        </w:rPr>
        <w:t>)</w:t>
      </w:r>
    </w:p>
    <w:p w14:paraId="09C3E2FF" w14:textId="448B5AD8" w:rsidR="00F9214F" w:rsidRDefault="00DA1999" w:rsidP="006832AD">
      <w:pPr>
        <w:pStyle w:val="a4"/>
        <w:numPr>
          <w:ilvl w:val="3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создать задание на ТСД «Сборка негабарита ИМ»</w:t>
      </w:r>
      <w:r w:rsidR="009534E1">
        <w:rPr>
          <w:sz w:val="24"/>
          <w:szCs w:val="24"/>
        </w:rPr>
        <w:t xml:space="preserve"> (</w:t>
      </w:r>
      <w:r w:rsidR="004C27B5">
        <w:rPr>
          <w:sz w:val="24"/>
          <w:szCs w:val="24"/>
        </w:rPr>
        <w:t xml:space="preserve">новый </w:t>
      </w:r>
      <w:proofErr w:type="spellStart"/>
      <w:r w:rsidR="004C27B5">
        <w:rPr>
          <w:sz w:val="24"/>
          <w:szCs w:val="24"/>
          <w:lang w:val="en-US"/>
        </w:rPr>
        <w:t>enum</w:t>
      </w:r>
      <w:proofErr w:type="spellEnd"/>
      <w:r w:rsidR="004C27B5" w:rsidRPr="004C27B5">
        <w:rPr>
          <w:sz w:val="24"/>
          <w:szCs w:val="24"/>
        </w:rPr>
        <w:t xml:space="preserve"> </w:t>
      </w:r>
      <w:r w:rsidR="004C27B5">
        <w:rPr>
          <w:sz w:val="24"/>
          <w:szCs w:val="24"/>
        </w:rPr>
        <w:t>из раздела «Изменение модели данных» данного ФД</w:t>
      </w:r>
      <w:r w:rsidR="009534E1">
        <w:rPr>
          <w:sz w:val="24"/>
          <w:szCs w:val="24"/>
        </w:rPr>
        <w:t>)</w:t>
      </w:r>
      <w:r>
        <w:rPr>
          <w:sz w:val="24"/>
          <w:szCs w:val="24"/>
        </w:rPr>
        <w:t xml:space="preserve">. </w:t>
      </w:r>
    </w:p>
    <w:p w14:paraId="019FD24C" w14:textId="0A3567AB" w:rsidR="00A90941" w:rsidRDefault="00F9214F" w:rsidP="009534E1">
      <w:pPr>
        <w:pStyle w:val="a4"/>
        <w:numPr>
          <w:ilvl w:val="2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Если </w:t>
      </w:r>
      <w:proofErr w:type="gramStart"/>
      <w:r>
        <w:rPr>
          <w:sz w:val="24"/>
          <w:szCs w:val="24"/>
        </w:rPr>
        <w:t>Нет</w:t>
      </w:r>
      <w:proofErr w:type="gramEnd"/>
      <w:r>
        <w:rPr>
          <w:sz w:val="24"/>
          <w:szCs w:val="24"/>
        </w:rPr>
        <w:t xml:space="preserve"> – </w:t>
      </w:r>
      <w:r w:rsidR="006832AD">
        <w:rPr>
          <w:sz w:val="24"/>
          <w:szCs w:val="24"/>
        </w:rPr>
        <w:t xml:space="preserve">номенклатуры </w:t>
      </w:r>
      <w:r>
        <w:rPr>
          <w:sz w:val="24"/>
          <w:szCs w:val="24"/>
        </w:rPr>
        <w:t>выделить в отдельный МК и следовать прежним алгоритмам.</w:t>
      </w:r>
      <w:r w:rsidR="00DA1999">
        <w:rPr>
          <w:sz w:val="24"/>
          <w:szCs w:val="24"/>
        </w:rPr>
        <w:t xml:space="preserve"> </w:t>
      </w:r>
    </w:p>
    <w:p w14:paraId="739CC2F4" w14:textId="0E6E25FF" w:rsidR="0029726A" w:rsidRPr="0029726A" w:rsidRDefault="0029726A" w:rsidP="0029726A">
      <w:pPr>
        <w:pStyle w:val="a4"/>
        <w:numPr>
          <w:ilvl w:val="0"/>
          <w:numId w:val="23"/>
        </w:numPr>
        <w:rPr>
          <w:b/>
          <w:sz w:val="24"/>
          <w:szCs w:val="24"/>
        </w:rPr>
      </w:pPr>
      <w:r w:rsidRPr="0029726A">
        <w:rPr>
          <w:b/>
          <w:sz w:val="24"/>
          <w:szCs w:val="24"/>
        </w:rPr>
        <w:t xml:space="preserve">Заполнение </w:t>
      </w:r>
      <w:r w:rsidRPr="0029726A">
        <w:rPr>
          <w:b/>
          <w:sz w:val="24"/>
          <w:szCs w:val="24"/>
        </w:rPr>
        <w:t>«О</w:t>
      </w:r>
      <w:r w:rsidRPr="0029726A">
        <w:rPr>
          <w:b/>
          <w:sz w:val="24"/>
          <w:szCs w:val="24"/>
        </w:rPr>
        <w:t>тчета по операциям</w:t>
      </w:r>
      <w:r w:rsidRPr="0029726A">
        <w:rPr>
          <w:b/>
          <w:sz w:val="24"/>
          <w:szCs w:val="24"/>
        </w:rPr>
        <w:t>»</w:t>
      </w:r>
      <w:r>
        <w:rPr>
          <w:b/>
          <w:sz w:val="24"/>
          <w:szCs w:val="24"/>
        </w:rPr>
        <w:t>.</w:t>
      </w:r>
    </w:p>
    <w:p w14:paraId="29062731" w14:textId="09302A35" w:rsidR="00E57632" w:rsidRPr="00DA0D06" w:rsidRDefault="0029726A" w:rsidP="0029726A">
      <w:pPr>
        <w:pStyle w:val="a4"/>
        <w:ind w:left="360" w:firstLine="0"/>
        <w:rPr>
          <w:sz w:val="24"/>
          <w:szCs w:val="24"/>
        </w:rPr>
      </w:pPr>
      <w:r>
        <w:rPr>
          <w:sz w:val="24"/>
          <w:szCs w:val="24"/>
        </w:rPr>
        <w:t>После выполнения задания на ТСД с типом «</w:t>
      </w:r>
      <w:r w:rsidRPr="0029726A">
        <w:rPr>
          <w:sz w:val="24"/>
          <w:szCs w:val="24"/>
        </w:rPr>
        <w:t>Сборка негабарита ИМ</w:t>
      </w:r>
      <w:r>
        <w:rPr>
          <w:sz w:val="24"/>
          <w:szCs w:val="24"/>
        </w:rPr>
        <w:t>» (</w:t>
      </w:r>
      <w:r w:rsidRPr="0029726A">
        <w:rPr>
          <w:sz w:val="24"/>
          <w:szCs w:val="24"/>
        </w:rPr>
        <w:t xml:space="preserve">новый </w:t>
      </w:r>
      <w:proofErr w:type="spellStart"/>
      <w:r w:rsidRPr="0029726A">
        <w:rPr>
          <w:sz w:val="24"/>
          <w:szCs w:val="24"/>
        </w:rPr>
        <w:t>enum</w:t>
      </w:r>
      <w:proofErr w:type="spellEnd"/>
      <w:r w:rsidRPr="0029726A">
        <w:rPr>
          <w:sz w:val="24"/>
          <w:szCs w:val="24"/>
        </w:rPr>
        <w:t xml:space="preserve"> из раздела «Изменение модели данных» данного ФД</w:t>
      </w:r>
      <w:r>
        <w:rPr>
          <w:sz w:val="24"/>
          <w:szCs w:val="24"/>
        </w:rPr>
        <w:t>) - д</w:t>
      </w:r>
      <w:r w:rsidRPr="0029726A">
        <w:rPr>
          <w:sz w:val="24"/>
          <w:szCs w:val="24"/>
        </w:rPr>
        <w:t>обавить запись в таблицу «Журнал складских операций» (</w:t>
      </w:r>
      <w:proofErr w:type="spellStart"/>
      <w:r w:rsidRPr="0029726A">
        <w:rPr>
          <w:sz w:val="24"/>
          <w:szCs w:val="24"/>
        </w:rPr>
        <w:t>WMS_JournalWarehouseOperationTable</w:t>
      </w:r>
      <w:proofErr w:type="spellEnd"/>
      <w:r w:rsidRPr="0029726A">
        <w:rPr>
          <w:sz w:val="24"/>
          <w:szCs w:val="24"/>
        </w:rPr>
        <w:t xml:space="preserve">) для текущего сотрудника со значением </w:t>
      </w:r>
      <w:r w:rsidR="004161CF">
        <w:rPr>
          <w:sz w:val="24"/>
          <w:szCs w:val="24"/>
        </w:rPr>
        <w:t>типа операции «</w:t>
      </w:r>
      <w:r w:rsidR="004161CF">
        <w:rPr>
          <w:sz w:val="24"/>
          <w:szCs w:val="24"/>
        </w:rPr>
        <w:t>Сборка негабарита ИМ</w:t>
      </w:r>
      <w:r w:rsidR="004161CF">
        <w:rPr>
          <w:sz w:val="24"/>
          <w:szCs w:val="24"/>
        </w:rPr>
        <w:t>» (</w:t>
      </w:r>
      <w:r w:rsidR="004161CF">
        <w:rPr>
          <w:sz w:val="24"/>
          <w:szCs w:val="24"/>
        </w:rPr>
        <w:t xml:space="preserve">новый </w:t>
      </w:r>
      <w:proofErr w:type="spellStart"/>
      <w:r w:rsidR="004161CF">
        <w:rPr>
          <w:sz w:val="24"/>
          <w:szCs w:val="24"/>
          <w:lang w:val="en-US"/>
        </w:rPr>
        <w:t>enum</w:t>
      </w:r>
      <w:proofErr w:type="spellEnd"/>
      <w:r w:rsidR="004161CF" w:rsidRPr="004C27B5">
        <w:rPr>
          <w:sz w:val="24"/>
          <w:szCs w:val="24"/>
        </w:rPr>
        <w:t xml:space="preserve"> </w:t>
      </w:r>
      <w:r w:rsidR="004161CF">
        <w:rPr>
          <w:sz w:val="24"/>
          <w:szCs w:val="24"/>
        </w:rPr>
        <w:t>из раздела «Изменение модели данных» данного ФД</w:t>
      </w:r>
      <w:r w:rsidR="004161CF">
        <w:rPr>
          <w:sz w:val="24"/>
          <w:szCs w:val="24"/>
        </w:rPr>
        <w:t xml:space="preserve">). </w:t>
      </w:r>
    </w:p>
    <w:p w14:paraId="63F85BD9" w14:textId="099055A7" w:rsidR="00ED2A19" w:rsidRDefault="001576D3" w:rsidP="000224EC">
      <w:pPr>
        <w:pStyle w:val="10"/>
      </w:pPr>
      <w:r>
        <w:t>Настройки</w:t>
      </w:r>
    </w:p>
    <w:p w14:paraId="0132AB5C" w14:textId="4E85D128" w:rsidR="00DA0D06" w:rsidRPr="00DA0D06" w:rsidRDefault="004161CF" w:rsidP="00DA0D06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Необходимо создать новую область хранения с галкой «</w:t>
      </w:r>
      <w:r w:rsidRPr="0029726A">
        <w:rPr>
          <w:sz w:val="24"/>
          <w:szCs w:val="24"/>
        </w:rPr>
        <w:t>Зона негабаритного товара ИМ</w:t>
      </w:r>
      <w:r>
        <w:rPr>
          <w:sz w:val="24"/>
          <w:szCs w:val="24"/>
        </w:rPr>
        <w:t>» и настроить в ней ячейки комплектации.</w:t>
      </w:r>
    </w:p>
    <w:p w14:paraId="073889CA" w14:textId="77777777" w:rsidR="00EF1F02" w:rsidRDefault="00EF1F02" w:rsidP="00EF1F02">
      <w:pPr>
        <w:pStyle w:val="10"/>
      </w:pPr>
      <w:r>
        <w:lastRenderedPageBreak/>
        <w:t>Отчеты и выходные формы</w:t>
      </w:r>
    </w:p>
    <w:p w14:paraId="322C6C5C" w14:textId="071A8E66" w:rsidR="00C022D9" w:rsidRPr="00C022D9" w:rsidRDefault="00AD1FFF" w:rsidP="006C4A32">
      <w:pPr>
        <w:pStyle w:val="a4"/>
        <w:ind w:firstLine="0"/>
      </w:pPr>
      <w:r w:rsidRPr="00C4245E">
        <w:rPr>
          <w:noProof/>
          <w:sz w:val="24"/>
          <w:szCs w:val="24"/>
        </w:rPr>
        <w:t>Нет</w:t>
      </w:r>
      <w:r>
        <w:rPr>
          <w:noProof/>
        </w:rPr>
        <w:t>.</w:t>
      </w:r>
    </w:p>
    <w:p w14:paraId="6D45CDBA" w14:textId="7AAE85D2" w:rsidR="00EF1F02" w:rsidRDefault="00EF1F02" w:rsidP="00EF1F02">
      <w:pPr>
        <w:pStyle w:val="10"/>
      </w:pPr>
      <w:r>
        <w:t>Размещение в системе</w:t>
      </w:r>
    </w:p>
    <w:p w14:paraId="1450B3D7" w14:textId="60036D50" w:rsidR="004161CF" w:rsidRPr="004161CF" w:rsidRDefault="004161CF" w:rsidP="004161CF">
      <w:pPr>
        <w:pStyle w:val="a4"/>
        <w:ind w:firstLine="0"/>
        <w:rPr>
          <w:sz w:val="24"/>
          <w:szCs w:val="24"/>
        </w:rPr>
      </w:pPr>
      <w:r w:rsidRPr="004161CF">
        <w:rPr>
          <w:sz w:val="24"/>
          <w:szCs w:val="24"/>
        </w:rPr>
        <w:t>Расчеты с клиентами/Обычный/Заказы на продажу/Заказ на продажу интернет магазина.</w:t>
      </w:r>
    </w:p>
    <w:p w14:paraId="336EA076" w14:textId="1B579437" w:rsidR="00D1295D" w:rsidRDefault="005553A1" w:rsidP="00BA05AB">
      <w:pPr>
        <w:pStyle w:val="10"/>
      </w:pPr>
      <w:r>
        <w:t>Ограничение доступа</w:t>
      </w:r>
      <w:bookmarkEnd w:id="6"/>
    </w:p>
    <w:p w14:paraId="56396E8B" w14:textId="14E7FBF9" w:rsidR="00AD1FFF" w:rsidRPr="00AD1FFF" w:rsidRDefault="00AD1FFF" w:rsidP="00AD1FFF">
      <w:pPr>
        <w:pStyle w:val="a4"/>
        <w:ind w:firstLine="0"/>
        <w:rPr>
          <w:sz w:val="24"/>
          <w:szCs w:val="24"/>
        </w:rPr>
      </w:pPr>
      <w:r w:rsidRPr="00AD1FFF">
        <w:rPr>
          <w:sz w:val="24"/>
          <w:szCs w:val="24"/>
        </w:rPr>
        <w:t>Нет.</w:t>
      </w:r>
    </w:p>
    <w:p w14:paraId="6C11B1EC" w14:textId="2087E4C1" w:rsidR="00196450" w:rsidRDefault="00196450" w:rsidP="00196450">
      <w:pPr>
        <w:pStyle w:val="10"/>
      </w:pPr>
      <w:bookmarkStart w:id="7" w:name="_Приложения"/>
      <w:bookmarkStart w:id="8" w:name="_Toc309597748"/>
      <w:bookmarkEnd w:id="7"/>
      <w:r>
        <w:t>Допущения и ограничения</w:t>
      </w:r>
    </w:p>
    <w:p w14:paraId="7DE3A1A4" w14:textId="77777777" w:rsidR="00196450" w:rsidRPr="00B2280A" w:rsidRDefault="00630114" w:rsidP="00196450">
      <w:pPr>
        <w:pStyle w:val="a"/>
        <w:numPr>
          <w:ilvl w:val="0"/>
          <w:numId w:val="0"/>
        </w:numPr>
        <w:rPr>
          <w:sz w:val="24"/>
          <w:szCs w:val="24"/>
        </w:rPr>
      </w:pPr>
      <w:r w:rsidRPr="00B2280A">
        <w:rPr>
          <w:sz w:val="24"/>
          <w:szCs w:val="24"/>
        </w:rPr>
        <w:t>Нет</w:t>
      </w:r>
      <w:r w:rsidR="008271A6" w:rsidRPr="00B2280A">
        <w:rPr>
          <w:sz w:val="24"/>
          <w:szCs w:val="24"/>
        </w:rPr>
        <w:t>.</w:t>
      </w:r>
    </w:p>
    <w:p w14:paraId="20BD1AF9" w14:textId="77777777" w:rsidR="00A304F4" w:rsidRDefault="008457D5" w:rsidP="00A304F4">
      <w:pPr>
        <w:pStyle w:val="10"/>
      </w:pPr>
      <w:r>
        <w:t>Связанные модификации</w:t>
      </w:r>
      <w:bookmarkEnd w:id="8"/>
    </w:p>
    <w:p w14:paraId="11C088D1" w14:textId="7F831A1D" w:rsidR="00DE5218" w:rsidRPr="00AD1FFF" w:rsidRDefault="004161CF" w:rsidP="00D96136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DAX-7404</w:t>
      </w:r>
      <w:r w:rsidR="00D96136" w:rsidRPr="00D96136">
        <w:rPr>
          <w:sz w:val="24"/>
          <w:szCs w:val="24"/>
        </w:rPr>
        <w:t xml:space="preserve">. </w:t>
      </w:r>
      <w:r w:rsidRPr="004161CF">
        <w:rPr>
          <w:sz w:val="24"/>
          <w:szCs w:val="24"/>
        </w:rPr>
        <w:t>Комплектации крупногабаритных товаров МП: Модификация карточки номенклатуры</w:t>
      </w:r>
      <w:r>
        <w:rPr>
          <w:sz w:val="24"/>
          <w:szCs w:val="24"/>
        </w:rPr>
        <w:t>.</w:t>
      </w:r>
    </w:p>
    <w:sectPr w:rsidR="00DE5218" w:rsidRPr="00AD1FFF" w:rsidSect="00EF1F02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A76478" w14:textId="77777777" w:rsidR="00186FE6" w:rsidRDefault="00186FE6">
      <w:r>
        <w:separator/>
      </w:r>
    </w:p>
  </w:endnote>
  <w:endnote w:type="continuationSeparator" w:id="0">
    <w:p w14:paraId="4512954E" w14:textId="77777777" w:rsidR="00186FE6" w:rsidRDefault="00186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683F4A" w14:textId="58131579"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9071F">
          <w:rPr>
            <w:sz w:val="18"/>
            <w:szCs w:val="18"/>
          </w:rPr>
          <w:t>DAX-7405. Комплектация крупно габаритных товаров ИМ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4161CF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4161CF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C08AB2" w14:textId="22472A4E"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9071F">
          <w:rPr>
            <w:rFonts w:ascii="Times New Roman" w:hAnsi="Times New Roman"/>
            <w:sz w:val="18"/>
            <w:szCs w:val="18"/>
          </w:rPr>
          <w:t>DAX-7405. Комплектация крупно габаритных товаров ИМ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4161CF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4161CF">
      <w:rPr>
        <w:rFonts w:ascii="Times New Roman" w:hAnsi="Times New Roman"/>
        <w:noProof/>
        <w:sz w:val="18"/>
        <w:szCs w:val="18"/>
      </w:rPr>
      <w:t>3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0097A4" w14:textId="77777777" w:rsidR="00186FE6" w:rsidRDefault="00186FE6">
      <w:r>
        <w:separator/>
      </w:r>
    </w:p>
  </w:footnote>
  <w:footnote w:type="continuationSeparator" w:id="0">
    <w:p w14:paraId="3BE43B72" w14:textId="77777777" w:rsidR="00186FE6" w:rsidRDefault="00186F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709167" w14:textId="77777777"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F984D1" w14:textId="0DC6E334" w:rsidR="00DE3E70" w:rsidRPr="00EF1F02" w:rsidRDefault="0067020F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610F1515" wp14:editId="1AA8A351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12F5747A"/>
    <w:multiLevelType w:val="hybridMultilevel"/>
    <w:tmpl w:val="82822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DB96D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33C0022"/>
    <w:multiLevelType w:val="hybridMultilevel"/>
    <w:tmpl w:val="72E64C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1E3F6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72692E"/>
    <w:multiLevelType w:val="hybridMultilevel"/>
    <w:tmpl w:val="9A3C6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BC2466"/>
    <w:multiLevelType w:val="multilevel"/>
    <w:tmpl w:val="AB9C18D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6627EEC"/>
    <w:multiLevelType w:val="multilevel"/>
    <w:tmpl w:val="B30A1DB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30639C"/>
    <w:multiLevelType w:val="multilevel"/>
    <w:tmpl w:val="4DB483A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D2E410A"/>
    <w:multiLevelType w:val="hybridMultilevel"/>
    <w:tmpl w:val="BEFEC2F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15" w15:restartNumberingAfterBreak="0">
    <w:nsid w:val="44AA714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649106A"/>
    <w:multiLevelType w:val="hybridMultilevel"/>
    <w:tmpl w:val="E2E04B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AB30653"/>
    <w:multiLevelType w:val="multilevel"/>
    <w:tmpl w:val="782E00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  <w:i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BBB17B4"/>
    <w:multiLevelType w:val="hybridMultilevel"/>
    <w:tmpl w:val="196820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07150C1"/>
    <w:multiLevelType w:val="hybridMultilevel"/>
    <w:tmpl w:val="AB7AEE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290344B"/>
    <w:multiLevelType w:val="hybridMultilevel"/>
    <w:tmpl w:val="D4DCB6CA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EB0914"/>
    <w:multiLevelType w:val="hybridMultilevel"/>
    <w:tmpl w:val="FDE498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5B6977"/>
    <w:multiLevelType w:val="hybridMultilevel"/>
    <w:tmpl w:val="53E8712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5" w15:restartNumberingAfterBreak="0">
    <w:nsid w:val="5C0E61AB"/>
    <w:multiLevelType w:val="hybridMultilevel"/>
    <w:tmpl w:val="31DADB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EA3D6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27619B9"/>
    <w:multiLevelType w:val="hybridMultilevel"/>
    <w:tmpl w:val="14C054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636500D"/>
    <w:multiLevelType w:val="hybridMultilevel"/>
    <w:tmpl w:val="96301B3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1"/>
  </w:num>
  <w:num w:numId="3">
    <w:abstractNumId w:val="14"/>
  </w:num>
  <w:num w:numId="4">
    <w:abstractNumId w:val="1"/>
  </w:num>
  <w:num w:numId="5">
    <w:abstractNumId w:val="0"/>
  </w:num>
  <w:num w:numId="6">
    <w:abstractNumId w:val="7"/>
  </w:num>
  <w:num w:numId="7">
    <w:abstractNumId w:val="20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21"/>
  </w:num>
  <w:num w:numId="10">
    <w:abstractNumId w:val="17"/>
  </w:num>
  <w:num w:numId="11">
    <w:abstractNumId w:val="12"/>
  </w:num>
  <w:num w:numId="12">
    <w:abstractNumId w:val="28"/>
  </w:num>
  <w:num w:numId="13">
    <w:abstractNumId w:val="10"/>
  </w:num>
  <w:num w:numId="14">
    <w:abstractNumId w:val="5"/>
  </w:num>
  <w:num w:numId="15">
    <w:abstractNumId w:val="26"/>
  </w:num>
  <w:num w:numId="16">
    <w:abstractNumId w:val="18"/>
  </w:num>
  <w:num w:numId="17">
    <w:abstractNumId w:val="3"/>
  </w:num>
  <w:num w:numId="18">
    <w:abstractNumId w:val="9"/>
  </w:num>
  <w:num w:numId="19">
    <w:abstractNumId w:val="13"/>
  </w:num>
  <w:num w:numId="20">
    <w:abstractNumId w:val="8"/>
  </w:num>
  <w:num w:numId="21">
    <w:abstractNumId w:val="4"/>
  </w:num>
  <w:num w:numId="22">
    <w:abstractNumId w:val="16"/>
  </w:num>
  <w:num w:numId="23">
    <w:abstractNumId w:val="23"/>
  </w:num>
  <w:num w:numId="24">
    <w:abstractNumId w:val="15"/>
  </w:num>
  <w:num w:numId="25">
    <w:abstractNumId w:val="6"/>
  </w:num>
  <w:num w:numId="26">
    <w:abstractNumId w:val="27"/>
  </w:num>
  <w:num w:numId="27">
    <w:abstractNumId w:val="2"/>
  </w:num>
  <w:num w:numId="28">
    <w:abstractNumId w:val="19"/>
  </w:num>
  <w:num w:numId="29">
    <w:abstractNumId w:val="22"/>
  </w:num>
  <w:num w:numId="30">
    <w:abstractNumId w:val="2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1EF"/>
    <w:rsid w:val="00000573"/>
    <w:rsid w:val="0000084A"/>
    <w:rsid w:val="000008CD"/>
    <w:rsid w:val="0000145E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6BB5"/>
    <w:rsid w:val="00007AAE"/>
    <w:rsid w:val="0001078D"/>
    <w:rsid w:val="0001080B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627"/>
    <w:rsid w:val="00025979"/>
    <w:rsid w:val="00025CD8"/>
    <w:rsid w:val="00025FF0"/>
    <w:rsid w:val="00026D83"/>
    <w:rsid w:val="0002792E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365B"/>
    <w:rsid w:val="00033B9C"/>
    <w:rsid w:val="0003503B"/>
    <w:rsid w:val="00035D89"/>
    <w:rsid w:val="00035E6B"/>
    <w:rsid w:val="0003619C"/>
    <w:rsid w:val="000365A5"/>
    <w:rsid w:val="00037129"/>
    <w:rsid w:val="00037E06"/>
    <w:rsid w:val="00041DE8"/>
    <w:rsid w:val="00041E0F"/>
    <w:rsid w:val="00042B05"/>
    <w:rsid w:val="000434BF"/>
    <w:rsid w:val="00043CB4"/>
    <w:rsid w:val="00043D80"/>
    <w:rsid w:val="0004588F"/>
    <w:rsid w:val="000458A8"/>
    <w:rsid w:val="000458E2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2FF0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72D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38EA"/>
    <w:rsid w:val="000944DC"/>
    <w:rsid w:val="0009455D"/>
    <w:rsid w:val="00094E76"/>
    <w:rsid w:val="00094ED8"/>
    <w:rsid w:val="00096431"/>
    <w:rsid w:val="00096B4B"/>
    <w:rsid w:val="000977B4"/>
    <w:rsid w:val="00097B4E"/>
    <w:rsid w:val="00097C38"/>
    <w:rsid w:val="00097ED8"/>
    <w:rsid w:val="000A02D2"/>
    <w:rsid w:val="000A032B"/>
    <w:rsid w:val="000A1409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3BD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A62"/>
    <w:rsid w:val="000C7B89"/>
    <w:rsid w:val="000C7FEF"/>
    <w:rsid w:val="000D00FE"/>
    <w:rsid w:val="000D0BC9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5E2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4D9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7B0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395A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0E13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174D8"/>
    <w:rsid w:val="0012258D"/>
    <w:rsid w:val="00122833"/>
    <w:rsid w:val="00122C6D"/>
    <w:rsid w:val="00123434"/>
    <w:rsid w:val="001238B7"/>
    <w:rsid w:val="00124747"/>
    <w:rsid w:val="00124A59"/>
    <w:rsid w:val="0012518C"/>
    <w:rsid w:val="001252B4"/>
    <w:rsid w:val="00125E82"/>
    <w:rsid w:val="00126C18"/>
    <w:rsid w:val="00126E3B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007"/>
    <w:rsid w:val="001355B3"/>
    <w:rsid w:val="00135C5A"/>
    <w:rsid w:val="001363BD"/>
    <w:rsid w:val="0013670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48F"/>
    <w:rsid w:val="00141C55"/>
    <w:rsid w:val="0014262A"/>
    <w:rsid w:val="00142BDC"/>
    <w:rsid w:val="00142FDD"/>
    <w:rsid w:val="00143285"/>
    <w:rsid w:val="00143CDB"/>
    <w:rsid w:val="00143F72"/>
    <w:rsid w:val="00144111"/>
    <w:rsid w:val="00144646"/>
    <w:rsid w:val="00144735"/>
    <w:rsid w:val="00144F00"/>
    <w:rsid w:val="00145508"/>
    <w:rsid w:val="00145DD7"/>
    <w:rsid w:val="00145DDE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6D3"/>
    <w:rsid w:val="001579F9"/>
    <w:rsid w:val="00157EEA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6AE9"/>
    <w:rsid w:val="00177202"/>
    <w:rsid w:val="00177403"/>
    <w:rsid w:val="00177A64"/>
    <w:rsid w:val="001806C4"/>
    <w:rsid w:val="00180713"/>
    <w:rsid w:val="00180746"/>
    <w:rsid w:val="00180FA4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41F2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6FE6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596"/>
    <w:rsid w:val="00194CBF"/>
    <w:rsid w:val="00194E08"/>
    <w:rsid w:val="001956C6"/>
    <w:rsid w:val="0019599E"/>
    <w:rsid w:val="00195B6B"/>
    <w:rsid w:val="00195C28"/>
    <w:rsid w:val="00196450"/>
    <w:rsid w:val="00196B0B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1FB"/>
    <w:rsid w:val="001A746E"/>
    <w:rsid w:val="001A78E0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D67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3"/>
    <w:rsid w:val="001C16B6"/>
    <w:rsid w:val="001C1C26"/>
    <w:rsid w:val="001C1F1D"/>
    <w:rsid w:val="001C3926"/>
    <w:rsid w:val="001C421A"/>
    <w:rsid w:val="001C4BA5"/>
    <w:rsid w:val="001C5459"/>
    <w:rsid w:val="001C5775"/>
    <w:rsid w:val="001C72B9"/>
    <w:rsid w:val="001C76D8"/>
    <w:rsid w:val="001C7E2B"/>
    <w:rsid w:val="001C7E6E"/>
    <w:rsid w:val="001D19EF"/>
    <w:rsid w:val="001D1F47"/>
    <w:rsid w:val="001D2131"/>
    <w:rsid w:val="001D2367"/>
    <w:rsid w:val="001D2E12"/>
    <w:rsid w:val="001D36EB"/>
    <w:rsid w:val="001D4094"/>
    <w:rsid w:val="001D4249"/>
    <w:rsid w:val="001D44CF"/>
    <w:rsid w:val="001D50EC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77C2"/>
    <w:rsid w:val="001E7EFB"/>
    <w:rsid w:val="001F0003"/>
    <w:rsid w:val="001F09E3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56E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8A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74B"/>
    <w:rsid w:val="00224A92"/>
    <w:rsid w:val="00225AAC"/>
    <w:rsid w:val="002261AA"/>
    <w:rsid w:val="00226D5C"/>
    <w:rsid w:val="00227DB5"/>
    <w:rsid w:val="00227E17"/>
    <w:rsid w:val="00230AB0"/>
    <w:rsid w:val="00230ABD"/>
    <w:rsid w:val="00230DD5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713"/>
    <w:rsid w:val="0023487D"/>
    <w:rsid w:val="00234B1C"/>
    <w:rsid w:val="00235423"/>
    <w:rsid w:val="00235447"/>
    <w:rsid w:val="002356E5"/>
    <w:rsid w:val="00236069"/>
    <w:rsid w:val="00236436"/>
    <w:rsid w:val="00236D0E"/>
    <w:rsid w:val="00237D64"/>
    <w:rsid w:val="00237E16"/>
    <w:rsid w:val="00237F34"/>
    <w:rsid w:val="00237F65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96A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2C9E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57C"/>
    <w:rsid w:val="00286A4C"/>
    <w:rsid w:val="00290492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009"/>
    <w:rsid w:val="002943D3"/>
    <w:rsid w:val="002945C1"/>
    <w:rsid w:val="00294978"/>
    <w:rsid w:val="00294D19"/>
    <w:rsid w:val="00294E5D"/>
    <w:rsid w:val="00295904"/>
    <w:rsid w:val="0029605E"/>
    <w:rsid w:val="00297004"/>
    <w:rsid w:val="0029726A"/>
    <w:rsid w:val="0029740E"/>
    <w:rsid w:val="00297507"/>
    <w:rsid w:val="002978F8"/>
    <w:rsid w:val="0029798C"/>
    <w:rsid w:val="002979F5"/>
    <w:rsid w:val="00297CB4"/>
    <w:rsid w:val="00297E7F"/>
    <w:rsid w:val="00297EDB"/>
    <w:rsid w:val="002A086A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32"/>
    <w:rsid w:val="002B12F8"/>
    <w:rsid w:val="002B1631"/>
    <w:rsid w:val="002B2B1F"/>
    <w:rsid w:val="002B2C98"/>
    <w:rsid w:val="002B2D1B"/>
    <w:rsid w:val="002B2FFA"/>
    <w:rsid w:val="002B356E"/>
    <w:rsid w:val="002B3657"/>
    <w:rsid w:val="002B3903"/>
    <w:rsid w:val="002B3C8B"/>
    <w:rsid w:val="002B4998"/>
    <w:rsid w:val="002B4C26"/>
    <w:rsid w:val="002B4D7D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1DCE"/>
    <w:rsid w:val="002C2451"/>
    <w:rsid w:val="002C26F8"/>
    <w:rsid w:val="002C2ADC"/>
    <w:rsid w:val="002C2C4E"/>
    <w:rsid w:val="002C3430"/>
    <w:rsid w:val="002C35B9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4E8"/>
    <w:rsid w:val="002C68DD"/>
    <w:rsid w:val="002D0154"/>
    <w:rsid w:val="002D0B1F"/>
    <w:rsid w:val="002D0C81"/>
    <w:rsid w:val="002D170B"/>
    <w:rsid w:val="002D1764"/>
    <w:rsid w:val="002D1E57"/>
    <w:rsid w:val="002D2908"/>
    <w:rsid w:val="002D385B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016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5043"/>
    <w:rsid w:val="00306040"/>
    <w:rsid w:val="00306C55"/>
    <w:rsid w:val="00306C5A"/>
    <w:rsid w:val="003104EB"/>
    <w:rsid w:val="0031061A"/>
    <w:rsid w:val="003114C6"/>
    <w:rsid w:val="00311870"/>
    <w:rsid w:val="003124FB"/>
    <w:rsid w:val="0031254C"/>
    <w:rsid w:val="00312C60"/>
    <w:rsid w:val="003131DC"/>
    <w:rsid w:val="00313642"/>
    <w:rsid w:val="0031412F"/>
    <w:rsid w:val="0031414B"/>
    <w:rsid w:val="00314351"/>
    <w:rsid w:val="00314523"/>
    <w:rsid w:val="0031482C"/>
    <w:rsid w:val="0031491B"/>
    <w:rsid w:val="00314EF8"/>
    <w:rsid w:val="00314F2E"/>
    <w:rsid w:val="00315796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65F"/>
    <w:rsid w:val="00331B9D"/>
    <w:rsid w:val="003326B2"/>
    <w:rsid w:val="00333969"/>
    <w:rsid w:val="00334C42"/>
    <w:rsid w:val="00334EFB"/>
    <w:rsid w:val="00335252"/>
    <w:rsid w:val="00335617"/>
    <w:rsid w:val="003366F0"/>
    <w:rsid w:val="00336E59"/>
    <w:rsid w:val="00336EE1"/>
    <w:rsid w:val="00337481"/>
    <w:rsid w:val="00337C8E"/>
    <w:rsid w:val="00337E29"/>
    <w:rsid w:val="003400DA"/>
    <w:rsid w:val="00340D0E"/>
    <w:rsid w:val="00340E5A"/>
    <w:rsid w:val="00341722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221"/>
    <w:rsid w:val="00350284"/>
    <w:rsid w:val="0035069D"/>
    <w:rsid w:val="0035089B"/>
    <w:rsid w:val="00350C1D"/>
    <w:rsid w:val="0035141D"/>
    <w:rsid w:val="00351458"/>
    <w:rsid w:val="00351754"/>
    <w:rsid w:val="003518C2"/>
    <w:rsid w:val="00351D7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D7B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1A7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6EB5"/>
    <w:rsid w:val="00387044"/>
    <w:rsid w:val="003900F4"/>
    <w:rsid w:val="0039071F"/>
    <w:rsid w:val="00390A2E"/>
    <w:rsid w:val="0039144D"/>
    <w:rsid w:val="00392133"/>
    <w:rsid w:val="003935D5"/>
    <w:rsid w:val="003938D4"/>
    <w:rsid w:val="00393EFD"/>
    <w:rsid w:val="003948FA"/>
    <w:rsid w:val="00394B20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CD4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6EC3"/>
    <w:rsid w:val="003B77C0"/>
    <w:rsid w:val="003B7947"/>
    <w:rsid w:val="003B796C"/>
    <w:rsid w:val="003B7B3D"/>
    <w:rsid w:val="003C092D"/>
    <w:rsid w:val="003C146E"/>
    <w:rsid w:val="003C1D81"/>
    <w:rsid w:val="003C1EDF"/>
    <w:rsid w:val="003C27BA"/>
    <w:rsid w:val="003C2DB0"/>
    <w:rsid w:val="003C3756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1CB5"/>
    <w:rsid w:val="00402174"/>
    <w:rsid w:val="004024DD"/>
    <w:rsid w:val="004027D6"/>
    <w:rsid w:val="0040321C"/>
    <w:rsid w:val="004039DA"/>
    <w:rsid w:val="00403A9C"/>
    <w:rsid w:val="00403B6C"/>
    <w:rsid w:val="00403ED9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3A5"/>
    <w:rsid w:val="00415F30"/>
    <w:rsid w:val="004161CF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00F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0E92"/>
    <w:rsid w:val="0043142E"/>
    <w:rsid w:val="00431A1F"/>
    <w:rsid w:val="00431D70"/>
    <w:rsid w:val="0043200E"/>
    <w:rsid w:val="004327C8"/>
    <w:rsid w:val="00432D5A"/>
    <w:rsid w:val="00432DE7"/>
    <w:rsid w:val="00432F07"/>
    <w:rsid w:val="00435126"/>
    <w:rsid w:val="0043526F"/>
    <w:rsid w:val="00435BE3"/>
    <w:rsid w:val="00437678"/>
    <w:rsid w:val="00437BA1"/>
    <w:rsid w:val="00440974"/>
    <w:rsid w:val="00440C05"/>
    <w:rsid w:val="00441041"/>
    <w:rsid w:val="00441C8D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22E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120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89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197"/>
    <w:rsid w:val="00477706"/>
    <w:rsid w:val="00480065"/>
    <w:rsid w:val="004805B4"/>
    <w:rsid w:val="00480C09"/>
    <w:rsid w:val="00480D01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5D3"/>
    <w:rsid w:val="00485B7E"/>
    <w:rsid w:val="00485E45"/>
    <w:rsid w:val="0048617F"/>
    <w:rsid w:val="00486F03"/>
    <w:rsid w:val="00487C39"/>
    <w:rsid w:val="00487CC0"/>
    <w:rsid w:val="0049022C"/>
    <w:rsid w:val="00492E56"/>
    <w:rsid w:val="00493948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1D53"/>
    <w:rsid w:val="004A1DB8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9AB"/>
    <w:rsid w:val="004B3E21"/>
    <w:rsid w:val="004B40F5"/>
    <w:rsid w:val="004B42E5"/>
    <w:rsid w:val="004B47F3"/>
    <w:rsid w:val="004B4E85"/>
    <w:rsid w:val="004B5B6A"/>
    <w:rsid w:val="004B6C5C"/>
    <w:rsid w:val="004B72B2"/>
    <w:rsid w:val="004B72C0"/>
    <w:rsid w:val="004B7EB3"/>
    <w:rsid w:val="004B7FB9"/>
    <w:rsid w:val="004C0AD6"/>
    <w:rsid w:val="004C0D0E"/>
    <w:rsid w:val="004C0E3A"/>
    <w:rsid w:val="004C0F60"/>
    <w:rsid w:val="004C0FA9"/>
    <w:rsid w:val="004C27B5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C8B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39F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2A28"/>
    <w:rsid w:val="004F2CB9"/>
    <w:rsid w:val="004F3505"/>
    <w:rsid w:val="004F355D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DC0"/>
    <w:rsid w:val="004F7FA4"/>
    <w:rsid w:val="00500CD2"/>
    <w:rsid w:val="005012A5"/>
    <w:rsid w:val="0050144D"/>
    <w:rsid w:val="00501771"/>
    <w:rsid w:val="00501E80"/>
    <w:rsid w:val="0050268F"/>
    <w:rsid w:val="00502E02"/>
    <w:rsid w:val="005033B1"/>
    <w:rsid w:val="00503719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44C"/>
    <w:rsid w:val="005375F5"/>
    <w:rsid w:val="005408C6"/>
    <w:rsid w:val="00540CCB"/>
    <w:rsid w:val="0054170E"/>
    <w:rsid w:val="00541D07"/>
    <w:rsid w:val="005420DE"/>
    <w:rsid w:val="0054233F"/>
    <w:rsid w:val="005427FC"/>
    <w:rsid w:val="0054291F"/>
    <w:rsid w:val="00542ACF"/>
    <w:rsid w:val="00542C20"/>
    <w:rsid w:val="00542F70"/>
    <w:rsid w:val="00543163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3A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1AAC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0A0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23"/>
    <w:rsid w:val="00593FF6"/>
    <w:rsid w:val="00594292"/>
    <w:rsid w:val="00594BE4"/>
    <w:rsid w:val="00594FFC"/>
    <w:rsid w:val="005950ED"/>
    <w:rsid w:val="00595FCA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D4E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00B"/>
    <w:rsid w:val="005B17E7"/>
    <w:rsid w:val="005B26B4"/>
    <w:rsid w:val="005B2E1E"/>
    <w:rsid w:val="005B2FC4"/>
    <w:rsid w:val="005B30AB"/>
    <w:rsid w:val="005B348E"/>
    <w:rsid w:val="005B3505"/>
    <w:rsid w:val="005B38CC"/>
    <w:rsid w:val="005B39B8"/>
    <w:rsid w:val="005B3AEF"/>
    <w:rsid w:val="005B3B7A"/>
    <w:rsid w:val="005B3C94"/>
    <w:rsid w:val="005B45F2"/>
    <w:rsid w:val="005B4666"/>
    <w:rsid w:val="005B467D"/>
    <w:rsid w:val="005B468B"/>
    <w:rsid w:val="005B47E1"/>
    <w:rsid w:val="005B4822"/>
    <w:rsid w:val="005B4FA0"/>
    <w:rsid w:val="005B52ED"/>
    <w:rsid w:val="005B5CBA"/>
    <w:rsid w:val="005B6246"/>
    <w:rsid w:val="005B6252"/>
    <w:rsid w:val="005B6ACF"/>
    <w:rsid w:val="005B7051"/>
    <w:rsid w:val="005B733F"/>
    <w:rsid w:val="005B7763"/>
    <w:rsid w:val="005C0213"/>
    <w:rsid w:val="005C07A8"/>
    <w:rsid w:val="005C07C5"/>
    <w:rsid w:val="005C0962"/>
    <w:rsid w:val="005C0A4B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9CC"/>
    <w:rsid w:val="005D1E23"/>
    <w:rsid w:val="005D227B"/>
    <w:rsid w:val="005D26B9"/>
    <w:rsid w:val="005D47E7"/>
    <w:rsid w:val="005D6049"/>
    <w:rsid w:val="005D6084"/>
    <w:rsid w:val="005D6114"/>
    <w:rsid w:val="005D6369"/>
    <w:rsid w:val="005D6A5A"/>
    <w:rsid w:val="005D72B5"/>
    <w:rsid w:val="005D776E"/>
    <w:rsid w:val="005E0C80"/>
    <w:rsid w:val="005E0FF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599"/>
    <w:rsid w:val="005E7793"/>
    <w:rsid w:val="005E79BA"/>
    <w:rsid w:val="005E7C0A"/>
    <w:rsid w:val="005F031A"/>
    <w:rsid w:val="005F03CB"/>
    <w:rsid w:val="005F0ACB"/>
    <w:rsid w:val="005F0DDD"/>
    <w:rsid w:val="005F10E3"/>
    <w:rsid w:val="005F1B01"/>
    <w:rsid w:val="005F1FA9"/>
    <w:rsid w:val="005F2854"/>
    <w:rsid w:val="005F30BA"/>
    <w:rsid w:val="005F31AB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0E65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1F7"/>
    <w:rsid w:val="0061226B"/>
    <w:rsid w:val="006122B2"/>
    <w:rsid w:val="0061254C"/>
    <w:rsid w:val="00612617"/>
    <w:rsid w:val="00612C26"/>
    <w:rsid w:val="00612FC3"/>
    <w:rsid w:val="006133AF"/>
    <w:rsid w:val="0061341D"/>
    <w:rsid w:val="006142C8"/>
    <w:rsid w:val="006144D9"/>
    <w:rsid w:val="006149C1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593"/>
    <w:rsid w:val="0062360D"/>
    <w:rsid w:val="00623825"/>
    <w:rsid w:val="00623B33"/>
    <w:rsid w:val="00623B49"/>
    <w:rsid w:val="0062491D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5D7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1CB"/>
    <w:rsid w:val="0063723E"/>
    <w:rsid w:val="0063723F"/>
    <w:rsid w:val="006376E5"/>
    <w:rsid w:val="0063771B"/>
    <w:rsid w:val="00640228"/>
    <w:rsid w:val="006402BA"/>
    <w:rsid w:val="00640936"/>
    <w:rsid w:val="00641C27"/>
    <w:rsid w:val="00641F1F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192"/>
    <w:rsid w:val="00666CB0"/>
    <w:rsid w:val="00667321"/>
    <w:rsid w:val="00667D5E"/>
    <w:rsid w:val="0067020F"/>
    <w:rsid w:val="00671478"/>
    <w:rsid w:val="00672050"/>
    <w:rsid w:val="0067299E"/>
    <w:rsid w:val="00673429"/>
    <w:rsid w:val="00673B45"/>
    <w:rsid w:val="0067449C"/>
    <w:rsid w:val="00674C9B"/>
    <w:rsid w:val="00675849"/>
    <w:rsid w:val="00675EE6"/>
    <w:rsid w:val="00675FAE"/>
    <w:rsid w:val="00675FEE"/>
    <w:rsid w:val="00676A1D"/>
    <w:rsid w:val="00680291"/>
    <w:rsid w:val="006802C2"/>
    <w:rsid w:val="006803E0"/>
    <w:rsid w:val="0068111B"/>
    <w:rsid w:val="00682638"/>
    <w:rsid w:val="00682F84"/>
    <w:rsid w:val="006832AD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BBC"/>
    <w:rsid w:val="00690C96"/>
    <w:rsid w:val="00691382"/>
    <w:rsid w:val="0069140D"/>
    <w:rsid w:val="00692420"/>
    <w:rsid w:val="006924F0"/>
    <w:rsid w:val="00693122"/>
    <w:rsid w:val="006932D1"/>
    <w:rsid w:val="00693BA9"/>
    <w:rsid w:val="00693CBD"/>
    <w:rsid w:val="00693E07"/>
    <w:rsid w:val="00694065"/>
    <w:rsid w:val="0069517F"/>
    <w:rsid w:val="0069532A"/>
    <w:rsid w:val="00695352"/>
    <w:rsid w:val="00695DC3"/>
    <w:rsid w:val="0069671A"/>
    <w:rsid w:val="00696A1B"/>
    <w:rsid w:val="006972EA"/>
    <w:rsid w:val="006976A8"/>
    <w:rsid w:val="006A036B"/>
    <w:rsid w:val="006A066D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A7974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57F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0D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A32"/>
    <w:rsid w:val="006C4E4D"/>
    <w:rsid w:val="006C5F33"/>
    <w:rsid w:val="006C64B2"/>
    <w:rsid w:val="006C6F6F"/>
    <w:rsid w:val="006C7022"/>
    <w:rsid w:val="006C71E3"/>
    <w:rsid w:val="006C7509"/>
    <w:rsid w:val="006C786B"/>
    <w:rsid w:val="006C7A11"/>
    <w:rsid w:val="006D02E3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545"/>
    <w:rsid w:val="006D6852"/>
    <w:rsid w:val="006D77AE"/>
    <w:rsid w:val="006D7E94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3F77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B6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A18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55B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52C"/>
    <w:rsid w:val="00734A10"/>
    <w:rsid w:val="00734FB8"/>
    <w:rsid w:val="0073517D"/>
    <w:rsid w:val="007353B1"/>
    <w:rsid w:val="00736EAA"/>
    <w:rsid w:val="00737D30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542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70B4"/>
    <w:rsid w:val="007571BE"/>
    <w:rsid w:val="00757A84"/>
    <w:rsid w:val="00760607"/>
    <w:rsid w:val="0076080A"/>
    <w:rsid w:val="00760A07"/>
    <w:rsid w:val="007614C7"/>
    <w:rsid w:val="00761BCB"/>
    <w:rsid w:val="0076210F"/>
    <w:rsid w:val="007623C3"/>
    <w:rsid w:val="0076250C"/>
    <w:rsid w:val="0076266A"/>
    <w:rsid w:val="00762970"/>
    <w:rsid w:val="007629EE"/>
    <w:rsid w:val="00762AC6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67D5A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6794"/>
    <w:rsid w:val="007768C1"/>
    <w:rsid w:val="00777567"/>
    <w:rsid w:val="007775A0"/>
    <w:rsid w:val="00777692"/>
    <w:rsid w:val="00777714"/>
    <w:rsid w:val="007778A2"/>
    <w:rsid w:val="007803C9"/>
    <w:rsid w:val="00781553"/>
    <w:rsid w:val="007818B6"/>
    <w:rsid w:val="007819FD"/>
    <w:rsid w:val="00782927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5"/>
    <w:rsid w:val="0078585A"/>
    <w:rsid w:val="00785C00"/>
    <w:rsid w:val="00786BEF"/>
    <w:rsid w:val="00786DEC"/>
    <w:rsid w:val="0078731D"/>
    <w:rsid w:val="0079049A"/>
    <w:rsid w:val="007909A8"/>
    <w:rsid w:val="007911F5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2400"/>
    <w:rsid w:val="007A3C86"/>
    <w:rsid w:val="007A3FEA"/>
    <w:rsid w:val="007A434D"/>
    <w:rsid w:val="007A48A2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34B"/>
    <w:rsid w:val="007B25A6"/>
    <w:rsid w:val="007B369D"/>
    <w:rsid w:val="007B36F2"/>
    <w:rsid w:val="007B4A6B"/>
    <w:rsid w:val="007B4ADD"/>
    <w:rsid w:val="007B4B13"/>
    <w:rsid w:val="007B5835"/>
    <w:rsid w:val="007B6757"/>
    <w:rsid w:val="007B6884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3AB"/>
    <w:rsid w:val="007D2B68"/>
    <w:rsid w:val="007D2EAA"/>
    <w:rsid w:val="007D3567"/>
    <w:rsid w:val="007D38B5"/>
    <w:rsid w:val="007D4316"/>
    <w:rsid w:val="007D5095"/>
    <w:rsid w:val="007D513F"/>
    <w:rsid w:val="007D52C9"/>
    <w:rsid w:val="007D65A0"/>
    <w:rsid w:val="007D6A8E"/>
    <w:rsid w:val="007D6BA8"/>
    <w:rsid w:val="007D739C"/>
    <w:rsid w:val="007D7995"/>
    <w:rsid w:val="007D7BF1"/>
    <w:rsid w:val="007E057A"/>
    <w:rsid w:val="007E07C5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587"/>
    <w:rsid w:val="007F6E58"/>
    <w:rsid w:val="007F6F38"/>
    <w:rsid w:val="007F7382"/>
    <w:rsid w:val="007F749F"/>
    <w:rsid w:val="007F76C0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5FA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0638"/>
    <w:rsid w:val="0082134F"/>
    <w:rsid w:val="0082153A"/>
    <w:rsid w:val="00821A43"/>
    <w:rsid w:val="00821A89"/>
    <w:rsid w:val="008221E7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2634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239"/>
    <w:rsid w:val="00846322"/>
    <w:rsid w:val="00846566"/>
    <w:rsid w:val="00846A38"/>
    <w:rsid w:val="00846ADA"/>
    <w:rsid w:val="008472B0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3F46"/>
    <w:rsid w:val="00864051"/>
    <w:rsid w:val="00864242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3D4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2D13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E6"/>
    <w:rsid w:val="008923FB"/>
    <w:rsid w:val="0089240F"/>
    <w:rsid w:val="00892F30"/>
    <w:rsid w:val="00893253"/>
    <w:rsid w:val="00893914"/>
    <w:rsid w:val="00893AB1"/>
    <w:rsid w:val="00893BF4"/>
    <w:rsid w:val="00893C9F"/>
    <w:rsid w:val="00893D35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D7A"/>
    <w:rsid w:val="008A6CB9"/>
    <w:rsid w:val="008A7B2F"/>
    <w:rsid w:val="008A7E10"/>
    <w:rsid w:val="008A7E6A"/>
    <w:rsid w:val="008B031F"/>
    <w:rsid w:val="008B08E4"/>
    <w:rsid w:val="008B0BBD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809"/>
    <w:rsid w:val="008B5A8F"/>
    <w:rsid w:val="008B5C34"/>
    <w:rsid w:val="008B6516"/>
    <w:rsid w:val="008B688D"/>
    <w:rsid w:val="008B6A31"/>
    <w:rsid w:val="008B742B"/>
    <w:rsid w:val="008B784E"/>
    <w:rsid w:val="008B7E7E"/>
    <w:rsid w:val="008C0449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6436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54F"/>
    <w:rsid w:val="008E39C5"/>
    <w:rsid w:val="008E4574"/>
    <w:rsid w:val="008E4634"/>
    <w:rsid w:val="008E4C0F"/>
    <w:rsid w:val="008E4E9D"/>
    <w:rsid w:val="008E5319"/>
    <w:rsid w:val="008E59B5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0C4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8F7D67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4E20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CFF"/>
    <w:rsid w:val="00914FEC"/>
    <w:rsid w:val="009151DA"/>
    <w:rsid w:val="0091655C"/>
    <w:rsid w:val="00916600"/>
    <w:rsid w:val="0091679F"/>
    <w:rsid w:val="00916FE9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46E"/>
    <w:rsid w:val="00924CF3"/>
    <w:rsid w:val="009252F8"/>
    <w:rsid w:val="0092585F"/>
    <w:rsid w:val="00925BF5"/>
    <w:rsid w:val="00925D77"/>
    <w:rsid w:val="00926BD6"/>
    <w:rsid w:val="00926E70"/>
    <w:rsid w:val="00927032"/>
    <w:rsid w:val="00927749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0E7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4722C"/>
    <w:rsid w:val="00950985"/>
    <w:rsid w:val="00951413"/>
    <w:rsid w:val="00951462"/>
    <w:rsid w:val="00951B2C"/>
    <w:rsid w:val="009521C7"/>
    <w:rsid w:val="0095244B"/>
    <w:rsid w:val="009534E1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594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164"/>
    <w:rsid w:val="009818B9"/>
    <w:rsid w:val="00982497"/>
    <w:rsid w:val="00982C86"/>
    <w:rsid w:val="00982EB4"/>
    <w:rsid w:val="00983857"/>
    <w:rsid w:val="00984079"/>
    <w:rsid w:val="009842BE"/>
    <w:rsid w:val="009842CC"/>
    <w:rsid w:val="00985259"/>
    <w:rsid w:val="00985C09"/>
    <w:rsid w:val="00986526"/>
    <w:rsid w:val="0098671A"/>
    <w:rsid w:val="009867F9"/>
    <w:rsid w:val="009869F0"/>
    <w:rsid w:val="00986EE5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69F4"/>
    <w:rsid w:val="009E71E2"/>
    <w:rsid w:val="009E744D"/>
    <w:rsid w:val="009E7DED"/>
    <w:rsid w:val="009F0105"/>
    <w:rsid w:val="009F0322"/>
    <w:rsid w:val="009F06A3"/>
    <w:rsid w:val="009F09DE"/>
    <w:rsid w:val="009F18BA"/>
    <w:rsid w:val="009F21E7"/>
    <w:rsid w:val="009F2836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5E6E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3AB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C2"/>
    <w:rsid w:val="00A20029"/>
    <w:rsid w:val="00A20EA8"/>
    <w:rsid w:val="00A21982"/>
    <w:rsid w:val="00A236F9"/>
    <w:rsid w:val="00A23748"/>
    <w:rsid w:val="00A242B6"/>
    <w:rsid w:val="00A24731"/>
    <w:rsid w:val="00A24828"/>
    <w:rsid w:val="00A248F5"/>
    <w:rsid w:val="00A24B46"/>
    <w:rsid w:val="00A24E0D"/>
    <w:rsid w:val="00A254B1"/>
    <w:rsid w:val="00A256B2"/>
    <w:rsid w:val="00A26588"/>
    <w:rsid w:val="00A26637"/>
    <w:rsid w:val="00A2687A"/>
    <w:rsid w:val="00A26B2F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B67"/>
    <w:rsid w:val="00A33D58"/>
    <w:rsid w:val="00A34028"/>
    <w:rsid w:val="00A34502"/>
    <w:rsid w:val="00A353A1"/>
    <w:rsid w:val="00A35B67"/>
    <w:rsid w:val="00A35CE7"/>
    <w:rsid w:val="00A35DCB"/>
    <w:rsid w:val="00A362D8"/>
    <w:rsid w:val="00A36409"/>
    <w:rsid w:val="00A36864"/>
    <w:rsid w:val="00A36BB8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46"/>
    <w:rsid w:val="00A42577"/>
    <w:rsid w:val="00A42943"/>
    <w:rsid w:val="00A42FCE"/>
    <w:rsid w:val="00A43ABB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A11"/>
    <w:rsid w:val="00A874F8"/>
    <w:rsid w:val="00A876D9"/>
    <w:rsid w:val="00A87FA9"/>
    <w:rsid w:val="00A90458"/>
    <w:rsid w:val="00A906C3"/>
    <w:rsid w:val="00A90941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49"/>
    <w:rsid w:val="00AB0252"/>
    <w:rsid w:val="00AB033B"/>
    <w:rsid w:val="00AB1F6E"/>
    <w:rsid w:val="00AB21BB"/>
    <w:rsid w:val="00AB22B8"/>
    <w:rsid w:val="00AB2733"/>
    <w:rsid w:val="00AB2D34"/>
    <w:rsid w:val="00AB30B4"/>
    <w:rsid w:val="00AB3355"/>
    <w:rsid w:val="00AB363F"/>
    <w:rsid w:val="00AB3F10"/>
    <w:rsid w:val="00AB463F"/>
    <w:rsid w:val="00AB4642"/>
    <w:rsid w:val="00AB57ED"/>
    <w:rsid w:val="00AB5A42"/>
    <w:rsid w:val="00AB6B6A"/>
    <w:rsid w:val="00AB6C15"/>
    <w:rsid w:val="00AB7036"/>
    <w:rsid w:val="00AB70A7"/>
    <w:rsid w:val="00AB7654"/>
    <w:rsid w:val="00AB7C59"/>
    <w:rsid w:val="00AB7D32"/>
    <w:rsid w:val="00AB7E51"/>
    <w:rsid w:val="00AC0053"/>
    <w:rsid w:val="00AC0921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2E7"/>
    <w:rsid w:val="00AC445A"/>
    <w:rsid w:val="00AC449E"/>
    <w:rsid w:val="00AC459A"/>
    <w:rsid w:val="00AC49C9"/>
    <w:rsid w:val="00AC4C87"/>
    <w:rsid w:val="00AC4FAF"/>
    <w:rsid w:val="00AC505E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0F7"/>
    <w:rsid w:val="00AD0578"/>
    <w:rsid w:val="00AD1FFF"/>
    <w:rsid w:val="00AD2993"/>
    <w:rsid w:val="00AD29D2"/>
    <w:rsid w:val="00AD3D02"/>
    <w:rsid w:val="00AD55B3"/>
    <w:rsid w:val="00AD55C5"/>
    <w:rsid w:val="00AD5758"/>
    <w:rsid w:val="00AD6125"/>
    <w:rsid w:val="00AD7A8E"/>
    <w:rsid w:val="00AD7C72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B12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9DB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46A"/>
    <w:rsid w:val="00AF637C"/>
    <w:rsid w:val="00AF6645"/>
    <w:rsid w:val="00AF6E18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2E"/>
    <w:rsid w:val="00B01D7A"/>
    <w:rsid w:val="00B02219"/>
    <w:rsid w:val="00B0232E"/>
    <w:rsid w:val="00B02356"/>
    <w:rsid w:val="00B023B5"/>
    <w:rsid w:val="00B0278A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762"/>
    <w:rsid w:val="00B21834"/>
    <w:rsid w:val="00B2232C"/>
    <w:rsid w:val="00B2280A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310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4AEA"/>
    <w:rsid w:val="00B45486"/>
    <w:rsid w:val="00B45B36"/>
    <w:rsid w:val="00B45D7C"/>
    <w:rsid w:val="00B4625B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A4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77FC8"/>
    <w:rsid w:val="00B801C4"/>
    <w:rsid w:val="00B805F6"/>
    <w:rsid w:val="00B81353"/>
    <w:rsid w:val="00B81A1F"/>
    <w:rsid w:val="00B81FEF"/>
    <w:rsid w:val="00B8210E"/>
    <w:rsid w:val="00B82487"/>
    <w:rsid w:val="00B82BD3"/>
    <w:rsid w:val="00B82C06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5F52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50D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291"/>
    <w:rsid w:val="00BF4AD0"/>
    <w:rsid w:val="00BF4EC4"/>
    <w:rsid w:val="00BF5581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8B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3E58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45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47FE1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089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2B2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B3F"/>
    <w:rsid w:val="00C85C46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87B10"/>
    <w:rsid w:val="00C90968"/>
    <w:rsid w:val="00C91BDE"/>
    <w:rsid w:val="00C91C09"/>
    <w:rsid w:val="00C91FBC"/>
    <w:rsid w:val="00C92008"/>
    <w:rsid w:val="00C9257E"/>
    <w:rsid w:val="00C927D0"/>
    <w:rsid w:val="00C92A43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2F7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107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1E81"/>
    <w:rsid w:val="00CC2219"/>
    <w:rsid w:val="00CC22A4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0DF7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4BB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2C0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9C6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721"/>
    <w:rsid w:val="00D17EE5"/>
    <w:rsid w:val="00D17EEA"/>
    <w:rsid w:val="00D20066"/>
    <w:rsid w:val="00D2097D"/>
    <w:rsid w:val="00D212D2"/>
    <w:rsid w:val="00D21374"/>
    <w:rsid w:val="00D214FF"/>
    <w:rsid w:val="00D215D4"/>
    <w:rsid w:val="00D220A3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549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0A8"/>
    <w:rsid w:val="00D442C4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442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23C8"/>
    <w:rsid w:val="00D630B5"/>
    <w:rsid w:val="00D63DBE"/>
    <w:rsid w:val="00D644CF"/>
    <w:rsid w:val="00D64512"/>
    <w:rsid w:val="00D655D6"/>
    <w:rsid w:val="00D65DA2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8D1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CE"/>
    <w:rsid w:val="00D932DE"/>
    <w:rsid w:val="00D93655"/>
    <w:rsid w:val="00D938AC"/>
    <w:rsid w:val="00D93C55"/>
    <w:rsid w:val="00D93C58"/>
    <w:rsid w:val="00D94B2F"/>
    <w:rsid w:val="00D94F5C"/>
    <w:rsid w:val="00D95394"/>
    <w:rsid w:val="00D9546D"/>
    <w:rsid w:val="00D95A8A"/>
    <w:rsid w:val="00D95F5D"/>
    <w:rsid w:val="00D96136"/>
    <w:rsid w:val="00D96B3D"/>
    <w:rsid w:val="00D96BDF"/>
    <w:rsid w:val="00D96DB4"/>
    <w:rsid w:val="00D9716E"/>
    <w:rsid w:val="00D973B4"/>
    <w:rsid w:val="00D978E9"/>
    <w:rsid w:val="00D97AF3"/>
    <w:rsid w:val="00D97F24"/>
    <w:rsid w:val="00D97F8C"/>
    <w:rsid w:val="00DA0033"/>
    <w:rsid w:val="00DA042E"/>
    <w:rsid w:val="00DA0ABE"/>
    <w:rsid w:val="00DA0D06"/>
    <w:rsid w:val="00DA0D1F"/>
    <w:rsid w:val="00DA1065"/>
    <w:rsid w:val="00DA1999"/>
    <w:rsid w:val="00DA3776"/>
    <w:rsid w:val="00DA39C7"/>
    <w:rsid w:val="00DA3D48"/>
    <w:rsid w:val="00DA4434"/>
    <w:rsid w:val="00DA4B0B"/>
    <w:rsid w:val="00DA4C2B"/>
    <w:rsid w:val="00DA4DF7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54EA"/>
    <w:rsid w:val="00DB5684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D5C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8F7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218"/>
    <w:rsid w:val="00DE575A"/>
    <w:rsid w:val="00DE57B7"/>
    <w:rsid w:val="00DE5852"/>
    <w:rsid w:val="00DE5AA4"/>
    <w:rsid w:val="00DE5AD6"/>
    <w:rsid w:val="00DE5CA1"/>
    <w:rsid w:val="00DE5E63"/>
    <w:rsid w:val="00DE5F94"/>
    <w:rsid w:val="00DE6336"/>
    <w:rsid w:val="00DE66D9"/>
    <w:rsid w:val="00DE698D"/>
    <w:rsid w:val="00DE77CE"/>
    <w:rsid w:val="00DE7B62"/>
    <w:rsid w:val="00DF0739"/>
    <w:rsid w:val="00DF21A3"/>
    <w:rsid w:val="00DF2372"/>
    <w:rsid w:val="00DF25B1"/>
    <w:rsid w:val="00DF298A"/>
    <w:rsid w:val="00DF2D02"/>
    <w:rsid w:val="00DF30DD"/>
    <w:rsid w:val="00DF3333"/>
    <w:rsid w:val="00DF34C3"/>
    <w:rsid w:val="00DF3AAE"/>
    <w:rsid w:val="00DF452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308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267"/>
    <w:rsid w:val="00E225AC"/>
    <w:rsid w:val="00E227AF"/>
    <w:rsid w:val="00E23419"/>
    <w:rsid w:val="00E23423"/>
    <w:rsid w:val="00E23C4E"/>
    <w:rsid w:val="00E23FF7"/>
    <w:rsid w:val="00E2474F"/>
    <w:rsid w:val="00E24E36"/>
    <w:rsid w:val="00E258B0"/>
    <w:rsid w:val="00E26389"/>
    <w:rsid w:val="00E272CD"/>
    <w:rsid w:val="00E27584"/>
    <w:rsid w:val="00E27F63"/>
    <w:rsid w:val="00E3005A"/>
    <w:rsid w:val="00E3017C"/>
    <w:rsid w:val="00E30E5C"/>
    <w:rsid w:val="00E30FCD"/>
    <w:rsid w:val="00E314E7"/>
    <w:rsid w:val="00E31BA9"/>
    <w:rsid w:val="00E31CAA"/>
    <w:rsid w:val="00E32754"/>
    <w:rsid w:val="00E328B5"/>
    <w:rsid w:val="00E32F48"/>
    <w:rsid w:val="00E32FA8"/>
    <w:rsid w:val="00E3322D"/>
    <w:rsid w:val="00E334D0"/>
    <w:rsid w:val="00E334D8"/>
    <w:rsid w:val="00E33C02"/>
    <w:rsid w:val="00E33E07"/>
    <w:rsid w:val="00E34221"/>
    <w:rsid w:val="00E34423"/>
    <w:rsid w:val="00E347C3"/>
    <w:rsid w:val="00E34A39"/>
    <w:rsid w:val="00E350CB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506"/>
    <w:rsid w:val="00E51DC6"/>
    <w:rsid w:val="00E520E6"/>
    <w:rsid w:val="00E523ED"/>
    <w:rsid w:val="00E528BD"/>
    <w:rsid w:val="00E52BC1"/>
    <w:rsid w:val="00E531CB"/>
    <w:rsid w:val="00E535CC"/>
    <w:rsid w:val="00E536E3"/>
    <w:rsid w:val="00E53A33"/>
    <w:rsid w:val="00E5406E"/>
    <w:rsid w:val="00E542F3"/>
    <w:rsid w:val="00E54B46"/>
    <w:rsid w:val="00E55621"/>
    <w:rsid w:val="00E55947"/>
    <w:rsid w:val="00E55E1E"/>
    <w:rsid w:val="00E5675A"/>
    <w:rsid w:val="00E57632"/>
    <w:rsid w:val="00E5787C"/>
    <w:rsid w:val="00E57F5D"/>
    <w:rsid w:val="00E60236"/>
    <w:rsid w:val="00E60AD6"/>
    <w:rsid w:val="00E61B8F"/>
    <w:rsid w:val="00E61FA7"/>
    <w:rsid w:val="00E62B18"/>
    <w:rsid w:val="00E63227"/>
    <w:rsid w:val="00E634B0"/>
    <w:rsid w:val="00E6353B"/>
    <w:rsid w:val="00E63A30"/>
    <w:rsid w:val="00E646E6"/>
    <w:rsid w:val="00E64776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A33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5986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7CB"/>
    <w:rsid w:val="00E82807"/>
    <w:rsid w:val="00E829D2"/>
    <w:rsid w:val="00E82B2E"/>
    <w:rsid w:val="00E84400"/>
    <w:rsid w:val="00E84564"/>
    <w:rsid w:val="00E849C1"/>
    <w:rsid w:val="00E84F03"/>
    <w:rsid w:val="00E855D7"/>
    <w:rsid w:val="00E862CF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3DC9"/>
    <w:rsid w:val="00EA451B"/>
    <w:rsid w:val="00EA488B"/>
    <w:rsid w:val="00EA4E92"/>
    <w:rsid w:val="00EA514F"/>
    <w:rsid w:val="00EA79FC"/>
    <w:rsid w:val="00EA7CAD"/>
    <w:rsid w:val="00EB0B6D"/>
    <w:rsid w:val="00EB0C02"/>
    <w:rsid w:val="00EB16F3"/>
    <w:rsid w:val="00EB21FB"/>
    <w:rsid w:val="00EB2279"/>
    <w:rsid w:val="00EB2523"/>
    <w:rsid w:val="00EB25BC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EA5"/>
    <w:rsid w:val="00EC0F8E"/>
    <w:rsid w:val="00EC123A"/>
    <w:rsid w:val="00EC12AE"/>
    <w:rsid w:val="00EC1F57"/>
    <w:rsid w:val="00EC21B6"/>
    <w:rsid w:val="00EC342E"/>
    <w:rsid w:val="00EC35E2"/>
    <w:rsid w:val="00EC386A"/>
    <w:rsid w:val="00EC38AE"/>
    <w:rsid w:val="00EC39CE"/>
    <w:rsid w:val="00EC4142"/>
    <w:rsid w:val="00EC517C"/>
    <w:rsid w:val="00EC66BE"/>
    <w:rsid w:val="00EC6DB8"/>
    <w:rsid w:val="00EC70CE"/>
    <w:rsid w:val="00EC7290"/>
    <w:rsid w:val="00EC72DF"/>
    <w:rsid w:val="00EC7683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0B45"/>
    <w:rsid w:val="00EE176E"/>
    <w:rsid w:val="00EE190E"/>
    <w:rsid w:val="00EE1AB5"/>
    <w:rsid w:val="00EE2634"/>
    <w:rsid w:val="00EE2C9F"/>
    <w:rsid w:val="00EE3566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4BB"/>
    <w:rsid w:val="00F05787"/>
    <w:rsid w:val="00F06311"/>
    <w:rsid w:val="00F0677C"/>
    <w:rsid w:val="00F06E37"/>
    <w:rsid w:val="00F0702A"/>
    <w:rsid w:val="00F07365"/>
    <w:rsid w:val="00F07592"/>
    <w:rsid w:val="00F077CD"/>
    <w:rsid w:val="00F079C4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0F8"/>
    <w:rsid w:val="00F13159"/>
    <w:rsid w:val="00F13388"/>
    <w:rsid w:val="00F13D53"/>
    <w:rsid w:val="00F14189"/>
    <w:rsid w:val="00F144E8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18AE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2D3"/>
    <w:rsid w:val="00F45399"/>
    <w:rsid w:val="00F4558D"/>
    <w:rsid w:val="00F45B54"/>
    <w:rsid w:val="00F46395"/>
    <w:rsid w:val="00F47321"/>
    <w:rsid w:val="00F477C0"/>
    <w:rsid w:val="00F477E3"/>
    <w:rsid w:val="00F47A19"/>
    <w:rsid w:val="00F47B40"/>
    <w:rsid w:val="00F47BE6"/>
    <w:rsid w:val="00F50215"/>
    <w:rsid w:val="00F511C8"/>
    <w:rsid w:val="00F515AA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237"/>
    <w:rsid w:val="00F618E3"/>
    <w:rsid w:val="00F61A2A"/>
    <w:rsid w:val="00F61AD6"/>
    <w:rsid w:val="00F61D95"/>
    <w:rsid w:val="00F621AC"/>
    <w:rsid w:val="00F6258E"/>
    <w:rsid w:val="00F62CB6"/>
    <w:rsid w:val="00F63761"/>
    <w:rsid w:val="00F63F51"/>
    <w:rsid w:val="00F642B4"/>
    <w:rsid w:val="00F64E1F"/>
    <w:rsid w:val="00F64E96"/>
    <w:rsid w:val="00F65B52"/>
    <w:rsid w:val="00F65E65"/>
    <w:rsid w:val="00F65EEC"/>
    <w:rsid w:val="00F65F48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9CF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FE6"/>
    <w:rsid w:val="00F848E1"/>
    <w:rsid w:val="00F851FF"/>
    <w:rsid w:val="00F86235"/>
    <w:rsid w:val="00F86A4B"/>
    <w:rsid w:val="00F87FD7"/>
    <w:rsid w:val="00F901E1"/>
    <w:rsid w:val="00F9087E"/>
    <w:rsid w:val="00F91573"/>
    <w:rsid w:val="00F91DA1"/>
    <w:rsid w:val="00F9214F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A8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747"/>
    <w:rsid w:val="00FA6AED"/>
    <w:rsid w:val="00FA70C7"/>
    <w:rsid w:val="00FA7165"/>
    <w:rsid w:val="00FA7399"/>
    <w:rsid w:val="00FA7B89"/>
    <w:rsid w:val="00FB06A9"/>
    <w:rsid w:val="00FB1D6F"/>
    <w:rsid w:val="00FB2133"/>
    <w:rsid w:val="00FB2306"/>
    <w:rsid w:val="00FB233C"/>
    <w:rsid w:val="00FB2648"/>
    <w:rsid w:val="00FB2778"/>
    <w:rsid w:val="00FB35A8"/>
    <w:rsid w:val="00FB3797"/>
    <w:rsid w:val="00FB3B77"/>
    <w:rsid w:val="00FB3E59"/>
    <w:rsid w:val="00FB4E4C"/>
    <w:rsid w:val="00FB50DD"/>
    <w:rsid w:val="00FB5778"/>
    <w:rsid w:val="00FB5A48"/>
    <w:rsid w:val="00FB6A02"/>
    <w:rsid w:val="00FB7341"/>
    <w:rsid w:val="00FB79FD"/>
    <w:rsid w:val="00FC10A3"/>
    <w:rsid w:val="00FC25D8"/>
    <w:rsid w:val="00FC2692"/>
    <w:rsid w:val="00FC28C4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73B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A8B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1CFC1A6"/>
  <w15:docId w15:val="{189E5CCC-4004-4FEB-9700-39738A541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0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1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2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2"/>
    <w:rsid w:val="009569AB"/>
    <w:pPr>
      <w:numPr>
        <w:numId w:val="6"/>
      </w:numPr>
      <w:ind w:left="0" w:firstLine="0"/>
    </w:pPr>
  </w:style>
  <w:style w:type="paragraph" w:customStyle="1" w:styleId="afff3">
    <w:name w:val="Входные данные"/>
    <w:basedOn w:val="a4"/>
    <w:rsid w:val="00542F70"/>
    <w:pPr>
      <w:ind w:firstLine="0"/>
    </w:pPr>
  </w:style>
  <w:style w:type="paragraph" w:customStyle="1" w:styleId="afff4">
    <w:name w:val="Печатные формы и отчеты"/>
    <w:basedOn w:val="afff2"/>
    <w:rsid w:val="00C85F34"/>
  </w:style>
  <w:style w:type="paragraph" w:customStyle="1" w:styleId="a2">
    <w:name w:val="Приложения"/>
    <w:basedOn w:val="afff2"/>
    <w:rsid w:val="003A2F35"/>
    <w:pPr>
      <w:numPr>
        <w:numId w:val="7"/>
      </w:numPr>
      <w:ind w:left="0" w:firstLine="0"/>
    </w:pPr>
  </w:style>
  <w:style w:type="paragraph" w:customStyle="1" w:styleId="afff5">
    <w:name w:val="Печатные формы"/>
    <w:basedOn w:val="afff2"/>
    <w:rsid w:val="003A2F35"/>
    <w:pPr>
      <w:ind w:left="0" w:firstLine="0"/>
    </w:pPr>
  </w:style>
  <w:style w:type="paragraph" w:customStyle="1" w:styleId="a">
    <w:name w:val="Настройки"/>
    <w:basedOn w:val="afff6"/>
    <w:rsid w:val="00467D33"/>
    <w:pPr>
      <w:numPr>
        <w:numId w:val="8"/>
      </w:numPr>
    </w:pPr>
  </w:style>
  <w:style w:type="paragraph" w:customStyle="1" w:styleId="afff6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7">
    <w:name w:val="Strong"/>
    <w:basedOn w:val="a5"/>
    <w:qFormat/>
    <w:rsid w:val="004D53CF"/>
    <w:rPr>
      <w:b/>
      <w:bCs/>
    </w:rPr>
  </w:style>
  <w:style w:type="character" w:styleId="afff8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9">
    <w:name w:val="Emphasis"/>
    <w:basedOn w:val="a5"/>
    <w:qFormat/>
    <w:rsid w:val="001A746E"/>
    <w:rPr>
      <w:i/>
      <w:iCs/>
    </w:rPr>
  </w:style>
  <w:style w:type="paragraph" w:styleId="HTML">
    <w:name w:val="HTML Preformatted"/>
    <w:basedOn w:val="a3"/>
    <w:link w:val="HTML0"/>
    <w:uiPriority w:val="99"/>
    <w:semiHidden/>
    <w:unhideWhenUsed/>
    <w:rsid w:val="00E520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E520E6"/>
    <w:rPr>
      <w:rFonts w:ascii="Courier New" w:hAnsi="Courier New" w:cs="Courier New"/>
    </w:rPr>
  </w:style>
  <w:style w:type="character" w:customStyle="1" w:styleId="y2iqfc">
    <w:name w:val="y2iqfc"/>
    <w:basedOn w:val="a5"/>
    <w:rsid w:val="00E520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23920"/>
    <w:rsid w:val="00154D25"/>
    <w:rsid w:val="0016304D"/>
    <w:rsid w:val="001850F8"/>
    <w:rsid w:val="001A1BFD"/>
    <w:rsid w:val="001C7A7B"/>
    <w:rsid w:val="001D0851"/>
    <w:rsid w:val="00214919"/>
    <w:rsid w:val="002A0DAA"/>
    <w:rsid w:val="0034297B"/>
    <w:rsid w:val="00360CBB"/>
    <w:rsid w:val="003677DF"/>
    <w:rsid w:val="003D3838"/>
    <w:rsid w:val="004219DC"/>
    <w:rsid w:val="00424477"/>
    <w:rsid w:val="004646AD"/>
    <w:rsid w:val="004B5EBA"/>
    <w:rsid w:val="0052256A"/>
    <w:rsid w:val="005512BA"/>
    <w:rsid w:val="00595BF5"/>
    <w:rsid w:val="00667056"/>
    <w:rsid w:val="006C5ADB"/>
    <w:rsid w:val="00741FB7"/>
    <w:rsid w:val="007B4F5F"/>
    <w:rsid w:val="00876354"/>
    <w:rsid w:val="008F6FDE"/>
    <w:rsid w:val="00997EDD"/>
    <w:rsid w:val="009A5B67"/>
    <w:rsid w:val="009C71F6"/>
    <w:rsid w:val="00AD231A"/>
    <w:rsid w:val="00AD44A7"/>
    <w:rsid w:val="00AE088B"/>
    <w:rsid w:val="00AE5A81"/>
    <w:rsid w:val="00B64846"/>
    <w:rsid w:val="00B7284C"/>
    <w:rsid w:val="00BC4987"/>
    <w:rsid w:val="00CB7002"/>
    <w:rsid w:val="00CC46B8"/>
    <w:rsid w:val="00D003C9"/>
    <w:rsid w:val="00D87502"/>
    <w:rsid w:val="00D93DF4"/>
    <w:rsid w:val="00DA094D"/>
    <w:rsid w:val="00DC46D2"/>
    <w:rsid w:val="00E340BF"/>
    <w:rsid w:val="00E5077F"/>
    <w:rsid w:val="00E50C69"/>
    <w:rsid w:val="00E84306"/>
    <w:rsid w:val="00F2744B"/>
    <w:rsid w:val="00F27C4E"/>
    <w:rsid w:val="00F50281"/>
    <w:rsid w:val="00F53561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B4F5F"/>
    <w:rPr>
      <w:color w:val="808080"/>
    </w:rPr>
  </w:style>
  <w:style w:type="paragraph" w:customStyle="1" w:styleId="E6B5D4F382214D4999F052D6830124A3">
    <w:name w:val="E6B5D4F382214D4999F052D6830124A3"/>
  </w:style>
  <w:style w:type="paragraph" w:customStyle="1" w:styleId="0952036C41574F4C8EBCCB7DF7FA894D">
    <w:name w:val="0952036C41574F4C8EBCCB7DF7FA894D"/>
    <w:rsid w:val="007B4F5F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25D08AA2-640D-4366-8BD5-09E4CEB1C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Шаблон.dotx</Template>
  <TotalTime>76</TotalTime>
  <Pages>3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DAX-7404. Комплектации крупногабаритных товаров МП: Модификация карточки номенклатуры</vt:lpstr>
    </vt:vector>
  </TitlesOfParts>
  <Company>HP Inc.</Company>
  <LinksUpToDate>false</LinksUpToDate>
  <CharactersWithSpaces>3529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DAX-7405. Комплектация крупно габаритных товаров ИМ</dc:title>
  <dc:creator>K.alyanykh</dc:creator>
  <cp:lastModifiedBy>Юрьева Ульяна</cp:lastModifiedBy>
  <cp:revision>26</cp:revision>
  <cp:lastPrinted>2010-02-27T12:52:00Z</cp:lastPrinted>
  <dcterms:created xsi:type="dcterms:W3CDTF">2024-02-19T08:12:00Z</dcterms:created>
  <dcterms:modified xsi:type="dcterms:W3CDTF">2024-02-19T09:43:00Z</dcterms:modified>
</cp:coreProperties>
</file>