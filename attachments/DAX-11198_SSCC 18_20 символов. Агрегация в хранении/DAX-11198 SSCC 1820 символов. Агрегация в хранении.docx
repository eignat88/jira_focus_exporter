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p w14:paraId="0980DA13" w14:textId="48F7D642" w:rsidR="00A51049" w:rsidRPr="00837729" w:rsidRDefault="00A52727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A52727">
            <w:t>DAX-11198 SSCC 18/20 символов. Агрегация в хранении.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2A95198C" w:rsidR="00662477" w:rsidRPr="006964D4" w:rsidRDefault="00A52727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  <w:r w:rsidR="001E72AB">
              <w:rPr>
                <w:sz w:val="24"/>
                <w:szCs w:val="24"/>
              </w:rPr>
              <w:t>.</w:t>
            </w:r>
            <w:r w:rsidR="00D60502">
              <w:rPr>
                <w:sz w:val="24"/>
                <w:szCs w:val="24"/>
              </w:rPr>
              <w:t>10</w:t>
            </w:r>
            <w:r w:rsidR="001E72AB">
              <w:rPr>
                <w:sz w:val="24"/>
                <w:szCs w:val="24"/>
              </w:rPr>
              <w:t>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4E04FD2E" w:rsidR="00BD2120" w:rsidRPr="00A52727" w:rsidRDefault="001E72AB" w:rsidP="00BD2120">
      <w:pPr>
        <w:pStyle w:val="a4"/>
        <w:rPr>
          <w:sz w:val="24"/>
          <w:szCs w:val="24"/>
        </w:rPr>
      </w:pPr>
      <w:r w:rsidRPr="00A52727">
        <w:rPr>
          <w:sz w:val="24"/>
          <w:szCs w:val="24"/>
        </w:rPr>
        <w:t>Госмаркировка</w:t>
      </w:r>
      <w:r w:rsidR="007575F8" w:rsidRPr="00A52727">
        <w:rPr>
          <w:sz w:val="24"/>
          <w:szCs w:val="24"/>
        </w:rPr>
        <w:t xml:space="preserve">, </w:t>
      </w:r>
      <w:r w:rsidR="00DB61C1" w:rsidRPr="00A52727">
        <w:rPr>
          <w:sz w:val="24"/>
          <w:szCs w:val="24"/>
          <w:lang w:val="en-US"/>
        </w:rPr>
        <w:t>SSCC</w:t>
      </w:r>
      <w:r w:rsidR="00DB61C1" w:rsidRPr="00A52727">
        <w:rPr>
          <w:sz w:val="24"/>
          <w:szCs w:val="24"/>
        </w:rPr>
        <w:t xml:space="preserve">, </w:t>
      </w:r>
      <w:r w:rsidR="00A52727" w:rsidRPr="00A52727">
        <w:rPr>
          <w:sz w:val="24"/>
          <w:szCs w:val="24"/>
        </w:rPr>
        <w:t>Агрегация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2F06BE37" w14:textId="68E3BC53" w:rsidR="00247328" w:rsidRPr="00B40C1B" w:rsidRDefault="00174BD4" w:rsidP="00247328">
      <w:pPr>
        <w:pStyle w:val="a4"/>
        <w:rPr>
          <w:sz w:val="24"/>
          <w:szCs w:val="24"/>
        </w:rPr>
      </w:pPr>
      <w:r w:rsidRPr="00B40C1B">
        <w:rPr>
          <w:sz w:val="24"/>
          <w:szCs w:val="24"/>
        </w:rPr>
        <w:t>Запись фактически о</w:t>
      </w:r>
      <w:r w:rsidR="009062A9" w:rsidRPr="00B40C1B">
        <w:rPr>
          <w:sz w:val="24"/>
          <w:szCs w:val="24"/>
        </w:rPr>
        <w:t>тск</w:t>
      </w:r>
      <w:r w:rsidRPr="00B40C1B">
        <w:rPr>
          <w:sz w:val="24"/>
          <w:szCs w:val="24"/>
        </w:rPr>
        <w:t xml:space="preserve">анированного </w:t>
      </w:r>
      <w:r w:rsidR="00B40C1B">
        <w:rPr>
          <w:sz w:val="24"/>
          <w:szCs w:val="24"/>
          <w:lang w:val="en-US"/>
        </w:rPr>
        <w:t>SSCC</w:t>
      </w:r>
      <w:r w:rsidR="00B40C1B" w:rsidRPr="00B40C1B">
        <w:rPr>
          <w:sz w:val="24"/>
          <w:szCs w:val="24"/>
        </w:rPr>
        <w:t xml:space="preserve"> </w:t>
      </w:r>
      <w:r w:rsidRPr="00B40C1B">
        <w:rPr>
          <w:sz w:val="24"/>
          <w:szCs w:val="24"/>
        </w:rPr>
        <w:t xml:space="preserve">кода в </w:t>
      </w:r>
      <w:r w:rsidR="009062A9" w:rsidRPr="00B40C1B">
        <w:rPr>
          <w:sz w:val="24"/>
          <w:szCs w:val="24"/>
        </w:rPr>
        <w:t>операциях Агрегации;</w:t>
      </w:r>
      <w:r w:rsidR="003A0391" w:rsidRPr="00B40C1B">
        <w:rPr>
          <w:sz w:val="24"/>
          <w:szCs w:val="24"/>
        </w:rPr>
        <w:t xml:space="preserve"> 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2D7B365C" w14:textId="1BFF71DC" w:rsidR="008809CD" w:rsidRPr="000847DF" w:rsidRDefault="008809CD" w:rsidP="008809CD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 таблиц</w:t>
      </w:r>
      <w:r>
        <w:rPr>
          <w:sz w:val="24"/>
          <w:szCs w:val="24"/>
        </w:rPr>
        <w:t>е</w:t>
      </w:r>
      <w:r w:rsidRPr="00912F19">
        <w:rPr>
          <w:sz w:val="24"/>
          <w:szCs w:val="24"/>
        </w:rPr>
        <w:t xml:space="preserve"> «</w:t>
      </w:r>
      <w:r w:rsidR="00990987" w:rsidRPr="00990987">
        <w:rPr>
          <w:sz w:val="24"/>
          <w:szCs w:val="24"/>
        </w:rPr>
        <w:t>LFL_SSCCAggregationJournalLine</w:t>
      </w:r>
      <w:r w:rsidRPr="00912F19">
        <w:rPr>
          <w:sz w:val="24"/>
          <w:szCs w:val="24"/>
        </w:rPr>
        <w:t>»</w:t>
      </w:r>
      <w:r w:rsidRPr="00810158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изменить длину полей с 18 на 20 символов</w:t>
      </w:r>
      <w:r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9"/>
        <w:gridCol w:w="1745"/>
        <w:gridCol w:w="1712"/>
        <w:gridCol w:w="1628"/>
        <w:gridCol w:w="1462"/>
        <w:gridCol w:w="1272"/>
      </w:tblGrid>
      <w:tr w:rsidR="008809CD" w:rsidRPr="00912F19" w14:paraId="0180DA9E" w14:textId="77777777" w:rsidTr="009A00F5">
        <w:trPr>
          <w:trHeight w:val="814"/>
          <w:tblHeader/>
        </w:trPr>
        <w:tc>
          <w:tcPr>
            <w:tcW w:w="1809" w:type="dxa"/>
            <w:shd w:val="clear" w:color="auto" w:fill="D9D9D9" w:themeFill="background1" w:themeFillShade="D9"/>
          </w:tcPr>
          <w:p w14:paraId="6AE1374B" w14:textId="77777777" w:rsidR="008809CD" w:rsidRPr="00912F19" w:rsidRDefault="008809CD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 w14:paraId="5D132A36" w14:textId="77777777" w:rsidR="008809CD" w:rsidRPr="00912F19" w:rsidRDefault="008809CD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 w14:paraId="43473E19" w14:textId="77777777" w:rsidR="008809CD" w:rsidRPr="00912F19" w:rsidRDefault="008809CD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F260ED0" w14:textId="77777777" w:rsidR="008809CD" w:rsidRPr="00912F19" w:rsidRDefault="008809CD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12131137" w14:textId="77777777" w:rsidR="008809CD" w:rsidRPr="00912F19" w:rsidRDefault="008809CD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08821AF" w14:textId="77777777" w:rsidR="008809CD" w:rsidRPr="00912F19" w:rsidRDefault="008809CD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8809CD" w:rsidRPr="00912F19" w14:paraId="4CEF3482" w14:textId="77777777" w:rsidTr="009A00F5">
        <w:tc>
          <w:tcPr>
            <w:tcW w:w="1809" w:type="dxa"/>
            <w:shd w:val="clear" w:color="auto" w:fill="auto"/>
          </w:tcPr>
          <w:p w14:paraId="474FA109" w14:textId="77777777" w:rsidR="008809CD" w:rsidRPr="00912F19" w:rsidRDefault="008809CD" w:rsidP="009A00F5">
            <w:pPr>
              <w:pStyle w:val="aff8"/>
              <w:rPr>
                <w:sz w:val="24"/>
                <w:szCs w:val="24"/>
                <w:lang w:val="en-US"/>
              </w:rPr>
            </w:pPr>
            <w:r w:rsidRPr="00E160DD"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745" w:type="dxa"/>
            <w:shd w:val="clear" w:color="auto" w:fill="auto"/>
          </w:tcPr>
          <w:p w14:paraId="54E1C01A" w14:textId="5BC476E4" w:rsidR="008809CD" w:rsidRPr="00EF4748" w:rsidRDefault="008809CD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12" w:type="dxa"/>
            <w:shd w:val="clear" w:color="auto" w:fill="auto"/>
          </w:tcPr>
          <w:p w14:paraId="73939144" w14:textId="77777777" w:rsidR="008809CD" w:rsidRPr="00EF4748" w:rsidRDefault="008809CD" w:rsidP="009A00F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14:paraId="7F38C626" w14:textId="77777777" w:rsidR="008809CD" w:rsidRPr="00EF4748" w:rsidRDefault="008809CD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4016A819" w14:textId="77777777" w:rsidR="008809CD" w:rsidRPr="00912F19" w:rsidRDefault="008809CD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403BB082" w14:textId="77777777" w:rsidR="008809CD" w:rsidRPr="00912F19" w:rsidRDefault="008809CD" w:rsidP="009A00F5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AC6F531" w14:textId="77777777" w:rsidR="00B62B03" w:rsidRDefault="00B62B03" w:rsidP="00B62B03">
      <w:pPr>
        <w:pStyle w:val="a4"/>
        <w:ind w:firstLine="0"/>
        <w:rPr>
          <w:sz w:val="24"/>
          <w:szCs w:val="24"/>
        </w:rPr>
      </w:pPr>
    </w:p>
    <w:p w14:paraId="6548230F" w14:textId="1DEA25DD" w:rsidR="004E4BEF" w:rsidRPr="000847DF" w:rsidRDefault="004E4BEF" w:rsidP="004E4BEF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</w:t>
      </w:r>
      <w:r>
        <w:rPr>
          <w:sz w:val="24"/>
          <w:szCs w:val="24"/>
        </w:rPr>
        <w:t>е</w:t>
      </w:r>
      <w:r w:rsidRPr="00912F19">
        <w:rPr>
          <w:sz w:val="24"/>
          <w:szCs w:val="24"/>
        </w:rPr>
        <w:t xml:space="preserve"> «</w:t>
      </w:r>
      <w:r w:rsidR="008C6F7C" w:rsidRPr="008C6F7C">
        <w:rPr>
          <w:sz w:val="24"/>
          <w:szCs w:val="24"/>
        </w:rPr>
        <w:t>LFL_SSCCAggregationJournalDetail</w:t>
      </w:r>
      <w:r w:rsidRPr="00912F19">
        <w:rPr>
          <w:sz w:val="24"/>
          <w:szCs w:val="24"/>
        </w:rPr>
        <w:t>»</w:t>
      </w:r>
      <w:r w:rsidRPr="00810158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изменить длину полей с 18 на 20 символов</w:t>
      </w:r>
      <w:r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21"/>
        <w:gridCol w:w="1715"/>
        <w:gridCol w:w="1730"/>
        <w:gridCol w:w="1628"/>
        <w:gridCol w:w="1462"/>
        <w:gridCol w:w="1272"/>
      </w:tblGrid>
      <w:tr w:rsidR="00D06890" w:rsidRPr="00912F19" w14:paraId="0980DA3D" w14:textId="77777777" w:rsidTr="008C6F7C">
        <w:trPr>
          <w:trHeight w:val="814"/>
          <w:tblHeader/>
        </w:trPr>
        <w:tc>
          <w:tcPr>
            <w:tcW w:w="1821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15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8C6F7C">
        <w:tc>
          <w:tcPr>
            <w:tcW w:w="1821" w:type="dxa"/>
            <w:shd w:val="clear" w:color="auto" w:fill="auto"/>
          </w:tcPr>
          <w:p w14:paraId="0980DA3E" w14:textId="153DBD90" w:rsidR="00D06890" w:rsidRPr="00912F19" w:rsidRDefault="002D23EF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E160DD"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715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auto"/>
          </w:tcPr>
          <w:p w14:paraId="0980DA40" w14:textId="6CB60F3C" w:rsidR="00D06890" w:rsidRPr="00EF4748" w:rsidRDefault="002D23EF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8D6BC4A" w14:textId="77777777" w:rsidR="008C6F7C" w:rsidRDefault="008C6F7C" w:rsidP="008C6F7C">
      <w:pPr>
        <w:pStyle w:val="a4"/>
        <w:ind w:firstLine="0"/>
        <w:rPr>
          <w:sz w:val="24"/>
          <w:szCs w:val="24"/>
        </w:rPr>
      </w:pPr>
    </w:p>
    <w:p w14:paraId="10B40905" w14:textId="2C84C096" w:rsidR="008C6F7C" w:rsidRPr="000847DF" w:rsidRDefault="008C6F7C" w:rsidP="008C6F7C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</w:t>
      </w:r>
      <w:r>
        <w:rPr>
          <w:sz w:val="24"/>
          <w:szCs w:val="24"/>
        </w:rPr>
        <w:t>е</w:t>
      </w:r>
      <w:r w:rsidRPr="00912F19">
        <w:rPr>
          <w:sz w:val="24"/>
          <w:szCs w:val="24"/>
        </w:rPr>
        <w:t xml:space="preserve"> «</w:t>
      </w:r>
      <w:r w:rsidR="002D23EF" w:rsidRPr="002D23EF">
        <w:rPr>
          <w:sz w:val="24"/>
          <w:szCs w:val="24"/>
        </w:rPr>
        <w:t>ALK_MPAggregationRequestTrans</w:t>
      </w:r>
      <w:r w:rsidRPr="00912F19">
        <w:rPr>
          <w:sz w:val="24"/>
          <w:szCs w:val="24"/>
        </w:rPr>
        <w:t>»</w:t>
      </w:r>
      <w:r w:rsidRPr="00810158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изменить длину полей с 18 на 20 символов</w:t>
      </w:r>
      <w:r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57"/>
        <w:gridCol w:w="1700"/>
        <w:gridCol w:w="1709"/>
        <w:gridCol w:w="1628"/>
        <w:gridCol w:w="1462"/>
        <w:gridCol w:w="1272"/>
      </w:tblGrid>
      <w:tr w:rsidR="008C6F7C" w:rsidRPr="00912F19" w14:paraId="6E74CAE0" w14:textId="77777777" w:rsidTr="009A00F5">
        <w:trPr>
          <w:trHeight w:val="814"/>
          <w:tblHeader/>
        </w:trPr>
        <w:tc>
          <w:tcPr>
            <w:tcW w:w="1859" w:type="dxa"/>
            <w:shd w:val="clear" w:color="auto" w:fill="D9D9D9" w:themeFill="background1" w:themeFillShade="D9"/>
          </w:tcPr>
          <w:p w14:paraId="65CAC1A8" w14:textId="77777777" w:rsidR="008C6F7C" w:rsidRPr="00912F19" w:rsidRDefault="008C6F7C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2E7436C1" w14:textId="77777777" w:rsidR="008C6F7C" w:rsidRPr="00912F19" w:rsidRDefault="008C6F7C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14:paraId="3B655318" w14:textId="77777777" w:rsidR="008C6F7C" w:rsidRPr="00912F19" w:rsidRDefault="008C6F7C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319669" w14:textId="77777777" w:rsidR="008C6F7C" w:rsidRPr="00912F19" w:rsidRDefault="008C6F7C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3E641A0E" w14:textId="77777777" w:rsidR="008C6F7C" w:rsidRPr="00912F19" w:rsidRDefault="008C6F7C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214851BF" w14:textId="77777777" w:rsidR="008C6F7C" w:rsidRPr="00912F19" w:rsidRDefault="008C6F7C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8C6F7C" w:rsidRPr="00912F19" w14:paraId="269FAC37" w14:textId="77777777" w:rsidTr="009A00F5">
        <w:tc>
          <w:tcPr>
            <w:tcW w:w="1859" w:type="dxa"/>
            <w:shd w:val="clear" w:color="auto" w:fill="auto"/>
          </w:tcPr>
          <w:p w14:paraId="1197DFF3" w14:textId="1F85F110" w:rsidR="008C6F7C" w:rsidRPr="00912F19" w:rsidRDefault="002D23EF" w:rsidP="009A00F5">
            <w:pPr>
              <w:pStyle w:val="aff8"/>
              <w:rPr>
                <w:sz w:val="24"/>
                <w:szCs w:val="24"/>
                <w:lang w:val="en-US"/>
              </w:rPr>
            </w:pPr>
            <w:r w:rsidRPr="002D23EF">
              <w:rPr>
                <w:sz w:val="24"/>
                <w:szCs w:val="24"/>
                <w:lang w:val="en-US"/>
              </w:rPr>
              <w:t>AggregateIdMain</w:t>
            </w:r>
          </w:p>
        </w:tc>
        <w:tc>
          <w:tcPr>
            <w:tcW w:w="1755" w:type="dxa"/>
            <w:shd w:val="clear" w:color="auto" w:fill="auto"/>
          </w:tcPr>
          <w:p w14:paraId="0A772866" w14:textId="77777777" w:rsidR="008C6F7C" w:rsidRPr="00EF4748" w:rsidRDefault="008C6F7C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86" w:type="dxa"/>
            <w:shd w:val="clear" w:color="auto" w:fill="auto"/>
          </w:tcPr>
          <w:p w14:paraId="18559099" w14:textId="1F736FE1" w:rsidR="008C6F7C" w:rsidRPr="00EF4748" w:rsidRDefault="002D23EF" w:rsidP="009A00F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14:paraId="2598F242" w14:textId="77777777" w:rsidR="008C6F7C" w:rsidRPr="00EF4748" w:rsidRDefault="008C6F7C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77929C0C" w14:textId="77777777" w:rsidR="008C6F7C" w:rsidRPr="00912F19" w:rsidRDefault="008C6F7C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4E7982E7" w14:textId="77777777" w:rsidR="008C6F7C" w:rsidRPr="00912F19" w:rsidRDefault="008C6F7C" w:rsidP="009A00F5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71B05018" w14:textId="77777777" w:rsidR="00B62B03" w:rsidRDefault="00B62B03" w:rsidP="00BA05AB">
      <w:pPr>
        <w:pStyle w:val="10"/>
      </w:pPr>
    </w:p>
    <w:p w14:paraId="0980DA46" w14:textId="401145D2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0980DA47" w14:textId="1E3AFD42"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5012C0" w:rsidRPr="00912F19">
        <w:rPr>
          <w:sz w:val="24"/>
          <w:szCs w:val="24"/>
        </w:rPr>
        <w:t>«»</w:t>
      </w:r>
      <w:r w:rsidR="00646A86"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lastRenderedPageBreak/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22D4461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2DA5197A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31CF27CD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7336AC13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241D3EA" w14:textId="77777777" w:rsidR="00B62B03" w:rsidRDefault="00B62B03" w:rsidP="00D06890">
      <w:pPr>
        <w:pStyle w:val="a4"/>
        <w:ind w:firstLine="0"/>
        <w:rPr>
          <w:sz w:val="24"/>
          <w:szCs w:val="24"/>
        </w:rPr>
      </w:pPr>
    </w:p>
    <w:p w14:paraId="0980DA55" w14:textId="568C5FBE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7490178D" w14:textId="73A82358" w:rsidR="006960F7" w:rsidRDefault="006960F7" w:rsidP="006960F7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>На форме Агрегации:</w:t>
      </w:r>
    </w:p>
    <w:p w14:paraId="38E2A820" w14:textId="52E2E5C1" w:rsidR="006960F7" w:rsidRDefault="001036D9" w:rsidP="001036D9">
      <w:pPr>
        <w:pStyle w:val="a4"/>
        <w:ind w:left="360" w:firstLine="349"/>
        <w:rPr>
          <w:sz w:val="24"/>
          <w:szCs w:val="24"/>
        </w:rPr>
      </w:pPr>
      <w:r>
        <w:rPr>
          <w:sz w:val="24"/>
          <w:szCs w:val="24"/>
        </w:rPr>
        <w:t xml:space="preserve">1 . </w:t>
      </w:r>
      <w:r w:rsidR="006960F7" w:rsidRPr="000E08CB">
        <w:rPr>
          <w:sz w:val="24"/>
          <w:szCs w:val="24"/>
        </w:rPr>
        <w:t xml:space="preserve">При нажатии Следующий короб, сохранить </w:t>
      </w:r>
      <w:r w:rsidR="00C73B15">
        <w:rPr>
          <w:sz w:val="24"/>
          <w:szCs w:val="24"/>
        </w:rPr>
        <w:t xml:space="preserve">фактически </w:t>
      </w:r>
      <w:r w:rsidR="00586B7C">
        <w:rPr>
          <w:sz w:val="24"/>
          <w:szCs w:val="24"/>
        </w:rPr>
        <w:t>отсканированные</w:t>
      </w:r>
      <w:r w:rsidR="006960F7" w:rsidRPr="000E08CB">
        <w:rPr>
          <w:sz w:val="24"/>
          <w:szCs w:val="24"/>
        </w:rPr>
        <w:t xml:space="preserve"> данные в строках журнала, перейти к сканированию следующего кода </w:t>
      </w:r>
      <w:r w:rsidR="006960F7" w:rsidRPr="000E08CB">
        <w:rPr>
          <w:sz w:val="24"/>
          <w:szCs w:val="24"/>
          <w:lang w:val="en-US"/>
        </w:rPr>
        <w:t>SSCC</w:t>
      </w:r>
      <w:r w:rsidR="006960F7" w:rsidRPr="000E08CB">
        <w:rPr>
          <w:sz w:val="24"/>
          <w:szCs w:val="24"/>
        </w:rPr>
        <w:t>;</w:t>
      </w:r>
    </w:p>
    <w:p w14:paraId="2785A7B5" w14:textId="77777777" w:rsidR="00824212" w:rsidRPr="000E08CB" w:rsidRDefault="001036D9" w:rsidP="00824212">
      <w:pPr>
        <w:pStyle w:val="a4"/>
        <w:ind w:left="720" w:firstLine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824212" w:rsidRPr="000E08CB">
        <w:rPr>
          <w:sz w:val="24"/>
          <w:szCs w:val="24"/>
        </w:rPr>
        <w:t xml:space="preserve">При нажатии Завершить,  </w:t>
      </w:r>
    </w:p>
    <w:p w14:paraId="4D7FA318" w14:textId="77777777" w:rsidR="00824212" w:rsidRPr="00F02327" w:rsidRDefault="00824212" w:rsidP="00824212">
      <w:pPr>
        <w:pStyle w:val="a4"/>
        <w:ind w:left="1069" w:firstLine="349"/>
        <w:rPr>
          <w:sz w:val="24"/>
          <w:szCs w:val="24"/>
        </w:rPr>
      </w:pPr>
      <w:r w:rsidRPr="00F02327">
        <w:rPr>
          <w:sz w:val="24"/>
          <w:szCs w:val="24"/>
        </w:rPr>
        <w:t xml:space="preserve">4.1 </w:t>
      </w:r>
      <w:r>
        <w:rPr>
          <w:sz w:val="24"/>
          <w:szCs w:val="24"/>
        </w:rPr>
        <w:t>Проверить Квант = количеству КМ, если нет, то вывести ошибку</w:t>
      </w:r>
      <w:r w:rsidRPr="00F02327">
        <w:rPr>
          <w:sz w:val="24"/>
          <w:szCs w:val="24"/>
        </w:rPr>
        <w:t>;</w:t>
      </w:r>
    </w:p>
    <w:p w14:paraId="34A0AF7A" w14:textId="77777777" w:rsidR="00824212" w:rsidRPr="000E08CB" w:rsidRDefault="00824212" w:rsidP="00824212">
      <w:pPr>
        <w:pStyle w:val="a4"/>
        <w:ind w:left="720" w:firstLine="698"/>
        <w:rPr>
          <w:sz w:val="24"/>
          <w:szCs w:val="24"/>
        </w:rPr>
      </w:pPr>
      <w:r w:rsidRPr="001C275E">
        <w:rPr>
          <w:sz w:val="24"/>
          <w:szCs w:val="24"/>
        </w:rPr>
        <w:t>4</w:t>
      </w:r>
      <w:r w:rsidRPr="000E08CB">
        <w:rPr>
          <w:sz w:val="24"/>
          <w:szCs w:val="24"/>
        </w:rPr>
        <w:t>.</w:t>
      </w:r>
      <w:r w:rsidRPr="00F02327">
        <w:rPr>
          <w:sz w:val="24"/>
          <w:szCs w:val="24"/>
        </w:rPr>
        <w:t>2</w:t>
      </w:r>
      <w:r w:rsidRPr="000E08CB">
        <w:rPr>
          <w:sz w:val="24"/>
          <w:szCs w:val="24"/>
        </w:rPr>
        <w:t xml:space="preserve"> В </w:t>
      </w:r>
      <w:r w:rsidRPr="000E08CB">
        <w:rPr>
          <w:sz w:val="24"/>
          <w:szCs w:val="24"/>
          <w:lang w:val="en-US"/>
        </w:rPr>
        <w:t>LFL</w:t>
      </w:r>
      <w:r w:rsidRPr="000E08CB">
        <w:rPr>
          <w:sz w:val="24"/>
          <w:szCs w:val="24"/>
        </w:rPr>
        <w:t>_</w:t>
      </w:r>
      <w:r w:rsidRPr="000E08CB">
        <w:rPr>
          <w:sz w:val="24"/>
          <w:szCs w:val="24"/>
          <w:lang w:val="en-US"/>
        </w:rPr>
        <w:t>SSCCAggregationJournal</w:t>
      </w:r>
      <w:r w:rsidRPr="000E08CB">
        <w:rPr>
          <w:sz w:val="24"/>
          <w:szCs w:val="24"/>
        </w:rPr>
        <w:t xml:space="preserve"> изменить Статус  на  Отправлено;</w:t>
      </w:r>
    </w:p>
    <w:p w14:paraId="1378BA68" w14:textId="77777777" w:rsidR="00824212" w:rsidRPr="000E08CB" w:rsidRDefault="00824212" w:rsidP="00824212">
      <w:pPr>
        <w:pStyle w:val="a4"/>
        <w:ind w:left="1265" w:firstLine="153"/>
        <w:rPr>
          <w:sz w:val="24"/>
          <w:szCs w:val="24"/>
        </w:rPr>
      </w:pPr>
      <w:r w:rsidRPr="001C275E">
        <w:rPr>
          <w:sz w:val="24"/>
          <w:szCs w:val="24"/>
        </w:rPr>
        <w:t>4</w:t>
      </w:r>
      <w:r w:rsidRPr="000E08CB">
        <w:rPr>
          <w:sz w:val="24"/>
          <w:szCs w:val="24"/>
        </w:rPr>
        <w:t>.</w:t>
      </w:r>
      <w:r w:rsidRPr="00F02327">
        <w:rPr>
          <w:sz w:val="24"/>
          <w:szCs w:val="24"/>
        </w:rPr>
        <w:t>3</w:t>
      </w:r>
      <w:r w:rsidRPr="000E08CB">
        <w:rPr>
          <w:sz w:val="24"/>
          <w:szCs w:val="24"/>
        </w:rPr>
        <w:t xml:space="preserve"> По каждому КМ в таблице маркировки найденным по </w:t>
      </w:r>
      <w:r w:rsidRPr="000E08CB">
        <w:rPr>
          <w:sz w:val="24"/>
          <w:szCs w:val="24"/>
          <w:lang w:val="en-US"/>
        </w:rPr>
        <w:t>SSCC</w:t>
      </w:r>
      <w:r w:rsidRPr="000E08CB">
        <w:rPr>
          <w:sz w:val="24"/>
          <w:szCs w:val="24"/>
        </w:rPr>
        <w:t xml:space="preserve">; </w:t>
      </w:r>
    </w:p>
    <w:p w14:paraId="1993EE84" w14:textId="7D7A8383" w:rsidR="00824212" w:rsidRPr="000E08CB" w:rsidRDefault="00824212" w:rsidP="00565749">
      <w:pPr>
        <w:pStyle w:val="a4"/>
        <w:ind w:left="1985" w:firstLine="0"/>
        <w:rPr>
          <w:sz w:val="24"/>
          <w:szCs w:val="24"/>
        </w:rPr>
      </w:pPr>
      <w:r w:rsidRPr="001C275E">
        <w:rPr>
          <w:sz w:val="24"/>
          <w:szCs w:val="24"/>
        </w:rPr>
        <w:t>4</w:t>
      </w:r>
      <w:r w:rsidRPr="000E08CB">
        <w:rPr>
          <w:sz w:val="24"/>
          <w:szCs w:val="24"/>
        </w:rPr>
        <w:t>.</w:t>
      </w:r>
      <w:r w:rsidR="006F0ABE">
        <w:rPr>
          <w:sz w:val="24"/>
          <w:szCs w:val="24"/>
        </w:rPr>
        <w:t>3</w:t>
      </w:r>
      <w:r w:rsidRPr="000E08CB">
        <w:rPr>
          <w:sz w:val="24"/>
          <w:szCs w:val="24"/>
        </w:rPr>
        <w:t xml:space="preserve">.1 Создать коды </w:t>
      </w:r>
      <w:r w:rsidRPr="000E08CB">
        <w:rPr>
          <w:sz w:val="24"/>
          <w:szCs w:val="24"/>
          <w:lang w:val="en-US"/>
        </w:rPr>
        <w:t>SSCC</w:t>
      </w:r>
      <w:r w:rsidRPr="000E08CB">
        <w:rPr>
          <w:sz w:val="24"/>
          <w:szCs w:val="24"/>
        </w:rPr>
        <w:t xml:space="preserve"> в </w:t>
      </w:r>
      <w:r w:rsidRPr="000E08CB">
        <w:rPr>
          <w:sz w:val="24"/>
          <w:szCs w:val="24"/>
          <w:lang w:val="en-US"/>
        </w:rPr>
        <w:t>LFL</w:t>
      </w:r>
      <w:r w:rsidRPr="000E08CB">
        <w:rPr>
          <w:sz w:val="24"/>
          <w:szCs w:val="24"/>
        </w:rPr>
        <w:t>_</w:t>
      </w:r>
      <w:r w:rsidRPr="000E08CB">
        <w:rPr>
          <w:sz w:val="24"/>
          <w:szCs w:val="24"/>
          <w:lang w:val="en-US"/>
        </w:rPr>
        <w:t>SSCCTable</w:t>
      </w:r>
      <w:r w:rsidRPr="000E08CB">
        <w:rPr>
          <w:sz w:val="24"/>
          <w:szCs w:val="24"/>
        </w:rPr>
        <w:t xml:space="preserve"> присвоить статус Ожидание;</w:t>
      </w:r>
    </w:p>
    <w:p w14:paraId="5B320369" w14:textId="792B9B1E" w:rsidR="00824212" w:rsidRDefault="00824212" w:rsidP="00565749">
      <w:pPr>
        <w:pStyle w:val="a4"/>
        <w:ind w:left="1265"/>
        <w:rPr>
          <w:sz w:val="24"/>
          <w:szCs w:val="24"/>
        </w:rPr>
      </w:pPr>
      <w:r w:rsidRPr="001C275E">
        <w:rPr>
          <w:sz w:val="24"/>
          <w:szCs w:val="24"/>
        </w:rPr>
        <w:t>4</w:t>
      </w:r>
      <w:r w:rsidRPr="000E08CB">
        <w:rPr>
          <w:sz w:val="24"/>
          <w:szCs w:val="24"/>
        </w:rPr>
        <w:t>.</w:t>
      </w:r>
      <w:r w:rsidR="006F0ABE">
        <w:rPr>
          <w:sz w:val="24"/>
          <w:szCs w:val="24"/>
        </w:rPr>
        <w:t>3</w:t>
      </w:r>
      <w:r w:rsidRPr="000E08CB">
        <w:rPr>
          <w:sz w:val="24"/>
          <w:szCs w:val="24"/>
        </w:rPr>
        <w:t xml:space="preserve">.2 </w:t>
      </w:r>
      <w:r>
        <w:rPr>
          <w:sz w:val="24"/>
          <w:szCs w:val="24"/>
        </w:rPr>
        <w:t>В</w:t>
      </w:r>
      <w:r w:rsidRPr="000E08CB">
        <w:rPr>
          <w:sz w:val="24"/>
          <w:szCs w:val="24"/>
        </w:rPr>
        <w:t xml:space="preserve">ыставить </w:t>
      </w:r>
      <w:r w:rsidRPr="000E08CB">
        <w:rPr>
          <w:sz w:val="24"/>
          <w:szCs w:val="24"/>
          <w:lang w:val="en-US"/>
        </w:rPr>
        <w:t>Blocked</w:t>
      </w:r>
      <w:r w:rsidRPr="000E08CB">
        <w:rPr>
          <w:sz w:val="24"/>
          <w:szCs w:val="24"/>
        </w:rPr>
        <w:t xml:space="preserve"> = Да;</w:t>
      </w:r>
    </w:p>
    <w:p w14:paraId="577B2D5B" w14:textId="19D0F892" w:rsidR="00E25460" w:rsidRPr="009E6559" w:rsidRDefault="00E25460" w:rsidP="00E25460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            4.4 </w:t>
      </w:r>
      <w:r w:rsidR="009E6559">
        <w:rPr>
          <w:sz w:val="24"/>
          <w:szCs w:val="24"/>
        </w:rPr>
        <w:t>С</w:t>
      </w:r>
      <w:r w:rsidR="009E6559" w:rsidRPr="000E08CB">
        <w:rPr>
          <w:sz w:val="24"/>
          <w:szCs w:val="24"/>
        </w:rPr>
        <w:t xml:space="preserve">охранить </w:t>
      </w:r>
      <w:r w:rsidR="009E6559">
        <w:rPr>
          <w:sz w:val="24"/>
          <w:szCs w:val="24"/>
        </w:rPr>
        <w:t xml:space="preserve">фактически </w:t>
      </w:r>
      <w:r w:rsidR="009E6559" w:rsidRPr="000E08CB">
        <w:rPr>
          <w:sz w:val="24"/>
          <w:szCs w:val="24"/>
        </w:rPr>
        <w:t>просканированные данные в строках журнала</w:t>
      </w:r>
      <w:r w:rsidR="009E6559" w:rsidRPr="009E6559">
        <w:rPr>
          <w:sz w:val="24"/>
          <w:szCs w:val="24"/>
        </w:rPr>
        <w:t>;</w:t>
      </w:r>
    </w:p>
    <w:p w14:paraId="28B9BB99" w14:textId="7542E19E" w:rsidR="00824212" w:rsidRPr="004F4492" w:rsidRDefault="00824212" w:rsidP="00565749">
      <w:pPr>
        <w:pStyle w:val="a4"/>
        <w:ind w:left="709"/>
        <w:rPr>
          <w:sz w:val="24"/>
          <w:szCs w:val="24"/>
        </w:rPr>
      </w:pPr>
      <w:r w:rsidRPr="001C275E">
        <w:rPr>
          <w:sz w:val="24"/>
          <w:szCs w:val="24"/>
        </w:rPr>
        <w:t>4</w:t>
      </w:r>
      <w:r w:rsidRPr="000E08CB">
        <w:rPr>
          <w:sz w:val="24"/>
          <w:szCs w:val="24"/>
        </w:rPr>
        <w:t>.</w:t>
      </w:r>
      <w:r w:rsidR="009E6559">
        <w:rPr>
          <w:sz w:val="24"/>
          <w:szCs w:val="24"/>
        </w:rPr>
        <w:t>5</w:t>
      </w:r>
      <w:r w:rsidRPr="000E08CB">
        <w:rPr>
          <w:sz w:val="24"/>
          <w:szCs w:val="24"/>
        </w:rPr>
        <w:t xml:space="preserve"> По коду </w:t>
      </w:r>
      <w:r w:rsidRPr="000E08CB">
        <w:rPr>
          <w:sz w:val="24"/>
          <w:szCs w:val="24"/>
          <w:lang w:val="en-US"/>
        </w:rPr>
        <w:t>SSCC</w:t>
      </w:r>
      <w:r w:rsidRPr="000E08CB">
        <w:rPr>
          <w:sz w:val="24"/>
          <w:szCs w:val="24"/>
        </w:rPr>
        <w:t xml:space="preserve"> найти все КМ в таблице маркировке, создать сообщение в ALK_MPAggregationReques</w:t>
      </w:r>
      <w:r w:rsidRPr="000E08CB">
        <w:rPr>
          <w:sz w:val="24"/>
          <w:szCs w:val="24"/>
          <w:lang w:val="en-US"/>
        </w:rPr>
        <w:t>t</w:t>
      </w:r>
      <w:r w:rsidRPr="000E08CB">
        <w:rPr>
          <w:sz w:val="24"/>
          <w:szCs w:val="24"/>
        </w:rPr>
        <w:t>Table шапка и в ALK_MPAggregationRequesTrans строки;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5"/>
      </w:pPr>
      <w:bookmarkStart w:id="7" w:name="_Toc252557204"/>
      <w:bookmarkStart w:id="8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0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56EE" w14:textId="77777777" w:rsidR="00C20598" w:rsidRDefault="00C20598">
      <w:r>
        <w:separator/>
      </w:r>
    </w:p>
  </w:endnote>
  <w:endnote w:type="continuationSeparator" w:id="0">
    <w:p w14:paraId="5B86EA56" w14:textId="77777777" w:rsidR="00C20598" w:rsidRDefault="00C20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4" w14:textId="35781943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52727">
          <w:rPr>
            <w:sz w:val="18"/>
            <w:szCs w:val="18"/>
          </w:rPr>
          <w:t>DAX-11198 SSCC 18/20 символов. Агрегация в хранении.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6" w14:textId="357B0CAB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52727">
          <w:rPr>
            <w:rFonts w:ascii="Times New Roman" w:hAnsi="Times New Roman"/>
            <w:sz w:val="18"/>
            <w:szCs w:val="18"/>
          </w:rPr>
          <w:t>DAX-11198 SSCC 18/20 символов. Агрегация в хранении.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22454" w14:textId="77777777" w:rsidR="00C20598" w:rsidRDefault="00C20598">
      <w:r>
        <w:separator/>
      </w:r>
    </w:p>
  </w:footnote>
  <w:footnote w:type="continuationSeparator" w:id="0">
    <w:p w14:paraId="7D2B35FA" w14:textId="77777777" w:rsidR="00C20598" w:rsidRDefault="00C20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5243B8F"/>
    <w:multiLevelType w:val="hybridMultilevel"/>
    <w:tmpl w:val="B62E8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8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1699889174">
    <w:abstractNumId w:val="9"/>
  </w:num>
  <w:num w:numId="2" w16cid:durableId="344136467">
    <w:abstractNumId w:val="6"/>
  </w:num>
  <w:num w:numId="3" w16cid:durableId="339044284">
    <w:abstractNumId w:val="7"/>
  </w:num>
  <w:num w:numId="4" w16cid:durableId="1634362727">
    <w:abstractNumId w:val="1"/>
  </w:num>
  <w:num w:numId="5" w16cid:durableId="546645750">
    <w:abstractNumId w:val="0"/>
  </w:num>
  <w:num w:numId="6" w16cid:durableId="1672441361">
    <w:abstractNumId w:val="5"/>
  </w:num>
  <w:num w:numId="7" w16cid:durableId="1949317173">
    <w:abstractNumId w:val="8"/>
    <w:lvlOverride w:ilvl="0">
      <w:startOverride w:val="1"/>
    </w:lvlOverride>
  </w:num>
  <w:num w:numId="8" w16cid:durableId="555630540">
    <w:abstractNumId w:val="3"/>
    <w:lvlOverride w:ilvl="0">
      <w:startOverride w:val="1"/>
    </w:lvlOverride>
  </w:num>
  <w:num w:numId="9" w16cid:durableId="696661989">
    <w:abstractNumId w:val="4"/>
  </w:num>
  <w:num w:numId="10" w16cid:durableId="779640016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7DF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48D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6D9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1036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141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4BD4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3E9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00B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14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A8C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5D46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5621"/>
    <w:rsid w:val="0024629B"/>
    <w:rsid w:val="0024655D"/>
    <w:rsid w:val="00246792"/>
    <w:rsid w:val="00247214"/>
    <w:rsid w:val="00247328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1772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A9D"/>
    <w:rsid w:val="002A5DF9"/>
    <w:rsid w:val="002A65F9"/>
    <w:rsid w:val="002A6679"/>
    <w:rsid w:val="002A6926"/>
    <w:rsid w:val="002A6DEE"/>
    <w:rsid w:val="002A7120"/>
    <w:rsid w:val="002A72F3"/>
    <w:rsid w:val="002A787E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3EF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591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492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073BB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3DE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41C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391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1E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6D5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B8B"/>
    <w:rsid w:val="003F0D86"/>
    <w:rsid w:val="003F0F08"/>
    <w:rsid w:val="003F0F89"/>
    <w:rsid w:val="003F1A88"/>
    <w:rsid w:val="003F1A94"/>
    <w:rsid w:val="003F216D"/>
    <w:rsid w:val="003F27CC"/>
    <w:rsid w:val="003F2B5F"/>
    <w:rsid w:val="003F3344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5FAD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69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4BEF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2C0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C8D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749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B7C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51F"/>
    <w:rsid w:val="005B17E7"/>
    <w:rsid w:val="005B26B4"/>
    <w:rsid w:val="005B2E1E"/>
    <w:rsid w:val="005B2FC4"/>
    <w:rsid w:val="005B30AB"/>
    <w:rsid w:val="005B348E"/>
    <w:rsid w:val="005B3780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D78CF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329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47E79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1EA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0F7"/>
    <w:rsid w:val="006964D4"/>
    <w:rsid w:val="0069671A"/>
    <w:rsid w:val="00696A1B"/>
    <w:rsid w:val="006976A8"/>
    <w:rsid w:val="00697C6F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3D4C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4EE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A76"/>
    <w:rsid w:val="006F0ABE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2D"/>
    <w:rsid w:val="00756AF8"/>
    <w:rsid w:val="007570B4"/>
    <w:rsid w:val="007571BE"/>
    <w:rsid w:val="007575F8"/>
    <w:rsid w:val="00757A84"/>
    <w:rsid w:val="00760607"/>
    <w:rsid w:val="0076080A"/>
    <w:rsid w:val="00760A07"/>
    <w:rsid w:val="007614C7"/>
    <w:rsid w:val="00761BCB"/>
    <w:rsid w:val="00762061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482C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158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12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2E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09CD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F7C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362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2A9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BC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0396"/>
    <w:rsid w:val="009818B9"/>
    <w:rsid w:val="00982497"/>
    <w:rsid w:val="00982C86"/>
    <w:rsid w:val="00982EB4"/>
    <w:rsid w:val="00983202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0987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559"/>
    <w:rsid w:val="009E71E2"/>
    <w:rsid w:val="009E7DED"/>
    <w:rsid w:val="009F0105"/>
    <w:rsid w:val="009F0322"/>
    <w:rsid w:val="009F06A3"/>
    <w:rsid w:val="009F09DE"/>
    <w:rsid w:val="009F21E7"/>
    <w:rsid w:val="009F23CC"/>
    <w:rsid w:val="009F25B2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195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2E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1ADD"/>
    <w:rsid w:val="00A52481"/>
    <w:rsid w:val="00A52727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BB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504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6BF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1B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B03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0BA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3FC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4C94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598"/>
    <w:rsid w:val="00C209C2"/>
    <w:rsid w:val="00C20BC1"/>
    <w:rsid w:val="00C20C1B"/>
    <w:rsid w:val="00C21361"/>
    <w:rsid w:val="00C21DD7"/>
    <w:rsid w:val="00C222CF"/>
    <w:rsid w:val="00C22318"/>
    <w:rsid w:val="00C22437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11F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15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D7E6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036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2F55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0A3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631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02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1C1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545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1B9D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672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5840"/>
    <w:rsid w:val="00E160DD"/>
    <w:rsid w:val="00E16333"/>
    <w:rsid w:val="00E16A3C"/>
    <w:rsid w:val="00E16D03"/>
    <w:rsid w:val="00E16DB4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460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1A69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A7D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B7D61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1BD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04B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4CF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FA7"/>
    <w:rsid w:val="00F55D35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51A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97FD7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512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A25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0DA13"/>
  <w15:docId w15:val="{F4701E0F-D08F-494E-8811-5A47FFE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EDD"/>
    <w:rsid w:val="00154D25"/>
    <w:rsid w:val="001850F8"/>
    <w:rsid w:val="001D0851"/>
    <w:rsid w:val="00237E8B"/>
    <w:rsid w:val="00296C80"/>
    <w:rsid w:val="002A787E"/>
    <w:rsid w:val="002C51F7"/>
    <w:rsid w:val="00360CBB"/>
    <w:rsid w:val="003D3838"/>
    <w:rsid w:val="003F3344"/>
    <w:rsid w:val="004108F6"/>
    <w:rsid w:val="004529EB"/>
    <w:rsid w:val="004A1691"/>
    <w:rsid w:val="004B5EBA"/>
    <w:rsid w:val="005512BA"/>
    <w:rsid w:val="005F78DB"/>
    <w:rsid w:val="00667056"/>
    <w:rsid w:val="00741FB7"/>
    <w:rsid w:val="007F6121"/>
    <w:rsid w:val="00876354"/>
    <w:rsid w:val="009131F7"/>
    <w:rsid w:val="00997EDD"/>
    <w:rsid w:val="009A5B67"/>
    <w:rsid w:val="00A20195"/>
    <w:rsid w:val="00A51ADD"/>
    <w:rsid w:val="00AB7504"/>
    <w:rsid w:val="00B4582B"/>
    <w:rsid w:val="00B64846"/>
    <w:rsid w:val="00BC4987"/>
    <w:rsid w:val="00BE53B6"/>
    <w:rsid w:val="00C25792"/>
    <w:rsid w:val="00C43D19"/>
    <w:rsid w:val="00D003C9"/>
    <w:rsid w:val="00D87502"/>
    <w:rsid w:val="00D93DF4"/>
    <w:rsid w:val="00DA094D"/>
    <w:rsid w:val="00DD0545"/>
    <w:rsid w:val="00E340BF"/>
    <w:rsid w:val="00E5077F"/>
    <w:rsid w:val="00EA4EB5"/>
    <w:rsid w:val="00F2744B"/>
    <w:rsid w:val="00F27C4E"/>
    <w:rsid w:val="00F800D3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3A283844-1821-4C9A-AB79-301C1BD7E6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20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1974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DAX-11198 SSCC 18/20 символов. Агрегация в хранении.</dc:title>
  <dc:creator>K.alyanykh</dc:creator>
  <cp:lastModifiedBy>Кирилл Альяных</cp:lastModifiedBy>
  <cp:revision>21</cp:revision>
  <cp:lastPrinted>2010-02-27T12:52:00Z</cp:lastPrinted>
  <dcterms:created xsi:type="dcterms:W3CDTF">2025-10-31T05:50:00Z</dcterms:created>
  <dcterms:modified xsi:type="dcterms:W3CDTF">2025-10-31T06:19:00Z</dcterms:modified>
</cp:coreProperties>
</file>