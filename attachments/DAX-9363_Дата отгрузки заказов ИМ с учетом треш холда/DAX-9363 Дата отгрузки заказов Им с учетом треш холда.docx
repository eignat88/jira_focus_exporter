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0EF3FECC" w:rsidR="00A51049" w:rsidRPr="00FF5124" w:rsidRDefault="00261A23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013A23" w:rsidRPr="00013A23">
            <w:rPr>
              <w:rFonts w:cs="Times New Roman"/>
              <w:spacing w:val="-2"/>
              <w:kern w:val="36"/>
              <w:sz w:val="41"/>
              <w:szCs w:val="41"/>
            </w:rPr>
            <w:t xml:space="preserve">DAX-9363 Дата отгрузки заказов Им с учетом </w:t>
          </w:r>
          <w:proofErr w:type="spellStart"/>
          <w:r w:rsidR="00013A23" w:rsidRPr="00013A23">
            <w:rPr>
              <w:rFonts w:cs="Times New Roman"/>
              <w:spacing w:val="-2"/>
              <w:kern w:val="36"/>
              <w:sz w:val="41"/>
              <w:szCs w:val="41"/>
            </w:rPr>
            <w:t>треш</w:t>
          </w:r>
          <w:proofErr w:type="spellEnd"/>
          <w:r w:rsidR="00013A23" w:rsidRPr="00013A23">
            <w:rPr>
              <w:rFonts w:cs="Times New Roman"/>
              <w:spacing w:val="-2"/>
              <w:kern w:val="36"/>
              <w:sz w:val="41"/>
              <w:szCs w:val="41"/>
            </w:rPr>
            <w:t xml:space="preserve"> </w:t>
          </w:r>
          <w:proofErr w:type="spellStart"/>
          <w:r w:rsidR="00013A23" w:rsidRPr="00013A23">
            <w:rPr>
              <w:rFonts w:cs="Times New Roman"/>
              <w:spacing w:val="-2"/>
              <w:kern w:val="36"/>
              <w:sz w:val="41"/>
              <w:szCs w:val="41"/>
            </w:rPr>
            <w:t>холда</w:t>
          </w:r>
          <w:proofErr w:type="spellEnd"/>
        </w:sdtContent>
      </w:sdt>
    </w:p>
    <w:bookmarkEnd w:id="0"/>
    <w:bookmarkEnd w:id="1"/>
    <w:p w14:paraId="4EDE04EB" w14:textId="3C856691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5E0ED715" w:rsidR="00662477" w:rsidRPr="00FF5124" w:rsidRDefault="00013A23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 w:rsidR="00350325">
              <w:rPr>
                <w:sz w:val="24"/>
                <w:szCs w:val="24"/>
              </w:rPr>
              <w:t>.0</w:t>
            </w:r>
            <w:r w:rsidR="00350325">
              <w:rPr>
                <w:sz w:val="24"/>
                <w:szCs w:val="24"/>
                <w:lang w:val="en-US"/>
              </w:rPr>
              <w:t>4</w:t>
            </w:r>
            <w:r w:rsidR="00891BD6" w:rsidRPr="00FF5124">
              <w:rPr>
                <w:sz w:val="24"/>
                <w:szCs w:val="24"/>
              </w:rPr>
              <w:t>.202</w:t>
            </w:r>
            <w:r w:rsidR="00705CC2"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72357CD9" w:rsidR="008F1D14" w:rsidRPr="009206BD" w:rsidRDefault="009206BD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036F1ED7" w:rsidR="008F1D14" w:rsidRPr="00FF5124" w:rsidRDefault="009206BD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Коррекция постановки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40487AD2" w:rsidR="008F1D14" w:rsidRPr="00FF5124" w:rsidRDefault="009206BD" w:rsidP="008F1D14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11.05.2025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6B19761F" w:rsidR="008F1D14" w:rsidRPr="00FF5124" w:rsidRDefault="009206BD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</w:p>
        </w:tc>
      </w:tr>
      <w:tr w:rsidR="00F6213B" w:rsidRPr="00FF5124" w14:paraId="3074A809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9A5AA0" w14:textId="2533AD78" w:rsidR="00F6213B" w:rsidRPr="00F6213B" w:rsidRDefault="00F6213B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93B9F7" w14:textId="1C5921FC" w:rsidR="00F6213B" w:rsidRDefault="00F6213B" w:rsidP="00F6213B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Изменение логики по использованию «Отсечки»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520CBA" w14:textId="7CEBBEE3" w:rsidR="00F6213B" w:rsidRDefault="00F6213B" w:rsidP="008F1D14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05.05.2025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BF06CC" w14:textId="0F017441" w:rsidR="00F6213B" w:rsidRDefault="00F6213B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bookmarkStart w:id="2" w:name="_GoBack"/>
            <w:bookmarkEnd w:id="2"/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39"/>
      <w:r w:rsidRPr="00FF5124">
        <w:rPr>
          <w:rFonts w:cs="Times New Roman"/>
        </w:rPr>
        <w:t>Бизнес-процессы</w:t>
      </w:r>
    </w:p>
    <w:p w14:paraId="0DEE77C8" w14:textId="08276506" w:rsidR="00532450" w:rsidRPr="00FF5124" w:rsidRDefault="00013A23" w:rsidP="00350325">
      <w:pPr>
        <w:pStyle w:val="a4"/>
        <w:rPr>
          <w:sz w:val="24"/>
          <w:szCs w:val="24"/>
        </w:rPr>
      </w:pPr>
      <w:r>
        <w:rPr>
          <w:sz w:val="24"/>
          <w:szCs w:val="24"/>
        </w:rPr>
        <w:t xml:space="preserve">Интеграция по заявкам с </w:t>
      </w:r>
      <w:r>
        <w:rPr>
          <w:sz w:val="24"/>
          <w:szCs w:val="24"/>
          <w:lang w:val="en-US"/>
        </w:rPr>
        <w:t>ERP</w:t>
      </w:r>
      <w:r w:rsidR="00BE5852">
        <w:rPr>
          <w:sz w:val="24"/>
          <w:szCs w:val="24"/>
        </w:rPr>
        <w:t>.</w:t>
      </w:r>
    </w:p>
    <w:p w14:paraId="1075E5A3" w14:textId="635F37C5" w:rsidR="004755D4" w:rsidRDefault="008457D5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0"/>
      <w:bookmarkEnd w:id="3"/>
      <w:r w:rsidRPr="00FF5124">
        <w:rPr>
          <w:rFonts w:cs="Times New Roman"/>
        </w:rPr>
        <w:t>Изменение модели данных</w:t>
      </w:r>
      <w:bookmarkEnd w:id="4"/>
    </w:p>
    <w:p w14:paraId="6E7A7983" w14:textId="6B5943E9" w:rsidR="00350325" w:rsidRPr="00793CBF" w:rsidRDefault="00FF0D01" w:rsidP="00350325">
      <w:pPr>
        <w:pStyle w:val="a4"/>
      </w:pPr>
      <w:r>
        <w:t>Нет.</w:t>
      </w:r>
    </w:p>
    <w:p w14:paraId="03A76995" w14:textId="27BEA570" w:rsidR="006E7366" w:rsidRPr="00FB070F" w:rsidRDefault="008457D5" w:rsidP="00FB070F">
      <w:pPr>
        <w:pStyle w:val="10"/>
        <w:numPr>
          <w:ilvl w:val="0"/>
          <w:numId w:val="23"/>
        </w:numPr>
        <w:rPr>
          <w:rFonts w:cs="Times New Roman"/>
        </w:rPr>
      </w:pPr>
      <w:bookmarkStart w:id="5" w:name="_Toc309597741"/>
      <w:r w:rsidRPr="00FF5124">
        <w:rPr>
          <w:rFonts w:cs="Times New Roman"/>
        </w:rPr>
        <w:t>Изменение интерфейса пользователей</w:t>
      </w:r>
      <w:bookmarkEnd w:id="5"/>
    </w:p>
    <w:p w14:paraId="0A066C88" w14:textId="71866177" w:rsidR="001D0232" w:rsidRPr="006D25D7" w:rsidRDefault="00FF0D01" w:rsidP="00FF0D01">
      <w:pPr>
        <w:pStyle w:val="a4"/>
      </w:pPr>
      <w:r>
        <w:t>Нет</w:t>
      </w:r>
      <w:r w:rsidR="00350325">
        <w:t>.</w:t>
      </w:r>
    </w:p>
    <w:p w14:paraId="5B191894" w14:textId="092BBB66" w:rsidR="00895E2C" w:rsidRPr="00290D2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bookmarkStart w:id="6" w:name="_Toc309597746"/>
      <w:r w:rsidRPr="00290D24">
        <w:rPr>
          <w:rFonts w:cs="Times New Roman"/>
        </w:rPr>
        <w:t>Алгоритмы</w:t>
      </w:r>
      <w:bookmarkStart w:id="7" w:name="_Toc309597747"/>
      <w:bookmarkEnd w:id="6"/>
    </w:p>
    <w:p w14:paraId="302C8271" w14:textId="77777777" w:rsidR="00D73434" w:rsidRDefault="009206BD" w:rsidP="00D73434">
      <w:pPr>
        <w:pStyle w:val="a4"/>
        <w:numPr>
          <w:ilvl w:val="1"/>
          <w:numId w:val="23"/>
        </w:numPr>
      </w:pPr>
      <w:r>
        <w:t xml:space="preserve">Изменить расчет дат в полях </w:t>
      </w:r>
      <w:r w:rsidRPr="00D73434">
        <w:rPr>
          <w:b/>
          <w:i/>
        </w:rPr>
        <w:t>Дата сборки (План)</w:t>
      </w:r>
      <w:r w:rsidR="00D73434">
        <w:t xml:space="preserve"> </w:t>
      </w:r>
      <w:r w:rsidR="00D73434" w:rsidRPr="00D73434">
        <w:t>(</w:t>
      </w:r>
      <w:proofErr w:type="spellStart"/>
      <w:r w:rsidR="00D73434" w:rsidRPr="00D73434">
        <w:t>RequestTable</w:t>
      </w:r>
      <w:proofErr w:type="spellEnd"/>
      <w:r w:rsidR="00D73434" w:rsidRPr="00D73434">
        <w:t>).</w:t>
      </w:r>
      <w:proofErr w:type="spellStart"/>
      <w:r w:rsidR="00D73434" w:rsidRPr="00D73434">
        <w:t>PickDatePlan</w:t>
      </w:r>
      <w:proofErr w:type="spellEnd"/>
      <w:r w:rsidR="00D73434">
        <w:t xml:space="preserve">, </w:t>
      </w:r>
      <w:r w:rsidR="00D73434" w:rsidRPr="00D73434">
        <w:rPr>
          <w:b/>
          <w:i/>
        </w:rPr>
        <w:t>Дата сборки (факт)</w:t>
      </w:r>
      <w:r w:rsidR="00D73434">
        <w:t xml:space="preserve"> </w:t>
      </w:r>
      <w:r w:rsidR="00D73434" w:rsidRPr="00D73434">
        <w:t>(</w:t>
      </w:r>
      <w:proofErr w:type="spellStart"/>
      <w:r w:rsidR="00D73434" w:rsidRPr="00D73434">
        <w:t>RequestTable</w:t>
      </w:r>
      <w:proofErr w:type="spellEnd"/>
      <w:r w:rsidR="00D73434" w:rsidRPr="00D73434">
        <w:t>).</w:t>
      </w:r>
      <w:proofErr w:type="spellStart"/>
      <w:r w:rsidR="00D73434" w:rsidRPr="00D73434">
        <w:t>ShippingDateFact</w:t>
      </w:r>
      <w:proofErr w:type="spellEnd"/>
      <w:r w:rsidR="00D73434">
        <w:t xml:space="preserve"> и </w:t>
      </w:r>
      <w:r w:rsidR="00D73434" w:rsidRPr="00D73434">
        <w:rPr>
          <w:b/>
          <w:i/>
        </w:rPr>
        <w:t>Дата отгрузки</w:t>
      </w:r>
      <w:r w:rsidR="00D73434">
        <w:t xml:space="preserve"> </w:t>
      </w:r>
      <w:r w:rsidR="00D73434" w:rsidRPr="00D73434">
        <w:t>(</w:t>
      </w:r>
      <w:proofErr w:type="spellStart"/>
      <w:r w:rsidR="00D73434" w:rsidRPr="00D73434">
        <w:t>RequestTable</w:t>
      </w:r>
      <w:proofErr w:type="spellEnd"/>
      <w:r w:rsidR="00D73434" w:rsidRPr="00D73434">
        <w:t>).</w:t>
      </w:r>
      <w:proofErr w:type="spellStart"/>
      <w:r w:rsidR="00D73434" w:rsidRPr="00D73434">
        <w:t>ShippingDate</w:t>
      </w:r>
      <w:proofErr w:type="spellEnd"/>
      <w:r w:rsidR="00D73434">
        <w:t xml:space="preserve"> при импорте заявок в систему </w:t>
      </w:r>
      <w:r w:rsidR="00D73434" w:rsidRPr="00D73434">
        <w:rPr>
          <w:b/>
          <w:lang w:val="en-US"/>
        </w:rPr>
        <w:t>WMS</w:t>
      </w:r>
      <w:r w:rsidR="00D73434" w:rsidRPr="00E13A67">
        <w:t xml:space="preserve"> </w:t>
      </w:r>
      <w:r w:rsidR="00D73434">
        <w:t xml:space="preserve">из ПБД системы </w:t>
      </w:r>
      <w:r w:rsidR="00D73434" w:rsidRPr="00D73434">
        <w:rPr>
          <w:b/>
          <w:lang w:val="en-US"/>
        </w:rPr>
        <w:t>ERP</w:t>
      </w:r>
      <w:r w:rsidR="00D73434">
        <w:t xml:space="preserve">, у которых в поле </w:t>
      </w:r>
      <w:r w:rsidR="00D73434" w:rsidRPr="002A7BEB">
        <w:rPr>
          <w:b/>
          <w:i/>
        </w:rPr>
        <w:t>Тип доставки</w:t>
      </w:r>
      <w:r w:rsidR="00D73434">
        <w:t xml:space="preserve"> (</w:t>
      </w:r>
      <w:proofErr w:type="spellStart"/>
      <w:r w:rsidR="00D73434" w:rsidRPr="002A7BEB">
        <w:t>LFL_RequestTableES</w:t>
      </w:r>
      <w:proofErr w:type="spellEnd"/>
      <w:r w:rsidR="00D73434">
        <w:t>)</w:t>
      </w:r>
      <w:r w:rsidR="00D73434" w:rsidRPr="002A7BEB">
        <w:t>.</w:t>
      </w:r>
      <w:proofErr w:type="spellStart"/>
      <w:r w:rsidR="00D73434" w:rsidRPr="002A7BEB">
        <w:t>DeliveryType</w:t>
      </w:r>
      <w:proofErr w:type="spellEnd"/>
      <w:r w:rsidR="00D73434">
        <w:t xml:space="preserve"> установлено значение «</w:t>
      </w:r>
      <w:r w:rsidR="00D73434" w:rsidRPr="00163335">
        <w:rPr>
          <w:i/>
        </w:rPr>
        <w:t>Доставка в магазин самовывоза</w:t>
      </w:r>
      <w:r w:rsidR="00D73434">
        <w:t xml:space="preserve">» и в связанной записи через поле </w:t>
      </w:r>
      <w:r w:rsidR="00D73434" w:rsidRPr="00D9182B">
        <w:rPr>
          <w:b/>
          <w:i/>
        </w:rPr>
        <w:t>Группа отгрузок</w:t>
      </w:r>
      <w:r w:rsidR="00D73434">
        <w:t xml:space="preserve"> </w:t>
      </w:r>
      <w:r w:rsidR="00D73434" w:rsidRPr="00D9182B">
        <w:t>(</w:t>
      </w:r>
      <w:proofErr w:type="spellStart"/>
      <w:r w:rsidR="00D73434" w:rsidRPr="00D9182B">
        <w:t>RequestTable</w:t>
      </w:r>
      <w:proofErr w:type="spellEnd"/>
      <w:r w:rsidR="00D73434" w:rsidRPr="00D9182B">
        <w:t>).</w:t>
      </w:r>
      <w:proofErr w:type="spellStart"/>
      <w:r w:rsidR="00D73434" w:rsidRPr="00D9182B">
        <w:t>ShippingGroupId</w:t>
      </w:r>
      <w:proofErr w:type="spellEnd"/>
      <w:r w:rsidR="00D73434">
        <w:t xml:space="preserve"> у связанной записи на форме </w:t>
      </w:r>
      <w:r w:rsidR="00D73434" w:rsidRPr="001154FB">
        <w:rPr>
          <w:b/>
        </w:rPr>
        <w:t>Клиенты по группе отгрузок</w:t>
      </w:r>
      <w:r w:rsidR="00D73434">
        <w:t xml:space="preserve">, к которой осуществляется переход при нажатии на кнопку </w:t>
      </w:r>
      <w:r w:rsidR="00D73434" w:rsidRPr="001154FB">
        <w:rPr>
          <w:b/>
        </w:rPr>
        <w:t>[Клиенты по группе отгрузок]</w:t>
      </w:r>
      <w:r w:rsidR="00D73434">
        <w:t xml:space="preserve">, которая находится на форме </w:t>
      </w:r>
      <w:r w:rsidR="00D73434" w:rsidRPr="001154FB">
        <w:rPr>
          <w:b/>
        </w:rPr>
        <w:t>Группы отгрузок</w:t>
      </w:r>
      <w:r w:rsidR="00D73434">
        <w:t xml:space="preserve">, в поле </w:t>
      </w:r>
      <w:r w:rsidR="00D73434" w:rsidRPr="001154FB">
        <w:rPr>
          <w:b/>
          <w:i/>
        </w:rPr>
        <w:t>Вид заявки</w:t>
      </w:r>
      <w:r w:rsidR="00D73434">
        <w:t xml:space="preserve"> </w:t>
      </w:r>
      <w:r w:rsidR="00D73434" w:rsidRPr="00D9182B">
        <w:t>(</w:t>
      </w:r>
      <w:proofErr w:type="spellStart"/>
      <w:r w:rsidR="00D73434" w:rsidRPr="00D9182B">
        <w:t>WMS_ShippingGroupConsignee</w:t>
      </w:r>
      <w:proofErr w:type="spellEnd"/>
      <w:r w:rsidR="00D73434" w:rsidRPr="00D9182B">
        <w:t>).VID_DOC</w:t>
      </w:r>
      <w:r w:rsidR="00D73434">
        <w:t xml:space="preserve"> установлено значение «</w:t>
      </w:r>
      <w:proofErr w:type="spellStart"/>
      <w:r w:rsidR="00D73434" w:rsidRPr="001154FB">
        <w:rPr>
          <w:i/>
        </w:rPr>
        <w:t>ЗаказИМ</w:t>
      </w:r>
      <w:proofErr w:type="spellEnd"/>
      <w:r w:rsidR="00D73434">
        <w:t>»:</w:t>
      </w:r>
    </w:p>
    <w:p w14:paraId="6399AAEB" w14:textId="3A6B8580" w:rsidR="00C5597B" w:rsidRDefault="00D73434" w:rsidP="00F00706">
      <w:pPr>
        <w:pStyle w:val="a4"/>
        <w:numPr>
          <w:ilvl w:val="2"/>
          <w:numId w:val="23"/>
        </w:numPr>
        <w:ind w:left="1418"/>
      </w:pPr>
      <w:r>
        <w:t>Сначала система должна рассчитать значени</w:t>
      </w:r>
      <w:r w:rsidR="005D7B03">
        <w:t>я</w:t>
      </w:r>
      <w:r>
        <w:t xml:space="preserve"> пол</w:t>
      </w:r>
      <w:r w:rsidR="005D7B03">
        <w:t>я</w:t>
      </w:r>
      <w:r w:rsidR="00E072A4">
        <w:t>:</w:t>
      </w:r>
      <w:r w:rsidR="00E072A4">
        <w:br/>
      </w:r>
      <w:r w:rsidR="00F00706">
        <w:t xml:space="preserve">    </w:t>
      </w:r>
      <w:r w:rsidR="00E072A4">
        <w:t>поле</w:t>
      </w:r>
      <w:r>
        <w:t xml:space="preserve"> </w:t>
      </w:r>
      <w:r w:rsidRPr="005D7B03">
        <w:rPr>
          <w:b/>
          <w:i/>
        </w:rPr>
        <w:t>Дата сборки (План)</w:t>
      </w:r>
      <w:r>
        <w:t xml:space="preserve"> </w:t>
      </w:r>
      <w:r w:rsidRPr="00D73434">
        <w:t>(</w:t>
      </w:r>
      <w:proofErr w:type="spellStart"/>
      <w:r w:rsidRPr="00D73434">
        <w:t>RequestTable</w:t>
      </w:r>
      <w:proofErr w:type="spellEnd"/>
      <w:r w:rsidRPr="00D73434">
        <w:t>).</w:t>
      </w:r>
      <w:proofErr w:type="spellStart"/>
      <w:r w:rsidRPr="00D73434">
        <w:t>PickDatePlan</w:t>
      </w:r>
      <w:proofErr w:type="spellEnd"/>
      <w:r w:rsidR="00E072A4">
        <w:t>;</w:t>
      </w:r>
      <w:r w:rsidR="00E072A4">
        <w:br/>
      </w:r>
      <w:r w:rsidR="00F00706">
        <w:t xml:space="preserve">    </w:t>
      </w:r>
      <w:r w:rsidR="00E072A4">
        <w:t xml:space="preserve">поле </w:t>
      </w:r>
      <w:r w:rsidRPr="005D7B03">
        <w:rPr>
          <w:b/>
          <w:i/>
        </w:rPr>
        <w:t>Дата сборки (факт)</w:t>
      </w:r>
      <w:r>
        <w:t xml:space="preserve"> </w:t>
      </w:r>
      <w:r w:rsidRPr="00D73434">
        <w:t>(</w:t>
      </w:r>
      <w:proofErr w:type="spellStart"/>
      <w:r w:rsidRPr="00D73434">
        <w:t>RequestTable</w:t>
      </w:r>
      <w:proofErr w:type="spellEnd"/>
      <w:r w:rsidRPr="00D73434">
        <w:t>).</w:t>
      </w:r>
      <w:proofErr w:type="spellStart"/>
      <w:r w:rsidRPr="00D73434">
        <w:t>ShippingDateFact</w:t>
      </w:r>
      <w:proofErr w:type="spellEnd"/>
      <w:r w:rsidR="00E072A4">
        <w:t>;</w:t>
      </w:r>
      <w:r w:rsidR="00E072A4">
        <w:br/>
      </w:r>
      <w:r w:rsidR="00F00706">
        <w:t xml:space="preserve">    </w:t>
      </w:r>
      <w:r w:rsidR="00E072A4">
        <w:t xml:space="preserve">поле </w:t>
      </w:r>
      <w:r w:rsidR="00E072A4" w:rsidRPr="00D73434">
        <w:rPr>
          <w:b/>
          <w:i/>
        </w:rPr>
        <w:t>Дата отгрузки</w:t>
      </w:r>
      <w:r w:rsidR="00E072A4">
        <w:t xml:space="preserve"> </w:t>
      </w:r>
      <w:r w:rsidR="00E072A4" w:rsidRPr="00D73434">
        <w:t>(</w:t>
      </w:r>
      <w:proofErr w:type="spellStart"/>
      <w:r w:rsidR="00E072A4" w:rsidRPr="00D73434">
        <w:t>RequestTable</w:t>
      </w:r>
      <w:proofErr w:type="spellEnd"/>
      <w:r w:rsidR="00E072A4" w:rsidRPr="00D73434">
        <w:t>).</w:t>
      </w:r>
      <w:proofErr w:type="spellStart"/>
      <w:r w:rsidR="00E072A4" w:rsidRPr="00D73434">
        <w:t>ShippingDate</w:t>
      </w:r>
      <w:proofErr w:type="spellEnd"/>
      <w:r w:rsidR="00E072A4">
        <w:br/>
      </w:r>
      <w:r w:rsidR="005D7B03">
        <w:t xml:space="preserve">Для этого из значения даты в поле </w:t>
      </w:r>
      <w:r w:rsidR="005D7B03" w:rsidRPr="00E13A67">
        <w:rPr>
          <w:b/>
          <w:i/>
        </w:rPr>
        <w:t>Запрошенная дата доставки</w:t>
      </w:r>
      <w:r w:rsidR="005D7B03" w:rsidRPr="00E13A67">
        <w:t xml:space="preserve"> (</w:t>
      </w:r>
      <w:proofErr w:type="spellStart"/>
      <w:r w:rsidR="005D7B03" w:rsidRPr="00E13A67">
        <w:t>SalesTable</w:t>
      </w:r>
      <w:proofErr w:type="spellEnd"/>
      <w:r w:rsidR="005D7B03" w:rsidRPr="00E13A67">
        <w:t>).</w:t>
      </w:r>
      <w:proofErr w:type="spellStart"/>
      <w:r w:rsidR="005D7B03" w:rsidRPr="00E13A67">
        <w:t>LFL_ESDeliveryDateTimeFrom</w:t>
      </w:r>
      <w:proofErr w:type="spellEnd"/>
      <w:r w:rsidR="005D7B03">
        <w:t xml:space="preserve"> нужно вычесть количество дней, которое указано в поле </w:t>
      </w:r>
      <w:r w:rsidR="005D7B03" w:rsidRPr="005D7B03">
        <w:rPr>
          <w:b/>
          <w:i/>
        </w:rPr>
        <w:t>Дней на доставку</w:t>
      </w:r>
      <w:r w:rsidR="005D7B03" w:rsidRPr="005D7B03">
        <w:t xml:space="preserve"> (</w:t>
      </w:r>
      <w:proofErr w:type="spellStart"/>
      <w:r w:rsidR="005D7B03" w:rsidRPr="005D7B03">
        <w:t>CustTable</w:t>
      </w:r>
      <w:proofErr w:type="spellEnd"/>
      <w:r w:rsidR="005D7B03" w:rsidRPr="005D7B03">
        <w:t>).</w:t>
      </w:r>
      <w:proofErr w:type="spellStart"/>
      <w:r w:rsidR="005D7B03" w:rsidRPr="005D7B03">
        <w:t>WMS_DaysForDelivery</w:t>
      </w:r>
      <w:proofErr w:type="spellEnd"/>
      <w:r w:rsidR="00E072A4">
        <w:t xml:space="preserve">. Затем система должна использовать полученную дату, чтобы определить по ней дату по </w:t>
      </w:r>
      <w:r w:rsidR="00E072A4" w:rsidRPr="00E072A4">
        <w:rPr>
          <w:b/>
        </w:rPr>
        <w:t>Графику отгрузок</w:t>
      </w:r>
      <w:r w:rsidR="00E072A4">
        <w:t>, где определяемая дата из графика отгрузок должна быть меньше или равна полученной ранее дате при расчетах.</w:t>
      </w:r>
      <w:r w:rsidR="00C5597B">
        <w:br/>
        <w:t>Полученным значением система должна заполнить поля:</w:t>
      </w:r>
      <w:r w:rsidR="00C5597B">
        <w:br/>
      </w:r>
      <w:r w:rsidR="00F00706">
        <w:t xml:space="preserve">    </w:t>
      </w:r>
      <w:r w:rsidR="00C5597B">
        <w:t xml:space="preserve">поле </w:t>
      </w:r>
      <w:r w:rsidR="00C5597B" w:rsidRPr="005D7B03">
        <w:rPr>
          <w:b/>
          <w:i/>
        </w:rPr>
        <w:t>Дата сборки (План)</w:t>
      </w:r>
      <w:r w:rsidR="00C5597B">
        <w:t xml:space="preserve"> </w:t>
      </w:r>
      <w:r w:rsidR="00C5597B" w:rsidRPr="00D73434">
        <w:t>(</w:t>
      </w:r>
      <w:proofErr w:type="spellStart"/>
      <w:r w:rsidR="00C5597B" w:rsidRPr="00D73434">
        <w:t>RequestTable</w:t>
      </w:r>
      <w:proofErr w:type="spellEnd"/>
      <w:r w:rsidR="00C5597B" w:rsidRPr="00D73434">
        <w:t>).</w:t>
      </w:r>
      <w:proofErr w:type="spellStart"/>
      <w:r w:rsidR="00C5597B" w:rsidRPr="00D73434">
        <w:t>PickDatePlan</w:t>
      </w:r>
      <w:proofErr w:type="spellEnd"/>
      <w:r w:rsidR="00C5597B">
        <w:t>;</w:t>
      </w:r>
      <w:r w:rsidR="00C5597B">
        <w:br/>
      </w:r>
      <w:r w:rsidR="00F00706">
        <w:t xml:space="preserve">    </w:t>
      </w:r>
      <w:r w:rsidR="00C5597B">
        <w:t xml:space="preserve">поле </w:t>
      </w:r>
      <w:r w:rsidR="00C5597B" w:rsidRPr="005D7B03">
        <w:rPr>
          <w:b/>
          <w:i/>
        </w:rPr>
        <w:t>Дата сборки (факт)</w:t>
      </w:r>
      <w:r w:rsidR="00C5597B">
        <w:t xml:space="preserve"> </w:t>
      </w:r>
      <w:r w:rsidR="00C5597B" w:rsidRPr="00D73434">
        <w:t>(</w:t>
      </w:r>
      <w:proofErr w:type="spellStart"/>
      <w:r w:rsidR="00C5597B" w:rsidRPr="00D73434">
        <w:t>RequestTable</w:t>
      </w:r>
      <w:proofErr w:type="spellEnd"/>
      <w:r w:rsidR="00C5597B" w:rsidRPr="00D73434">
        <w:t>).</w:t>
      </w:r>
      <w:proofErr w:type="spellStart"/>
      <w:r w:rsidR="00C5597B" w:rsidRPr="00D73434">
        <w:t>ShippingDateFact</w:t>
      </w:r>
      <w:proofErr w:type="spellEnd"/>
      <w:r w:rsidR="00C5597B">
        <w:t>;</w:t>
      </w:r>
      <w:r w:rsidR="00C5597B">
        <w:br/>
      </w:r>
      <w:r w:rsidR="00F00706">
        <w:t xml:space="preserve">    </w:t>
      </w:r>
      <w:r w:rsidR="00C5597B">
        <w:t xml:space="preserve">поле </w:t>
      </w:r>
      <w:r w:rsidR="00C5597B" w:rsidRPr="00D73434">
        <w:rPr>
          <w:b/>
          <w:i/>
        </w:rPr>
        <w:t>Дата отгрузки</w:t>
      </w:r>
      <w:r w:rsidR="00C5597B">
        <w:t xml:space="preserve"> </w:t>
      </w:r>
      <w:r w:rsidR="00C5597B" w:rsidRPr="00D73434">
        <w:t>(</w:t>
      </w:r>
      <w:proofErr w:type="spellStart"/>
      <w:r w:rsidR="00C5597B" w:rsidRPr="00D73434">
        <w:t>RequestTable</w:t>
      </w:r>
      <w:proofErr w:type="spellEnd"/>
      <w:r w:rsidR="00C5597B" w:rsidRPr="00D73434">
        <w:t>).</w:t>
      </w:r>
      <w:proofErr w:type="spellStart"/>
      <w:r w:rsidR="00C5597B" w:rsidRPr="00D73434">
        <w:t>ShippingDate</w:t>
      </w:r>
      <w:proofErr w:type="spellEnd"/>
      <w:r w:rsidR="00C5597B">
        <w:t>;</w:t>
      </w:r>
      <w:r w:rsidR="00C5597B">
        <w:br/>
      </w:r>
      <w:r w:rsidR="00F00706">
        <w:t xml:space="preserve">    </w:t>
      </w:r>
      <w:r w:rsidR="00C5597B">
        <w:t xml:space="preserve">поле </w:t>
      </w:r>
      <w:r w:rsidR="00C5597B" w:rsidRPr="00FE6793">
        <w:rPr>
          <w:b/>
          <w:i/>
        </w:rPr>
        <w:t>Перенесенная дата отгрузки</w:t>
      </w:r>
      <w:r w:rsidR="00C5597B" w:rsidRPr="00FE6793">
        <w:t xml:space="preserve"> (</w:t>
      </w:r>
      <w:proofErr w:type="spellStart"/>
      <w:r w:rsidR="00C5597B" w:rsidRPr="00FE6793">
        <w:t>SalesTable</w:t>
      </w:r>
      <w:proofErr w:type="spellEnd"/>
      <w:r w:rsidR="00C5597B" w:rsidRPr="00FE6793">
        <w:t>).</w:t>
      </w:r>
      <w:proofErr w:type="spellStart"/>
      <w:r w:rsidR="00C5597B" w:rsidRPr="00FE6793">
        <w:t>ShippingDateConfirmed</w:t>
      </w:r>
      <w:proofErr w:type="spellEnd"/>
      <w:r w:rsidR="00C5597B">
        <w:t>;</w:t>
      </w:r>
      <w:r w:rsidR="00C5597B">
        <w:br/>
      </w:r>
      <w:r w:rsidR="00F00706">
        <w:t xml:space="preserve">    </w:t>
      </w:r>
      <w:r w:rsidR="00C5597B">
        <w:t xml:space="preserve">поле </w:t>
      </w:r>
      <w:r w:rsidR="00C5597B" w:rsidRPr="00FE6793">
        <w:rPr>
          <w:b/>
          <w:i/>
        </w:rPr>
        <w:t>Дата</w:t>
      </w:r>
      <w:r w:rsidR="00C5597B" w:rsidRPr="00E76CD0">
        <w:rPr>
          <w:b/>
          <w:i/>
        </w:rPr>
        <w:t xml:space="preserve"> </w:t>
      </w:r>
      <w:r w:rsidR="00C5597B" w:rsidRPr="00FE6793">
        <w:rPr>
          <w:b/>
          <w:i/>
        </w:rPr>
        <w:t>отгрузки</w:t>
      </w:r>
      <w:r w:rsidR="00C5597B" w:rsidRPr="00E76CD0">
        <w:rPr>
          <w:b/>
          <w:i/>
        </w:rPr>
        <w:t xml:space="preserve"> </w:t>
      </w:r>
      <w:r w:rsidR="00C5597B" w:rsidRPr="00FE6793">
        <w:rPr>
          <w:b/>
          <w:i/>
        </w:rPr>
        <w:t>по</w:t>
      </w:r>
      <w:r w:rsidR="00C5597B" w:rsidRPr="00E76CD0">
        <w:rPr>
          <w:b/>
          <w:i/>
        </w:rPr>
        <w:t xml:space="preserve"> </w:t>
      </w:r>
      <w:r w:rsidR="00C5597B" w:rsidRPr="00FE6793">
        <w:rPr>
          <w:b/>
          <w:i/>
        </w:rPr>
        <w:t>графику</w:t>
      </w:r>
      <w:r w:rsidR="00C5597B" w:rsidRPr="00E76CD0">
        <w:rPr>
          <w:b/>
          <w:i/>
        </w:rPr>
        <w:t xml:space="preserve"> </w:t>
      </w:r>
      <w:r w:rsidR="00C5597B" w:rsidRPr="00E76CD0">
        <w:t>(</w:t>
      </w:r>
      <w:proofErr w:type="spellStart"/>
      <w:r w:rsidR="00C5597B" w:rsidRPr="00FE6793">
        <w:rPr>
          <w:lang w:val="en-US"/>
        </w:rPr>
        <w:t>SalesTable</w:t>
      </w:r>
      <w:proofErr w:type="spellEnd"/>
      <w:r w:rsidR="00C5597B" w:rsidRPr="00E76CD0">
        <w:t>).</w:t>
      </w:r>
      <w:proofErr w:type="spellStart"/>
      <w:r w:rsidR="00C5597B" w:rsidRPr="00FE6793">
        <w:rPr>
          <w:lang w:val="en-US"/>
        </w:rPr>
        <w:t>ShippingDateRequested</w:t>
      </w:r>
      <w:proofErr w:type="spellEnd"/>
      <w:r w:rsidR="00C5597B">
        <w:t>.</w:t>
      </w:r>
    </w:p>
    <w:p w14:paraId="0700E390" w14:textId="77777777" w:rsidR="00C5597B" w:rsidRDefault="00C5597B" w:rsidP="00F00706">
      <w:pPr>
        <w:pStyle w:val="a4"/>
        <w:numPr>
          <w:ilvl w:val="2"/>
          <w:numId w:val="23"/>
        </w:numPr>
        <w:ind w:left="1418"/>
      </w:pPr>
      <w:r>
        <w:t xml:space="preserve">Затем система должна прибавить количество дней из поля </w:t>
      </w:r>
      <w:r>
        <w:rPr>
          <w:b/>
          <w:i/>
        </w:rPr>
        <w:t>Сдвиг</w:t>
      </w:r>
      <w:r w:rsidRPr="00FE6793">
        <w:rPr>
          <w:b/>
          <w:i/>
        </w:rPr>
        <w:t xml:space="preserve"> </w:t>
      </w:r>
      <w:r>
        <w:rPr>
          <w:b/>
          <w:i/>
        </w:rPr>
        <w:t>отгрузки</w:t>
      </w:r>
      <w:r w:rsidRPr="00FE6793">
        <w:rPr>
          <w:b/>
          <w:i/>
        </w:rPr>
        <w:t xml:space="preserve"> </w:t>
      </w:r>
      <w:r>
        <w:rPr>
          <w:b/>
          <w:i/>
        </w:rPr>
        <w:t>по</w:t>
      </w:r>
      <w:r w:rsidRPr="00FE6793">
        <w:rPr>
          <w:b/>
          <w:i/>
        </w:rPr>
        <w:t xml:space="preserve"> </w:t>
      </w:r>
      <w:r>
        <w:rPr>
          <w:b/>
          <w:i/>
        </w:rPr>
        <w:t>графику</w:t>
      </w:r>
      <w:r w:rsidRPr="00FE6793">
        <w:rPr>
          <w:b/>
          <w:i/>
        </w:rPr>
        <w:t xml:space="preserve"> </w:t>
      </w:r>
      <w:r>
        <w:rPr>
          <w:b/>
          <w:i/>
        </w:rPr>
        <w:t>дней</w:t>
      </w:r>
      <w:r w:rsidRPr="00FE6793">
        <w:t xml:space="preserve"> </w:t>
      </w:r>
      <w:r w:rsidRPr="002F599E">
        <w:t>(</w:t>
      </w:r>
      <w:proofErr w:type="spellStart"/>
      <w:r w:rsidRPr="002F599E">
        <w:t>CustTable</w:t>
      </w:r>
      <w:proofErr w:type="spellEnd"/>
      <w:proofErr w:type="gramStart"/>
      <w:r w:rsidRPr="002F599E">
        <w:t>).</w:t>
      </w:r>
      <w:proofErr w:type="spellStart"/>
      <w:r w:rsidRPr="002F599E">
        <w:t>WMS</w:t>
      </w:r>
      <w:proofErr w:type="gramEnd"/>
      <w:r w:rsidRPr="002F599E">
        <w:t>_ShiftShipmentQtyDays</w:t>
      </w:r>
      <w:proofErr w:type="spellEnd"/>
      <w:r>
        <w:t xml:space="preserve">, которое находится в карточке клиента к значению </w:t>
      </w:r>
      <w:r>
        <w:lastRenderedPageBreak/>
        <w:t xml:space="preserve">поля </w:t>
      </w:r>
      <w:r w:rsidRPr="00D73434">
        <w:rPr>
          <w:b/>
          <w:i/>
        </w:rPr>
        <w:t>Дата отгрузки</w:t>
      </w:r>
      <w:r>
        <w:t xml:space="preserve"> </w:t>
      </w:r>
      <w:r w:rsidRPr="00D73434">
        <w:t>(</w:t>
      </w:r>
      <w:proofErr w:type="spellStart"/>
      <w:r w:rsidRPr="00D73434">
        <w:t>RequestTable</w:t>
      </w:r>
      <w:proofErr w:type="spellEnd"/>
      <w:r w:rsidRPr="00D73434">
        <w:t>).</w:t>
      </w:r>
      <w:proofErr w:type="spellStart"/>
      <w:r w:rsidRPr="00D73434">
        <w:t>ShippingDate</w:t>
      </w:r>
      <w:proofErr w:type="spellEnd"/>
      <w:r>
        <w:t xml:space="preserve"> и обновить полученным результатом значение поля </w:t>
      </w:r>
      <w:r w:rsidRPr="00D73434">
        <w:rPr>
          <w:b/>
          <w:i/>
        </w:rPr>
        <w:t>Дата отгрузки</w:t>
      </w:r>
      <w:r>
        <w:t xml:space="preserve"> </w:t>
      </w:r>
      <w:r w:rsidRPr="00D73434">
        <w:t>(</w:t>
      </w:r>
      <w:proofErr w:type="spellStart"/>
      <w:r w:rsidRPr="00D73434">
        <w:t>RequestTable</w:t>
      </w:r>
      <w:proofErr w:type="spellEnd"/>
      <w:r w:rsidRPr="00D73434">
        <w:t>).</w:t>
      </w:r>
      <w:proofErr w:type="spellStart"/>
      <w:r w:rsidRPr="00D73434">
        <w:t>ShippingDate</w:t>
      </w:r>
      <w:proofErr w:type="spellEnd"/>
      <w:r>
        <w:t>:</w:t>
      </w:r>
    </w:p>
    <w:p w14:paraId="2684493B" w14:textId="562C36EF" w:rsidR="001456C6" w:rsidRDefault="00C5597B" w:rsidP="00F00706">
      <w:pPr>
        <w:pStyle w:val="a4"/>
        <w:numPr>
          <w:ilvl w:val="3"/>
          <w:numId w:val="23"/>
        </w:numPr>
        <w:ind w:left="1418"/>
      </w:pPr>
      <w:r>
        <w:t xml:space="preserve">Если полученная дата в поле </w:t>
      </w:r>
      <w:r w:rsidRPr="00D73434">
        <w:rPr>
          <w:b/>
          <w:i/>
        </w:rPr>
        <w:t>Дата отгрузки</w:t>
      </w:r>
      <w:r>
        <w:t xml:space="preserve"> </w:t>
      </w:r>
      <w:r w:rsidRPr="00D73434">
        <w:t>(</w:t>
      </w:r>
      <w:proofErr w:type="spellStart"/>
      <w:r w:rsidRPr="00D73434">
        <w:t>RequestTable</w:t>
      </w:r>
      <w:proofErr w:type="spellEnd"/>
      <w:r w:rsidRPr="00D73434">
        <w:t>).</w:t>
      </w:r>
      <w:proofErr w:type="spellStart"/>
      <w:r w:rsidRPr="00D73434">
        <w:t>ShippingDate</w:t>
      </w:r>
      <w:proofErr w:type="spellEnd"/>
      <w:r>
        <w:t xml:space="preserve"> окажется меньше текущей системной даты, то система должна переопределить ее выбрав </w:t>
      </w:r>
      <w:r w:rsidR="00F00706">
        <w:t xml:space="preserve">следующую </w:t>
      </w:r>
      <w:r>
        <w:t xml:space="preserve">ближайшую дату отгрузки по </w:t>
      </w:r>
      <w:r w:rsidRPr="00F00706">
        <w:rPr>
          <w:b/>
        </w:rPr>
        <w:t xml:space="preserve">Графику </w:t>
      </w:r>
      <w:r w:rsidR="00F00706" w:rsidRPr="00F00706">
        <w:rPr>
          <w:b/>
        </w:rPr>
        <w:t>отгрузок</w:t>
      </w:r>
      <w:r>
        <w:t xml:space="preserve">, </w:t>
      </w:r>
      <w:r w:rsidR="00F00706">
        <w:t>обновив новым значением поля:</w:t>
      </w:r>
      <w:r w:rsidR="00F00706">
        <w:br/>
        <w:t xml:space="preserve">    поле </w:t>
      </w:r>
      <w:r w:rsidR="00F00706" w:rsidRPr="00D73434">
        <w:rPr>
          <w:b/>
          <w:i/>
        </w:rPr>
        <w:t>Дата отгрузки</w:t>
      </w:r>
      <w:r w:rsidR="00F00706">
        <w:t xml:space="preserve"> </w:t>
      </w:r>
      <w:r w:rsidR="00F00706" w:rsidRPr="00D73434">
        <w:t>(</w:t>
      </w:r>
      <w:proofErr w:type="spellStart"/>
      <w:r w:rsidR="00F00706" w:rsidRPr="00D73434">
        <w:t>RequestTable</w:t>
      </w:r>
      <w:proofErr w:type="spellEnd"/>
      <w:r w:rsidR="00F00706" w:rsidRPr="00D73434">
        <w:t>).</w:t>
      </w:r>
      <w:proofErr w:type="spellStart"/>
      <w:r w:rsidR="00F00706" w:rsidRPr="00D73434">
        <w:t>ShippingDate</w:t>
      </w:r>
      <w:proofErr w:type="spellEnd"/>
      <w:r w:rsidR="00F00706">
        <w:t>;</w:t>
      </w:r>
      <w:r w:rsidR="00F00706">
        <w:br/>
        <w:t xml:space="preserve">    поле </w:t>
      </w:r>
      <w:r w:rsidR="00F00706" w:rsidRPr="00FE6793">
        <w:rPr>
          <w:b/>
          <w:i/>
        </w:rPr>
        <w:t>Перенесенная дата отгрузки</w:t>
      </w:r>
      <w:r w:rsidR="00F00706" w:rsidRPr="00FE6793">
        <w:t xml:space="preserve"> (</w:t>
      </w:r>
      <w:proofErr w:type="spellStart"/>
      <w:r w:rsidR="00F00706" w:rsidRPr="00FE6793">
        <w:t>SalesTable</w:t>
      </w:r>
      <w:proofErr w:type="spellEnd"/>
      <w:r w:rsidR="00F00706" w:rsidRPr="00FE6793">
        <w:t>).</w:t>
      </w:r>
      <w:proofErr w:type="spellStart"/>
      <w:r w:rsidR="00F00706" w:rsidRPr="00FE6793">
        <w:t>ShippingDateConfirmed</w:t>
      </w:r>
      <w:proofErr w:type="spellEnd"/>
      <w:r w:rsidR="00F00706">
        <w:t>;</w:t>
      </w:r>
      <w:r w:rsidR="00F00706">
        <w:br/>
        <w:t xml:space="preserve">    поле </w:t>
      </w:r>
      <w:r w:rsidR="00F00706" w:rsidRPr="00FE6793">
        <w:rPr>
          <w:b/>
          <w:i/>
        </w:rPr>
        <w:t>Дата</w:t>
      </w:r>
      <w:r w:rsidR="00F00706" w:rsidRPr="00E76CD0">
        <w:rPr>
          <w:b/>
          <w:i/>
        </w:rPr>
        <w:t xml:space="preserve"> </w:t>
      </w:r>
      <w:r w:rsidR="00F00706" w:rsidRPr="00FE6793">
        <w:rPr>
          <w:b/>
          <w:i/>
        </w:rPr>
        <w:t>отгрузки</w:t>
      </w:r>
      <w:r w:rsidR="00F00706" w:rsidRPr="00E76CD0">
        <w:rPr>
          <w:b/>
          <w:i/>
        </w:rPr>
        <w:t xml:space="preserve"> </w:t>
      </w:r>
      <w:r w:rsidR="00F00706" w:rsidRPr="00FE6793">
        <w:rPr>
          <w:b/>
          <w:i/>
        </w:rPr>
        <w:t>по</w:t>
      </w:r>
      <w:r w:rsidR="00F00706" w:rsidRPr="00E76CD0">
        <w:rPr>
          <w:b/>
          <w:i/>
        </w:rPr>
        <w:t xml:space="preserve"> </w:t>
      </w:r>
      <w:r w:rsidR="00F00706" w:rsidRPr="00FE6793">
        <w:rPr>
          <w:b/>
          <w:i/>
        </w:rPr>
        <w:t>графику</w:t>
      </w:r>
      <w:r w:rsidR="00F00706" w:rsidRPr="00E76CD0">
        <w:rPr>
          <w:b/>
          <w:i/>
        </w:rPr>
        <w:t xml:space="preserve"> </w:t>
      </w:r>
      <w:r w:rsidR="00F00706" w:rsidRPr="00E76CD0">
        <w:t>(</w:t>
      </w:r>
      <w:proofErr w:type="spellStart"/>
      <w:r w:rsidR="00F00706" w:rsidRPr="00FE6793">
        <w:rPr>
          <w:lang w:val="en-US"/>
        </w:rPr>
        <w:t>SalesTable</w:t>
      </w:r>
      <w:proofErr w:type="spellEnd"/>
      <w:r w:rsidR="00F00706" w:rsidRPr="00E76CD0">
        <w:t>).</w:t>
      </w:r>
      <w:proofErr w:type="spellStart"/>
      <w:r w:rsidR="00F00706" w:rsidRPr="00FE6793">
        <w:rPr>
          <w:lang w:val="en-US"/>
        </w:rPr>
        <w:t>ShippingDateRequested</w:t>
      </w:r>
      <w:proofErr w:type="spellEnd"/>
      <w:r w:rsidR="00246194">
        <w:t>.</w:t>
      </w:r>
    </w:p>
    <w:p w14:paraId="79445E04" w14:textId="0E62535C" w:rsidR="001C54FB" w:rsidRDefault="001C54FB" w:rsidP="001C54FB">
      <w:pPr>
        <w:pStyle w:val="a4"/>
        <w:numPr>
          <w:ilvl w:val="3"/>
          <w:numId w:val="23"/>
        </w:numPr>
        <w:ind w:left="1418"/>
      </w:pPr>
      <w:r>
        <w:t xml:space="preserve">Система должна выполнять проверку на предмет, если полученная дата в поле </w:t>
      </w:r>
      <w:r w:rsidRPr="00D73434">
        <w:rPr>
          <w:b/>
          <w:i/>
        </w:rPr>
        <w:t>Дата отгрузки</w:t>
      </w:r>
      <w:r>
        <w:t xml:space="preserve"> </w:t>
      </w:r>
      <w:r w:rsidRPr="00D73434">
        <w:t>(</w:t>
      </w:r>
      <w:proofErr w:type="spellStart"/>
      <w:r w:rsidRPr="00D73434">
        <w:t>RequestTable</w:t>
      </w:r>
      <w:proofErr w:type="spellEnd"/>
      <w:proofErr w:type="gramStart"/>
      <w:r w:rsidRPr="00D73434">
        <w:t>).</w:t>
      </w:r>
      <w:proofErr w:type="spellStart"/>
      <w:r w:rsidRPr="00D73434">
        <w:t>ShippingDate</w:t>
      </w:r>
      <w:proofErr w:type="spellEnd"/>
      <w:proofErr w:type="gramEnd"/>
      <w:r>
        <w:t xml:space="preserve"> старше двух дней от значения даты </w:t>
      </w:r>
      <w:r w:rsidRPr="001C54FB">
        <w:rPr>
          <w:b/>
          <w:i/>
        </w:rPr>
        <w:t>Дата и время создания</w:t>
      </w:r>
      <w:r>
        <w:t xml:space="preserve"> </w:t>
      </w:r>
      <w:r w:rsidRPr="001C54FB">
        <w:t>(</w:t>
      </w:r>
      <w:proofErr w:type="spellStart"/>
      <w:r w:rsidRPr="001C54FB">
        <w:t>RequestTable</w:t>
      </w:r>
      <w:proofErr w:type="spellEnd"/>
      <w:r w:rsidRPr="001C54FB">
        <w:t>).</w:t>
      </w:r>
      <w:proofErr w:type="spellStart"/>
      <w:r w:rsidRPr="001C54FB">
        <w:t>createdDateTime</w:t>
      </w:r>
      <w:proofErr w:type="spellEnd"/>
      <w:r>
        <w:t>:</w:t>
      </w:r>
    </w:p>
    <w:p w14:paraId="6D24ACE3" w14:textId="30E4F5F7" w:rsidR="001C54FB" w:rsidRDefault="001C54FB" w:rsidP="001C54FB">
      <w:pPr>
        <w:pStyle w:val="a4"/>
        <w:numPr>
          <w:ilvl w:val="4"/>
          <w:numId w:val="23"/>
        </w:numPr>
        <w:ind w:left="2552"/>
      </w:pPr>
      <w:r>
        <w:t>Если дата получилась младше двух дней, то система должна анализировать наличие записи в гриде формы на форме График отгрузок:</w:t>
      </w:r>
    </w:p>
    <w:p w14:paraId="5ABCC83D" w14:textId="79804116" w:rsidR="001C54FB" w:rsidRDefault="001C54FB" w:rsidP="001C54FB">
      <w:pPr>
        <w:pStyle w:val="a4"/>
        <w:numPr>
          <w:ilvl w:val="5"/>
          <w:numId w:val="23"/>
        </w:numPr>
        <w:ind w:left="3686"/>
      </w:pPr>
      <w:r>
        <w:t xml:space="preserve">Если запись есть, то система должна анализировать значение поля </w:t>
      </w:r>
      <w:r w:rsidRPr="001C54FB">
        <w:rPr>
          <w:b/>
          <w:i/>
        </w:rPr>
        <w:t>Отсечка</w:t>
      </w:r>
      <w:r>
        <w:t xml:space="preserve"> </w:t>
      </w:r>
      <w:r w:rsidRPr="001C54FB">
        <w:t>(</w:t>
      </w:r>
      <w:proofErr w:type="spellStart"/>
      <w:r w:rsidRPr="001C54FB">
        <w:t>LFL_WMSShippingSchedulePool</w:t>
      </w:r>
      <w:proofErr w:type="spellEnd"/>
      <w:proofErr w:type="gramStart"/>
      <w:r w:rsidRPr="001C54FB">
        <w:t>).</w:t>
      </w:r>
      <w:proofErr w:type="spellStart"/>
      <w:r w:rsidRPr="001C54FB">
        <w:t>CutOffTime</w:t>
      </w:r>
      <w:proofErr w:type="spellEnd"/>
      <w:proofErr w:type="gramEnd"/>
      <w:r>
        <w:t>:</w:t>
      </w:r>
    </w:p>
    <w:p w14:paraId="484DE500" w14:textId="2043B36B" w:rsidR="001C54FB" w:rsidRDefault="001C54FB" w:rsidP="001C54FB">
      <w:pPr>
        <w:pStyle w:val="a4"/>
        <w:numPr>
          <w:ilvl w:val="6"/>
          <w:numId w:val="23"/>
        </w:numPr>
        <w:ind w:left="5103"/>
      </w:pPr>
      <w:r>
        <w:t xml:space="preserve">Если </w:t>
      </w:r>
      <w:r w:rsidR="00261A23">
        <w:t>время создания заявки меньше времени в данном поле, то система должна указать для даты отгрузки «завтрашнюю» системную дату;</w:t>
      </w:r>
    </w:p>
    <w:p w14:paraId="6046CF55" w14:textId="51BB5469" w:rsidR="00261A23" w:rsidRDefault="00261A23" w:rsidP="001C54FB">
      <w:pPr>
        <w:pStyle w:val="a4"/>
        <w:numPr>
          <w:ilvl w:val="6"/>
          <w:numId w:val="23"/>
        </w:numPr>
        <w:ind w:left="5103"/>
      </w:pPr>
      <w:r>
        <w:t>Если время создания заявки больше времени в данном поле, то система должна установить дату отгрузки на «после завтра».</w:t>
      </w:r>
    </w:p>
    <w:p w14:paraId="1AA21C62" w14:textId="1ADBDBC5" w:rsidR="00261A23" w:rsidRDefault="00261A23" w:rsidP="00261A23">
      <w:pPr>
        <w:pStyle w:val="a4"/>
        <w:numPr>
          <w:ilvl w:val="5"/>
          <w:numId w:val="23"/>
        </w:numPr>
        <w:ind w:left="3686"/>
      </w:pPr>
      <w:r>
        <w:t xml:space="preserve">Если записи в гриде нет, то система должна анализировать поле </w:t>
      </w:r>
      <w:r w:rsidRPr="00261A23">
        <w:rPr>
          <w:b/>
          <w:i/>
        </w:rPr>
        <w:t>Отсечка</w:t>
      </w:r>
      <w:r>
        <w:t xml:space="preserve"> </w:t>
      </w:r>
      <w:r w:rsidRPr="00261A23">
        <w:t>(</w:t>
      </w:r>
      <w:proofErr w:type="spellStart"/>
      <w:r w:rsidRPr="00261A23">
        <w:t>WMS_CustShippingSchedule</w:t>
      </w:r>
      <w:proofErr w:type="spellEnd"/>
      <w:proofErr w:type="gramStart"/>
      <w:r w:rsidRPr="00261A23">
        <w:t>).</w:t>
      </w:r>
      <w:proofErr w:type="spellStart"/>
      <w:r w:rsidRPr="00261A23">
        <w:t>CutOffTime</w:t>
      </w:r>
      <w:proofErr w:type="spellEnd"/>
      <w:proofErr w:type="gramEnd"/>
      <w:r>
        <w:t>:</w:t>
      </w:r>
    </w:p>
    <w:p w14:paraId="7F8AD66D" w14:textId="032E7BA8" w:rsidR="00261A23" w:rsidRDefault="00261A23" w:rsidP="00261A23">
      <w:pPr>
        <w:pStyle w:val="a4"/>
        <w:numPr>
          <w:ilvl w:val="6"/>
          <w:numId w:val="23"/>
        </w:numPr>
        <w:ind w:left="5103"/>
      </w:pPr>
      <w:r>
        <w:t>Если время создания заявки меньше времени в данном поле, то система должна указать для даты отгрузки «завтрашнюю» системную дату;</w:t>
      </w:r>
    </w:p>
    <w:p w14:paraId="294A9C52" w14:textId="01CAE4AA" w:rsidR="00261A23" w:rsidRDefault="00261A23" w:rsidP="00261A23">
      <w:pPr>
        <w:pStyle w:val="a4"/>
        <w:numPr>
          <w:ilvl w:val="6"/>
          <w:numId w:val="23"/>
        </w:numPr>
        <w:ind w:left="5103"/>
      </w:pPr>
      <w:r>
        <w:t>Если время создания заявки больше времени в данном поле, то система должна установить дату отгрузки на «после завтра».</w:t>
      </w:r>
    </w:p>
    <w:p w14:paraId="5FB31011" w14:textId="2BFBD0B0" w:rsidR="00261A23" w:rsidRDefault="00261A23" w:rsidP="00261A23">
      <w:pPr>
        <w:pStyle w:val="a4"/>
        <w:numPr>
          <w:ilvl w:val="4"/>
          <w:numId w:val="23"/>
        </w:numPr>
        <w:ind w:left="2552"/>
      </w:pPr>
      <w:r>
        <w:t xml:space="preserve">Если дата получилась старше двух дней, то система должна установить полученное значение даты в </w:t>
      </w:r>
      <w:r w:rsidR="00A04679">
        <w:t xml:space="preserve">зависимости от Графика отгрузки, где дата должна быть меньше или равна полученному значению, </w:t>
      </w:r>
      <w:r>
        <w:t xml:space="preserve">в значение поля </w:t>
      </w:r>
      <w:r w:rsidRPr="00D73434">
        <w:rPr>
          <w:b/>
          <w:i/>
        </w:rPr>
        <w:t>Дата отгрузки</w:t>
      </w:r>
      <w:r>
        <w:t xml:space="preserve"> </w:t>
      </w:r>
      <w:r w:rsidRPr="00D73434">
        <w:t>(</w:t>
      </w:r>
      <w:proofErr w:type="spellStart"/>
      <w:r w:rsidRPr="00D73434">
        <w:t>RequestTable</w:t>
      </w:r>
      <w:proofErr w:type="spellEnd"/>
      <w:proofErr w:type="gramStart"/>
      <w:r w:rsidRPr="00D73434">
        <w:t>).</w:t>
      </w:r>
      <w:proofErr w:type="spellStart"/>
      <w:r w:rsidRPr="00D73434">
        <w:t>ShippingDate</w:t>
      </w:r>
      <w:proofErr w:type="spellEnd"/>
      <w:proofErr w:type="gramEnd"/>
      <w:r>
        <w:t xml:space="preserve">, при этом система не должна выполнять определение значения поля </w:t>
      </w:r>
      <w:r w:rsidRPr="00D73434">
        <w:rPr>
          <w:b/>
          <w:i/>
        </w:rPr>
        <w:t>Дата отгрузки</w:t>
      </w:r>
      <w:r>
        <w:t xml:space="preserve"> </w:t>
      </w:r>
      <w:r w:rsidRPr="00D73434">
        <w:t>(</w:t>
      </w:r>
      <w:proofErr w:type="spellStart"/>
      <w:r w:rsidRPr="00D73434">
        <w:t>RequestTable</w:t>
      </w:r>
      <w:proofErr w:type="spellEnd"/>
      <w:r w:rsidRPr="00D73434">
        <w:t>).</w:t>
      </w:r>
      <w:proofErr w:type="spellStart"/>
      <w:r w:rsidRPr="00D73434">
        <w:t>ShippingDate</w:t>
      </w:r>
      <w:proofErr w:type="spellEnd"/>
      <w:r>
        <w:t xml:space="preserve"> используя логику «Отсечка», которая описана в пункте 4.1.2.2.1.</w:t>
      </w:r>
    </w:p>
    <w:p w14:paraId="55F998A4" w14:textId="55EE65D7" w:rsidR="00ED2A19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77777777" w:rsidR="00DE5218" w:rsidRPr="00FF5124" w:rsidRDefault="00DE5218" w:rsidP="00235006">
      <w:pPr>
        <w:pStyle w:val="a4"/>
        <w:ind w:firstLine="709"/>
      </w:pPr>
      <w:r w:rsidRPr="00FF5124">
        <w:t>Нет.</w:t>
      </w:r>
    </w:p>
    <w:p w14:paraId="35C01846" w14:textId="7B1C8550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73B6F5ED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3AFE71D9" w14:textId="65D7301D" w:rsidR="00FF0D01" w:rsidRDefault="00FF0D01" w:rsidP="00FF0D01">
      <w:pPr>
        <w:pStyle w:val="a4"/>
        <w:ind w:left="720" w:firstLine="0"/>
        <w:rPr>
          <w:sz w:val="24"/>
          <w:szCs w:val="24"/>
        </w:rPr>
      </w:pPr>
      <w:r>
        <w:rPr>
          <w:sz w:val="24"/>
          <w:szCs w:val="24"/>
        </w:rPr>
        <w:t>Группа отгрузок (</w:t>
      </w:r>
      <w:r w:rsidRPr="001D55E8">
        <w:rPr>
          <w:sz w:val="24"/>
          <w:szCs w:val="24"/>
        </w:rPr>
        <w:t>Управление запасами \ Настрой</w:t>
      </w:r>
      <w:r>
        <w:rPr>
          <w:sz w:val="24"/>
          <w:szCs w:val="24"/>
        </w:rPr>
        <w:t>ка \ Управление складом \ Группа</w:t>
      </w:r>
      <w:r w:rsidRPr="001D55E8">
        <w:rPr>
          <w:sz w:val="24"/>
          <w:szCs w:val="24"/>
        </w:rPr>
        <w:t xml:space="preserve"> отгрузок</w:t>
      </w:r>
      <w:r>
        <w:rPr>
          <w:sz w:val="24"/>
          <w:szCs w:val="24"/>
        </w:rPr>
        <w:t>);</w:t>
      </w:r>
    </w:p>
    <w:p w14:paraId="6F8F690F" w14:textId="77777777" w:rsidR="00F00706" w:rsidRDefault="00F00706" w:rsidP="00F00706">
      <w:pPr>
        <w:pStyle w:val="a4"/>
        <w:ind w:left="720" w:firstLine="0"/>
        <w:rPr>
          <w:sz w:val="24"/>
          <w:szCs w:val="24"/>
        </w:rPr>
      </w:pPr>
      <w:r w:rsidRPr="001D55E8">
        <w:rPr>
          <w:sz w:val="24"/>
          <w:szCs w:val="24"/>
        </w:rPr>
        <w:t>График отгрузок (Управление запасами \ Настройка \ Управление складом \ График отгрузок)</w:t>
      </w:r>
      <w:r>
        <w:rPr>
          <w:sz w:val="24"/>
          <w:szCs w:val="24"/>
        </w:rPr>
        <w:t>;</w:t>
      </w:r>
    </w:p>
    <w:p w14:paraId="4E626C7F" w14:textId="77777777" w:rsidR="00FF0D01" w:rsidRDefault="00FF0D01" w:rsidP="00FF0D01">
      <w:pPr>
        <w:pStyle w:val="a4"/>
        <w:ind w:left="720" w:firstLine="0"/>
        <w:rPr>
          <w:sz w:val="24"/>
          <w:szCs w:val="24"/>
        </w:rPr>
      </w:pPr>
      <w:r>
        <w:rPr>
          <w:sz w:val="24"/>
          <w:szCs w:val="24"/>
        </w:rPr>
        <w:t>Клиенты по группе отгрузок (</w:t>
      </w:r>
      <w:r w:rsidRPr="001D55E8">
        <w:rPr>
          <w:sz w:val="24"/>
          <w:szCs w:val="24"/>
        </w:rPr>
        <w:t>Управление запасами \ Настрой</w:t>
      </w:r>
      <w:r>
        <w:rPr>
          <w:sz w:val="24"/>
          <w:szCs w:val="24"/>
        </w:rPr>
        <w:t>ка \ Управление складом \ Группа</w:t>
      </w:r>
      <w:r w:rsidRPr="001D55E8">
        <w:rPr>
          <w:sz w:val="24"/>
          <w:szCs w:val="24"/>
        </w:rPr>
        <w:t xml:space="preserve"> отгрузок</w:t>
      </w:r>
      <w:r>
        <w:rPr>
          <w:sz w:val="24"/>
          <w:szCs w:val="24"/>
        </w:rPr>
        <w:t xml:space="preserve"> \ кнопка Клиенты по группе отгрузок);</w:t>
      </w:r>
    </w:p>
    <w:p w14:paraId="78F39FB7" w14:textId="1BD50F5E" w:rsidR="00FF0D01" w:rsidRDefault="00FF0D01" w:rsidP="00F00706">
      <w:pPr>
        <w:pStyle w:val="a4"/>
        <w:ind w:left="720" w:firstLine="0"/>
        <w:rPr>
          <w:sz w:val="24"/>
          <w:szCs w:val="24"/>
        </w:rPr>
      </w:pPr>
      <w:r>
        <w:rPr>
          <w:sz w:val="24"/>
          <w:szCs w:val="24"/>
        </w:rPr>
        <w:t>Заявки (Обмен с документами \ Обычный \ Заявки);</w:t>
      </w:r>
      <w:r w:rsidR="00F00706">
        <w:rPr>
          <w:sz w:val="24"/>
          <w:szCs w:val="24"/>
        </w:rPr>
        <w:br/>
        <w:t>Клиент (Расчеты с клиентами \ Обычный \ Клиенты \ Все клиенты \ перейти в карточку клиента);</w:t>
      </w:r>
    </w:p>
    <w:p w14:paraId="35432831" w14:textId="563DF017" w:rsidR="00FF0D01" w:rsidRDefault="00FF0D01" w:rsidP="00FF0D01">
      <w:pPr>
        <w:pStyle w:val="a4"/>
        <w:ind w:left="720" w:firstLine="0"/>
        <w:rPr>
          <w:sz w:val="24"/>
          <w:szCs w:val="24"/>
        </w:rPr>
      </w:pPr>
      <w:r>
        <w:rPr>
          <w:sz w:val="24"/>
          <w:szCs w:val="24"/>
        </w:rPr>
        <w:lastRenderedPageBreak/>
        <w:t>Заказ на продажу (Расчеты с клиентами \ Обычный \ Заказы на продажу \ Все заказы на продажу)</w:t>
      </w:r>
      <w:r w:rsidR="00F00706">
        <w:rPr>
          <w:sz w:val="24"/>
          <w:szCs w:val="24"/>
        </w:rPr>
        <w:t>.</w:t>
      </w:r>
    </w:p>
    <w:p w14:paraId="517B9E1F" w14:textId="41F57384" w:rsidR="00D1295D" w:rsidRPr="00FF512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7"/>
    </w:p>
    <w:p w14:paraId="0E6DF6B6" w14:textId="77777777" w:rsidR="005E25DD" w:rsidRPr="00FF5124" w:rsidRDefault="00AF2AB4" w:rsidP="00235006">
      <w:pPr>
        <w:pStyle w:val="a4"/>
        <w:ind w:firstLine="709"/>
      </w:pPr>
      <w:bookmarkStart w:id="8" w:name="_Toc252557204"/>
      <w:bookmarkStart w:id="9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9012A2">
      <w:pPr>
        <w:pStyle w:val="10"/>
        <w:numPr>
          <w:ilvl w:val="0"/>
          <w:numId w:val="23"/>
        </w:numPr>
        <w:rPr>
          <w:rFonts w:cs="Times New Roman"/>
        </w:rPr>
      </w:pPr>
      <w:bookmarkStart w:id="10" w:name="_Приложения"/>
      <w:bookmarkStart w:id="11" w:name="_Ref168492266"/>
      <w:bookmarkStart w:id="12" w:name="_Toc309597748"/>
      <w:bookmarkEnd w:id="8"/>
      <w:bookmarkEnd w:id="9"/>
      <w:bookmarkEnd w:id="10"/>
      <w:r w:rsidRPr="00FF5124">
        <w:rPr>
          <w:rFonts w:cs="Times New Roman"/>
        </w:rPr>
        <w:t>Допущения и ограничения</w:t>
      </w:r>
      <w:bookmarkEnd w:id="11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1EF2E066" w:rsidR="00A304F4" w:rsidRDefault="008457D5" w:rsidP="00FF0D01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2"/>
    </w:p>
    <w:p w14:paraId="4EBE8F69" w14:textId="0B73BC2E" w:rsidR="000573C0" w:rsidRPr="00FF0D01" w:rsidRDefault="00FF0D01" w:rsidP="00FF0D01">
      <w:pPr>
        <w:pStyle w:val="a4"/>
        <w:numPr>
          <w:ilvl w:val="1"/>
          <w:numId w:val="23"/>
        </w:numPr>
      </w:pPr>
      <w:r>
        <w:t xml:space="preserve"> Задача </w:t>
      </w:r>
      <w:hyperlink r:id="rId11" w:history="1">
        <w:r w:rsidRPr="00FF0D01">
          <w:rPr>
            <w:rStyle w:val="af5"/>
            <w:lang w:val="en-US"/>
          </w:rPr>
          <w:t>DAX</w:t>
        </w:r>
        <w:r w:rsidRPr="00FF0D01">
          <w:rPr>
            <w:rStyle w:val="af5"/>
          </w:rPr>
          <w:t>-8820</w:t>
        </w:r>
      </w:hyperlink>
      <w:r>
        <w:t xml:space="preserve"> «</w:t>
      </w:r>
      <w:r w:rsidRPr="00FF0D01">
        <w:t>Изменение формулы подсчета плановой даты отгрузки</w:t>
      </w:r>
      <w:r>
        <w:t>»;</w:t>
      </w:r>
    </w:p>
    <w:p w14:paraId="3589ED0C" w14:textId="23986A5D" w:rsidR="00FF0D01" w:rsidRPr="00936AD2" w:rsidRDefault="00FF0D01" w:rsidP="00FF0D01">
      <w:pPr>
        <w:pStyle w:val="a4"/>
        <w:numPr>
          <w:ilvl w:val="1"/>
          <w:numId w:val="23"/>
        </w:numPr>
      </w:pPr>
      <w:r w:rsidRPr="00FF0D01">
        <w:t xml:space="preserve"> </w:t>
      </w:r>
      <w:r>
        <w:t xml:space="preserve">Задача </w:t>
      </w:r>
      <w:hyperlink r:id="rId12" w:history="1">
        <w:r w:rsidRPr="00FF0D01">
          <w:rPr>
            <w:rStyle w:val="af5"/>
            <w:lang w:val="en-US"/>
          </w:rPr>
          <w:t>DAX</w:t>
        </w:r>
        <w:r w:rsidRPr="00FF0D01">
          <w:rPr>
            <w:rStyle w:val="af5"/>
          </w:rPr>
          <w:t>-9699</w:t>
        </w:r>
      </w:hyperlink>
      <w:r w:rsidRPr="00FF0D01">
        <w:t xml:space="preserve"> </w:t>
      </w:r>
      <w:r>
        <w:t>«</w:t>
      </w:r>
      <w:r w:rsidRPr="00FF0D01">
        <w:t>Изменить расчет даты отгрузки для заявок Самовывоза ИМ</w:t>
      </w:r>
      <w:r>
        <w:t>».</w:t>
      </w:r>
    </w:p>
    <w:sectPr w:rsidR="00FF0D01" w:rsidRPr="00936AD2" w:rsidSect="00464AB7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2543CE" w14:textId="77777777" w:rsidR="00833626" w:rsidRDefault="00833626">
      <w:r>
        <w:separator/>
      </w:r>
    </w:p>
  </w:endnote>
  <w:endnote w:type="continuationSeparator" w:id="0">
    <w:p w14:paraId="58E975DC" w14:textId="77777777" w:rsidR="00833626" w:rsidRDefault="00833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0C399501" w:rsidR="00261A23" w:rsidRPr="00D9272E" w:rsidRDefault="00261A23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sz w:val="18"/>
            <w:szCs w:val="18"/>
          </w:rPr>
          <w:t xml:space="preserve">DAX-9363 Дата отгрузки заказов Им с учетом </w:t>
        </w:r>
        <w:proofErr w:type="spellStart"/>
        <w:r>
          <w:rPr>
            <w:sz w:val="18"/>
            <w:szCs w:val="18"/>
          </w:rPr>
          <w:t>треш</w:t>
        </w:r>
        <w:proofErr w:type="spellEnd"/>
        <w:r>
          <w:rPr>
            <w:sz w:val="18"/>
            <w:szCs w:val="18"/>
          </w:rPr>
          <w:t xml:space="preserve"> </w:t>
        </w:r>
        <w:proofErr w:type="spellStart"/>
        <w:r>
          <w:rPr>
            <w:sz w:val="18"/>
            <w:szCs w:val="18"/>
          </w:rPr>
          <w:t>холда</w:t>
        </w:r>
        <w:proofErr w:type="spellEnd"/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F6213B">
      <w:rPr>
        <w:noProof/>
        <w:sz w:val="18"/>
        <w:szCs w:val="18"/>
      </w:rPr>
      <w:t>3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F6213B">
      <w:rPr>
        <w:noProof/>
        <w:sz w:val="18"/>
        <w:szCs w:val="18"/>
      </w:rPr>
      <w:t>3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7016C1E7" w:rsidR="00261A23" w:rsidRPr="008638AB" w:rsidRDefault="00261A23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="Times New Roman" w:hAnsi="Times New Roman"/>
            <w:sz w:val="18"/>
            <w:szCs w:val="18"/>
          </w:rPr>
          <w:t xml:space="preserve">DAX-9363 Дата отгрузки заказов Им с учетом </w:t>
        </w:r>
        <w:proofErr w:type="spellStart"/>
        <w:r>
          <w:rPr>
            <w:rFonts w:ascii="Times New Roman" w:hAnsi="Times New Roman"/>
            <w:sz w:val="18"/>
            <w:szCs w:val="18"/>
          </w:rPr>
          <w:t>треш</w:t>
        </w:r>
        <w:proofErr w:type="spellEnd"/>
        <w:r>
          <w:rPr>
            <w:rFonts w:ascii="Times New Roman" w:hAnsi="Times New Roman"/>
            <w:sz w:val="18"/>
            <w:szCs w:val="18"/>
          </w:rPr>
          <w:t xml:space="preserve"> </w:t>
        </w:r>
        <w:proofErr w:type="spellStart"/>
        <w:r>
          <w:rPr>
            <w:rFonts w:ascii="Times New Roman" w:hAnsi="Times New Roman"/>
            <w:sz w:val="18"/>
            <w:szCs w:val="18"/>
          </w:rPr>
          <w:t>холда</w:t>
        </w:r>
        <w:proofErr w:type="spellEnd"/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F6213B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F6213B">
      <w:rPr>
        <w:rFonts w:ascii="Times New Roman" w:hAnsi="Times New Roman"/>
        <w:noProof/>
        <w:sz w:val="18"/>
        <w:szCs w:val="18"/>
      </w:rPr>
      <w:t>3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267B81" w14:textId="77777777" w:rsidR="00833626" w:rsidRDefault="00833626">
      <w:r>
        <w:separator/>
      </w:r>
    </w:p>
  </w:footnote>
  <w:footnote w:type="continuationSeparator" w:id="0">
    <w:p w14:paraId="7FA25C6D" w14:textId="77777777" w:rsidR="00833626" w:rsidRDefault="008336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261A23" w:rsidRPr="00D95F5D" w:rsidRDefault="00261A23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261A23" w:rsidRPr="00EF1F02" w:rsidRDefault="00261A23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5" w15:restartNumberingAfterBreak="0">
    <w:nsid w:val="33186F89"/>
    <w:multiLevelType w:val="hybridMultilevel"/>
    <w:tmpl w:val="27D2ECE2"/>
    <w:lvl w:ilvl="0" w:tplc="5CE42A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1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2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7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6"/>
  </w:num>
  <w:num w:numId="2">
    <w:abstractNumId w:val="17"/>
  </w:num>
  <w:num w:numId="3">
    <w:abstractNumId w:val="20"/>
  </w:num>
  <w:num w:numId="4">
    <w:abstractNumId w:val="1"/>
  </w:num>
  <w:num w:numId="5">
    <w:abstractNumId w:val="0"/>
  </w:num>
  <w:num w:numId="6">
    <w:abstractNumId w:val="13"/>
  </w:num>
  <w:num w:numId="7">
    <w:abstractNumId w:val="23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3"/>
  </w:num>
  <w:num w:numId="10">
    <w:abstractNumId w:val="28"/>
  </w:num>
  <w:num w:numId="11">
    <w:abstractNumId w:val="10"/>
  </w:num>
  <w:num w:numId="12">
    <w:abstractNumId w:val="18"/>
  </w:num>
  <w:num w:numId="13">
    <w:abstractNumId w:val="22"/>
  </w:num>
  <w:num w:numId="14">
    <w:abstractNumId w:val="24"/>
  </w:num>
  <w:num w:numId="15">
    <w:abstractNumId w:val="11"/>
  </w:num>
  <w:num w:numId="16">
    <w:abstractNumId w:val="29"/>
  </w:num>
  <w:num w:numId="17">
    <w:abstractNumId w:val="25"/>
  </w:num>
  <w:num w:numId="18">
    <w:abstractNumId w:val="9"/>
  </w:num>
  <w:num w:numId="19">
    <w:abstractNumId w:val="12"/>
  </w:num>
  <w:num w:numId="20">
    <w:abstractNumId w:val="2"/>
  </w:num>
  <w:num w:numId="21">
    <w:abstractNumId w:val="16"/>
  </w:num>
  <w:num w:numId="22">
    <w:abstractNumId w:val="4"/>
  </w:num>
  <w:num w:numId="23">
    <w:abstractNumId w:val="27"/>
  </w:num>
  <w:num w:numId="24">
    <w:abstractNumId w:val="5"/>
  </w:num>
  <w:num w:numId="25">
    <w:abstractNumId w:val="14"/>
  </w:num>
  <w:num w:numId="26">
    <w:abstractNumId w:val="21"/>
  </w:num>
  <w:num w:numId="27">
    <w:abstractNumId w:val="19"/>
  </w:num>
  <w:num w:numId="28">
    <w:abstractNumId w:val="7"/>
  </w:num>
  <w:num w:numId="29">
    <w:abstractNumId w:val="8"/>
  </w:num>
  <w:num w:numId="30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23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698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63B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4984"/>
    <w:rsid w:val="00104D64"/>
    <w:rsid w:val="00104F89"/>
    <w:rsid w:val="00105CF9"/>
    <w:rsid w:val="00105D79"/>
    <w:rsid w:val="0010667F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4FB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CC0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6C6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335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6A2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4FB"/>
    <w:rsid w:val="001C5775"/>
    <w:rsid w:val="001C76D8"/>
    <w:rsid w:val="001C7E2B"/>
    <w:rsid w:val="001C7E6E"/>
    <w:rsid w:val="001D0232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5E8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2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194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A23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1F27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1CB"/>
    <w:rsid w:val="002A65F9"/>
    <w:rsid w:val="002A6679"/>
    <w:rsid w:val="002A6926"/>
    <w:rsid w:val="002A6DEE"/>
    <w:rsid w:val="002A7120"/>
    <w:rsid w:val="002A72F3"/>
    <w:rsid w:val="002A7BEB"/>
    <w:rsid w:val="002B029F"/>
    <w:rsid w:val="002B03D3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599E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0763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325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29"/>
    <w:rsid w:val="003C5B5E"/>
    <w:rsid w:val="003C62D4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243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125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116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D7B03"/>
    <w:rsid w:val="005E0C80"/>
    <w:rsid w:val="005E0FF9"/>
    <w:rsid w:val="005E114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6C2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5D7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5CC2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4F3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77B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9B5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87F10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97B19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871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362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B3"/>
    <w:rsid w:val="008923FB"/>
    <w:rsid w:val="00892975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6BD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29F8"/>
    <w:rsid w:val="009B3FF6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679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36F9"/>
    <w:rsid w:val="00A23748"/>
    <w:rsid w:val="00A23783"/>
    <w:rsid w:val="00A23845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86A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4EB4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7ED"/>
    <w:rsid w:val="00AB5A42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49B"/>
    <w:rsid w:val="00B777FA"/>
    <w:rsid w:val="00B77D33"/>
    <w:rsid w:val="00B77ED4"/>
    <w:rsid w:val="00B77FEE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5F4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F2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97B"/>
    <w:rsid w:val="00C55CDB"/>
    <w:rsid w:val="00C56089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71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2D2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434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82B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2A4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A67"/>
    <w:rsid w:val="00E13D65"/>
    <w:rsid w:val="00E13E69"/>
    <w:rsid w:val="00E142C2"/>
    <w:rsid w:val="00E14305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27B2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30D"/>
    <w:rsid w:val="00E746B6"/>
    <w:rsid w:val="00E74852"/>
    <w:rsid w:val="00E751C9"/>
    <w:rsid w:val="00E7574B"/>
    <w:rsid w:val="00E76CD0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2FBD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706"/>
    <w:rsid w:val="00F00D43"/>
    <w:rsid w:val="00F00D6B"/>
    <w:rsid w:val="00F00DC2"/>
    <w:rsid w:val="00F00EAE"/>
    <w:rsid w:val="00F01217"/>
    <w:rsid w:val="00F0172A"/>
    <w:rsid w:val="00F01789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42D"/>
    <w:rsid w:val="00F32804"/>
    <w:rsid w:val="00F3365C"/>
    <w:rsid w:val="00F337AE"/>
    <w:rsid w:val="00F33B35"/>
    <w:rsid w:val="00F34477"/>
    <w:rsid w:val="00F34680"/>
    <w:rsid w:val="00F35B7C"/>
    <w:rsid w:val="00F35F14"/>
    <w:rsid w:val="00F3684A"/>
    <w:rsid w:val="00F368DC"/>
    <w:rsid w:val="00F368F8"/>
    <w:rsid w:val="00F36BA1"/>
    <w:rsid w:val="00F36E72"/>
    <w:rsid w:val="00F3728D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3B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D18"/>
    <w:rsid w:val="00F95E79"/>
    <w:rsid w:val="00F962BF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824"/>
    <w:rsid w:val="00FE4C74"/>
    <w:rsid w:val="00FE4CE9"/>
    <w:rsid w:val="00FE50F7"/>
    <w:rsid w:val="00FE57A2"/>
    <w:rsid w:val="00FE5D18"/>
    <w:rsid w:val="00FE5D45"/>
    <w:rsid w:val="00FE648C"/>
    <w:rsid w:val="00FE6793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0D01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jira.letoile.tech/browse/DAX-9699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jira.letoile.tech/browse/DAX-8820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31FDE"/>
    <w:rsid w:val="00032116"/>
    <w:rsid w:val="00034ADF"/>
    <w:rsid w:val="00071B14"/>
    <w:rsid w:val="000A1C52"/>
    <w:rsid w:val="000F0DC0"/>
    <w:rsid w:val="00117360"/>
    <w:rsid w:val="00154D25"/>
    <w:rsid w:val="0016304D"/>
    <w:rsid w:val="001811B1"/>
    <w:rsid w:val="001832DC"/>
    <w:rsid w:val="001850F8"/>
    <w:rsid w:val="001A373B"/>
    <w:rsid w:val="001D0851"/>
    <w:rsid w:val="001D0F93"/>
    <w:rsid w:val="001E03E7"/>
    <w:rsid w:val="0020356E"/>
    <w:rsid w:val="002633D9"/>
    <w:rsid w:val="002875A9"/>
    <w:rsid w:val="002977C1"/>
    <w:rsid w:val="002C37B7"/>
    <w:rsid w:val="002C6E44"/>
    <w:rsid w:val="00305020"/>
    <w:rsid w:val="00340C40"/>
    <w:rsid w:val="003513F2"/>
    <w:rsid w:val="00360CBB"/>
    <w:rsid w:val="003B27FD"/>
    <w:rsid w:val="003B6907"/>
    <w:rsid w:val="003D3838"/>
    <w:rsid w:val="003F73D7"/>
    <w:rsid w:val="00400E12"/>
    <w:rsid w:val="00412654"/>
    <w:rsid w:val="00424477"/>
    <w:rsid w:val="00437B41"/>
    <w:rsid w:val="00471884"/>
    <w:rsid w:val="004B5EBA"/>
    <w:rsid w:val="004E7AD5"/>
    <w:rsid w:val="004F3A32"/>
    <w:rsid w:val="00502683"/>
    <w:rsid w:val="0052256A"/>
    <w:rsid w:val="005424B3"/>
    <w:rsid w:val="005512BA"/>
    <w:rsid w:val="005656E9"/>
    <w:rsid w:val="005814BD"/>
    <w:rsid w:val="0059384D"/>
    <w:rsid w:val="006117B0"/>
    <w:rsid w:val="00667056"/>
    <w:rsid w:val="006A34BB"/>
    <w:rsid w:val="006D4EA5"/>
    <w:rsid w:val="00712CC9"/>
    <w:rsid w:val="00727F94"/>
    <w:rsid w:val="00741FB7"/>
    <w:rsid w:val="00766B02"/>
    <w:rsid w:val="00783153"/>
    <w:rsid w:val="007C3451"/>
    <w:rsid w:val="00815B6F"/>
    <w:rsid w:val="00836CB6"/>
    <w:rsid w:val="00876354"/>
    <w:rsid w:val="008A48AC"/>
    <w:rsid w:val="008B1AA6"/>
    <w:rsid w:val="008E2D44"/>
    <w:rsid w:val="008F0376"/>
    <w:rsid w:val="008F6FDE"/>
    <w:rsid w:val="00927196"/>
    <w:rsid w:val="00986182"/>
    <w:rsid w:val="00991270"/>
    <w:rsid w:val="00997EDD"/>
    <w:rsid w:val="009A4FB1"/>
    <w:rsid w:val="009A5B67"/>
    <w:rsid w:val="009C71F6"/>
    <w:rsid w:val="00A34E41"/>
    <w:rsid w:val="00A44744"/>
    <w:rsid w:val="00A86EEB"/>
    <w:rsid w:val="00AD231A"/>
    <w:rsid w:val="00B64846"/>
    <w:rsid w:val="00BB3075"/>
    <w:rsid w:val="00BC4987"/>
    <w:rsid w:val="00C40680"/>
    <w:rsid w:val="00CA030F"/>
    <w:rsid w:val="00CB5471"/>
    <w:rsid w:val="00D003C9"/>
    <w:rsid w:val="00D16973"/>
    <w:rsid w:val="00D211A9"/>
    <w:rsid w:val="00D73304"/>
    <w:rsid w:val="00D87502"/>
    <w:rsid w:val="00D93DF4"/>
    <w:rsid w:val="00DA094D"/>
    <w:rsid w:val="00DA6633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F2436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167F05DD-56C9-4FB2-BA97-43635F289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731</TotalTime>
  <Pages>3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DAX-9363 Дата отгрузки заказов Им с учетом треш холда</vt:lpstr>
    </vt:vector>
  </TitlesOfParts>
  <Company>HP Inc.</Company>
  <LinksUpToDate>false</LinksUpToDate>
  <CharactersWithSpaces>5278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DAX-9363 Дата отгрузки заказов Им с учетом треш холда</dc:title>
  <dc:creator>K.alyanykh</dc:creator>
  <cp:lastModifiedBy>Aleksey I Kuznetsov</cp:lastModifiedBy>
  <cp:revision>14</cp:revision>
  <cp:lastPrinted>2010-02-27T12:52:00Z</cp:lastPrinted>
  <dcterms:created xsi:type="dcterms:W3CDTF">2025-02-25T13:19:00Z</dcterms:created>
  <dcterms:modified xsi:type="dcterms:W3CDTF">2025-05-05T13:27:00Z</dcterms:modified>
</cp:coreProperties>
</file>