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67B07AB1" w:rsidR="00A51049" w:rsidRPr="00FF5124" w:rsidRDefault="002A61CB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0F163B" w:rsidRPr="000F163B">
            <w:rPr>
              <w:rFonts w:cs="Times New Roman"/>
              <w:spacing w:val="-2"/>
              <w:kern w:val="36"/>
              <w:sz w:val="41"/>
              <w:szCs w:val="41"/>
            </w:rPr>
            <w:t>DAX-8820 Изменение формулы подсчета плановой даты отгрузки</w:t>
          </w:r>
        </w:sdtContent>
      </w:sdt>
    </w:p>
    <w:bookmarkEnd w:id="0"/>
    <w:bookmarkEnd w:id="1"/>
    <w:p w14:paraId="4EDE04EB" w14:textId="3C856691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4BC48E52" w:rsidR="00662477" w:rsidRPr="00FF5124" w:rsidRDefault="000F163B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14.10</w:t>
            </w:r>
            <w:r w:rsidR="00891BD6" w:rsidRPr="00FF5124">
              <w:rPr>
                <w:sz w:val="24"/>
                <w:szCs w:val="24"/>
              </w:rPr>
              <w:t>.202</w:t>
            </w:r>
            <w:r w:rsidR="00CF2313"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524EBDE6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1FDBE78D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40FF5E92" w:rsidR="008F1D14" w:rsidRPr="00FF5124" w:rsidRDefault="008F1D14" w:rsidP="008F1D14">
            <w:pPr>
              <w:pStyle w:val="aff8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2979CECD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2" w:name="_Toc309597739"/>
      <w:r w:rsidRPr="00FF5124">
        <w:rPr>
          <w:rFonts w:cs="Times New Roman"/>
        </w:rPr>
        <w:t>Бизнес-процессы</w:t>
      </w:r>
    </w:p>
    <w:p w14:paraId="0DEE77C8" w14:textId="0286C7DE" w:rsidR="00532450" w:rsidRPr="00FF5124" w:rsidRDefault="00542125" w:rsidP="00127EDC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>Планирование даты отгрузки</w:t>
      </w:r>
      <w:r w:rsidR="000F163B">
        <w:rPr>
          <w:sz w:val="24"/>
          <w:szCs w:val="24"/>
        </w:rPr>
        <w:t xml:space="preserve"> товара</w:t>
      </w:r>
      <w:r w:rsidR="00BE5852">
        <w:rPr>
          <w:sz w:val="24"/>
          <w:szCs w:val="24"/>
        </w:rPr>
        <w:t>.</w:t>
      </w:r>
    </w:p>
    <w:p w14:paraId="1075E5A3" w14:textId="635F37C5" w:rsidR="004755D4" w:rsidRDefault="008457D5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40"/>
      <w:bookmarkEnd w:id="2"/>
      <w:r w:rsidRPr="00FF5124">
        <w:rPr>
          <w:rFonts w:cs="Times New Roman"/>
        </w:rPr>
        <w:t>Изменение модели данных</w:t>
      </w:r>
      <w:bookmarkEnd w:id="3"/>
    </w:p>
    <w:p w14:paraId="204C2DE2" w14:textId="0C176C77" w:rsidR="009C2D92" w:rsidRPr="00793CBF" w:rsidRDefault="006D25D7" w:rsidP="006D25D7">
      <w:pPr>
        <w:pStyle w:val="a4"/>
        <w:numPr>
          <w:ilvl w:val="1"/>
          <w:numId w:val="23"/>
        </w:numPr>
      </w:pPr>
      <w:r>
        <w:t>Добавить новое поле</w:t>
      </w:r>
      <w:r w:rsidR="009605FF">
        <w:t xml:space="preserve"> в таблицу </w:t>
      </w:r>
      <w:proofErr w:type="spellStart"/>
      <w:r w:rsidR="000F163B">
        <w:rPr>
          <w:b/>
          <w:lang w:val="en-US"/>
        </w:rPr>
        <w:t>Cust</w:t>
      </w:r>
      <w:r w:rsidRPr="006D25D7">
        <w:rPr>
          <w:b/>
          <w:lang w:val="en-US"/>
        </w:rPr>
        <w:t>Table</w:t>
      </w:r>
      <w:proofErr w:type="spellEnd"/>
      <w:r w:rsidR="009605FF"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1701"/>
        <w:gridCol w:w="2268"/>
        <w:gridCol w:w="1701"/>
        <w:gridCol w:w="2127"/>
      </w:tblGrid>
      <w:tr w:rsidR="009C2D92" w:rsidRPr="00FF5124" w14:paraId="7A643BE1" w14:textId="77777777" w:rsidTr="00F01789">
        <w:trPr>
          <w:trHeight w:val="999"/>
        </w:trPr>
        <w:tc>
          <w:tcPr>
            <w:tcW w:w="2693" w:type="dxa"/>
            <w:shd w:val="clear" w:color="auto" w:fill="D9D9D9" w:themeFill="background1" w:themeFillShade="D9"/>
          </w:tcPr>
          <w:p w14:paraId="2588E868" w14:textId="77777777" w:rsidR="009C2D92" w:rsidRPr="00FF5124" w:rsidRDefault="009C2D92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048A531" w14:textId="77777777" w:rsidR="009C2D92" w:rsidRPr="00FF5124" w:rsidRDefault="009C2D92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4DF6003F" w14:textId="77777777" w:rsidR="009C2D92" w:rsidRPr="00FF5124" w:rsidRDefault="009C2D92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1745A9C" w14:textId="77777777" w:rsidR="009C2D92" w:rsidRPr="00FF5124" w:rsidRDefault="009C2D92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17C4F7D4" w14:textId="77777777" w:rsidR="009C2D92" w:rsidRPr="00FF5124" w:rsidRDefault="009C2D92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9C2D92" w:rsidRPr="002933F6" w14:paraId="1B8A7FCB" w14:textId="77777777" w:rsidTr="00F01789">
        <w:tc>
          <w:tcPr>
            <w:tcW w:w="2693" w:type="dxa"/>
          </w:tcPr>
          <w:p w14:paraId="725A2BF5" w14:textId="47EA68A9" w:rsidR="009C2D92" w:rsidRPr="006D25D7" w:rsidRDefault="000F163B" w:rsidP="000F163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Сдвиг отгрузки по графику дней</w:t>
            </w:r>
            <w:r w:rsidR="00F01789">
              <w:rPr>
                <w:rFonts w:ascii="Times New Roman" w:hAnsi="Times New Roman"/>
                <w:sz w:val="22"/>
              </w:rPr>
              <w:br/>
            </w:r>
            <w:r w:rsidR="00F01789" w:rsidRPr="006D25D7">
              <w:rPr>
                <w:rFonts w:ascii="Times New Roman" w:hAnsi="Times New Roman"/>
                <w:sz w:val="22"/>
              </w:rPr>
              <w:t>(</w:t>
            </w:r>
            <w:r w:rsidR="006D25D7" w:rsidRPr="006D25D7">
              <w:rPr>
                <w:rFonts w:ascii="Times New Roman" w:hAnsi="Times New Roman"/>
                <w:sz w:val="22"/>
              </w:rPr>
              <w:t>WMS_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ShiftShipmentQtyDays</w:t>
            </w:r>
            <w:proofErr w:type="spellEnd"/>
            <w:r w:rsidR="00F01789" w:rsidRPr="006D25D7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085554B6" w14:textId="44509C9F" w:rsidR="009C2D92" w:rsidRPr="00B41334" w:rsidRDefault="000F163B" w:rsidP="00F0178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Количество дней по которым будет сдвинут дата отгрузки</w:t>
            </w:r>
          </w:p>
        </w:tc>
        <w:tc>
          <w:tcPr>
            <w:tcW w:w="2268" w:type="dxa"/>
          </w:tcPr>
          <w:p w14:paraId="4C9F8396" w14:textId="0060F58D" w:rsidR="009C2D92" w:rsidRPr="000F163B" w:rsidRDefault="000F163B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>
              <w:rPr>
                <w:rFonts w:ascii="Times New Roman" w:hAnsi="Times New Roman"/>
                <w:sz w:val="22"/>
              </w:rPr>
              <w:t>(3)</w:t>
            </w:r>
          </w:p>
        </w:tc>
        <w:tc>
          <w:tcPr>
            <w:tcW w:w="1701" w:type="dxa"/>
          </w:tcPr>
          <w:p w14:paraId="1E87F78C" w14:textId="39FA0CB2" w:rsidR="009C2D92" w:rsidRPr="009C5ACA" w:rsidRDefault="00B9235D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61307878" w14:textId="032DB2CD" w:rsidR="009C2D92" w:rsidRPr="002933F6" w:rsidRDefault="00B9235D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03A76995" w14:textId="27BEA570" w:rsidR="006E7366" w:rsidRPr="00FB070F" w:rsidRDefault="008457D5" w:rsidP="00FB070F">
      <w:pPr>
        <w:pStyle w:val="10"/>
        <w:numPr>
          <w:ilvl w:val="0"/>
          <w:numId w:val="23"/>
        </w:numPr>
        <w:rPr>
          <w:rFonts w:cs="Times New Roman"/>
        </w:rPr>
      </w:pPr>
      <w:bookmarkStart w:id="4" w:name="_Toc309597741"/>
      <w:r w:rsidRPr="00FF5124">
        <w:rPr>
          <w:rFonts w:cs="Times New Roman"/>
        </w:rPr>
        <w:t>Изменение интерфейса пользователей</w:t>
      </w:r>
      <w:bookmarkEnd w:id="4"/>
    </w:p>
    <w:p w14:paraId="0A066C88" w14:textId="6DFCDE3C" w:rsidR="001D0232" w:rsidRPr="006D25D7" w:rsidRDefault="006D25D7" w:rsidP="006D25D7">
      <w:pPr>
        <w:pStyle w:val="a4"/>
        <w:numPr>
          <w:ilvl w:val="1"/>
          <w:numId w:val="23"/>
        </w:numPr>
      </w:pPr>
      <w:r>
        <w:t xml:space="preserve">Добавить новое поле на форму </w:t>
      </w:r>
      <w:r w:rsidR="00B77ED4">
        <w:rPr>
          <w:b/>
        </w:rPr>
        <w:t>Все клиенты</w:t>
      </w:r>
      <w:r w:rsidR="001D0232">
        <w:t xml:space="preserve"> (</w:t>
      </w:r>
      <w:r w:rsidR="00B77ED4">
        <w:rPr>
          <w:b/>
        </w:rPr>
        <w:t>Расчеты с клиентами \ Обычный \ Клиенты \ Все клиенты</w:t>
      </w:r>
      <w:r w:rsidR="001D0232">
        <w:t>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1D0232" w:rsidRPr="00FF5124" w14:paraId="3D6A1F0C" w14:textId="77777777" w:rsidTr="00FD26C5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337E5F58" w14:textId="77777777" w:rsidR="001D0232" w:rsidRPr="00FF5124" w:rsidRDefault="001D0232" w:rsidP="00FD26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121C86D1" w14:textId="77777777" w:rsidR="001D0232" w:rsidRPr="00FF5124" w:rsidRDefault="001D0232" w:rsidP="00FD26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6B6CBD37" w14:textId="77777777" w:rsidR="001D0232" w:rsidRPr="00FF5124" w:rsidRDefault="001D0232" w:rsidP="00FD26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45A3D726" w14:textId="77777777" w:rsidR="001D0232" w:rsidRPr="00FF5124" w:rsidRDefault="001D0232" w:rsidP="00FD26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3981A37F" w14:textId="77777777" w:rsidR="001D0232" w:rsidRPr="00FF5124" w:rsidRDefault="001D0232" w:rsidP="00FD26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1D0232" w:rsidRPr="00835ABE" w14:paraId="02ED652D" w14:textId="77777777" w:rsidTr="00FD26C5">
        <w:tc>
          <w:tcPr>
            <w:tcW w:w="1843" w:type="dxa"/>
          </w:tcPr>
          <w:p w14:paraId="2B35D605" w14:textId="166119C6" w:rsidR="001D0232" w:rsidRPr="00B77ED4" w:rsidRDefault="00B77ED4" w:rsidP="00FD26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Сдвиг отгрузки по графику дней</w:t>
            </w:r>
          </w:p>
        </w:tc>
        <w:tc>
          <w:tcPr>
            <w:tcW w:w="1842" w:type="dxa"/>
          </w:tcPr>
          <w:p w14:paraId="4B603C4E" w14:textId="6AB52984" w:rsidR="001D0232" w:rsidRPr="009C2D92" w:rsidRDefault="00B77ED4" w:rsidP="00FD26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Количество дней по которым будет сдвинут дата отгрузки</w:t>
            </w:r>
          </w:p>
        </w:tc>
        <w:tc>
          <w:tcPr>
            <w:tcW w:w="1276" w:type="dxa"/>
          </w:tcPr>
          <w:p w14:paraId="45F668E8" w14:textId="77777777" w:rsidR="001D0232" w:rsidRPr="002933F6" w:rsidRDefault="001D0232" w:rsidP="00FD26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19236DB1" w14:textId="17596249" w:rsidR="001D0232" w:rsidRPr="002933F6" w:rsidRDefault="00B77ED4" w:rsidP="00FD26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w="3686" w:type="dxa"/>
          </w:tcPr>
          <w:p w14:paraId="7F33D7DE" w14:textId="08260ECE" w:rsidR="001D0232" w:rsidRPr="00835ABE" w:rsidRDefault="00B77ED4" w:rsidP="00FD26C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Cust</w:t>
            </w:r>
            <w:r w:rsidR="001D0232" w:rsidRPr="001D0232">
              <w:rPr>
                <w:rFonts w:ascii="Times New Roman" w:hAnsi="Times New Roman"/>
                <w:sz w:val="22"/>
              </w:rPr>
              <w:t>Table</w:t>
            </w:r>
            <w:proofErr w:type="spellEnd"/>
            <w:r w:rsidR="001D0232" w:rsidRPr="001D0232">
              <w:rPr>
                <w:rFonts w:ascii="Times New Roman" w:hAnsi="Times New Roman"/>
                <w:sz w:val="22"/>
              </w:rPr>
              <w:t>).</w:t>
            </w:r>
            <w:r w:rsidRPr="006D25D7">
              <w:rPr>
                <w:rFonts w:ascii="Times New Roman" w:hAnsi="Times New Roman"/>
                <w:sz w:val="22"/>
              </w:rPr>
              <w:t>WMS_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ShiftShipmentQtyDays</w:t>
            </w:r>
            <w:proofErr w:type="spellEnd"/>
          </w:p>
        </w:tc>
      </w:tr>
    </w:tbl>
    <w:p w14:paraId="5B191894" w14:textId="092BBB66" w:rsidR="00895E2C" w:rsidRPr="00290D2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bookmarkStart w:id="5" w:name="_Toc309597746"/>
      <w:r w:rsidRPr="00290D24">
        <w:rPr>
          <w:rFonts w:cs="Times New Roman"/>
        </w:rPr>
        <w:t>Алгоритмы</w:t>
      </w:r>
      <w:bookmarkStart w:id="6" w:name="_Toc309597747"/>
      <w:bookmarkEnd w:id="5"/>
    </w:p>
    <w:p w14:paraId="56DF2C9D" w14:textId="73253D23" w:rsidR="00A9444E" w:rsidRDefault="007344F3" w:rsidP="007344F3">
      <w:pPr>
        <w:pStyle w:val="a4"/>
        <w:numPr>
          <w:ilvl w:val="1"/>
          <w:numId w:val="23"/>
        </w:numPr>
      </w:pPr>
      <w:r w:rsidRPr="007344F3">
        <w:rPr>
          <w:b/>
        </w:rPr>
        <w:t>Как реализовано сейчас</w:t>
      </w:r>
      <w:r>
        <w:t>:</w:t>
      </w:r>
      <w:r>
        <w:br/>
        <w:t xml:space="preserve">На текущий момент значение поля </w:t>
      </w:r>
      <w:r w:rsidRPr="007344F3">
        <w:rPr>
          <w:b/>
          <w:i/>
        </w:rPr>
        <w:t>Дата отгрузки</w:t>
      </w:r>
      <w:r>
        <w:t xml:space="preserve"> (</w:t>
      </w:r>
      <w:r>
        <w:rPr>
          <w:lang w:val="en-US"/>
        </w:rPr>
        <w:t>LFL</w:t>
      </w:r>
      <w:r w:rsidRPr="007344F3">
        <w:t>_</w:t>
      </w:r>
      <w:proofErr w:type="spellStart"/>
      <w:r>
        <w:rPr>
          <w:lang w:val="en-US"/>
        </w:rPr>
        <w:t>RequestTable</w:t>
      </w:r>
      <w:proofErr w:type="spellEnd"/>
      <w:r>
        <w:t>)</w:t>
      </w:r>
      <w:r w:rsidRPr="007344F3">
        <w:t>.</w:t>
      </w:r>
      <w:proofErr w:type="spellStart"/>
      <w:r w:rsidRPr="007344F3">
        <w:t>ShippingDate</w:t>
      </w:r>
      <w:proofErr w:type="spellEnd"/>
      <w:r>
        <w:t xml:space="preserve"> </w:t>
      </w:r>
      <w:r w:rsidR="00542125">
        <w:t xml:space="preserve">просто </w:t>
      </w:r>
      <w:r>
        <w:t xml:space="preserve">равно значению поля </w:t>
      </w:r>
      <w:r w:rsidRPr="007344F3">
        <w:rPr>
          <w:b/>
          <w:i/>
        </w:rPr>
        <w:t>Дата сборки (факт)</w:t>
      </w:r>
      <w:r w:rsidRPr="007344F3">
        <w:t xml:space="preserve"> </w:t>
      </w:r>
      <w:r>
        <w:t>(</w:t>
      </w:r>
      <w:r>
        <w:rPr>
          <w:lang w:val="en-US"/>
        </w:rPr>
        <w:t>LFL</w:t>
      </w:r>
      <w:r w:rsidRPr="007344F3">
        <w:t>_</w:t>
      </w:r>
      <w:proofErr w:type="spellStart"/>
      <w:r>
        <w:rPr>
          <w:lang w:val="en-US"/>
        </w:rPr>
        <w:t>RequestTable</w:t>
      </w:r>
      <w:proofErr w:type="spellEnd"/>
      <w:r>
        <w:t>)</w:t>
      </w:r>
      <w:r w:rsidRPr="007344F3">
        <w:t>.</w:t>
      </w:r>
      <w:proofErr w:type="spellStart"/>
      <w:r w:rsidRPr="007344F3">
        <w:t>ShippingDateFact</w:t>
      </w:r>
      <w:proofErr w:type="spellEnd"/>
    </w:p>
    <w:p w14:paraId="708BF493" w14:textId="3475D2CB" w:rsidR="007344F3" w:rsidRDefault="007344F3" w:rsidP="007344F3">
      <w:pPr>
        <w:pStyle w:val="a4"/>
      </w:pPr>
    </w:p>
    <w:p w14:paraId="27249668" w14:textId="2A331B1F" w:rsidR="007344F3" w:rsidRPr="006D25D7" w:rsidRDefault="007344F3" w:rsidP="00542125">
      <w:pPr>
        <w:pStyle w:val="a4"/>
        <w:numPr>
          <w:ilvl w:val="1"/>
          <w:numId w:val="23"/>
        </w:numPr>
      </w:pPr>
      <w:r w:rsidRPr="007344F3">
        <w:rPr>
          <w:b/>
        </w:rPr>
        <w:t>Как нужно сделать</w:t>
      </w:r>
      <w:r>
        <w:t>:</w:t>
      </w:r>
      <w:r>
        <w:br/>
        <w:t xml:space="preserve">Нужно сделать поле </w:t>
      </w:r>
      <w:r w:rsidRPr="007344F3">
        <w:rPr>
          <w:b/>
          <w:i/>
        </w:rPr>
        <w:t>Дата отгрузки</w:t>
      </w:r>
      <w:r>
        <w:t xml:space="preserve"> (</w:t>
      </w:r>
      <w:r>
        <w:rPr>
          <w:lang w:val="en-US"/>
        </w:rPr>
        <w:t>LFL</w:t>
      </w:r>
      <w:r w:rsidRPr="007344F3">
        <w:t>_</w:t>
      </w:r>
      <w:proofErr w:type="spellStart"/>
      <w:r>
        <w:rPr>
          <w:lang w:val="en-US"/>
        </w:rPr>
        <w:t>RequestTable</w:t>
      </w:r>
      <w:proofErr w:type="spellEnd"/>
      <w:r>
        <w:t>)</w:t>
      </w:r>
      <w:r w:rsidRPr="007344F3">
        <w:t>.</w:t>
      </w:r>
      <w:proofErr w:type="spellStart"/>
      <w:r w:rsidRPr="007344F3">
        <w:t>ShippingDate</w:t>
      </w:r>
      <w:proofErr w:type="spellEnd"/>
      <w:r>
        <w:t xml:space="preserve"> расчетным по следующей формуле: </w:t>
      </w:r>
      <w:r w:rsidR="00542125">
        <w:br/>
        <w:t>К</w:t>
      </w:r>
      <w:r>
        <w:t xml:space="preserve"> значению поля </w:t>
      </w:r>
      <w:r w:rsidRPr="007344F3">
        <w:rPr>
          <w:b/>
          <w:i/>
        </w:rPr>
        <w:t>Дата сборки (факт)</w:t>
      </w:r>
      <w:r w:rsidRPr="007344F3">
        <w:t xml:space="preserve"> </w:t>
      </w:r>
      <w:r>
        <w:t>(</w:t>
      </w:r>
      <w:r>
        <w:rPr>
          <w:lang w:val="en-US"/>
        </w:rPr>
        <w:t>LFL</w:t>
      </w:r>
      <w:r w:rsidRPr="007344F3">
        <w:t>_</w:t>
      </w:r>
      <w:proofErr w:type="spellStart"/>
      <w:r>
        <w:rPr>
          <w:lang w:val="en-US"/>
        </w:rPr>
        <w:t>RequestTable</w:t>
      </w:r>
      <w:proofErr w:type="spellEnd"/>
      <w:r>
        <w:t>)</w:t>
      </w:r>
      <w:r w:rsidRPr="007344F3">
        <w:t>.</w:t>
      </w:r>
      <w:proofErr w:type="spellStart"/>
      <w:r w:rsidRPr="007344F3">
        <w:t>ShippingDateFact</w:t>
      </w:r>
      <w:proofErr w:type="spellEnd"/>
      <w:r>
        <w:t xml:space="preserve"> прибавить количество </w:t>
      </w:r>
      <w:r>
        <w:lastRenderedPageBreak/>
        <w:t xml:space="preserve">дней из поля </w:t>
      </w:r>
      <w:r>
        <w:rPr>
          <w:b/>
          <w:i/>
        </w:rPr>
        <w:t>Сдвиг отгрузки по графику дней</w:t>
      </w:r>
      <w:r>
        <w:t xml:space="preserve"> </w:t>
      </w:r>
      <w:r>
        <w:t>(</w:t>
      </w:r>
      <w:proofErr w:type="spellStart"/>
      <w:r>
        <w:rPr>
          <w:lang w:val="en-US"/>
        </w:rPr>
        <w:t>Cust</w:t>
      </w:r>
      <w:r w:rsidRPr="001D0232">
        <w:t>Table</w:t>
      </w:r>
      <w:proofErr w:type="spellEnd"/>
      <w:r w:rsidRPr="001D0232">
        <w:t>).</w:t>
      </w:r>
      <w:r w:rsidRPr="006D25D7">
        <w:t>WMS_</w:t>
      </w:r>
      <w:proofErr w:type="spellStart"/>
      <w:r>
        <w:rPr>
          <w:lang w:val="en-US"/>
        </w:rPr>
        <w:t>ShiftShipmentQtyDays</w:t>
      </w:r>
      <w:proofErr w:type="spellEnd"/>
      <w:r w:rsidR="00542125" w:rsidRPr="00542125">
        <w:br/>
      </w:r>
      <w:r w:rsidR="00542125">
        <w:t xml:space="preserve">Связь с карточкой клиента через поле </w:t>
      </w:r>
      <w:r w:rsidR="00542125" w:rsidRPr="00542125">
        <w:rPr>
          <w:b/>
          <w:i/>
        </w:rPr>
        <w:t>Код клиента</w:t>
      </w:r>
      <w:r w:rsidR="00542125">
        <w:t xml:space="preserve"> </w:t>
      </w:r>
      <w:r w:rsidR="00542125" w:rsidRPr="00542125">
        <w:t>(</w:t>
      </w:r>
      <w:proofErr w:type="spellStart"/>
      <w:r w:rsidR="00542125" w:rsidRPr="00542125">
        <w:t>RequestTable</w:t>
      </w:r>
      <w:proofErr w:type="spellEnd"/>
      <w:r w:rsidR="00542125" w:rsidRPr="00542125">
        <w:t>).KOD_KLT</w:t>
      </w:r>
      <w:r w:rsidR="00542125">
        <w:t xml:space="preserve">, которое равно значению поля </w:t>
      </w:r>
      <w:r w:rsidR="00542125" w:rsidRPr="00542125">
        <w:rPr>
          <w:b/>
          <w:i/>
        </w:rPr>
        <w:t>Счет клиента</w:t>
      </w:r>
      <w:r w:rsidR="00542125">
        <w:t xml:space="preserve"> </w:t>
      </w:r>
      <w:r w:rsidR="00542125" w:rsidRPr="00542125">
        <w:t>(</w:t>
      </w:r>
      <w:proofErr w:type="spellStart"/>
      <w:r w:rsidR="00542125" w:rsidRPr="00542125">
        <w:t>CustTable</w:t>
      </w:r>
      <w:proofErr w:type="spellEnd"/>
      <w:r w:rsidR="00542125" w:rsidRPr="00542125">
        <w:t>).</w:t>
      </w:r>
      <w:proofErr w:type="spellStart"/>
      <w:r w:rsidR="00542125" w:rsidRPr="00542125">
        <w:t>AccountNum</w:t>
      </w:r>
      <w:proofErr w:type="spellEnd"/>
      <w:r w:rsidR="00542125">
        <w:br/>
      </w:r>
      <w:r w:rsidR="00542125" w:rsidRPr="00542125">
        <w:rPr>
          <w:b/>
          <w:i/>
        </w:rPr>
        <w:t>Примечание</w:t>
      </w:r>
      <w:r w:rsidR="00542125">
        <w:t xml:space="preserve">: </w:t>
      </w:r>
      <w:r w:rsidR="00542125" w:rsidRPr="00542125">
        <w:rPr>
          <w:i/>
        </w:rPr>
        <w:t>Если количество дней на карточке клиента равно нулю, то прибавляем ноль</w:t>
      </w:r>
      <w:r w:rsidR="00542125">
        <w:t>.</w:t>
      </w:r>
      <w:bookmarkStart w:id="7" w:name="_GoBack"/>
      <w:bookmarkEnd w:id="7"/>
    </w:p>
    <w:p w14:paraId="55F998A4" w14:textId="55EE65D7" w:rsidR="00ED2A19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6361B094" w14:textId="77777777" w:rsidR="00DE5218" w:rsidRPr="00FF5124" w:rsidRDefault="00DE5218" w:rsidP="00235006">
      <w:pPr>
        <w:pStyle w:val="a4"/>
        <w:ind w:firstLine="709"/>
      </w:pPr>
      <w:r w:rsidRPr="00FF5124">
        <w:t>Нет.</w:t>
      </w:r>
    </w:p>
    <w:p w14:paraId="35C01846" w14:textId="7B1C8550" w:rsidR="00EF1F02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5700E99" w14:textId="77777777" w:rsidR="00F42E19" w:rsidRPr="00FF5124" w:rsidRDefault="00BA2E07" w:rsidP="00BA2E07">
      <w:pPr>
        <w:pStyle w:val="a4"/>
        <w:ind w:firstLine="709"/>
      </w:pPr>
      <w:r w:rsidRPr="00FF5124">
        <w:t>Нет.</w:t>
      </w:r>
    </w:p>
    <w:p w14:paraId="56ECBCE7" w14:textId="73B6F5ED" w:rsidR="00EF1F02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5317C208" w14:textId="77777777" w:rsidR="00E53066" w:rsidRPr="00FF5124" w:rsidRDefault="009136AC" w:rsidP="00235006">
      <w:pPr>
        <w:pStyle w:val="a4"/>
        <w:ind w:firstLine="709"/>
        <w:rPr>
          <w:sz w:val="24"/>
          <w:szCs w:val="24"/>
        </w:rPr>
      </w:pPr>
      <w:r w:rsidRPr="00FF5124">
        <w:t>Нет.</w:t>
      </w:r>
    </w:p>
    <w:p w14:paraId="517B9E1F" w14:textId="41F57384" w:rsidR="00D1295D" w:rsidRPr="00FF512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6"/>
    </w:p>
    <w:p w14:paraId="0E6DF6B6" w14:textId="77777777" w:rsidR="005E25DD" w:rsidRPr="00FF5124" w:rsidRDefault="00AF2AB4" w:rsidP="00235006">
      <w:pPr>
        <w:pStyle w:val="a4"/>
        <w:ind w:firstLine="709"/>
      </w:pPr>
      <w:bookmarkStart w:id="8" w:name="_Toc252557204"/>
      <w:bookmarkStart w:id="9" w:name="_Toc252801077"/>
      <w:r w:rsidRPr="00FF5124">
        <w:t>Нет</w:t>
      </w:r>
      <w:r w:rsidR="00B45B36" w:rsidRPr="00FF5124">
        <w:t>.</w:t>
      </w:r>
    </w:p>
    <w:p w14:paraId="2B9E69BA" w14:textId="48B5C23A" w:rsidR="00196450" w:rsidRDefault="00196450" w:rsidP="009012A2">
      <w:pPr>
        <w:pStyle w:val="10"/>
        <w:numPr>
          <w:ilvl w:val="0"/>
          <w:numId w:val="23"/>
        </w:numPr>
        <w:rPr>
          <w:rFonts w:cs="Times New Roman"/>
        </w:rPr>
      </w:pPr>
      <w:bookmarkStart w:id="10" w:name="_Приложения"/>
      <w:bookmarkStart w:id="11" w:name="_Ref168492266"/>
      <w:bookmarkStart w:id="12" w:name="_Toc309597748"/>
      <w:bookmarkEnd w:id="8"/>
      <w:bookmarkEnd w:id="9"/>
      <w:bookmarkEnd w:id="10"/>
      <w:r w:rsidRPr="00FF5124">
        <w:rPr>
          <w:rFonts w:cs="Times New Roman"/>
        </w:rPr>
        <w:t>Допущения и ограничения</w:t>
      </w:r>
      <w:bookmarkEnd w:id="11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0CCAA4C3" w14:textId="1EF2E066" w:rsidR="00A304F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2"/>
    </w:p>
    <w:p w14:paraId="4EBE8F69" w14:textId="0E5A0853" w:rsidR="000573C0" w:rsidRPr="00936AD2" w:rsidRDefault="00284457" w:rsidP="000573C0">
      <w:pPr>
        <w:pStyle w:val="a4"/>
        <w:ind w:left="804" w:firstLine="0"/>
      </w:pPr>
      <w:r>
        <w:t>Нет.</w:t>
      </w:r>
    </w:p>
    <w:sectPr w:rsidR="000573C0" w:rsidRPr="00936AD2" w:rsidSect="00464AB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F6813" w14:textId="77777777" w:rsidR="002A61CB" w:rsidRDefault="002A61CB">
      <w:r>
        <w:separator/>
      </w:r>
    </w:p>
  </w:endnote>
  <w:endnote w:type="continuationSeparator" w:id="0">
    <w:p w14:paraId="1337ED66" w14:textId="77777777" w:rsidR="002A61CB" w:rsidRDefault="002A6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0DC47C38" w:rsidR="00465ED4" w:rsidRPr="00D9272E" w:rsidRDefault="00465ED4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F163B">
          <w:rPr>
            <w:sz w:val="18"/>
            <w:szCs w:val="18"/>
          </w:rPr>
          <w:t>DAX-8820 Изменение формулы подсчета плановой даты отгрузки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542125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542125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742F77F6" w:rsidR="00465ED4" w:rsidRPr="008638AB" w:rsidRDefault="00465ED4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F163B">
          <w:rPr>
            <w:rFonts w:ascii="Times New Roman" w:hAnsi="Times New Roman"/>
            <w:sz w:val="18"/>
            <w:szCs w:val="18"/>
          </w:rPr>
          <w:t>DAX-8820 Изменение формулы подсчета плановой даты отгрузки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542125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542125">
      <w:rPr>
        <w:rFonts w:ascii="Times New Roman" w:hAnsi="Times New Roman"/>
        <w:noProof/>
        <w:sz w:val="18"/>
        <w:szCs w:val="18"/>
      </w:rPr>
      <w:t>2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28E343" w14:textId="77777777" w:rsidR="002A61CB" w:rsidRDefault="002A61CB">
      <w:r>
        <w:separator/>
      </w:r>
    </w:p>
  </w:footnote>
  <w:footnote w:type="continuationSeparator" w:id="0">
    <w:p w14:paraId="36C0757E" w14:textId="77777777" w:rsidR="002A61CB" w:rsidRDefault="002A61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465ED4" w:rsidRPr="00D95F5D" w:rsidRDefault="00465ED4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465ED4" w:rsidRPr="00EF1F02" w:rsidRDefault="00465ED4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5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5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0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1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6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5"/>
  </w:num>
  <w:num w:numId="2">
    <w:abstractNumId w:val="16"/>
  </w:num>
  <w:num w:numId="3">
    <w:abstractNumId w:val="19"/>
  </w:num>
  <w:num w:numId="4">
    <w:abstractNumId w:val="1"/>
  </w:num>
  <w:num w:numId="5">
    <w:abstractNumId w:val="0"/>
  </w:num>
  <w:num w:numId="6">
    <w:abstractNumId w:val="13"/>
  </w:num>
  <w:num w:numId="7">
    <w:abstractNumId w:val="22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3"/>
  </w:num>
  <w:num w:numId="10">
    <w:abstractNumId w:val="27"/>
  </w:num>
  <w:num w:numId="11">
    <w:abstractNumId w:val="10"/>
  </w:num>
  <w:num w:numId="12">
    <w:abstractNumId w:val="17"/>
  </w:num>
  <w:num w:numId="13">
    <w:abstractNumId w:val="21"/>
  </w:num>
  <w:num w:numId="14">
    <w:abstractNumId w:val="23"/>
  </w:num>
  <w:num w:numId="15">
    <w:abstractNumId w:val="11"/>
  </w:num>
  <w:num w:numId="16">
    <w:abstractNumId w:val="28"/>
  </w:num>
  <w:num w:numId="17">
    <w:abstractNumId w:val="24"/>
  </w:num>
  <w:num w:numId="18">
    <w:abstractNumId w:val="9"/>
  </w:num>
  <w:num w:numId="19">
    <w:abstractNumId w:val="12"/>
  </w:num>
  <w:num w:numId="20">
    <w:abstractNumId w:val="2"/>
  </w:num>
  <w:num w:numId="21">
    <w:abstractNumId w:val="15"/>
  </w:num>
  <w:num w:numId="22">
    <w:abstractNumId w:val="4"/>
  </w:num>
  <w:num w:numId="23">
    <w:abstractNumId w:val="26"/>
  </w:num>
  <w:num w:numId="24">
    <w:abstractNumId w:val="5"/>
  </w:num>
  <w:num w:numId="25">
    <w:abstractNumId w:val="14"/>
  </w:num>
  <w:num w:numId="26">
    <w:abstractNumId w:val="20"/>
  </w:num>
  <w:num w:numId="27">
    <w:abstractNumId w:val="18"/>
  </w:num>
  <w:num w:numId="28">
    <w:abstractNumId w:val="7"/>
  </w:num>
  <w:num w:numId="29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55E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698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5810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63B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8A4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AD8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CC0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0232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62A6"/>
    <w:rsid w:val="001E77C2"/>
    <w:rsid w:val="001E7EFB"/>
    <w:rsid w:val="001F0003"/>
    <w:rsid w:val="001F09E3"/>
    <w:rsid w:val="001F0ACF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30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0BF9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995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1CB"/>
    <w:rsid w:val="002A65F9"/>
    <w:rsid w:val="002A6679"/>
    <w:rsid w:val="002A6926"/>
    <w:rsid w:val="002A6DEE"/>
    <w:rsid w:val="002A7120"/>
    <w:rsid w:val="002A72F3"/>
    <w:rsid w:val="002B029F"/>
    <w:rsid w:val="002B03D3"/>
    <w:rsid w:val="002B0D30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8FF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385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29"/>
    <w:rsid w:val="003C5B5E"/>
    <w:rsid w:val="003C62D4"/>
    <w:rsid w:val="003C6A4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8AE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5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BE3"/>
    <w:rsid w:val="00436702"/>
    <w:rsid w:val="00437678"/>
    <w:rsid w:val="00440180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1E3"/>
    <w:rsid w:val="0045142E"/>
    <w:rsid w:val="00451873"/>
    <w:rsid w:val="00451ACC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ED4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A4E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4C22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6690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125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116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985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61B"/>
    <w:rsid w:val="005D1E23"/>
    <w:rsid w:val="005D227B"/>
    <w:rsid w:val="005D26B9"/>
    <w:rsid w:val="005D44F2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14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5D7"/>
    <w:rsid w:val="006D3CEC"/>
    <w:rsid w:val="006D3CF9"/>
    <w:rsid w:val="006D42FE"/>
    <w:rsid w:val="006D4D82"/>
    <w:rsid w:val="006D4E3A"/>
    <w:rsid w:val="006D5079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8D5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4F3"/>
    <w:rsid w:val="0073452C"/>
    <w:rsid w:val="00734A10"/>
    <w:rsid w:val="00734FB8"/>
    <w:rsid w:val="0073517D"/>
    <w:rsid w:val="007353B1"/>
    <w:rsid w:val="00736173"/>
    <w:rsid w:val="00736EAA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6E54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59B5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871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ABE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B3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C33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E97"/>
    <w:rsid w:val="008E34C9"/>
    <w:rsid w:val="008E39C5"/>
    <w:rsid w:val="008E3F65"/>
    <w:rsid w:val="008E4394"/>
    <w:rsid w:val="008E4574"/>
    <w:rsid w:val="008E4634"/>
    <w:rsid w:val="008E4C0F"/>
    <w:rsid w:val="008E4DD9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36E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4DF4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D2C"/>
    <w:rsid w:val="009E3DD8"/>
    <w:rsid w:val="009E474B"/>
    <w:rsid w:val="009E4B13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36F9"/>
    <w:rsid w:val="00A23748"/>
    <w:rsid w:val="00A23783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6E5D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BEB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44E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7ED"/>
    <w:rsid w:val="00AB5A42"/>
    <w:rsid w:val="00AB6C15"/>
    <w:rsid w:val="00AB7654"/>
    <w:rsid w:val="00AB7C59"/>
    <w:rsid w:val="00AB7C88"/>
    <w:rsid w:val="00AB7D32"/>
    <w:rsid w:val="00AB7E51"/>
    <w:rsid w:val="00AC0053"/>
    <w:rsid w:val="00AC0201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D02"/>
    <w:rsid w:val="00AD55B3"/>
    <w:rsid w:val="00AD5758"/>
    <w:rsid w:val="00AD6125"/>
    <w:rsid w:val="00AD64A9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3AC"/>
    <w:rsid w:val="00AE6790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49B"/>
    <w:rsid w:val="00B777FA"/>
    <w:rsid w:val="00B77D33"/>
    <w:rsid w:val="00B77ED4"/>
    <w:rsid w:val="00B77FEE"/>
    <w:rsid w:val="00B801C4"/>
    <w:rsid w:val="00B80C72"/>
    <w:rsid w:val="00B81A1F"/>
    <w:rsid w:val="00B81BE0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93D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35D"/>
    <w:rsid w:val="00B92C0E"/>
    <w:rsid w:val="00B92E5F"/>
    <w:rsid w:val="00B934F8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258"/>
    <w:rsid w:val="00BB4522"/>
    <w:rsid w:val="00BB4C73"/>
    <w:rsid w:val="00BB4D8A"/>
    <w:rsid w:val="00BB4FEA"/>
    <w:rsid w:val="00BB69F7"/>
    <w:rsid w:val="00BB7689"/>
    <w:rsid w:val="00BB7707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3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534"/>
    <w:rsid w:val="00BE56CC"/>
    <w:rsid w:val="00BE5852"/>
    <w:rsid w:val="00BE5C5E"/>
    <w:rsid w:val="00BE65F4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6F2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CDB"/>
    <w:rsid w:val="00C56089"/>
    <w:rsid w:val="00C5653D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02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05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847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7E8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1789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202D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28D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008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D18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7A2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31FDE"/>
    <w:rsid w:val="00032116"/>
    <w:rsid w:val="00034ADF"/>
    <w:rsid w:val="00071B14"/>
    <w:rsid w:val="000A1C52"/>
    <w:rsid w:val="000F0DC0"/>
    <w:rsid w:val="00154D25"/>
    <w:rsid w:val="0016304D"/>
    <w:rsid w:val="001811B1"/>
    <w:rsid w:val="001832DC"/>
    <w:rsid w:val="001850F8"/>
    <w:rsid w:val="001A373B"/>
    <w:rsid w:val="001D0851"/>
    <w:rsid w:val="001D0F93"/>
    <w:rsid w:val="002633D9"/>
    <w:rsid w:val="002875A9"/>
    <w:rsid w:val="002977C1"/>
    <w:rsid w:val="002C37B7"/>
    <w:rsid w:val="002C6E44"/>
    <w:rsid w:val="00305020"/>
    <w:rsid w:val="00340C40"/>
    <w:rsid w:val="003513F2"/>
    <w:rsid w:val="00360CBB"/>
    <w:rsid w:val="003B27FD"/>
    <w:rsid w:val="003B6907"/>
    <w:rsid w:val="003D3838"/>
    <w:rsid w:val="003F73D7"/>
    <w:rsid w:val="00400E12"/>
    <w:rsid w:val="00412654"/>
    <w:rsid w:val="00424477"/>
    <w:rsid w:val="00437B41"/>
    <w:rsid w:val="00471884"/>
    <w:rsid w:val="004B5EBA"/>
    <w:rsid w:val="004E7AD5"/>
    <w:rsid w:val="004F3A32"/>
    <w:rsid w:val="00502683"/>
    <w:rsid w:val="0052256A"/>
    <w:rsid w:val="005512BA"/>
    <w:rsid w:val="005656E9"/>
    <w:rsid w:val="0059384D"/>
    <w:rsid w:val="00667056"/>
    <w:rsid w:val="006A34BB"/>
    <w:rsid w:val="006D4EA5"/>
    <w:rsid w:val="00712CC9"/>
    <w:rsid w:val="00727F94"/>
    <w:rsid w:val="00741FB7"/>
    <w:rsid w:val="00766B02"/>
    <w:rsid w:val="00783153"/>
    <w:rsid w:val="007C3451"/>
    <w:rsid w:val="00815B6F"/>
    <w:rsid w:val="00836CB6"/>
    <w:rsid w:val="00876354"/>
    <w:rsid w:val="008A48AC"/>
    <w:rsid w:val="008B1AA6"/>
    <w:rsid w:val="008E2D44"/>
    <w:rsid w:val="008F6FDE"/>
    <w:rsid w:val="00927196"/>
    <w:rsid w:val="00986182"/>
    <w:rsid w:val="00991270"/>
    <w:rsid w:val="00997EDD"/>
    <w:rsid w:val="009A4FB1"/>
    <w:rsid w:val="009A5B67"/>
    <w:rsid w:val="009C71F6"/>
    <w:rsid w:val="00A34E41"/>
    <w:rsid w:val="00A44744"/>
    <w:rsid w:val="00A86EEB"/>
    <w:rsid w:val="00AD231A"/>
    <w:rsid w:val="00B64846"/>
    <w:rsid w:val="00BB3075"/>
    <w:rsid w:val="00BC4987"/>
    <w:rsid w:val="00C40680"/>
    <w:rsid w:val="00CA030F"/>
    <w:rsid w:val="00D003C9"/>
    <w:rsid w:val="00D211A9"/>
    <w:rsid w:val="00D73304"/>
    <w:rsid w:val="00D87502"/>
    <w:rsid w:val="00D93DF4"/>
    <w:rsid w:val="00DA094D"/>
    <w:rsid w:val="00DA6633"/>
    <w:rsid w:val="00DB0DC7"/>
    <w:rsid w:val="00DD4B3E"/>
    <w:rsid w:val="00DF035B"/>
    <w:rsid w:val="00E205EC"/>
    <w:rsid w:val="00E340BF"/>
    <w:rsid w:val="00E356AA"/>
    <w:rsid w:val="00E5077F"/>
    <w:rsid w:val="00E50C69"/>
    <w:rsid w:val="00E543D9"/>
    <w:rsid w:val="00F24369"/>
    <w:rsid w:val="00F2744B"/>
    <w:rsid w:val="00F27C4E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5425CB1A-4843-4A9F-AF44-D5A84BB16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640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DAX-8820 Изменение формулы подсчета плановой даты отгрузки</vt:lpstr>
    </vt:vector>
  </TitlesOfParts>
  <Company>HP Inc.</Company>
  <LinksUpToDate>false</LinksUpToDate>
  <CharactersWithSpaces>1695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DAX-8820 Изменение формулы подсчета плановой даты отгрузки</dc:title>
  <dc:creator>K.alyanykh</dc:creator>
  <cp:lastModifiedBy>Aleksey I Kuznetsov</cp:lastModifiedBy>
  <cp:revision>26</cp:revision>
  <cp:lastPrinted>2010-02-27T12:52:00Z</cp:lastPrinted>
  <dcterms:created xsi:type="dcterms:W3CDTF">2024-09-05T15:32:00Z</dcterms:created>
  <dcterms:modified xsi:type="dcterms:W3CDTF">2024-10-14T13:04:00Z</dcterms:modified>
</cp:coreProperties>
</file>