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Toc248554056"/>
    <w:bookmarkStart w:id="1" w:name="_Toc248554921"/>
    <w:p w14:paraId="76484DCF" w14:textId="21B0E655" w:rsidR="00A51049" w:rsidRPr="00FF5124" w:rsidRDefault="00B76D7C" w:rsidP="00837729">
      <w:pPr>
        <w:pStyle w:val="14"/>
        <w:rPr>
          <w:rFonts w:cs="Times New Roman"/>
        </w:rPr>
      </w:pPr>
      <w:sdt>
        <w:sdtPr>
          <w:rPr>
            <w:rFonts w:cs="Times New Roman"/>
            <w:spacing w:val="-2"/>
            <w:kern w:val="36"/>
            <w:sz w:val="41"/>
            <w:szCs w:val="41"/>
          </w:rPr>
          <w:alias w:val="Название"/>
          <w:id w:val="435232416"/>
          <w:placeholder>
            <w:docPart w:val="E6B5D4F382214D4999F052D6830124A3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BB4258">
            <w:rPr>
              <w:rFonts w:cs="Times New Roman"/>
              <w:spacing w:val="-2"/>
              <w:kern w:val="36"/>
              <w:sz w:val="41"/>
              <w:szCs w:val="41"/>
            </w:rPr>
            <w:t>DAX-8729</w:t>
          </w:r>
          <w:r w:rsidR="00BB4258" w:rsidRPr="00BB4258">
            <w:rPr>
              <w:rFonts w:cs="Times New Roman"/>
              <w:spacing w:val="-2"/>
              <w:kern w:val="36"/>
              <w:sz w:val="41"/>
              <w:szCs w:val="41"/>
            </w:rPr>
            <w:t xml:space="preserve"> Расчет характеристик размещения при импорте ВГХ из ПИМ</w:t>
          </w:r>
        </w:sdtContent>
      </w:sdt>
    </w:p>
    <w:bookmarkEnd w:id="0"/>
    <w:bookmarkEnd w:id="1"/>
    <w:p w14:paraId="4EDE04EB" w14:textId="3C856691" w:rsidR="00687800" w:rsidRPr="00FF5124" w:rsidRDefault="00687800" w:rsidP="00D41FC6">
      <w:pPr>
        <w:pStyle w:val="a4"/>
        <w:ind w:firstLine="0"/>
        <w:rPr>
          <w:b/>
          <w:sz w:val="24"/>
          <w:szCs w:val="24"/>
        </w:rPr>
      </w:pPr>
      <w:r w:rsidRPr="00FF5124">
        <w:rPr>
          <w:b/>
          <w:sz w:val="24"/>
          <w:szCs w:val="24"/>
        </w:rPr>
        <w:t>История изменений документа:</w:t>
      </w:r>
    </w:p>
    <w:tbl>
      <w:tblPr>
        <w:tblW w:w="5000" w:type="pct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851"/>
        <w:gridCol w:w="5320"/>
        <w:gridCol w:w="1440"/>
        <w:gridCol w:w="2835"/>
      </w:tblGrid>
      <w:tr w:rsidR="00662477" w:rsidRPr="00FF5124" w14:paraId="20BB69D5" w14:textId="77777777" w:rsidTr="004965B9">
        <w:tc>
          <w:tcPr>
            <w:tcW w:w="851" w:type="dxa"/>
            <w:tcBorders>
              <w:top w:val="outset" w:sz="8" w:space="0" w:color="111111"/>
              <w:left w:val="outset" w:sz="8" w:space="0" w:color="111111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6F9BFD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C012F9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Описание</w:t>
            </w:r>
          </w:p>
        </w:tc>
        <w:tc>
          <w:tcPr>
            <w:tcW w:w="1440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A4C109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Дата</w:t>
            </w:r>
          </w:p>
        </w:tc>
        <w:tc>
          <w:tcPr>
            <w:tcW w:w="2835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8E435F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Автор</w:t>
            </w:r>
          </w:p>
        </w:tc>
      </w:tr>
      <w:tr w:rsidR="00662477" w:rsidRPr="00FF5124" w14:paraId="319417BA" w14:textId="77777777" w:rsidTr="004965B9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D7CD72" w14:textId="77777777" w:rsidR="00662477" w:rsidRPr="00FF5124" w:rsidRDefault="00662477" w:rsidP="00153EA9">
            <w:pPr>
              <w:pStyle w:val="aff8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0.1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F169AE" w14:textId="77777777" w:rsidR="00662477" w:rsidRPr="00FF5124" w:rsidRDefault="00662477" w:rsidP="00153EA9">
            <w:pPr>
              <w:pStyle w:val="aff8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Подготовлено описание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6FF4D4" w14:textId="1BA9BC84" w:rsidR="00662477" w:rsidRPr="00FF5124" w:rsidRDefault="00813871" w:rsidP="0023465E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  <w:r w:rsidR="009136AC" w:rsidRPr="00FF5124">
              <w:rPr>
                <w:sz w:val="24"/>
                <w:szCs w:val="24"/>
              </w:rPr>
              <w:t>.0</w:t>
            </w:r>
            <w:r w:rsidR="008B7677">
              <w:rPr>
                <w:sz w:val="24"/>
                <w:szCs w:val="24"/>
              </w:rPr>
              <w:t>9</w:t>
            </w:r>
            <w:r w:rsidR="00891BD6" w:rsidRPr="00FF5124">
              <w:rPr>
                <w:sz w:val="24"/>
                <w:szCs w:val="24"/>
              </w:rPr>
              <w:t>.202</w:t>
            </w:r>
            <w:r w:rsidR="00CF2313">
              <w:rPr>
                <w:sz w:val="24"/>
                <w:szCs w:val="24"/>
              </w:rPr>
              <w:t>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1040D5" w14:textId="5CE4F6A5" w:rsidR="00662477" w:rsidRPr="00FF5124" w:rsidRDefault="00793CBF" w:rsidP="00633D52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Кузнецов Алексей</w:t>
            </w:r>
            <w:r w:rsidR="00A1452C" w:rsidRPr="00FF5124">
              <w:rPr>
                <w:sz w:val="24"/>
                <w:szCs w:val="24"/>
              </w:rPr>
              <w:fldChar w:fldCharType="begin"/>
            </w:r>
            <w:r w:rsidR="00A1452C" w:rsidRPr="00FF5124">
              <w:rPr>
                <w:sz w:val="24"/>
                <w:szCs w:val="24"/>
              </w:rPr>
              <w:instrText xml:space="preserve"> USERNAME   \* MERGEFORMAT </w:instrText>
            </w:r>
            <w:r w:rsidR="00A1452C" w:rsidRPr="00FF5124">
              <w:rPr>
                <w:sz w:val="24"/>
                <w:szCs w:val="24"/>
              </w:rPr>
              <w:fldChar w:fldCharType="end"/>
            </w:r>
          </w:p>
        </w:tc>
      </w:tr>
      <w:tr w:rsidR="008F1D14" w:rsidRPr="00FF5124" w14:paraId="1922507E" w14:textId="77777777" w:rsidTr="004965B9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69DF18" w14:textId="37FE4D3F" w:rsidR="008F1D14" w:rsidRPr="00FF5124" w:rsidRDefault="003C6678" w:rsidP="008F1D14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A08417" w14:textId="63EFD499" w:rsidR="008F1D14" w:rsidRPr="003C6678" w:rsidRDefault="003C6678" w:rsidP="008F1D14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Изменение описания по новым требованиям </w:t>
            </w:r>
            <w:r w:rsidR="00AA62B6">
              <w:rPr>
                <w:sz w:val="24"/>
                <w:szCs w:val="24"/>
              </w:rPr>
              <w:t xml:space="preserve">от </w:t>
            </w:r>
            <w:r>
              <w:rPr>
                <w:sz w:val="24"/>
                <w:szCs w:val="24"/>
              </w:rPr>
              <w:t>Бизнеса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F8679C" w14:textId="5EF08FD6" w:rsidR="008F1D14" w:rsidRPr="00FF5124" w:rsidRDefault="003C6678" w:rsidP="008F1D14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17.10.2024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AB8BE2" w14:textId="251FB6E6" w:rsidR="008F1D14" w:rsidRPr="00FF5124" w:rsidRDefault="003C6678" w:rsidP="008F1D14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Кузнецов Алексей</w:t>
            </w:r>
          </w:p>
        </w:tc>
      </w:tr>
      <w:tr w:rsidR="003359BA" w:rsidRPr="00FF5124" w14:paraId="5D2CCD6D" w14:textId="77777777" w:rsidTr="004965B9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32B04B" w14:textId="503F79B6" w:rsidR="003359BA" w:rsidRDefault="003359BA" w:rsidP="008F1D14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A20C68" w14:textId="68B3C747" w:rsidR="003359BA" w:rsidRDefault="003359BA" w:rsidP="008F1D14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Изменил текст пункта 4.2.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C2BF7B" w14:textId="157830C7" w:rsidR="003359BA" w:rsidRDefault="003359BA" w:rsidP="008F1D14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21.10.2024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38B963" w14:textId="66A270DF" w:rsidR="003359BA" w:rsidRDefault="003359BA" w:rsidP="008F1D14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Кузнецов Алексей</w:t>
            </w:r>
            <w:bookmarkStart w:id="2" w:name="_GoBack"/>
            <w:bookmarkEnd w:id="2"/>
          </w:p>
        </w:tc>
      </w:tr>
    </w:tbl>
    <w:p w14:paraId="195F0713" w14:textId="56E64A70" w:rsidR="00633D52" w:rsidRPr="00FF5124" w:rsidRDefault="00DE0C93" w:rsidP="00B81BE0">
      <w:pPr>
        <w:pStyle w:val="10"/>
        <w:numPr>
          <w:ilvl w:val="0"/>
          <w:numId w:val="23"/>
        </w:numPr>
        <w:rPr>
          <w:rFonts w:cs="Times New Roman"/>
        </w:rPr>
      </w:pPr>
      <w:bookmarkStart w:id="3" w:name="_Toc309597739"/>
      <w:r w:rsidRPr="00FF5124">
        <w:rPr>
          <w:rFonts w:cs="Times New Roman"/>
        </w:rPr>
        <w:t>Бизнес-процессы</w:t>
      </w:r>
    </w:p>
    <w:p w14:paraId="0DEE77C8" w14:textId="034D5113" w:rsidR="00532450" w:rsidRPr="00FF5124" w:rsidRDefault="00140CC0" w:rsidP="00127EDC">
      <w:pPr>
        <w:pStyle w:val="a4"/>
        <w:ind w:left="709" w:firstLine="0"/>
        <w:rPr>
          <w:sz w:val="24"/>
          <w:szCs w:val="24"/>
        </w:rPr>
      </w:pPr>
      <w:r>
        <w:rPr>
          <w:sz w:val="24"/>
          <w:szCs w:val="24"/>
        </w:rPr>
        <w:t>Автоматическое с</w:t>
      </w:r>
      <w:r w:rsidR="00BB4258">
        <w:rPr>
          <w:sz w:val="24"/>
          <w:szCs w:val="24"/>
        </w:rPr>
        <w:t xml:space="preserve">оздание </w:t>
      </w:r>
      <w:r>
        <w:rPr>
          <w:sz w:val="24"/>
          <w:szCs w:val="24"/>
        </w:rPr>
        <w:t>карточки товара</w:t>
      </w:r>
      <w:r w:rsidR="00BE5852">
        <w:rPr>
          <w:sz w:val="24"/>
          <w:szCs w:val="24"/>
        </w:rPr>
        <w:t>.</w:t>
      </w:r>
    </w:p>
    <w:p w14:paraId="1075E5A3" w14:textId="635F37C5" w:rsidR="004755D4" w:rsidRDefault="008457D5" w:rsidP="00B81BE0">
      <w:pPr>
        <w:pStyle w:val="10"/>
        <w:numPr>
          <w:ilvl w:val="0"/>
          <w:numId w:val="23"/>
        </w:numPr>
        <w:rPr>
          <w:rFonts w:cs="Times New Roman"/>
        </w:rPr>
      </w:pPr>
      <w:bookmarkStart w:id="4" w:name="_Toc309597740"/>
      <w:bookmarkEnd w:id="3"/>
      <w:r w:rsidRPr="00FF5124">
        <w:rPr>
          <w:rFonts w:cs="Times New Roman"/>
        </w:rPr>
        <w:t>Изменение модели данных</w:t>
      </w:r>
      <w:bookmarkEnd w:id="4"/>
    </w:p>
    <w:p w14:paraId="204C2DE2" w14:textId="1763216F" w:rsidR="009C2D92" w:rsidRPr="00793CBF" w:rsidRDefault="00F01789" w:rsidP="009605FF">
      <w:pPr>
        <w:pStyle w:val="a4"/>
        <w:numPr>
          <w:ilvl w:val="1"/>
          <w:numId w:val="23"/>
        </w:numPr>
      </w:pPr>
      <w:r>
        <w:t>Добавить новые поля</w:t>
      </w:r>
      <w:r w:rsidR="009605FF">
        <w:t xml:space="preserve"> в таблицу </w:t>
      </w:r>
      <w:proofErr w:type="spellStart"/>
      <w:r w:rsidR="009605FF" w:rsidRPr="009C2D92">
        <w:rPr>
          <w:b/>
          <w:lang w:val="en-US"/>
        </w:rPr>
        <w:t>InventTable</w:t>
      </w:r>
      <w:proofErr w:type="spellEnd"/>
      <w:r w:rsidR="009605FF">
        <w:t>:</w:t>
      </w:r>
    </w:p>
    <w:tbl>
      <w:tblPr>
        <w:tblStyle w:val="afe"/>
        <w:tblW w:w="10490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2693"/>
        <w:gridCol w:w="1701"/>
        <w:gridCol w:w="2268"/>
        <w:gridCol w:w="1701"/>
        <w:gridCol w:w="2127"/>
      </w:tblGrid>
      <w:tr w:rsidR="009C2D92" w:rsidRPr="00FF5124" w14:paraId="7A643BE1" w14:textId="77777777" w:rsidTr="00F01789">
        <w:trPr>
          <w:trHeight w:val="999"/>
        </w:trPr>
        <w:tc>
          <w:tcPr>
            <w:tcW w:w="2693" w:type="dxa"/>
            <w:shd w:val="clear" w:color="auto" w:fill="D9D9D9" w:themeFill="background1" w:themeFillShade="D9"/>
          </w:tcPr>
          <w:p w14:paraId="2588E868" w14:textId="77777777" w:rsidR="009C2D92" w:rsidRPr="00FF5124" w:rsidRDefault="009C2D92" w:rsidP="0043519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Имя поля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1048A531" w14:textId="77777777" w:rsidR="009C2D92" w:rsidRPr="00FF5124" w:rsidRDefault="009C2D92" w:rsidP="0043519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Подсказка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4DF6003F" w14:textId="77777777" w:rsidR="009C2D92" w:rsidRPr="00FF5124" w:rsidRDefault="009C2D92" w:rsidP="0043519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Тип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71745A9C" w14:textId="77777777" w:rsidR="009C2D92" w:rsidRPr="00FF5124" w:rsidRDefault="009C2D92" w:rsidP="0043519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Обязательно для заполнения</w:t>
            </w:r>
          </w:p>
        </w:tc>
        <w:tc>
          <w:tcPr>
            <w:tcW w:w="2127" w:type="dxa"/>
            <w:shd w:val="clear" w:color="auto" w:fill="D9D9D9" w:themeFill="background1" w:themeFillShade="D9"/>
          </w:tcPr>
          <w:p w14:paraId="17C4F7D4" w14:textId="77777777" w:rsidR="009C2D92" w:rsidRPr="00FF5124" w:rsidRDefault="009C2D92" w:rsidP="0043519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Уникальное</w:t>
            </w:r>
          </w:p>
        </w:tc>
      </w:tr>
      <w:tr w:rsidR="009C2D92" w:rsidRPr="002933F6" w14:paraId="1B8A7FCB" w14:textId="77777777" w:rsidTr="00F01789">
        <w:tc>
          <w:tcPr>
            <w:tcW w:w="2693" w:type="dxa"/>
          </w:tcPr>
          <w:p w14:paraId="725A2BF5" w14:textId="565C4E3C" w:rsidR="009C2D92" w:rsidRPr="00F01789" w:rsidRDefault="00F01789" w:rsidP="009C2D92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  <w:lang w:val="en-US"/>
              </w:rPr>
            </w:pPr>
            <w:r w:rsidRPr="00F01789">
              <w:rPr>
                <w:rFonts w:ascii="Times New Roman" w:hAnsi="Times New Roman"/>
                <w:b/>
                <w:i/>
                <w:sz w:val="22"/>
              </w:rPr>
              <w:t>Брутто-глубина</w:t>
            </w:r>
            <w:r>
              <w:rPr>
                <w:rFonts w:ascii="Times New Roman" w:hAnsi="Times New Roman"/>
                <w:sz w:val="22"/>
              </w:rPr>
              <w:br/>
            </w:r>
            <w:r>
              <w:rPr>
                <w:rFonts w:ascii="Times New Roman" w:hAnsi="Times New Roman"/>
                <w:sz w:val="22"/>
                <w:lang w:val="en-US"/>
              </w:rPr>
              <w:t>(</w:t>
            </w:r>
            <w:proofErr w:type="spellStart"/>
            <w:r w:rsidRPr="00F01789">
              <w:rPr>
                <w:rFonts w:ascii="Times New Roman" w:hAnsi="Times New Roman"/>
                <w:sz w:val="22"/>
                <w:lang w:val="en-US"/>
              </w:rPr>
              <w:t>WMS_</w:t>
            </w:r>
            <w:r>
              <w:rPr>
                <w:rFonts w:ascii="Times New Roman" w:hAnsi="Times New Roman"/>
                <w:sz w:val="22"/>
                <w:lang w:val="en-US"/>
              </w:rPr>
              <w:t>PIM</w:t>
            </w:r>
            <w:r w:rsidRPr="00F01789">
              <w:rPr>
                <w:rFonts w:ascii="Times New Roman" w:hAnsi="Times New Roman"/>
                <w:sz w:val="22"/>
                <w:lang w:val="en-US"/>
              </w:rPr>
              <w:t>grossDepth</w:t>
            </w:r>
            <w:proofErr w:type="spellEnd"/>
            <w:r>
              <w:rPr>
                <w:rFonts w:ascii="Times New Roman" w:hAnsi="Times New Roman"/>
                <w:sz w:val="22"/>
                <w:lang w:val="en-US"/>
              </w:rPr>
              <w:t>)</w:t>
            </w:r>
          </w:p>
        </w:tc>
        <w:tc>
          <w:tcPr>
            <w:tcW w:w="1701" w:type="dxa"/>
          </w:tcPr>
          <w:p w14:paraId="085554B6" w14:textId="6C46D958" w:rsidR="009C2D92" w:rsidRPr="00B41334" w:rsidRDefault="00F01789" w:rsidP="00F01789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Глубина вкл. Упаковку</w:t>
            </w:r>
          </w:p>
        </w:tc>
        <w:tc>
          <w:tcPr>
            <w:tcW w:w="2268" w:type="dxa"/>
          </w:tcPr>
          <w:p w14:paraId="4C9F8396" w14:textId="7707C508" w:rsidR="009C2D92" w:rsidRPr="00B9235D" w:rsidRDefault="00F01789" w:rsidP="0043519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  <w:lang w:val="en-US"/>
              </w:rPr>
            </w:pPr>
            <w:r w:rsidRPr="00B9235D">
              <w:rPr>
                <w:rFonts w:ascii="Times New Roman" w:hAnsi="Times New Roman"/>
                <w:b/>
                <w:sz w:val="22"/>
                <w:lang w:val="en-US"/>
              </w:rPr>
              <w:t>Real</w:t>
            </w:r>
          </w:p>
        </w:tc>
        <w:tc>
          <w:tcPr>
            <w:tcW w:w="1701" w:type="dxa"/>
          </w:tcPr>
          <w:p w14:paraId="1E87F78C" w14:textId="39FA0CB2" w:rsidR="009C2D92" w:rsidRPr="009C5ACA" w:rsidRDefault="00B9235D" w:rsidP="0043519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61307878" w14:textId="032DB2CD" w:rsidR="009C2D92" w:rsidRPr="002933F6" w:rsidRDefault="00B9235D" w:rsidP="0043519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  <w:tr w:rsidR="00B9235D" w:rsidRPr="002933F6" w14:paraId="49955C98" w14:textId="77777777" w:rsidTr="00F01789">
        <w:tc>
          <w:tcPr>
            <w:tcW w:w="2693" w:type="dxa"/>
          </w:tcPr>
          <w:p w14:paraId="77AA87C2" w14:textId="12075BB3" w:rsidR="00B9235D" w:rsidRPr="00F01789" w:rsidRDefault="00B9235D" w:rsidP="00B9235D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  <w:lang w:val="en-US"/>
              </w:rPr>
            </w:pPr>
            <w:r w:rsidRPr="00F01789">
              <w:rPr>
                <w:rFonts w:ascii="Times New Roman" w:hAnsi="Times New Roman"/>
                <w:b/>
                <w:i/>
                <w:sz w:val="22"/>
              </w:rPr>
              <w:t>Брутто-ширина</w:t>
            </w:r>
            <w:r>
              <w:rPr>
                <w:rFonts w:ascii="Times New Roman" w:hAnsi="Times New Roman"/>
                <w:sz w:val="22"/>
              </w:rPr>
              <w:br/>
            </w:r>
            <w:r>
              <w:rPr>
                <w:rFonts w:ascii="Times New Roman" w:hAnsi="Times New Roman"/>
                <w:sz w:val="22"/>
                <w:lang w:val="en-US"/>
              </w:rPr>
              <w:t>(</w:t>
            </w:r>
            <w:proofErr w:type="spellStart"/>
            <w:r w:rsidRPr="00F01789">
              <w:rPr>
                <w:rFonts w:ascii="Times New Roman" w:hAnsi="Times New Roman"/>
                <w:sz w:val="22"/>
                <w:lang w:val="en-US"/>
              </w:rPr>
              <w:t>WMS_</w:t>
            </w:r>
            <w:r>
              <w:rPr>
                <w:rFonts w:ascii="Times New Roman" w:hAnsi="Times New Roman"/>
                <w:sz w:val="22"/>
                <w:lang w:val="en-US"/>
              </w:rPr>
              <w:t>PIM</w:t>
            </w:r>
            <w:r w:rsidRPr="00F01789">
              <w:rPr>
                <w:rFonts w:ascii="Times New Roman" w:hAnsi="Times New Roman"/>
                <w:sz w:val="22"/>
                <w:lang w:val="en-US"/>
              </w:rPr>
              <w:t>grossWidth</w:t>
            </w:r>
            <w:proofErr w:type="spellEnd"/>
            <w:r>
              <w:rPr>
                <w:rFonts w:ascii="Times New Roman" w:hAnsi="Times New Roman"/>
                <w:sz w:val="22"/>
                <w:lang w:val="en-US"/>
              </w:rPr>
              <w:t>)</w:t>
            </w:r>
          </w:p>
        </w:tc>
        <w:tc>
          <w:tcPr>
            <w:tcW w:w="1701" w:type="dxa"/>
          </w:tcPr>
          <w:p w14:paraId="64270301" w14:textId="0DDE39CB" w:rsidR="00B9235D" w:rsidRPr="00B41334" w:rsidRDefault="00B9235D" w:rsidP="00B9235D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Ширина вкл. упаковку</w:t>
            </w:r>
          </w:p>
        </w:tc>
        <w:tc>
          <w:tcPr>
            <w:tcW w:w="2268" w:type="dxa"/>
          </w:tcPr>
          <w:p w14:paraId="47AB1BFF" w14:textId="1DC0D816" w:rsidR="00B9235D" w:rsidRPr="00B9235D" w:rsidRDefault="00B9235D" w:rsidP="00B9235D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  <w:lang w:val="en-US"/>
              </w:rPr>
            </w:pPr>
            <w:r w:rsidRPr="00B9235D">
              <w:rPr>
                <w:rFonts w:ascii="Times New Roman" w:hAnsi="Times New Roman"/>
                <w:b/>
                <w:sz w:val="22"/>
                <w:lang w:val="en-US"/>
              </w:rPr>
              <w:t>Real</w:t>
            </w:r>
          </w:p>
        </w:tc>
        <w:tc>
          <w:tcPr>
            <w:tcW w:w="1701" w:type="dxa"/>
          </w:tcPr>
          <w:p w14:paraId="0A5DEF4A" w14:textId="0AFC5E2F" w:rsidR="00B9235D" w:rsidRPr="009C5ACA" w:rsidRDefault="00B9235D" w:rsidP="00B9235D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50B1A1B4" w14:textId="0EB5EB4C" w:rsidR="00B9235D" w:rsidRPr="002933F6" w:rsidRDefault="00B9235D" w:rsidP="00B9235D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  <w:tr w:rsidR="00B9235D" w:rsidRPr="002933F6" w14:paraId="4A1D3855" w14:textId="77777777" w:rsidTr="00F01789">
        <w:tc>
          <w:tcPr>
            <w:tcW w:w="2693" w:type="dxa"/>
          </w:tcPr>
          <w:p w14:paraId="656395D6" w14:textId="3C49C7DE" w:rsidR="00B9235D" w:rsidRPr="00F01789" w:rsidRDefault="00B9235D" w:rsidP="00B9235D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  <w:lang w:val="en-US"/>
              </w:rPr>
            </w:pPr>
            <w:r w:rsidRPr="00F01789">
              <w:rPr>
                <w:rFonts w:ascii="Times New Roman" w:hAnsi="Times New Roman"/>
                <w:b/>
                <w:i/>
                <w:sz w:val="22"/>
              </w:rPr>
              <w:t>Брутто-высота</w:t>
            </w:r>
            <w:r>
              <w:rPr>
                <w:rFonts w:ascii="Times New Roman" w:hAnsi="Times New Roman"/>
                <w:sz w:val="22"/>
              </w:rPr>
              <w:br/>
            </w:r>
            <w:r>
              <w:rPr>
                <w:rFonts w:ascii="Times New Roman" w:hAnsi="Times New Roman"/>
                <w:sz w:val="22"/>
                <w:lang w:val="en-US"/>
              </w:rPr>
              <w:t>(</w:t>
            </w:r>
            <w:proofErr w:type="spellStart"/>
            <w:r w:rsidRPr="00F01789">
              <w:rPr>
                <w:rFonts w:ascii="Times New Roman" w:hAnsi="Times New Roman"/>
                <w:sz w:val="22"/>
                <w:lang w:val="en-US"/>
              </w:rPr>
              <w:t>WMS_</w:t>
            </w:r>
            <w:r>
              <w:rPr>
                <w:rFonts w:ascii="Times New Roman" w:hAnsi="Times New Roman"/>
                <w:sz w:val="22"/>
                <w:lang w:val="en-US"/>
              </w:rPr>
              <w:t>PIM</w:t>
            </w:r>
            <w:r w:rsidRPr="00F01789">
              <w:rPr>
                <w:rFonts w:ascii="Times New Roman" w:hAnsi="Times New Roman"/>
                <w:sz w:val="22"/>
                <w:lang w:val="en-US"/>
              </w:rPr>
              <w:t>grossHeight</w:t>
            </w:r>
            <w:proofErr w:type="spellEnd"/>
            <w:r>
              <w:rPr>
                <w:rFonts w:ascii="Times New Roman" w:hAnsi="Times New Roman"/>
                <w:sz w:val="22"/>
                <w:lang w:val="en-US"/>
              </w:rPr>
              <w:t>)</w:t>
            </w:r>
          </w:p>
        </w:tc>
        <w:tc>
          <w:tcPr>
            <w:tcW w:w="1701" w:type="dxa"/>
          </w:tcPr>
          <w:p w14:paraId="3878308C" w14:textId="7477715F" w:rsidR="00B9235D" w:rsidRPr="00B41334" w:rsidRDefault="00B9235D" w:rsidP="00B9235D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Высота вкл. упаковку</w:t>
            </w:r>
          </w:p>
        </w:tc>
        <w:tc>
          <w:tcPr>
            <w:tcW w:w="2268" w:type="dxa"/>
          </w:tcPr>
          <w:p w14:paraId="75EB43B9" w14:textId="4AEE37BB" w:rsidR="00B9235D" w:rsidRPr="00B9235D" w:rsidRDefault="00B9235D" w:rsidP="00B9235D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  <w:lang w:val="en-US"/>
              </w:rPr>
            </w:pPr>
            <w:r w:rsidRPr="00B9235D">
              <w:rPr>
                <w:rFonts w:ascii="Times New Roman" w:hAnsi="Times New Roman"/>
                <w:b/>
                <w:sz w:val="22"/>
                <w:lang w:val="en-US"/>
              </w:rPr>
              <w:t>Real</w:t>
            </w:r>
          </w:p>
        </w:tc>
        <w:tc>
          <w:tcPr>
            <w:tcW w:w="1701" w:type="dxa"/>
          </w:tcPr>
          <w:p w14:paraId="5D91FA61" w14:textId="09B6C20C" w:rsidR="00B9235D" w:rsidRPr="00B9235D" w:rsidRDefault="00B9235D" w:rsidP="00B9235D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443F43EA" w14:textId="433F0992" w:rsidR="00B9235D" w:rsidRPr="002933F6" w:rsidRDefault="00B9235D" w:rsidP="00B9235D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  <w:tr w:rsidR="00B9235D" w:rsidRPr="002933F6" w14:paraId="1517925E" w14:textId="77777777" w:rsidTr="00F01789">
        <w:tc>
          <w:tcPr>
            <w:tcW w:w="2693" w:type="dxa"/>
          </w:tcPr>
          <w:p w14:paraId="4D1B5E76" w14:textId="5B5F962A" w:rsidR="00B9235D" w:rsidRPr="00F01789" w:rsidRDefault="00B9235D" w:rsidP="00B9235D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  <w:lang w:val="en-US"/>
              </w:rPr>
            </w:pPr>
            <w:r w:rsidRPr="00F01789">
              <w:rPr>
                <w:rFonts w:ascii="Times New Roman" w:hAnsi="Times New Roman"/>
                <w:b/>
                <w:i/>
                <w:sz w:val="22"/>
              </w:rPr>
              <w:t>Объем</w:t>
            </w:r>
            <w:r>
              <w:rPr>
                <w:rFonts w:ascii="Times New Roman" w:hAnsi="Times New Roman"/>
                <w:sz w:val="22"/>
              </w:rPr>
              <w:br/>
            </w:r>
            <w:r>
              <w:rPr>
                <w:rFonts w:ascii="Times New Roman" w:hAnsi="Times New Roman"/>
                <w:sz w:val="22"/>
                <w:lang w:val="en-US"/>
              </w:rPr>
              <w:t>(</w:t>
            </w:r>
            <w:proofErr w:type="spellStart"/>
            <w:r w:rsidRPr="00F01789">
              <w:rPr>
                <w:rFonts w:ascii="Times New Roman" w:hAnsi="Times New Roman"/>
                <w:sz w:val="22"/>
                <w:lang w:val="en-US"/>
              </w:rPr>
              <w:t>WMS_</w:t>
            </w:r>
            <w:r>
              <w:rPr>
                <w:rFonts w:ascii="Times New Roman" w:hAnsi="Times New Roman"/>
                <w:sz w:val="22"/>
                <w:lang w:val="en-US"/>
              </w:rPr>
              <w:t>PIM</w:t>
            </w:r>
            <w:r w:rsidRPr="00F01789">
              <w:rPr>
                <w:rFonts w:ascii="Times New Roman" w:hAnsi="Times New Roman"/>
                <w:sz w:val="22"/>
                <w:lang w:val="en-US"/>
              </w:rPr>
              <w:t>UnitVolume</w:t>
            </w:r>
            <w:proofErr w:type="spellEnd"/>
            <w:r>
              <w:rPr>
                <w:rFonts w:ascii="Times New Roman" w:hAnsi="Times New Roman"/>
                <w:sz w:val="22"/>
                <w:lang w:val="en-US"/>
              </w:rPr>
              <w:t>)</w:t>
            </w:r>
          </w:p>
        </w:tc>
        <w:tc>
          <w:tcPr>
            <w:tcW w:w="1701" w:type="dxa"/>
          </w:tcPr>
          <w:p w14:paraId="2E03A830" w14:textId="29A02A12" w:rsidR="00B9235D" w:rsidRPr="00B41334" w:rsidRDefault="00B9235D" w:rsidP="00B9235D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Объем в кубических метрах</w:t>
            </w:r>
          </w:p>
        </w:tc>
        <w:tc>
          <w:tcPr>
            <w:tcW w:w="2268" w:type="dxa"/>
          </w:tcPr>
          <w:p w14:paraId="5D5812AD" w14:textId="46832091" w:rsidR="00B9235D" w:rsidRPr="009C5ACA" w:rsidRDefault="00B9235D" w:rsidP="00B9235D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  <w:lang w:val="en-US"/>
              </w:rPr>
            </w:pPr>
            <w:r w:rsidRPr="00B9235D">
              <w:rPr>
                <w:rFonts w:ascii="Times New Roman" w:hAnsi="Times New Roman"/>
                <w:b/>
                <w:sz w:val="22"/>
                <w:lang w:val="en-US"/>
              </w:rPr>
              <w:t>Real</w:t>
            </w:r>
          </w:p>
        </w:tc>
        <w:tc>
          <w:tcPr>
            <w:tcW w:w="1701" w:type="dxa"/>
          </w:tcPr>
          <w:p w14:paraId="16D15D81" w14:textId="74EE39B0" w:rsidR="00B9235D" w:rsidRPr="009C5ACA" w:rsidRDefault="00B9235D" w:rsidP="00B9235D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78FCCB7E" w14:textId="7227F944" w:rsidR="00B9235D" w:rsidRPr="002933F6" w:rsidRDefault="00B9235D" w:rsidP="00B9235D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  <w:tr w:rsidR="00B9235D" w:rsidRPr="002933F6" w14:paraId="5B8E9A10" w14:textId="77777777" w:rsidTr="00F01789">
        <w:tc>
          <w:tcPr>
            <w:tcW w:w="2693" w:type="dxa"/>
          </w:tcPr>
          <w:p w14:paraId="6AB8C8B9" w14:textId="52857852" w:rsidR="00B9235D" w:rsidRPr="00F01789" w:rsidRDefault="00B9235D" w:rsidP="00B9235D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F01789">
              <w:rPr>
                <w:rFonts w:ascii="Times New Roman" w:hAnsi="Times New Roman"/>
                <w:b/>
                <w:i/>
                <w:sz w:val="22"/>
              </w:rPr>
              <w:t>Брутто-глубина упаковки</w:t>
            </w:r>
            <w:r>
              <w:rPr>
                <w:rFonts w:ascii="Times New Roman" w:hAnsi="Times New Roman"/>
                <w:sz w:val="22"/>
              </w:rPr>
              <w:br/>
            </w:r>
            <w:r w:rsidRPr="00F01789">
              <w:rPr>
                <w:rFonts w:ascii="Times New Roman" w:hAnsi="Times New Roman"/>
                <w:sz w:val="22"/>
              </w:rPr>
              <w:t>(</w:t>
            </w:r>
            <w:r w:rsidRPr="00F01789">
              <w:rPr>
                <w:rFonts w:ascii="Times New Roman" w:hAnsi="Times New Roman"/>
                <w:sz w:val="22"/>
                <w:lang w:val="en-US"/>
              </w:rPr>
              <w:t>WMS</w:t>
            </w:r>
            <w:r w:rsidRPr="00F01789">
              <w:rPr>
                <w:rFonts w:ascii="Times New Roman" w:hAnsi="Times New Roman"/>
                <w:sz w:val="22"/>
              </w:rPr>
              <w:t>_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PIM</w:t>
            </w:r>
            <w:r w:rsidRPr="00F01789">
              <w:rPr>
                <w:rFonts w:ascii="Times New Roman" w:hAnsi="Times New Roman"/>
                <w:sz w:val="22"/>
                <w:lang w:val="en-US"/>
              </w:rPr>
              <w:t>GrossBoxDepth</w:t>
            </w:r>
            <w:proofErr w:type="spellEnd"/>
            <w:r w:rsidRPr="00F01789"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1701" w:type="dxa"/>
          </w:tcPr>
          <w:p w14:paraId="4DF95186" w14:textId="3B996941" w:rsidR="00B9235D" w:rsidRPr="00B41334" w:rsidRDefault="00B9235D" w:rsidP="00B9235D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Глубина упаковки</w:t>
            </w:r>
          </w:p>
        </w:tc>
        <w:tc>
          <w:tcPr>
            <w:tcW w:w="2268" w:type="dxa"/>
          </w:tcPr>
          <w:p w14:paraId="70B9663B" w14:textId="7BA86611" w:rsidR="00B9235D" w:rsidRPr="00F01789" w:rsidRDefault="00B9235D" w:rsidP="00B9235D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B9235D">
              <w:rPr>
                <w:rFonts w:ascii="Times New Roman" w:hAnsi="Times New Roman"/>
                <w:b/>
                <w:sz w:val="22"/>
                <w:lang w:val="en-US"/>
              </w:rPr>
              <w:t>Real</w:t>
            </w:r>
          </w:p>
        </w:tc>
        <w:tc>
          <w:tcPr>
            <w:tcW w:w="1701" w:type="dxa"/>
          </w:tcPr>
          <w:p w14:paraId="1393DC7F" w14:textId="4EB24D5C" w:rsidR="00B9235D" w:rsidRPr="009C5ACA" w:rsidRDefault="00B9235D" w:rsidP="00B9235D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2A7EBFBE" w14:textId="294E92D2" w:rsidR="00B9235D" w:rsidRPr="002933F6" w:rsidRDefault="00B9235D" w:rsidP="00B9235D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  <w:tr w:rsidR="00B9235D" w:rsidRPr="002933F6" w14:paraId="65A41DDD" w14:textId="77777777" w:rsidTr="00F01789">
        <w:tc>
          <w:tcPr>
            <w:tcW w:w="2693" w:type="dxa"/>
          </w:tcPr>
          <w:p w14:paraId="135A26ED" w14:textId="26A7E269" w:rsidR="00B9235D" w:rsidRPr="00F01789" w:rsidRDefault="00B9235D" w:rsidP="00B9235D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F01789">
              <w:rPr>
                <w:rFonts w:ascii="Times New Roman" w:hAnsi="Times New Roman"/>
                <w:b/>
                <w:i/>
                <w:sz w:val="22"/>
              </w:rPr>
              <w:t>Брутто-ширина упаковки</w:t>
            </w:r>
            <w:r>
              <w:rPr>
                <w:rFonts w:ascii="Times New Roman" w:hAnsi="Times New Roman"/>
                <w:sz w:val="22"/>
              </w:rPr>
              <w:br/>
            </w:r>
            <w:r w:rsidRPr="00F01789">
              <w:rPr>
                <w:rFonts w:ascii="Times New Roman" w:hAnsi="Times New Roman"/>
                <w:sz w:val="22"/>
              </w:rPr>
              <w:t>(</w:t>
            </w:r>
            <w:r w:rsidRPr="00F01789">
              <w:rPr>
                <w:rFonts w:ascii="Times New Roman" w:hAnsi="Times New Roman"/>
                <w:sz w:val="22"/>
                <w:lang w:val="en-US"/>
              </w:rPr>
              <w:t>WMS</w:t>
            </w:r>
            <w:r w:rsidRPr="00F01789">
              <w:rPr>
                <w:rFonts w:ascii="Times New Roman" w:hAnsi="Times New Roman"/>
                <w:sz w:val="22"/>
              </w:rPr>
              <w:t>_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PIM</w:t>
            </w:r>
            <w:r w:rsidRPr="00F01789">
              <w:rPr>
                <w:rFonts w:ascii="Times New Roman" w:hAnsi="Times New Roman"/>
                <w:sz w:val="22"/>
                <w:lang w:val="en-US"/>
              </w:rPr>
              <w:t>GrossBoxWidth</w:t>
            </w:r>
            <w:proofErr w:type="spellEnd"/>
            <w:r w:rsidRPr="00F01789"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1701" w:type="dxa"/>
          </w:tcPr>
          <w:p w14:paraId="04941337" w14:textId="3F4BE013" w:rsidR="00B9235D" w:rsidRPr="00B41334" w:rsidRDefault="00B9235D" w:rsidP="00B9235D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Ширина упаковки</w:t>
            </w:r>
          </w:p>
        </w:tc>
        <w:tc>
          <w:tcPr>
            <w:tcW w:w="2268" w:type="dxa"/>
          </w:tcPr>
          <w:p w14:paraId="3FB1D28A" w14:textId="486843D4" w:rsidR="00B9235D" w:rsidRPr="00F01789" w:rsidRDefault="00B9235D" w:rsidP="00B9235D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B9235D">
              <w:rPr>
                <w:rFonts w:ascii="Times New Roman" w:hAnsi="Times New Roman"/>
                <w:b/>
                <w:sz w:val="22"/>
                <w:lang w:val="en-US"/>
              </w:rPr>
              <w:t>Real</w:t>
            </w:r>
          </w:p>
        </w:tc>
        <w:tc>
          <w:tcPr>
            <w:tcW w:w="1701" w:type="dxa"/>
          </w:tcPr>
          <w:p w14:paraId="23E6BC65" w14:textId="28E66908" w:rsidR="00B9235D" w:rsidRPr="009C5ACA" w:rsidRDefault="00B9235D" w:rsidP="00B9235D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65D6345F" w14:textId="2A581354" w:rsidR="00B9235D" w:rsidRPr="002933F6" w:rsidRDefault="00B9235D" w:rsidP="00B9235D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  <w:tr w:rsidR="00B9235D" w:rsidRPr="002933F6" w14:paraId="18BE9212" w14:textId="77777777" w:rsidTr="00F01789">
        <w:tc>
          <w:tcPr>
            <w:tcW w:w="2693" w:type="dxa"/>
          </w:tcPr>
          <w:p w14:paraId="48B5C63D" w14:textId="0014F01B" w:rsidR="00B9235D" w:rsidRPr="00F01789" w:rsidRDefault="00B9235D" w:rsidP="00B9235D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F01789">
              <w:rPr>
                <w:rFonts w:ascii="Times New Roman" w:hAnsi="Times New Roman"/>
                <w:b/>
                <w:i/>
                <w:sz w:val="22"/>
              </w:rPr>
              <w:t>Брутто-высота упаковки</w:t>
            </w:r>
            <w:r>
              <w:rPr>
                <w:rFonts w:ascii="Times New Roman" w:hAnsi="Times New Roman"/>
                <w:sz w:val="22"/>
              </w:rPr>
              <w:br/>
            </w:r>
            <w:r w:rsidRPr="00F01789">
              <w:rPr>
                <w:rFonts w:ascii="Times New Roman" w:hAnsi="Times New Roman"/>
                <w:sz w:val="22"/>
              </w:rPr>
              <w:t>(</w:t>
            </w:r>
            <w:r w:rsidRPr="00F01789">
              <w:rPr>
                <w:rFonts w:ascii="Times New Roman" w:hAnsi="Times New Roman"/>
                <w:sz w:val="22"/>
                <w:lang w:val="en-US"/>
              </w:rPr>
              <w:t>WMS</w:t>
            </w:r>
            <w:r w:rsidRPr="00F01789">
              <w:rPr>
                <w:rFonts w:ascii="Times New Roman" w:hAnsi="Times New Roman"/>
                <w:sz w:val="22"/>
              </w:rPr>
              <w:t>_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PIM</w:t>
            </w:r>
            <w:r w:rsidRPr="00F01789">
              <w:rPr>
                <w:rFonts w:ascii="Times New Roman" w:hAnsi="Times New Roman"/>
                <w:sz w:val="22"/>
                <w:lang w:val="en-US"/>
              </w:rPr>
              <w:t>GrossBoxHeight</w:t>
            </w:r>
            <w:proofErr w:type="spellEnd"/>
            <w:r w:rsidRPr="00F01789"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1701" w:type="dxa"/>
          </w:tcPr>
          <w:p w14:paraId="0082EBA1" w14:textId="138CC197" w:rsidR="00B9235D" w:rsidRPr="00B41334" w:rsidRDefault="00B9235D" w:rsidP="00B9235D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Высота упаковки</w:t>
            </w:r>
          </w:p>
        </w:tc>
        <w:tc>
          <w:tcPr>
            <w:tcW w:w="2268" w:type="dxa"/>
          </w:tcPr>
          <w:p w14:paraId="39962E52" w14:textId="38F1F28E" w:rsidR="00B9235D" w:rsidRPr="00F01789" w:rsidRDefault="00B9235D" w:rsidP="00B9235D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B9235D">
              <w:rPr>
                <w:rFonts w:ascii="Times New Roman" w:hAnsi="Times New Roman"/>
                <w:b/>
                <w:sz w:val="22"/>
                <w:lang w:val="en-US"/>
              </w:rPr>
              <w:t>Real</w:t>
            </w:r>
          </w:p>
        </w:tc>
        <w:tc>
          <w:tcPr>
            <w:tcW w:w="1701" w:type="dxa"/>
          </w:tcPr>
          <w:p w14:paraId="517BC76C" w14:textId="338E3944" w:rsidR="00B9235D" w:rsidRPr="009C5ACA" w:rsidRDefault="00B9235D" w:rsidP="00B9235D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149E520E" w14:textId="7237BFB0" w:rsidR="00B9235D" w:rsidRPr="002933F6" w:rsidRDefault="00B9235D" w:rsidP="00B9235D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  <w:tr w:rsidR="00B9235D" w:rsidRPr="002933F6" w14:paraId="7A9404EE" w14:textId="77777777" w:rsidTr="00F01789">
        <w:tc>
          <w:tcPr>
            <w:tcW w:w="2693" w:type="dxa"/>
          </w:tcPr>
          <w:p w14:paraId="341EDB1C" w14:textId="0BACDB8B" w:rsidR="00B9235D" w:rsidRPr="00F01789" w:rsidRDefault="00B9235D" w:rsidP="00B9235D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  <w:lang w:val="en-US"/>
              </w:rPr>
            </w:pPr>
            <w:r w:rsidRPr="00F01789">
              <w:rPr>
                <w:rFonts w:ascii="Times New Roman" w:hAnsi="Times New Roman"/>
                <w:b/>
                <w:i/>
                <w:sz w:val="22"/>
              </w:rPr>
              <w:lastRenderedPageBreak/>
              <w:t>Вес упаковки</w:t>
            </w:r>
            <w:r>
              <w:rPr>
                <w:rFonts w:ascii="Times New Roman" w:hAnsi="Times New Roman"/>
                <w:sz w:val="22"/>
              </w:rPr>
              <w:br/>
            </w:r>
            <w:r>
              <w:rPr>
                <w:rFonts w:ascii="Times New Roman" w:hAnsi="Times New Roman"/>
                <w:sz w:val="22"/>
                <w:lang w:val="en-US"/>
              </w:rPr>
              <w:t>(</w:t>
            </w:r>
            <w:proofErr w:type="spellStart"/>
            <w:r w:rsidRPr="00F01789">
              <w:rPr>
                <w:rFonts w:ascii="Times New Roman" w:hAnsi="Times New Roman"/>
                <w:sz w:val="22"/>
                <w:lang w:val="en-US"/>
              </w:rPr>
              <w:t>WMS_</w:t>
            </w:r>
            <w:r>
              <w:rPr>
                <w:rFonts w:ascii="Times New Roman" w:hAnsi="Times New Roman"/>
                <w:sz w:val="22"/>
                <w:lang w:val="en-US"/>
              </w:rPr>
              <w:t>PIM</w:t>
            </w:r>
            <w:r w:rsidRPr="00F01789">
              <w:rPr>
                <w:rFonts w:ascii="Times New Roman" w:hAnsi="Times New Roman"/>
                <w:sz w:val="22"/>
                <w:lang w:val="en-US"/>
              </w:rPr>
              <w:t>GrossBoxWeight</w:t>
            </w:r>
            <w:proofErr w:type="spellEnd"/>
            <w:r>
              <w:rPr>
                <w:rFonts w:ascii="Times New Roman" w:hAnsi="Times New Roman"/>
                <w:sz w:val="22"/>
                <w:lang w:val="en-US"/>
              </w:rPr>
              <w:t>)</w:t>
            </w:r>
          </w:p>
        </w:tc>
        <w:tc>
          <w:tcPr>
            <w:tcW w:w="1701" w:type="dxa"/>
          </w:tcPr>
          <w:p w14:paraId="1EC89A90" w14:textId="5F63725E" w:rsidR="00B9235D" w:rsidRPr="00B41334" w:rsidRDefault="00B9235D" w:rsidP="00B9235D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Вес вкл. упаковку</w:t>
            </w:r>
          </w:p>
        </w:tc>
        <w:tc>
          <w:tcPr>
            <w:tcW w:w="2268" w:type="dxa"/>
          </w:tcPr>
          <w:p w14:paraId="10DE548A" w14:textId="5BD13870" w:rsidR="00B9235D" w:rsidRPr="00F01789" w:rsidRDefault="00B9235D" w:rsidP="00B9235D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B9235D">
              <w:rPr>
                <w:rFonts w:ascii="Times New Roman" w:hAnsi="Times New Roman"/>
                <w:b/>
                <w:sz w:val="22"/>
                <w:lang w:val="en-US"/>
              </w:rPr>
              <w:t>Real</w:t>
            </w:r>
          </w:p>
        </w:tc>
        <w:tc>
          <w:tcPr>
            <w:tcW w:w="1701" w:type="dxa"/>
          </w:tcPr>
          <w:p w14:paraId="3C5DFDE3" w14:textId="701AF3F4" w:rsidR="00B9235D" w:rsidRPr="009C5ACA" w:rsidRDefault="00B9235D" w:rsidP="00B9235D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7CE1B970" w14:textId="550DCDF4" w:rsidR="00B9235D" w:rsidRPr="002933F6" w:rsidRDefault="00B9235D" w:rsidP="00B9235D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  <w:tr w:rsidR="00465ED4" w:rsidRPr="002933F6" w14:paraId="2B9C0026" w14:textId="77777777" w:rsidTr="00F01789">
        <w:tc>
          <w:tcPr>
            <w:tcW w:w="2693" w:type="dxa"/>
          </w:tcPr>
          <w:p w14:paraId="4AB30972" w14:textId="5EC22F66" w:rsidR="00465ED4" w:rsidRPr="00F01789" w:rsidRDefault="00465ED4" w:rsidP="00465ED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 w:rsidRPr="00465ED4">
              <w:rPr>
                <w:rFonts w:ascii="Times New Roman" w:hAnsi="Times New Roman"/>
                <w:b/>
                <w:i/>
                <w:sz w:val="22"/>
              </w:rPr>
              <w:t>Вес товара</w:t>
            </w:r>
            <w:r>
              <w:rPr>
                <w:rFonts w:ascii="Times New Roman" w:hAnsi="Times New Roman"/>
                <w:sz w:val="22"/>
              </w:rPr>
              <w:br/>
              <w:t>(</w:t>
            </w:r>
            <w:proofErr w:type="spellStart"/>
            <w:r w:rsidR="00AE63AC" w:rsidRPr="00BB7707">
              <w:rPr>
                <w:rFonts w:ascii="Times New Roman" w:hAnsi="Times New Roman"/>
                <w:sz w:val="22"/>
              </w:rPr>
              <w:t>WMS_</w:t>
            </w:r>
            <w:r w:rsidRPr="00465ED4">
              <w:rPr>
                <w:rFonts w:ascii="Times New Roman" w:hAnsi="Times New Roman"/>
                <w:sz w:val="22"/>
              </w:rPr>
              <w:t>WeightProduct</w:t>
            </w:r>
            <w:proofErr w:type="spellEnd"/>
            <w:r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1701" w:type="dxa"/>
          </w:tcPr>
          <w:p w14:paraId="517E49E8" w14:textId="678D083F" w:rsidR="00465ED4" w:rsidRDefault="00465ED4" w:rsidP="00465ED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Вес товара</w:t>
            </w:r>
          </w:p>
        </w:tc>
        <w:tc>
          <w:tcPr>
            <w:tcW w:w="2268" w:type="dxa"/>
          </w:tcPr>
          <w:p w14:paraId="74E62DE8" w14:textId="45111019" w:rsidR="00465ED4" w:rsidRPr="00B9235D" w:rsidRDefault="00465ED4" w:rsidP="00465ED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  <w:lang w:val="en-US"/>
              </w:rPr>
            </w:pPr>
            <w:r w:rsidRPr="00B9235D">
              <w:rPr>
                <w:rFonts w:ascii="Times New Roman" w:hAnsi="Times New Roman"/>
                <w:b/>
                <w:sz w:val="22"/>
                <w:lang w:val="en-US"/>
              </w:rPr>
              <w:t>Real</w:t>
            </w:r>
          </w:p>
        </w:tc>
        <w:tc>
          <w:tcPr>
            <w:tcW w:w="1701" w:type="dxa"/>
          </w:tcPr>
          <w:p w14:paraId="3D7C1B50" w14:textId="3AA35BE3" w:rsidR="00465ED4" w:rsidRDefault="00465ED4" w:rsidP="00465ED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5D30939E" w14:textId="2808D960" w:rsidR="00465ED4" w:rsidRDefault="00465ED4" w:rsidP="00465ED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  <w:tr w:rsidR="00465ED4" w:rsidRPr="002933F6" w14:paraId="58981EF3" w14:textId="77777777" w:rsidTr="00F01789">
        <w:tc>
          <w:tcPr>
            <w:tcW w:w="2693" w:type="dxa"/>
          </w:tcPr>
          <w:p w14:paraId="0D0864D3" w14:textId="149FA713" w:rsidR="00465ED4" w:rsidRPr="00F01789" w:rsidRDefault="00465ED4" w:rsidP="00465ED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 w:rsidRPr="00465ED4">
              <w:rPr>
                <w:rFonts w:ascii="Times New Roman" w:hAnsi="Times New Roman"/>
                <w:b/>
                <w:i/>
                <w:sz w:val="22"/>
              </w:rPr>
              <w:t>Объем</w:t>
            </w:r>
            <w:r>
              <w:rPr>
                <w:rFonts w:ascii="Times New Roman" w:hAnsi="Times New Roman"/>
                <w:sz w:val="22"/>
              </w:rPr>
              <w:br/>
              <w:t>(</w:t>
            </w:r>
            <w:proofErr w:type="spellStart"/>
            <w:r w:rsidRPr="00BB7707">
              <w:rPr>
                <w:rFonts w:ascii="Times New Roman" w:hAnsi="Times New Roman"/>
                <w:sz w:val="22"/>
              </w:rPr>
              <w:t>WMS_PIMVolume</w:t>
            </w:r>
            <w:proofErr w:type="spellEnd"/>
            <w:r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1701" w:type="dxa"/>
          </w:tcPr>
          <w:p w14:paraId="1610B365" w14:textId="5B5D048C" w:rsidR="00465ED4" w:rsidRDefault="00465ED4" w:rsidP="00465ED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Объем упаковки в кубических метрах</w:t>
            </w:r>
          </w:p>
        </w:tc>
        <w:tc>
          <w:tcPr>
            <w:tcW w:w="2268" w:type="dxa"/>
          </w:tcPr>
          <w:p w14:paraId="19BEDAC6" w14:textId="43365F77" w:rsidR="00465ED4" w:rsidRPr="00BB7707" w:rsidRDefault="00465ED4" w:rsidP="00465ED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</w:rPr>
            </w:pPr>
            <w:r w:rsidRPr="00B9235D">
              <w:rPr>
                <w:rFonts w:ascii="Times New Roman" w:hAnsi="Times New Roman"/>
                <w:b/>
                <w:sz w:val="22"/>
                <w:lang w:val="en-US"/>
              </w:rPr>
              <w:t>Real</w:t>
            </w:r>
          </w:p>
        </w:tc>
        <w:tc>
          <w:tcPr>
            <w:tcW w:w="1701" w:type="dxa"/>
          </w:tcPr>
          <w:p w14:paraId="49DB906E" w14:textId="17F9336C" w:rsidR="00465ED4" w:rsidRDefault="00465ED4" w:rsidP="00465ED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0740B623" w14:textId="4E366BE2" w:rsidR="00465ED4" w:rsidRDefault="00465ED4" w:rsidP="00465ED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</w:tbl>
    <w:p w14:paraId="0460E165" w14:textId="27C27F48" w:rsidR="007D2D9D" w:rsidRPr="00E255B3" w:rsidRDefault="00E255B3" w:rsidP="00AA62B6">
      <w:pPr>
        <w:pStyle w:val="a4"/>
        <w:numPr>
          <w:ilvl w:val="1"/>
          <w:numId w:val="23"/>
        </w:numPr>
      </w:pPr>
      <w:r>
        <w:t xml:space="preserve">Добавить </w:t>
      </w:r>
      <w:r w:rsidR="00AA62B6">
        <w:t xml:space="preserve">новые </w:t>
      </w:r>
      <w:r>
        <w:t>поля в таблицу</w:t>
      </w:r>
      <w:r w:rsidR="003172A2">
        <w:t xml:space="preserve"> </w:t>
      </w:r>
      <w:proofErr w:type="spellStart"/>
      <w:r w:rsidR="00AA62B6" w:rsidRPr="00AA62B6">
        <w:rPr>
          <w:b/>
        </w:rPr>
        <w:t>WMS_ItemSetupForAllocation</w:t>
      </w:r>
      <w:proofErr w:type="spellEnd"/>
      <w:r w:rsidR="00AA62B6">
        <w:t>:</w:t>
      </w:r>
    </w:p>
    <w:tbl>
      <w:tblPr>
        <w:tblStyle w:val="afe"/>
        <w:tblW w:w="10490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2552"/>
        <w:gridCol w:w="2126"/>
        <w:gridCol w:w="1984"/>
        <w:gridCol w:w="1701"/>
        <w:gridCol w:w="2127"/>
      </w:tblGrid>
      <w:tr w:rsidR="007D2D9D" w:rsidRPr="00FF5124" w14:paraId="02A1B6F6" w14:textId="77777777" w:rsidTr="008E4DD9">
        <w:trPr>
          <w:trHeight w:val="999"/>
        </w:trPr>
        <w:tc>
          <w:tcPr>
            <w:tcW w:w="2552" w:type="dxa"/>
            <w:shd w:val="clear" w:color="auto" w:fill="D9D9D9" w:themeFill="background1" w:themeFillShade="D9"/>
          </w:tcPr>
          <w:p w14:paraId="13B3823D" w14:textId="77777777" w:rsidR="007D2D9D" w:rsidRPr="00FF5124" w:rsidRDefault="007D2D9D" w:rsidP="00F237A9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Имя поля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68980785" w14:textId="77777777" w:rsidR="007D2D9D" w:rsidRPr="00FF5124" w:rsidRDefault="007D2D9D" w:rsidP="00F237A9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Подсказка</w:t>
            </w:r>
          </w:p>
        </w:tc>
        <w:tc>
          <w:tcPr>
            <w:tcW w:w="1984" w:type="dxa"/>
            <w:shd w:val="clear" w:color="auto" w:fill="D9D9D9" w:themeFill="background1" w:themeFillShade="D9"/>
          </w:tcPr>
          <w:p w14:paraId="2B655D59" w14:textId="77777777" w:rsidR="007D2D9D" w:rsidRPr="00FF5124" w:rsidRDefault="007D2D9D" w:rsidP="00F237A9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Тип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6ABAE59D" w14:textId="77777777" w:rsidR="007D2D9D" w:rsidRPr="00FF5124" w:rsidRDefault="007D2D9D" w:rsidP="00F237A9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Обязательно для заполнения</w:t>
            </w:r>
          </w:p>
        </w:tc>
        <w:tc>
          <w:tcPr>
            <w:tcW w:w="2127" w:type="dxa"/>
            <w:shd w:val="clear" w:color="auto" w:fill="D9D9D9" w:themeFill="background1" w:themeFillShade="D9"/>
          </w:tcPr>
          <w:p w14:paraId="1F07A06A" w14:textId="77777777" w:rsidR="007D2D9D" w:rsidRPr="00FF5124" w:rsidRDefault="007D2D9D" w:rsidP="00F237A9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Уникальное</w:t>
            </w:r>
          </w:p>
        </w:tc>
      </w:tr>
      <w:tr w:rsidR="007D2D9D" w:rsidRPr="002933F6" w14:paraId="61F87E1C" w14:textId="77777777" w:rsidTr="008E4DD9">
        <w:tc>
          <w:tcPr>
            <w:tcW w:w="2552" w:type="dxa"/>
          </w:tcPr>
          <w:p w14:paraId="10F4B48A" w14:textId="0B3E6FB2" w:rsidR="007D2D9D" w:rsidRPr="00AA62B6" w:rsidRDefault="00AA62B6" w:rsidP="00F237A9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6B34BB">
              <w:rPr>
                <w:rFonts w:ascii="Times New Roman" w:hAnsi="Times New Roman"/>
                <w:b/>
                <w:i/>
                <w:sz w:val="22"/>
              </w:rPr>
              <w:t xml:space="preserve">Верифицировано в </w:t>
            </w:r>
            <w:r w:rsidRPr="006B34BB">
              <w:rPr>
                <w:rFonts w:ascii="Times New Roman" w:hAnsi="Times New Roman"/>
                <w:b/>
                <w:i/>
                <w:sz w:val="22"/>
                <w:lang w:val="en-US"/>
              </w:rPr>
              <w:t>WMS</w:t>
            </w:r>
            <w:r w:rsidRPr="006B34BB">
              <w:rPr>
                <w:rFonts w:ascii="Times New Roman" w:hAnsi="Times New Roman"/>
                <w:sz w:val="22"/>
              </w:rPr>
              <w:br/>
            </w:r>
            <w:r>
              <w:rPr>
                <w:rFonts w:ascii="Times New Roman" w:hAnsi="Times New Roman"/>
                <w:sz w:val="22"/>
              </w:rPr>
              <w:t>(</w:t>
            </w:r>
            <w:r w:rsidR="006B34BB">
              <w:rPr>
                <w:rFonts w:ascii="Times New Roman" w:hAnsi="Times New Roman"/>
                <w:sz w:val="22"/>
                <w:lang w:val="en-US"/>
              </w:rPr>
              <w:t>WMS</w:t>
            </w:r>
            <w:r w:rsidR="006B34BB" w:rsidRPr="006B34BB">
              <w:rPr>
                <w:rFonts w:ascii="Times New Roman" w:hAnsi="Times New Roman"/>
                <w:sz w:val="22"/>
              </w:rPr>
              <w:t>_</w:t>
            </w:r>
            <w:proofErr w:type="spellStart"/>
            <w:r w:rsidR="006B34BB">
              <w:rPr>
                <w:rFonts w:ascii="Times New Roman" w:hAnsi="Times New Roman"/>
                <w:sz w:val="22"/>
                <w:lang w:val="en-US"/>
              </w:rPr>
              <w:t>VerifiedInWMS</w:t>
            </w:r>
            <w:proofErr w:type="spellEnd"/>
            <w:r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2126" w:type="dxa"/>
          </w:tcPr>
          <w:p w14:paraId="16BEDC51" w14:textId="2617DCA4" w:rsidR="007D2D9D" w:rsidRPr="00AA62B6" w:rsidRDefault="00AA62B6" w:rsidP="00F237A9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 xml:space="preserve">ВГХ товара обсчитаны в </w:t>
            </w:r>
            <w:r>
              <w:rPr>
                <w:rFonts w:ascii="Times New Roman" w:hAnsi="Times New Roman"/>
                <w:i/>
                <w:sz w:val="22"/>
                <w:lang w:val="en-US"/>
              </w:rPr>
              <w:t>WMS</w:t>
            </w:r>
          </w:p>
        </w:tc>
        <w:tc>
          <w:tcPr>
            <w:tcW w:w="1984" w:type="dxa"/>
          </w:tcPr>
          <w:p w14:paraId="3316D329" w14:textId="79CC36CA" w:rsidR="007D2D9D" w:rsidRPr="00AA62B6" w:rsidRDefault="00AA62B6" w:rsidP="00F237A9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  <w:lang w:val="en-US"/>
              </w:rPr>
            </w:pPr>
            <w:proofErr w:type="spellStart"/>
            <w:r w:rsidRPr="00AA62B6">
              <w:rPr>
                <w:rFonts w:ascii="Times New Roman" w:hAnsi="Times New Roman"/>
                <w:b/>
                <w:sz w:val="22"/>
                <w:lang w:val="en-US"/>
              </w:rPr>
              <w:t>CheckBox</w:t>
            </w:r>
            <w:proofErr w:type="spellEnd"/>
          </w:p>
        </w:tc>
        <w:tc>
          <w:tcPr>
            <w:tcW w:w="1701" w:type="dxa"/>
          </w:tcPr>
          <w:p w14:paraId="0DAFAD88" w14:textId="3FB92889" w:rsidR="007D2D9D" w:rsidRPr="009C5ACA" w:rsidRDefault="00AA62B6" w:rsidP="00F237A9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27A0E185" w14:textId="1C88025A" w:rsidR="007D2D9D" w:rsidRPr="002933F6" w:rsidRDefault="00AA62B6" w:rsidP="00F237A9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  <w:tr w:rsidR="006B34BB" w:rsidRPr="002933F6" w14:paraId="13069E2C" w14:textId="77777777" w:rsidTr="008E4DD9">
        <w:tc>
          <w:tcPr>
            <w:tcW w:w="2552" w:type="dxa"/>
          </w:tcPr>
          <w:p w14:paraId="0A7F0A0A" w14:textId="38524494" w:rsidR="006B34BB" w:rsidRPr="006B34BB" w:rsidRDefault="006B34BB" w:rsidP="006B34B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6B34BB">
              <w:rPr>
                <w:rFonts w:ascii="Times New Roman" w:hAnsi="Times New Roman"/>
                <w:b/>
                <w:i/>
                <w:sz w:val="22"/>
              </w:rPr>
              <w:t>Сотрудник</w:t>
            </w:r>
            <w:r>
              <w:rPr>
                <w:rFonts w:ascii="Times New Roman" w:hAnsi="Times New Roman"/>
                <w:sz w:val="22"/>
              </w:rPr>
              <w:br/>
              <w:t>(</w:t>
            </w:r>
            <w:proofErr w:type="spellStart"/>
            <w:r w:rsidR="00576CB5">
              <w:rPr>
                <w:rFonts w:ascii="Times New Roman" w:hAnsi="Times New Roman"/>
                <w:sz w:val="22"/>
                <w:lang w:val="en-US"/>
              </w:rPr>
              <w:t>WMS_</w:t>
            </w:r>
            <w:r>
              <w:rPr>
                <w:rFonts w:ascii="Times New Roman" w:hAnsi="Times New Roman"/>
                <w:sz w:val="22"/>
                <w:lang w:val="en-US"/>
              </w:rPr>
              <w:t>EmplId</w:t>
            </w:r>
            <w:proofErr w:type="spellEnd"/>
            <w:r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2126" w:type="dxa"/>
          </w:tcPr>
          <w:p w14:paraId="46B0C5F9" w14:textId="470D73A2" w:rsidR="006B34BB" w:rsidRPr="006B34BB" w:rsidRDefault="006B34BB" w:rsidP="006B34B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Кто выполнил обсчет ВГХ</w:t>
            </w:r>
          </w:p>
        </w:tc>
        <w:tc>
          <w:tcPr>
            <w:tcW w:w="1984" w:type="dxa"/>
          </w:tcPr>
          <w:p w14:paraId="06A7BEF9" w14:textId="011151F6" w:rsidR="006B34BB" w:rsidRPr="006B34BB" w:rsidRDefault="006B34BB" w:rsidP="006B34B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6B34BB">
              <w:rPr>
                <w:rFonts w:ascii="Times New Roman" w:hAnsi="Times New Roman"/>
                <w:b/>
                <w:sz w:val="22"/>
                <w:lang w:val="en-US"/>
              </w:rPr>
              <w:t>String</w:t>
            </w:r>
            <w:r>
              <w:rPr>
                <w:rFonts w:ascii="Times New Roman" w:hAnsi="Times New Roman"/>
                <w:sz w:val="22"/>
              </w:rPr>
              <w:t>(20)</w:t>
            </w:r>
          </w:p>
        </w:tc>
        <w:tc>
          <w:tcPr>
            <w:tcW w:w="1701" w:type="dxa"/>
          </w:tcPr>
          <w:p w14:paraId="6C55FDF1" w14:textId="69FEC02A" w:rsidR="006B34BB" w:rsidRPr="009C5ACA" w:rsidRDefault="006B34BB" w:rsidP="006B34B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39FBFC30" w14:textId="6D1EEB9D" w:rsidR="006B34BB" w:rsidRPr="002933F6" w:rsidRDefault="006B34BB" w:rsidP="006B34B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  <w:tr w:rsidR="006B34BB" w:rsidRPr="002933F6" w14:paraId="74AD997B" w14:textId="77777777" w:rsidTr="008E4DD9">
        <w:tc>
          <w:tcPr>
            <w:tcW w:w="2552" w:type="dxa"/>
          </w:tcPr>
          <w:p w14:paraId="5BC2065E" w14:textId="3DBD9372" w:rsidR="006B34BB" w:rsidRPr="006B34BB" w:rsidRDefault="006B34BB" w:rsidP="006B34B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 w:rsidRPr="006B34BB">
              <w:rPr>
                <w:rFonts w:ascii="Times New Roman" w:hAnsi="Times New Roman"/>
                <w:b/>
                <w:i/>
                <w:sz w:val="22"/>
              </w:rPr>
              <w:t>Дата и время верификации</w:t>
            </w:r>
            <w:r>
              <w:rPr>
                <w:rFonts w:ascii="Times New Roman" w:hAnsi="Times New Roman"/>
                <w:b/>
                <w:i/>
                <w:sz w:val="22"/>
              </w:rPr>
              <w:br/>
            </w:r>
            <w:r w:rsidRPr="006B34BB">
              <w:rPr>
                <w:rFonts w:ascii="Times New Roman" w:hAnsi="Times New Roman"/>
                <w:sz w:val="22"/>
              </w:rPr>
              <w:t>(</w:t>
            </w:r>
            <w:r w:rsidR="00576CB5">
              <w:rPr>
                <w:rFonts w:ascii="Times New Roman" w:hAnsi="Times New Roman"/>
                <w:sz w:val="22"/>
                <w:lang w:val="en-US"/>
              </w:rPr>
              <w:t>WMS</w:t>
            </w:r>
            <w:r w:rsidR="00576CB5" w:rsidRPr="00576CB5">
              <w:rPr>
                <w:rFonts w:ascii="Times New Roman" w:hAnsi="Times New Roman"/>
                <w:sz w:val="22"/>
              </w:rPr>
              <w:t>_</w:t>
            </w:r>
            <w:proofErr w:type="spellStart"/>
            <w:r w:rsidR="00576CB5">
              <w:rPr>
                <w:rFonts w:ascii="Times New Roman" w:hAnsi="Times New Roman"/>
                <w:sz w:val="22"/>
                <w:lang w:val="en-US"/>
              </w:rPr>
              <w:t>VerifiedDateTime</w:t>
            </w:r>
            <w:proofErr w:type="spellEnd"/>
            <w:r w:rsidRPr="006B34BB"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2126" w:type="dxa"/>
          </w:tcPr>
          <w:p w14:paraId="3D7B2149" w14:textId="7E0FBCB1" w:rsidR="006B34BB" w:rsidRPr="008E4DD9" w:rsidRDefault="006B34BB" w:rsidP="006B34B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Когда был выполнен обсчет ВГХ</w:t>
            </w:r>
          </w:p>
        </w:tc>
        <w:tc>
          <w:tcPr>
            <w:tcW w:w="1984" w:type="dxa"/>
          </w:tcPr>
          <w:p w14:paraId="37B8BEE4" w14:textId="492655C8" w:rsidR="006B34BB" w:rsidRPr="006B34BB" w:rsidRDefault="006B34BB" w:rsidP="006B34B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sz w:val="22"/>
                <w:lang w:val="en-US"/>
              </w:rPr>
              <w:t>DateTime</w:t>
            </w:r>
            <w:proofErr w:type="spellEnd"/>
          </w:p>
        </w:tc>
        <w:tc>
          <w:tcPr>
            <w:tcW w:w="1701" w:type="dxa"/>
          </w:tcPr>
          <w:p w14:paraId="458014B5" w14:textId="4D62B254" w:rsidR="006B34BB" w:rsidRPr="009C5ACA" w:rsidRDefault="006B34BB" w:rsidP="006B34B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5DA74276" w14:textId="5E60248B" w:rsidR="006B34BB" w:rsidRPr="002933F6" w:rsidRDefault="006B34BB" w:rsidP="006B34BB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</w:tbl>
    <w:p w14:paraId="2B655A68" w14:textId="18BEDBED" w:rsidR="008601DF" w:rsidRPr="008601DF" w:rsidRDefault="008601DF" w:rsidP="008601DF">
      <w:pPr>
        <w:pStyle w:val="a4"/>
        <w:numPr>
          <w:ilvl w:val="2"/>
          <w:numId w:val="23"/>
        </w:numPr>
      </w:pPr>
      <w:r>
        <w:t>Поле</w:t>
      </w:r>
      <w:r w:rsidRPr="008601DF">
        <w:t xml:space="preserve"> </w:t>
      </w:r>
      <w:r w:rsidRPr="008601DF">
        <w:rPr>
          <w:b/>
          <w:i/>
        </w:rPr>
        <w:t>Сотрудник</w:t>
      </w:r>
      <w:r w:rsidRPr="008601DF">
        <w:t xml:space="preserve"> (</w:t>
      </w:r>
      <w:r w:rsidRPr="00576CB5">
        <w:rPr>
          <w:lang w:val="en-US"/>
        </w:rPr>
        <w:t>WMS</w:t>
      </w:r>
      <w:r w:rsidRPr="008601DF">
        <w:t>_</w:t>
      </w:r>
      <w:proofErr w:type="spellStart"/>
      <w:r w:rsidRPr="00576CB5">
        <w:rPr>
          <w:lang w:val="en-US"/>
        </w:rPr>
        <w:t>ItemSetupForAllocation</w:t>
      </w:r>
      <w:proofErr w:type="spellEnd"/>
      <w:proofErr w:type="gramStart"/>
      <w:r w:rsidRPr="008601DF">
        <w:t>).</w:t>
      </w:r>
      <w:r>
        <w:rPr>
          <w:lang w:val="en-US"/>
        </w:rPr>
        <w:t>WMS</w:t>
      </w:r>
      <w:proofErr w:type="gramEnd"/>
      <w:r w:rsidRPr="008601DF">
        <w:t>_</w:t>
      </w:r>
      <w:proofErr w:type="spellStart"/>
      <w:r>
        <w:rPr>
          <w:lang w:val="en-US"/>
        </w:rPr>
        <w:t>EmplId</w:t>
      </w:r>
      <w:proofErr w:type="spellEnd"/>
      <w:r w:rsidRPr="008601DF">
        <w:t xml:space="preserve"> </w:t>
      </w:r>
      <w:r>
        <w:t>должно</w:t>
      </w:r>
      <w:r w:rsidRPr="008601DF">
        <w:t xml:space="preserve"> </w:t>
      </w:r>
      <w:r>
        <w:t xml:space="preserve">наполняться значением из поля </w:t>
      </w:r>
      <w:r w:rsidRPr="008601DF">
        <w:rPr>
          <w:b/>
          <w:i/>
        </w:rPr>
        <w:t>Табельный номер</w:t>
      </w:r>
      <w:r>
        <w:t xml:space="preserve"> </w:t>
      </w:r>
      <w:r w:rsidRPr="008601DF">
        <w:t>(</w:t>
      </w:r>
      <w:proofErr w:type="spellStart"/>
      <w:r w:rsidRPr="008601DF">
        <w:t>HcmWorker</w:t>
      </w:r>
      <w:proofErr w:type="spellEnd"/>
      <w:r w:rsidRPr="008601DF">
        <w:t>).</w:t>
      </w:r>
      <w:proofErr w:type="spellStart"/>
      <w:r w:rsidRPr="008601DF">
        <w:t>PersonnelNumber</w:t>
      </w:r>
      <w:proofErr w:type="spellEnd"/>
    </w:p>
    <w:p w14:paraId="737B4860" w14:textId="235FC06A" w:rsidR="00834CFD" w:rsidRPr="00834CFD" w:rsidRDefault="00834CFD" w:rsidP="00834CFD">
      <w:pPr>
        <w:pStyle w:val="a4"/>
        <w:numPr>
          <w:ilvl w:val="1"/>
          <w:numId w:val="23"/>
        </w:numPr>
      </w:pPr>
      <w:r>
        <w:t xml:space="preserve">Добавить новое поле в таблицу </w:t>
      </w:r>
      <w:r w:rsidRPr="00834CFD">
        <w:rPr>
          <w:b/>
        </w:rPr>
        <w:t>WMS_TmpItemSetup4Allocation</w:t>
      </w:r>
      <w:r>
        <w:t>:</w:t>
      </w:r>
    </w:p>
    <w:tbl>
      <w:tblPr>
        <w:tblStyle w:val="afe"/>
        <w:tblW w:w="10490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2552"/>
        <w:gridCol w:w="2126"/>
        <w:gridCol w:w="1984"/>
        <w:gridCol w:w="1701"/>
        <w:gridCol w:w="2127"/>
      </w:tblGrid>
      <w:tr w:rsidR="00834CFD" w:rsidRPr="00FF5124" w14:paraId="10A1CF55" w14:textId="77777777" w:rsidTr="00FE29CA">
        <w:trPr>
          <w:trHeight w:val="999"/>
        </w:trPr>
        <w:tc>
          <w:tcPr>
            <w:tcW w:w="2552" w:type="dxa"/>
            <w:shd w:val="clear" w:color="auto" w:fill="D9D9D9" w:themeFill="background1" w:themeFillShade="D9"/>
          </w:tcPr>
          <w:p w14:paraId="5B948B87" w14:textId="77777777" w:rsidR="00834CFD" w:rsidRPr="00FF5124" w:rsidRDefault="00834CFD" w:rsidP="00FE29C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Имя поля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6CB98F3C" w14:textId="77777777" w:rsidR="00834CFD" w:rsidRPr="00FF5124" w:rsidRDefault="00834CFD" w:rsidP="00FE29C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Подсказка</w:t>
            </w:r>
          </w:p>
        </w:tc>
        <w:tc>
          <w:tcPr>
            <w:tcW w:w="1984" w:type="dxa"/>
            <w:shd w:val="clear" w:color="auto" w:fill="D9D9D9" w:themeFill="background1" w:themeFillShade="D9"/>
          </w:tcPr>
          <w:p w14:paraId="25B8DECB" w14:textId="77777777" w:rsidR="00834CFD" w:rsidRPr="00FF5124" w:rsidRDefault="00834CFD" w:rsidP="00FE29C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Тип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4047DE19" w14:textId="77777777" w:rsidR="00834CFD" w:rsidRPr="00FF5124" w:rsidRDefault="00834CFD" w:rsidP="00FE29C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Обязательно для заполнения</w:t>
            </w:r>
          </w:p>
        </w:tc>
        <w:tc>
          <w:tcPr>
            <w:tcW w:w="2127" w:type="dxa"/>
            <w:shd w:val="clear" w:color="auto" w:fill="D9D9D9" w:themeFill="background1" w:themeFillShade="D9"/>
          </w:tcPr>
          <w:p w14:paraId="20204272" w14:textId="77777777" w:rsidR="00834CFD" w:rsidRPr="00FF5124" w:rsidRDefault="00834CFD" w:rsidP="00FE29C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Уникальное</w:t>
            </w:r>
          </w:p>
        </w:tc>
      </w:tr>
      <w:tr w:rsidR="00834CFD" w:rsidRPr="002933F6" w14:paraId="65084BD4" w14:textId="77777777" w:rsidTr="00FE29CA">
        <w:tc>
          <w:tcPr>
            <w:tcW w:w="2552" w:type="dxa"/>
          </w:tcPr>
          <w:p w14:paraId="32CA113C" w14:textId="77777777" w:rsidR="00834CFD" w:rsidRPr="006B34BB" w:rsidRDefault="00834CFD" w:rsidP="00FE29C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6B34BB">
              <w:rPr>
                <w:rFonts w:ascii="Times New Roman" w:hAnsi="Times New Roman"/>
                <w:b/>
                <w:i/>
                <w:sz w:val="22"/>
              </w:rPr>
              <w:t>Сотрудник</w:t>
            </w:r>
            <w:r>
              <w:rPr>
                <w:rFonts w:ascii="Times New Roman" w:hAnsi="Times New Roman"/>
                <w:sz w:val="22"/>
              </w:rPr>
              <w:br/>
              <w:t>(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WMS_EmplId</w:t>
            </w:r>
            <w:proofErr w:type="spellEnd"/>
            <w:r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2126" w:type="dxa"/>
          </w:tcPr>
          <w:p w14:paraId="0D040889" w14:textId="77777777" w:rsidR="00834CFD" w:rsidRPr="006B34BB" w:rsidRDefault="00834CFD" w:rsidP="00FE29C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Кто выполнил обсчет ВГХ</w:t>
            </w:r>
          </w:p>
        </w:tc>
        <w:tc>
          <w:tcPr>
            <w:tcW w:w="1984" w:type="dxa"/>
          </w:tcPr>
          <w:p w14:paraId="6EC82C29" w14:textId="77777777" w:rsidR="00834CFD" w:rsidRPr="006B34BB" w:rsidRDefault="00834CFD" w:rsidP="00FE29C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6B34BB">
              <w:rPr>
                <w:rFonts w:ascii="Times New Roman" w:hAnsi="Times New Roman"/>
                <w:b/>
                <w:sz w:val="22"/>
                <w:lang w:val="en-US"/>
              </w:rPr>
              <w:t>String</w:t>
            </w:r>
            <w:r>
              <w:rPr>
                <w:rFonts w:ascii="Times New Roman" w:hAnsi="Times New Roman"/>
                <w:sz w:val="22"/>
              </w:rPr>
              <w:t>(20)</w:t>
            </w:r>
          </w:p>
        </w:tc>
        <w:tc>
          <w:tcPr>
            <w:tcW w:w="1701" w:type="dxa"/>
          </w:tcPr>
          <w:p w14:paraId="10530A2C" w14:textId="77777777" w:rsidR="00834CFD" w:rsidRPr="009C5ACA" w:rsidRDefault="00834CFD" w:rsidP="00FE29C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5CB9F567" w14:textId="77777777" w:rsidR="00834CFD" w:rsidRPr="002933F6" w:rsidRDefault="00834CFD" w:rsidP="00FE29C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</w:tbl>
    <w:p w14:paraId="620F4F88" w14:textId="283E276D" w:rsidR="009605FF" w:rsidRPr="00834CFD" w:rsidRDefault="009605FF" w:rsidP="00834CFD">
      <w:pPr>
        <w:pStyle w:val="a4"/>
        <w:ind w:left="804" w:firstLine="0"/>
      </w:pPr>
    </w:p>
    <w:p w14:paraId="03A76995" w14:textId="27BEA570" w:rsidR="006E7366" w:rsidRPr="00FB070F" w:rsidRDefault="008457D5" w:rsidP="00FB070F">
      <w:pPr>
        <w:pStyle w:val="10"/>
        <w:numPr>
          <w:ilvl w:val="0"/>
          <w:numId w:val="23"/>
        </w:numPr>
        <w:rPr>
          <w:rFonts w:cs="Times New Roman"/>
        </w:rPr>
      </w:pPr>
      <w:bookmarkStart w:id="5" w:name="_Toc309597741"/>
      <w:r w:rsidRPr="00FF5124">
        <w:rPr>
          <w:rFonts w:cs="Times New Roman"/>
        </w:rPr>
        <w:t>Изменение интерфейса пользователей</w:t>
      </w:r>
      <w:bookmarkEnd w:id="5"/>
    </w:p>
    <w:p w14:paraId="43BFDE8E" w14:textId="7682A8DF" w:rsidR="003C6A44" w:rsidRDefault="003C6A44" w:rsidP="009C2D92">
      <w:pPr>
        <w:pStyle w:val="a4"/>
        <w:numPr>
          <w:ilvl w:val="1"/>
          <w:numId w:val="23"/>
        </w:numPr>
      </w:pPr>
      <w:r>
        <w:t xml:space="preserve">Создать новые группы полей на форме </w:t>
      </w:r>
      <w:r w:rsidRPr="009C2D92">
        <w:rPr>
          <w:b/>
        </w:rPr>
        <w:t>Используемые продукты</w:t>
      </w:r>
      <w:r>
        <w:t xml:space="preserve"> (</w:t>
      </w:r>
      <w:r w:rsidRPr="009C2D92">
        <w:rPr>
          <w:b/>
        </w:rPr>
        <w:t>Управление запасами \ Обычный \ Используемые продукты</w:t>
      </w:r>
      <w:r>
        <w:rPr>
          <w:b/>
        </w:rPr>
        <w:t xml:space="preserve"> \ карточка товара \ закладка Управление складскими запасами</w:t>
      </w:r>
      <w:r>
        <w:t>):</w:t>
      </w:r>
    </w:p>
    <w:p w14:paraId="0D95595E" w14:textId="7B84459F" w:rsidR="003C6A44" w:rsidRDefault="003C6A44" w:rsidP="003C6A44">
      <w:pPr>
        <w:pStyle w:val="a4"/>
        <w:numPr>
          <w:ilvl w:val="2"/>
          <w:numId w:val="23"/>
        </w:numPr>
      </w:pPr>
      <w:r>
        <w:t xml:space="preserve">Группа полей </w:t>
      </w:r>
      <w:r w:rsidRPr="003C6A44">
        <w:rPr>
          <w:b/>
        </w:rPr>
        <w:t>Физические размеры упаковки ПИМ</w:t>
      </w:r>
    </w:p>
    <w:p w14:paraId="1C6FE2B8" w14:textId="3234992E" w:rsidR="003C6A44" w:rsidRDefault="003C6A44" w:rsidP="003C6A44">
      <w:pPr>
        <w:pStyle w:val="a4"/>
        <w:numPr>
          <w:ilvl w:val="2"/>
          <w:numId w:val="23"/>
        </w:numPr>
      </w:pPr>
      <w:r>
        <w:t xml:space="preserve">Группа полей </w:t>
      </w:r>
      <w:r w:rsidRPr="003C6A44">
        <w:rPr>
          <w:b/>
        </w:rPr>
        <w:t>Физические размеры ПИМ</w:t>
      </w:r>
    </w:p>
    <w:p w14:paraId="41549AD9" w14:textId="4B587EED" w:rsidR="009C2D92" w:rsidRPr="00C10390" w:rsidRDefault="009C2D92" w:rsidP="009C2D92">
      <w:pPr>
        <w:pStyle w:val="a4"/>
        <w:numPr>
          <w:ilvl w:val="1"/>
          <w:numId w:val="23"/>
        </w:numPr>
      </w:pPr>
      <w:r>
        <w:t xml:space="preserve">Добавить </w:t>
      </w:r>
      <w:r w:rsidR="003C6A44">
        <w:t>новые поля</w:t>
      </w:r>
      <w:r>
        <w:t xml:space="preserve"> на форму </w:t>
      </w:r>
      <w:r w:rsidRPr="009C2D92">
        <w:rPr>
          <w:b/>
        </w:rPr>
        <w:t>Используемые продукты</w:t>
      </w:r>
      <w:r>
        <w:t xml:space="preserve"> (</w:t>
      </w:r>
      <w:r w:rsidRPr="009C2D92">
        <w:rPr>
          <w:b/>
        </w:rPr>
        <w:t>Управление запасами \ Обычный \ Используемые продукты</w:t>
      </w:r>
      <w:r>
        <w:rPr>
          <w:b/>
        </w:rPr>
        <w:t xml:space="preserve"> \ карточка товара \ </w:t>
      </w:r>
      <w:r w:rsidR="003C6A44">
        <w:rPr>
          <w:b/>
        </w:rPr>
        <w:t>закладка Управление складскими запасами \ группа полей Физические размеры упаковки ПИМ</w:t>
      </w:r>
      <w:r>
        <w:t>):</w:t>
      </w:r>
    </w:p>
    <w:tbl>
      <w:tblPr>
        <w:tblStyle w:val="afe"/>
        <w:tblW w:w="10206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1843"/>
        <w:gridCol w:w="1842"/>
        <w:gridCol w:w="1276"/>
        <w:gridCol w:w="1559"/>
        <w:gridCol w:w="3686"/>
      </w:tblGrid>
      <w:tr w:rsidR="009C2D92" w:rsidRPr="00FF5124" w14:paraId="7525A29F" w14:textId="77777777" w:rsidTr="00435191">
        <w:trPr>
          <w:trHeight w:val="999"/>
        </w:trPr>
        <w:tc>
          <w:tcPr>
            <w:tcW w:w="1843" w:type="dxa"/>
            <w:shd w:val="clear" w:color="auto" w:fill="D9D9D9" w:themeFill="background1" w:themeFillShade="D9"/>
          </w:tcPr>
          <w:p w14:paraId="65C5552A" w14:textId="77777777" w:rsidR="009C2D92" w:rsidRPr="00FF5124" w:rsidRDefault="009C2D92" w:rsidP="0043519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Имя поля</w:t>
            </w:r>
          </w:p>
        </w:tc>
        <w:tc>
          <w:tcPr>
            <w:tcW w:w="1842" w:type="dxa"/>
            <w:shd w:val="clear" w:color="auto" w:fill="D9D9D9" w:themeFill="background1" w:themeFillShade="D9"/>
          </w:tcPr>
          <w:p w14:paraId="5E612065" w14:textId="77777777" w:rsidR="009C2D92" w:rsidRPr="00FF5124" w:rsidRDefault="009C2D92" w:rsidP="0043519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Подсказка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4F24B15C" w14:textId="77777777" w:rsidR="009C2D92" w:rsidRPr="00FF5124" w:rsidRDefault="009C2D92" w:rsidP="0043519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Доступность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4DB4FB20" w14:textId="77777777" w:rsidR="009C2D92" w:rsidRPr="00FF5124" w:rsidRDefault="009C2D92" w:rsidP="0043519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Значение по умолчанию</w:t>
            </w:r>
          </w:p>
        </w:tc>
        <w:tc>
          <w:tcPr>
            <w:tcW w:w="3686" w:type="dxa"/>
            <w:shd w:val="clear" w:color="auto" w:fill="D9D9D9" w:themeFill="background1" w:themeFillShade="D9"/>
          </w:tcPr>
          <w:p w14:paraId="3312D943" w14:textId="77777777" w:rsidR="009C2D92" w:rsidRPr="00FF5124" w:rsidRDefault="009C2D92" w:rsidP="0043519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Источник наполнения</w:t>
            </w:r>
          </w:p>
        </w:tc>
      </w:tr>
      <w:tr w:rsidR="009C2D92" w:rsidRPr="002933F6" w14:paraId="6F18721D" w14:textId="77777777" w:rsidTr="00435191">
        <w:tc>
          <w:tcPr>
            <w:tcW w:w="1843" w:type="dxa"/>
          </w:tcPr>
          <w:p w14:paraId="3FDCB24F" w14:textId="076AFA14" w:rsidR="009C2D92" w:rsidRPr="002933F6" w:rsidRDefault="00835ABE" w:rsidP="0043519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  <w:lang w:val="en-US"/>
              </w:rPr>
            </w:pPr>
            <w:r w:rsidRPr="00F01789">
              <w:rPr>
                <w:rFonts w:ascii="Times New Roman" w:hAnsi="Times New Roman"/>
                <w:b/>
                <w:i/>
                <w:sz w:val="22"/>
              </w:rPr>
              <w:lastRenderedPageBreak/>
              <w:t>Брутто-глубина упаковки</w:t>
            </w:r>
          </w:p>
        </w:tc>
        <w:tc>
          <w:tcPr>
            <w:tcW w:w="1842" w:type="dxa"/>
          </w:tcPr>
          <w:p w14:paraId="10B166FB" w14:textId="50E3E1EC" w:rsidR="009C2D92" w:rsidRPr="009C2D92" w:rsidRDefault="00F84008" w:rsidP="0043519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Глубина упаковки</w:t>
            </w:r>
          </w:p>
        </w:tc>
        <w:tc>
          <w:tcPr>
            <w:tcW w:w="1276" w:type="dxa"/>
          </w:tcPr>
          <w:p w14:paraId="00C85C57" w14:textId="11A592FA" w:rsidR="009C2D92" w:rsidRPr="002933F6" w:rsidRDefault="00425E5B" w:rsidP="0043519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218B2F14" w14:textId="2E2DCBD3" w:rsidR="009C2D92" w:rsidRPr="002933F6" w:rsidRDefault="00140CC0" w:rsidP="0043519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686" w:type="dxa"/>
          </w:tcPr>
          <w:p w14:paraId="7399D1F4" w14:textId="7EDA53DB" w:rsidR="009C2D92" w:rsidRPr="00835ABE" w:rsidRDefault="00835ABE" w:rsidP="009C2D92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(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InventTable</w:t>
            </w:r>
            <w:proofErr w:type="spellEnd"/>
            <w:r>
              <w:rPr>
                <w:rFonts w:ascii="Times New Roman" w:hAnsi="Times New Roman"/>
                <w:sz w:val="22"/>
              </w:rPr>
              <w:t>).</w:t>
            </w:r>
            <w:r w:rsidRPr="00F01789">
              <w:rPr>
                <w:rFonts w:ascii="Times New Roman" w:hAnsi="Times New Roman"/>
                <w:sz w:val="22"/>
                <w:lang w:val="en-US"/>
              </w:rPr>
              <w:t>WMS</w:t>
            </w:r>
            <w:r w:rsidRPr="00F01789">
              <w:rPr>
                <w:rFonts w:ascii="Times New Roman" w:hAnsi="Times New Roman"/>
                <w:sz w:val="22"/>
              </w:rPr>
              <w:t>_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PIM</w:t>
            </w:r>
            <w:r w:rsidRPr="00F01789">
              <w:rPr>
                <w:rFonts w:ascii="Times New Roman" w:hAnsi="Times New Roman"/>
                <w:sz w:val="22"/>
                <w:lang w:val="en-US"/>
              </w:rPr>
              <w:t>GrossBoxDepth</w:t>
            </w:r>
            <w:proofErr w:type="spellEnd"/>
          </w:p>
        </w:tc>
      </w:tr>
      <w:tr w:rsidR="00F84008" w:rsidRPr="002933F6" w14:paraId="77D40BAC" w14:textId="77777777" w:rsidTr="00435191">
        <w:tc>
          <w:tcPr>
            <w:tcW w:w="1843" w:type="dxa"/>
          </w:tcPr>
          <w:p w14:paraId="779DEEB7" w14:textId="0BD0988C" w:rsidR="00F84008" w:rsidRPr="00F84008" w:rsidRDefault="00F84008" w:rsidP="00F84008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 w:rsidRPr="00F01789">
              <w:rPr>
                <w:rFonts w:ascii="Times New Roman" w:hAnsi="Times New Roman"/>
                <w:b/>
                <w:i/>
                <w:sz w:val="22"/>
              </w:rPr>
              <w:t>Брутто-ширина упаковки</w:t>
            </w:r>
          </w:p>
        </w:tc>
        <w:tc>
          <w:tcPr>
            <w:tcW w:w="1842" w:type="dxa"/>
          </w:tcPr>
          <w:p w14:paraId="00DBDFFD" w14:textId="499D4917" w:rsidR="00F84008" w:rsidRPr="009C2D92" w:rsidRDefault="00F84008" w:rsidP="00F84008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Ширина упаковки</w:t>
            </w:r>
          </w:p>
        </w:tc>
        <w:tc>
          <w:tcPr>
            <w:tcW w:w="1276" w:type="dxa"/>
          </w:tcPr>
          <w:p w14:paraId="0E2CA9FB" w14:textId="1CDF7DF4" w:rsidR="00F84008" w:rsidRPr="002933F6" w:rsidRDefault="00425E5B" w:rsidP="00F84008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6281B715" w14:textId="7083BC6A" w:rsidR="00F84008" w:rsidRPr="002933F6" w:rsidRDefault="00F84008" w:rsidP="00F84008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686" w:type="dxa"/>
          </w:tcPr>
          <w:p w14:paraId="25598F1D" w14:textId="3F488F01" w:rsidR="00F84008" w:rsidRPr="002933F6" w:rsidRDefault="00F84008" w:rsidP="00F84008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  <w:lang w:val="en-US"/>
              </w:rPr>
            </w:pPr>
            <w:r>
              <w:rPr>
                <w:rFonts w:ascii="Times New Roman" w:hAnsi="Times New Roman"/>
                <w:sz w:val="22"/>
              </w:rPr>
              <w:t>(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InventTable</w:t>
            </w:r>
            <w:proofErr w:type="spellEnd"/>
            <w:r>
              <w:rPr>
                <w:rFonts w:ascii="Times New Roman" w:hAnsi="Times New Roman"/>
                <w:sz w:val="22"/>
              </w:rPr>
              <w:t>).</w:t>
            </w:r>
            <w:r w:rsidRPr="00F01789">
              <w:rPr>
                <w:rFonts w:ascii="Times New Roman" w:hAnsi="Times New Roman"/>
                <w:sz w:val="22"/>
                <w:lang w:val="en-US"/>
              </w:rPr>
              <w:t>WMS</w:t>
            </w:r>
            <w:r w:rsidRPr="00F01789">
              <w:rPr>
                <w:rFonts w:ascii="Times New Roman" w:hAnsi="Times New Roman"/>
                <w:sz w:val="22"/>
              </w:rPr>
              <w:t>_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PIM</w:t>
            </w:r>
            <w:r w:rsidRPr="00F01789">
              <w:rPr>
                <w:rFonts w:ascii="Times New Roman" w:hAnsi="Times New Roman"/>
                <w:sz w:val="22"/>
                <w:lang w:val="en-US"/>
              </w:rPr>
              <w:t>GrossBoxWidth</w:t>
            </w:r>
            <w:proofErr w:type="spellEnd"/>
          </w:p>
        </w:tc>
      </w:tr>
      <w:tr w:rsidR="00F84008" w:rsidRPr="002933F6" w14:paraId="563318E9" w14:textId="77777777" w:rsidTr="00435191">
        <w:tc>
          <w:tcPr>
            <w:tcW w:w="1843" w:type="dxa"/>
          </w:tcPr>
          <w:p w14:paraId="7756276F" w14:textId="70C7D5E9" w:rsidR="00F84008" w:rsidRPr="00F84008" w:rsidRDefault="00F84008" w:rsidP="00F84008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 w:rsidRPr="00F01789">
              <w:rPr>
                <w:rFonts w:ascii="Times New Roman" w:hAnsi="Times New Roman"/>
                <w:b/>
                <w:i/>
                <w:sz w:val="22"/>
              </w:rPr>
              <w:t>Брутто-высота упаковки</w:t>
            </w:r>
          </w:p>
        </w:tc>
        <w:tc>
          <w:tcPr>
            <w:tcW w:w="1842" w:type="dxa"/>
          </w:tcPr>
          <w:p w14:paraId="3F33BF84" w14:textId="3209CA4D" w:rsidR="00F84008" w:rsidRPr="009C2D92" w:rsidRDefault="00F84008" w:rsidP="00F84008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Высота упаковки</w:t>
            </w:r>
          </w:p>
        </w:tc>
        <w:tc>
          <w:tcPr>
            <w:tcW w:w="1276" w:type="dxa"/>
          </w:tcPr>
          <w:p w14:paraId="3F46FDE6" w14:textId="257108B1" w:rsidR="00F84008" w:rsidRPr="002933F6" w:rsidRDefault="00425E5B" w:rsidP="00F84008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21873D51" w14:textId="5F9E3D14" w:rsidR="00F84008" w:rsidRPr="002933F6" w:rsidRDefault="00F84008" w:rsidP="00F84008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686" w:type="dxa"/>
          </w:tcPr>
          <w:p w14:paraId="5C482151" w14:textId="329A7122" w:rsidR="00F84008" w:rsidRPr="002933F6" w:rsidRDefault="00F84008" w:rsidP="00F84008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  <w:lang w:val="en-US"/>
              </w:rPr>
            </w:pPr>
            <w:r>
              <w:rPr>
                <w:rFonts w:ascii="Times New Roman" w:hAnsi="Times New Roman"/>
                <w:sz w:val="22"/>
              </w:rPr>
              <w:t>(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InventTable</w:t>
            </w:r>
            <w:proofErr w:type="spellEnd"/>
            <w:r>
              <w:rPr>
                <w:rFonts w:ascii="Times New Roman" w:hAnsi="Times New Roman"/>
                <w:sz w:val="22"/>
              </w:rPr>
              <w:t>).</w:t>
            </w:r>
            <w:r w:rsidRPr="00F01789">
              <w:rPr>
                <w:rFonts w:ascii="Times New Roman" w:hAnsi="Times New Roman"/>
                <w:sz w:val="22"/>
                <w:lang w:val="en-US"/>
              </w:rPr>
              <w:t>WMS</w:t>
            </w:r>
            <w:r w:rsidRPr="00F01789">
              <w:rPr>
                <w:rFonts w:ascii="Times New Roman" w:hAnsi="Times New Roman"/>
                <w:sz w:val="22"/>
              </w:rPr>
              <w:t>_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PIM</w:t>
            </w:r>
            <w:r w:rsidRPr="00F01789">
              <w:rPr>
                <w:rFonts w:ascii="Times New Roman" w:hAnsi="Times New Roman"/>
                <w:sz w:val="22"/>
                <w:lang w:val="en-US"/>
              </w:rPr>
              <w:t>GrossBoxHeight</w:t>
            </w:r>
            <w:proofErr w:type="spellEnd"/>
          </w:p>
        </w:tc>
      </w:tr>
      <w:tr w:rsidR="00F84008" w:rsidRPr="002933F6" w14:paraId="04EE19EA" w14:textId="77777777" w:rsidTr="00435191">
        <w:tc>
          <w:tcPr>
            <w:tcW w:w="1843" w:type="dxa"/>
          </w:tcPr>
          <w:p w14:paraId="3CC28DEC" w14:textId="47EF8836" w:rsidR="00F84008" w:rsidRPr="002933F6" w:rsidRDefault="00F84008" w:rsidP="00F84008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  <w:lang w:val="en-US"/>
              </w:rPr>
            </w:pPr>
            <w:r w:rsidRPr="00F01789">
              <w:rPr>
                <w:rFonts w:ascii="Times New Roman" w:hAnsi="Times New Roman"/>
                <w:b/>
                <w:i/>
                <w:sz w:val="22"/>
              </w:rPr>
              <w:t>Вес упаковки</w:t>
            </w:r>
          </w:p>
        </w:tc>
        <w:tc>
          <w:tcPr>
            <w:tcW w:w="1842" w:type="dxa"/>
          </w:tcPr>
          <w:p w14:paraId="0ECB6197" w14:textId="3CA2C8BC" w:rsidR="00F84008" w:rsidRPr="009C2D92" w:rsidRDefault="00F84008" w:rsidP="00F84008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Вес вкл. упаковку</w:t>
            </w:r>
          </w:p>
        </w:tc>
        <w:tc>
          <w:tcPr>
            <w:tcW w:w="1276" w:type="dxa"/>
          </w:tcPr>
          <w:p w14:paraId="2B6BA2F1" w14:textId="64A65038" w:rsidR="00F84008" w:rsidRPr="002933F6" w:rsidRDefault="00425E5B" w:rsidP="00F84008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5B56BD28" w14:textId="76BDFC19" w:rsidR="00F84008" w:rsidRPr="002933F6" w:rsidRDefault="00F84008" w:rsidP="00F84008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686" w:type="dxa"/>
          </w:tcPr>
          <w:p w14:paraId="29A39DEB" w14:textId="19B2BB51" w:rsidR="00F84008" w:rsidRPr="002933F6" w:rsidRDefault="00F84008" w:rsidP="00F84008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  <w:lang w:val="en-US"/>
              </w:rPr>
            </w:pPr>
            <w:r>
              <w:rPr>
                <w:rFonts w:ascii="Times New Roman" w:hAnsi="Times New Roman"/>
                <w:sz w:val="22"/>
              </w:rPr>
              <w:t>(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InventTable</w:t>
            </w:r>
            <w:proofErr w:type="spellEnd"/>
            <w:r>
              <w:rPr>
                <w:rFonts w:ascii="Times New Roman" w:hAnsi="Times New Roman"/>
                <w:sz w:val="22"/>
              </w:rPr>
              <w:t>).</w:t>
            </w:r>
            <w:proofErr w:type="spellStart"/>
            <w:r w:rsidRPr="00F01789">
              <w:rPr>
                <w:rFonts w:ascii="Times New Roman" w:hAnsi="Times New Roman"/>
                <w:sz w:val="22"/>
                <w:lang w:val="en-US"/>
              </w:rPr>
              <w:t>WMS_</w:t>
            </w:r>
            <w:r>
              <w:rPr>
                <w:rFonts w:ascii="Times New Roman" w:hAnsi="Times New Roman"/>
                <w:sz w:val="22"/>
                <w:lang w:val="en-US"/>
              </w:rPr>
              <w:t>PIM</w:t>
            </w:r>
            <w:r w:rsidRPr="00F01789">
              <w:rPr>
                <w:rFonts w:ascii="Times New Roman" w:hAnsi="Times New Roman"/>
                <w:sz w:val="22"/>
                <w:lang w:val="en-US"/>
              </w:rPr>
              <w:t>GrossBoxWeight</w:t>
            </w:r>
            <w:proofErr w:type="spellEnd"/>
          </w:p>
        </w:tc>
      </w:tr>
      <w:tr w:rsidR="004B3A4E" w:rsidRPr="002933F6" w14:paraId="6A750C9B" w14:textId="77777777" w:rsidTr="00435191">
        <w:tc>
          <w:tcPr>
            <w:tcW w:w="1843" w:type="dxa"/>
          </w:tcPr>
          <w:p w14:paraId="6631AB02" w14:textId="7E6B4138" w:rsidR="004B3A4E" w:rsidRPr="00F01789" w:rsidRDefault="004B3A4E" w:rsidP="00F84008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Объем</w:t>
            </w:r>
          </w:p>
        </w:tc>
        <w:tc>
          <w:tcPr>
            <w:tcW w:w="1842" w:type="dxa"/>
          </w:tcPr>
          <w:p w14:paraId="1A7A5AFF" w14:textId="11C777FC" w:rsidR="004B3A4E" w:rsidRDefault="004B3A4E" w:rsidP="00F84008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Объем упаковки в кубических метрах</w:t>
            </w:r>
          </w:p>
        </w:tc>
        <w:tc>
          <w:tcPr>
            <w:tcW w:w="1276" w:type="dxa"/>
          </w:tcPr>
          <w:p w14:paraId="6301B85C" w14:textId="47CE53E3" w:rsidR="004B3A4E" w:rsidRDefault="004B3A4E" w:rsidP="00F84008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540A8573" w14:textId="68C647BF" w:rsidR="004B3A4E" w:rsidRDefault="004B3A4E" w:rsidP="00F84008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686" w:type="dxa"/>
          </w:tcPr>
          <w:p w14:paraId="32AE796D" w14:textId="2797C305" w:rsidR="004B3A4E" w:rsidRDefault="00BB7707" w:rsidP="00F84008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 w:rsidRPr="00BB7707">
              <w:rPr>
                <w:rFonts w:ascii="Times New Roman" w:hAnsi="Times New Roman"/>
                <w:sz w:val="22"/>
              </w:rPr>
              <w:t>(</w:t>
            </w:r>
            <w:proofErr w:type="spellStart"/>
            <w:r w:rsidRPr="00BB7707">
              <w:rPr>
                <w:rFonts w:ascii="Times New Roman" w:hAnsi="Times New Roman"/>
                <w:sz w:val="22"/>
              </w:rPr>
              <w:t>InventTable</w:t>
            </w:r>
            <w:proofErr w:type="spellEnd"/>
            <w:r w:rsidRPr="00BB7707">
              <w:rPr>
                <w:rFonts w:ascii="Times New Roman" w:hAnsi="Times New Roman"/>
                <w:sz w:val="22"/>
              </w:rPr>
              <w:t>).</w:t>
            </w:r>
            <w:proofErr w:type="spellStart"/>
            <w:r w:rsidRPr="00BB7707">
              <w:rPr>
                <w:rFonts w:ascii="Times New Roman" w:hAnsi="Times New Roman"/>
                <w:sz w:val="22"/>
              </w:rPr>
              <w:t>WMS_PIMVolume</w:t>
            </w:r>
            <w:proofErr w:type="spellEnd"/>
          </w:p>
        </w:tc>
      </w:tr>
    </w:tbl>
    <w:p w14:paraId="190B75B4" w14:textId="20215238" w:rsidR="009C2D92" w:rsidRDefault="009C2D92" w:rsidP="003C6A44">
      <w:pPr>
        <w:pStyle w:val="a4"/>
        <w:numPr>
          <w:ilvl w:val="1"/>
          <w:numId w:val="23"/>
        </w:numPr>
      </w:pPr>
      <w:r>
        <w:t>Добавить</w:t>
      </w:r>
      <w:r w:rsidR="002C08FF">
        <w:t xml:space="preserve"> новые поля на форму </w:t>
      </w:r>
      <w:r w:rsidR="002C08FF" w:rsidRPr="009C2D92">
        <w:rPr>
          <w:b/>
        </w:rPr>
        <w:t>Используемые продукты</w:t>
      </w:r>
      <w:r w:rsidR="002C08FF">
        <w:t xml:space="preserve"> (</w:t>
      </w:r>
      <w:r w:rsidR="002C08FF" w:rsidRPr="009C2D92">
        <w:rPr>
          <w:b/>
        </w:rPr>
        <w:t>Управление запасами \ Обычный \ Используемые продукты</w:t>
      </w:r>
      <w:r w:rsidR="002C08FF">
        <w:rPr>
          <w:b/>
        </w:rPr>
        <w:t xml:space="preserve"> \ карточка товара \ закладка Управление складскими запасами \ группа полей Физические размеры ПИМ</w:t>
      </w:r>
      <w:r w:rsidR="002C08FF">
        <w:t>):</w:t>
      </w:r>
    </w:p>
    <w:tbl>
      <w:tblPr>
        <w:tblStyle w:val="afe"/>
        <w:tblW w:w="10206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1843"/>
        <w:gridCol w:w="1842"/>
        <w:gridCol w:w="1276"/>
        <w:gridCol w:w="1559"/>
        <w:gridCol w:w="3686"/>
      </w:tblGrid>
      <w:tr w:rsidR="002C08FF" w:rsidRPr="00FF5124" w14:paraId="649CE609" w14:textId="77777777" w:rsidTr="002D7385">
        <w:trPr>
          <w:trHeight w:val="999"/>
        </w:trPr>
        <w:tc>
          <w:tcPr>
            <w:tcW w:w="1843" w:type="dxa"/>
            <w:shd w:val="clear" w:color="auto" w:fill="D9D9D9" w:themeFill="background1" w:themeFillShade="D9"/>
          </w:tcPr>
          <w:p w14:paraId="70BCE555" w14:textId="77777777" w:rsidR="002C08FF" w:rsidRPr="00FF5124" w:rsidRDefault="002C08FF" w:rsidP="002D738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Имя поля</w:t>
            </w:r>
          </w:p>
        </w:tc>
        <w:tc>
          <w:tcPr>
            <w:tcW w:w="1842" w:type="dxa"/>
            <w:shd w:val="clear" w:color="auto" w:fill="D9D9D9" w:themeFill="background1" w:themeFillShade="D9"/>
          </w:tcPr>
          <w:p w14:paraId="19B6DC67" w14:textId="77777777" w:rsidR="002C08FF" w:rsidRPr="00FF5124" w:rsidRDefault="002C08FF" w:rsidP="002D738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Подсказка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17320BE6" w14:textId="77777777" w:rsidR="002C08FF" w:rsidRPr="00FF5124" w:rsidRDefault="002C08FF" w:rsidP="002D738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Доступность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75FF3E09" w14:textId="77777777" w:rsidR="002C08FF" w:rsidRPr="00FF5124" w:rsidRDefault="002C08FF" w:rsidP="002D738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Значение по умолчанию</w:t>
            </w:r>
          </w:p>
        </w:tc>
        <w:tc>
          <w:tcPr>
            <w:tcW w:w="3686" w:type="dxa"/>
            <w:shd w:val="clear" w:color="auto" w:fill="D9D9D9" w:themeFill="background1" w:themeFillShade="D9"/>
          </w:tcPr>
          <w:p w14:paraId="5BFBC40C" w14:textId="77777777" w:rsidR="002C08FF" w:rsidRPr="00FF5124" w:rsidRDefault="002C08FF" w:rsidP="002D738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Источник наполнения</w:t>
            </w:r>
          </w:p>
        </w:tc>
      </w:tr>
      <w:tr w:rsidR="002D7385" w:rsidRPr="002933F6" w14:paraId="594E19B9" w14:textId="77777777" w:rsidTr="002D7385">
        <w:tc>
          <w:tcPr>
            <w:tcW w:w="1843" w:type="dxa"/>
          </w:tcPr>
          <w:p w14:paraId="7231D3C3" w14:textId="6F6E2FA2" w:rsidR="002D7385" w:rsidRPr="002933F6" w:rsidRDefault="002D7385" w:rsidP="002D738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  <w:lang w:val="en-US"/>
              </w:rPr>
            </w:pPr>
            <w:r w:rsidRPr="00F01789">
              <w:rPr>
                <w:rFonts w:ascii="Times New Roman" w:hAnsi="Times New Roman"/>
                <w:b/>
                <w:i/>
                <w:sz w:val="22"/>
              </w:rPr>
              <w:t>Брутто-глубина</w:t>
            </w:r>
          </w:p>
        </w:tc>
        <w:tc>
          <w:tcPr>
            <w:tcW w:w="1842" w:type="dxa"/>
          </w:tcPr>
          <w:p w14:paraId="7C95E0A3" w14:textId="113CFF66" w:rsidR="002D7385" w:rsidRPr="009C2D92" w:rsidRDefault="002D7385" w:rsidP="002D738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Глубина вкл. Упаковку</w:t>
            </w:r>
          </w:p>
        </w:tc>
        <w:tc>
          <w:tcPr>
            <w:tcW w:w="1276" w:type="dxa"/>
          </w:tcPr>
          <w:p w14:paraId="1CD7D6B6" w14:textId="394CCBB5" w:rsidR="002D7385" w:rsidRPr="002933F6" w:rsidRDefault="00425E5B" w:rsidP="002D738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1F54C395" w14:textId="174DBEEF" w:rsidR="002D7385" w:rsidRPr="002933F6" w:rsidRDefault="002D7385" w:rsidP="002D738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686" w:type="dxa"/>
          </w:tcPr>
          <w:p w14:paraId="11DFFF34" w14:textId="0CCD5A19" w:rsidR="002D7385" w:rsidRPr="002933F6" w:rsidRDefault="002D7385" w:rsidP="002D7385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  <w:lang w:val="en-US"/>
              </w:rPr>
            </w:pPr>
            <w:r>
              <w:rPr>
                <w:rFonts w:ascii="Times New Roman" w:hAnsi="Times New Roman"/>
                <w:sz w:val="22"/>
              </w:rPr>
              <w:t>(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InventTable</w:t>
            </w:r>
            <w:proofErr w:type="spellEnd"/>
            <w:r>
              <w:rPr>
                <w:rFonts w:ascii="Times New Roman" w:hAnsi="Times New Roman"/>
                <w:sz w:val="22"/>
              </w:rPr>
              <w:t>).</w:t>
            </w:r>
            <w:proofErr w:type="spellStart"/>
            <w:r w:rsidRPr="00F01789">
              <w:rPr>
                <w:rFonts w:ascii="Times New Roman" w:hAnsi="Times New Roman"/>
                <w:sz w:val="22"/>
                <w:lang w:val="en-US"/>
              </w:rPr>
              <w:t>WMS_</w:t>
            </w:r>
            <w:r>
              <w:rPr>
                <w:rFonts w:ascii="Times New Roman" w:hAnsi="Times New Roman"/>
                <w:sz w:val="22"/>
                <w:lang w:val="en-US"/>
              </w:rPr>
              <w:t>PIM</w:t>
            </w:r>
            <w:r w:rsidRPr="00F01789">
              <w:rPr>
                <w:rFonts w:ascii="Times New Roman" w:hAnsi="Times New Roman"/>
                <w:sz w:val="22"/>
                <w:lang w:val="en-US"/>
              </w:rPr>
              <w:t>grossDepth</w:t>
            </w:r>
            <w:proofErr w:type="spellEnd"/>
          </w:p>
        </w:tc>
      </w:tr>
      <w:tr w:rsidR="002D7385" w:rsidRPr="002933F6" w14:paraId="6FAEEE99" w14:textId="77777777" w:rsidTr="002D7385">
        <w:tc>
          <w:tcPr>
            <w:tcW w:w="1843" w:type="dxa"/>
          </w:tcPr>
          <w:p w14:paraId="243DB203" w14:textId="28AF5711" w:rsidR="002D7385" w:rsidRPr="002933F6" w:rsidRDefault="002D7385" w:rsidP="002D738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  <w:lang w:val="en-US"/>
              </w:rPr>
            </w:pPr>
            <w:r w:rsidRPr="00F01789">
              <w:rPr>
                <w:rFonts w:ascii="Times New Roman" w:hAnsi="Times New Roman"/>
                <w:b/>
                <w:i/>
                <w:sz w:val="22"/>
              </w:rPr>
              <w:t>Брутто-ширина</w:t>
            </w:r>
          </w:p>
        </w:tc>
        <w:tc>
          <w:tcPr>
            <w:tcW w:w="1842" w:type="dxa"/>
          </w:tcPr>
          <w:p w14:paraId="6DE2F4D4" w14:textId="6DC9B6DA" w:rsidR="002D7385" w:rsidRPr="009C2D92" w:rsidRDefault="002D7385" w:rsidP="002D738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Ширина вкл. упаковку</w:t>
            </w:r>
          </w:p>
        </w:tc>
        <w:tc>
          <w:tcPr>
            <w:tcW w:w="1276" w:type="dxa"/>
          </w:tcPr>
          <w:p w14:paraId="36D75DC1" w14:textId="0292D66E" w:rsidR="002D7385" w:rsidRPr="002933F6" w:rsidRDefault="00425E5B" w:rsidP="002D738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7F348EF3" w14:textId="383DF7B6" w:rsidR="002D7385" w:rsidRPr="002933F6" w:rsidRDefault="002D7385" w:rsidP="002D738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686" w:type="dxa"/>
          </w:tcPr>
          <w:p w14:paraId="1E5CF851" w14:textId="26B96577" w:rsidR="002D7385" w:rsidRPr="002933F6" w:rsidRDefault="002D7385" w:rsidP="002D7385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  <w:lang w:val="en-US"/>
              </w:rPr>
            </w:pPr>
            <w:r>
              <w:rPr>
                <w:rFonts w:ascii="Times New Roman" w:hAnsi="Times New Roman"/>
                <w:sz w:val="22"/>
              </w:rPr>
              <w:t>(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InventTable</w:t>
            </w:r>
            <w:proofErr w:type="spellEnd"/>
            <w:r>
              <w:rPr>
                <w:rFonts w:ascii="Times New Roman" w:hAnsi="Times New Roman"/>
                <w:sz w:val="22"/>
              </w:rPr>
              <w:t>).</w:t>
            </w:r>
            <w:proofErr w:type="spellStart"/>
            <w:r w:rsidRPr="00F01789">
              <w:rPr>
                <w:rFonts w:ascii="Times New Roman" w:hAnsi="Times New Roman"/>
                <w:sz w:val="22"/>
                <w:lang w:val="en-US"/>
              </w:rPr>
              <w:t>WMS_</w:t>
            </w:r>
            <w:r>
              <w:rPr>
                <w:rFonts w:ascii="Times New Roman" w:hAnsi="Times New Roman"/>
                <w:sz w:val="22"/>
                <w:lang w:val="en-US"/>
              </w:rPr>
              <w:t>PIM</w:t>
            </w:r>
            <w:r w:rsidRPr="00F01789">
              <w:rPr>
                <w:rFonts w:ascii="Times New Roman" w:hAnsi="Times New Roman"/>
                <w:sz w:val="22"/>
                <w:lang w:val="en-US"/>
              </w:rPr>
              <w:t>grossWidth</w:t>
            </w:r>
            <w:proofErr w:type="spellEnd"/>
          </w:p>
        </w:tc>
      </w:tr>
      <w:tr w:rsidR="002D7385" w:rsidRPr="002933F6" w14:paraId="08F5BAEE" w14:textId="77777777" w:rsidTr="002D7385">
        <w:tc>
          <w:tcPr>
            <w:tcW w:w="1843" w:type="dxa"/>
          </w:tcPr>
          <w:p w14:paraId="2504661C" w14:textId="4BC9A673" w:rsidR="002D7385" w:rsidRPr="002933F6" w:rsidRDefault="002D7385" w:rsidP="002D738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  <w:lang w:val="en-US"/>
              </w:rPr>
            </w:pPr>
            <w:r w:rsidRPr="00F01789">
              <w:rPr>
                <w:rFonts w:ascii="Times New Roman" w:hAnsi="Times New Roman"/>
                <w:b/>
                <w:i/>
                <w:sz w:val="22"/>
              </w:rPr>
              <w:t>Брутто-высота</w:t>
            </w:r>
          </w:p>
        </w:tc>
        <w:tc>
          <w:tcPr>
            <w:tcW w:w="1842" w:type="dxa"/>
          </w:tcPr>
          <w:p w14:paraId="34CE03D5" w14:textId="28B6B81E" w:rsidR="002D7385" w:rsidRPr="009C2D92" w:rsidRDefault="002D7385" w:rsidP="002D738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Высота вкл. упаковку</w:t>
            </w:r>
          </w:p>
        </w:tc>
        <w:tc>
          <w:tcPr>
            <w:tcW w:w="1276" w:type="dxa"/>
          </w:tcPr>
          <w:p w14:paraId="5E75DD0A" w14:textId="765D7E2E" w:rsidR="002D7385" w:rsidRPr="002933F6" w:rsidRDefault="00425E5B" w:rsidP="002D738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6AADC097" w14:textId="7996FCDF" w:rsidR="002D7385" w:rsidRPr="002933F6" w:rsidRDefault="002D7385" w:rsidP="002D738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686" w:type="dxa"/>
          </w:tcPr>
          <w:p w14:paraId="26C259A4" w14:textId="172CBF27" w:rsidR="002D7385" w:rsidRPr="002933F6" w:rsidRDefault="002D7385" w:rsidP="002D7385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  <w:lang w:val="en-US"/>
              </w:rPr>
            </w:pPr>
            <w:r>
              <w:rPr>
                <w:rFonts w:ascii="Times New Roman" w:hAnsi="Times New Roman"/>
                <w:sz w:val="22"/>
              </w:rPr>
              <w:t>(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InventTable</w:t>
            </w:r>
            <w:proofErr w:type="spellEnd"/>
            <w:r>
              <w:rPr>
                <w:rFonts w:ascii="Times New Roman" w:hAnsi="Times New Roman"/>
                <w:sz w:val="22"/>
              </w:rPr>
              <w:t>).</w:t>
            </w:r>
            <w:proofErr w:type="spellStart"/>
            <w:r w:rsidRPr="00F01789">
              <w:rPr>
                <w:rFonts w:ascii="Times New Roman" w:hAnsi="Times New Roman"/>
                <w:sz w:val="22"/>
                <w:lang w:val="en-US"/>
              </w:rPr>
              <w:t>WMS_</w:t>
            </w:r>
            <w:r>
              <w:rPr>
                <w:rFonts w:ascii="Times New Roman" w:hAnsi="Times New Roman"/>
                <w:sz w:val="22"/>
                <w:lang w:val="en-US"/>
              </w:rPr>
              <w:t>PIM</w:t>
            </w:r>
            <w:r w:rsidRPr="00F01789">
              <w:rPr>
                <w:rFonts w:ascii="Times New Roman" w:hAnsi="Times New Roman"/>
                <w:sz w:val="22"/>
                <w:lang w:val="en-US"/>
              </w:rPr>
              <w:t>grossHeight</w:t>
            </w:r>
            <w:proofErr w:type="spellEnd"/>
          </w:p>
        </w:tc>
      </w:tr>
      <w:tr w:rsidR="002D7385" w:rsidRPr="002933F6" w14:paraId="6B48C51E" w14:textId="77777777" w:rsidTr="002D7385">
        <w:tc>
          <w:tcPr>
            <w:tcW w:w="1843" w:type="dxa"/>
          </w:tcPr>
          <w:p w14:paraId="5610E179" w14:textId="04D25428" w:rsidR="002D7385" w:rsidRPr="00465ED4" w:rsidRDefault="002D7385" w:rsidP="002D738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  <w:lang w:val="en-US"/>
              </w:rPr>
            </w:pPr>
            <w:r w:rsidRPr="00F01789">
              <w:rPr>
                <w:rFonts w:ascii="Times New Roman" w:hAnsi="Times New Roman"/>
                <w:b/>
                <w:i/>
                <w:sz w:val="22"/>
              </w:rPr>
              <w:t>Объем</w:t>
            </w:r>
          </w:p>
        </w:tc>
        <w:tc>
          <w:tcPr>
            <w:tcW w:w="1842" w:type="dxa"/>
          </w:tcPr>
          <w:p w14:paraId="60A6D4D1" w14:textId="25313E3C" w:rsidR="002D7385" w:rsidRPr="009C2D92" w:rsidRDefault="002D7385" w:rsidP="002D738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Объем в кубических метрах</w:t>
            </w:r>
          </w:p>
        </w:tc>
        <w:tc>
          <w:tcPr>
            <w:tcW w:w="1276" w:type="dxa"/>
          </w:tcPr>
          <w:p w14:paraId="7B3F4B69" w14:textId="28728948" w:rsidR="002D7385" w:rsidRPr="002933F6" w:rsidRDefault="00425E5B" w:rsidP="002D738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463CF427" w14:textId="7C3D180B" w:rsidR="002D7385" w:rsidRPr="00140CC0" w:rsidRDefault="002D7385" w:rsidP="002D738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686" w:type="dxa"/>
          </w:tcPr>
          <w:p w14:paraId="2B6F637F" w14:textId="1C736A13" w:rsidR="002D7385" w:rsidRPr="002933F6" w:rsidRDefault="002D7385" w:rsidP="002D7385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  <w:lang w:val="en-US"/>
              </w:rPr>
            </w:pPr>
            <w:r>
              <w:rPr>
                <w:rFonts w:ascii="Times New Roman" w:hAnsi="Times New Roman"/>
                <w:sz w:val="22"/>
              </w:rPr>
              <w:t>(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InventTable</w:t>
            </w:r>
            <w:proofErr w:type="spellEnd"/>
            <w:r>
              <w:rPr>
                <w:rFonts w:ascii="Times New Roman" w:hAnsi="Times New Roman"/>
                <w:sz w:val="22"/>
              </w:rPr>
              <w:t>).</w:t>
            </w:r>
            <w:proofErr w:type="spellStart"/>
            <w:r w:rsidRPr="00F01789">
              <w:rPr>
                <w:rFonts w:ascii="Times New Roman" w:hAnsi="Times New Roman"/>
                <w:sz w:val="22"/>
                <w:lang w:val="en-US"/>
              </w:rPr>
              <w:t>WMS_</w:t>
            </w:r>
            <w:r>
              <w:rPr>
                <w:rFonts w:ascii="Times New Roman" w:hAnsi="Times New Roman"/>
                <w:sz w:val="22"/>
                <w:lang w:val="en-US"/>
              </w:rPr>
              <w:t>PIM</w:t>
            </w:r>
            <w:r w:rsidRPr="00F01789">
              <w:rPr>
                <w:rFonts w:ascii="Times New Roman" w:hAnsi="Times New Roman"/>
                <w:sz w:val="22"/>
                <w:lang w:val="en-US"/>
              </w:rPr>
              <w:t>UnitVolume</w:t>
            </w:r>
            <w:proofErr w:type="spellEnd"/>
          </w:p>
        </w:tc>
      </w:tr>
      <w:tr w:rsidR="00AE63AC" w:rsidRPr="002933F6" w14:paraId="679A0963" w14:textId="77777777" w:rsidTr="002D7385">
        <w:tc>
          <w:tcPr>
            <w:tcW w:w="1843" w:type="dxa"/>
          </w:tcPr>
          <w:p w14:paraId="491E3F9F" w14:textId="21067D23" w:rsidR="00AE63AC" w:rsidRPr="00465ED4" w:rsidRDefault="00AE63AC" w:rsidP="00AE63A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Вес товара</w:t>
            </w:r>
          </w:p>
        </w:tc>
        <w:tc>
          <w:tcPr>
            <w:tcW w:w="1842" w:type="dxa"/>
          </w:tcPr>
          <w:p w14:paraId="287B92A0" w14:textId="4D5B2DC4" w:rsidR="00AE63AC" w:rsidRDefault="00AE63AC" w:rsidP="00AE63A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Вес товара</w:t>
            </w:r>
          </w:p>
        </w:tc>
        <w:tc>
          <w:tcPr>
            <w:tcW w:w="1276" w:type="dxa"/>
          </w:tcPr>
          <w:p w14:paraId="27B4D221" w14:textId="684E769B" w:rsidR="00AE63AC" w:rsidRDefault="00AE63AC" w:rsidP="00AE63A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5EEDF2D6" w14:textId="25290EB2" w:rsidR="00AE63AC" w:rsidRDefault="00AE63AC" w:rsidP="00AE63A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686" w:type="dxa"/>
          </w:tcPr>
          <w:p w14:paraId="6989D415" w14:textId="2FB4874D" w:rsidR="00AE63AC" w:rsidRDefault="00AE63AC" w:rsidP="00AE63AC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(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InventTable</w:t>
            </w:r>
            <w:proofErr w:type="spellEnd"/>
            <w:r>
              <w:rPr>
                <w:rFonts w:ascii="Times New Roman" w:hAnsi="Times New Roman"/>
                <w:sz w:val="22"/>
              </w:rPr>
              <w:t>).</w:t>
            </w:r>
            <w:proofErr w:type="spellStart"/>
            <w:r w:rsidRPr="00BB7707">
              <w:rPr>
                <w:rFonts w:ascii="Times New Roman" w:hAnsi="Times New Roman"/>
                <w:sz w:val="22"/>
              </w:rPr>
              <w:t>WMS_</w:t>
            </w:r>
            <w:r w:rsidRPr="00465ED4">
              <w:rPr>
                <w:rFonts w:ascii="Times New Roman" w:hAnsi="Times New Roman"/>
                <w:sz w:val="22"/>
              </w:rPr>
              <w:t>WeightProduct</w:t>
            </w:r>
            <w:proofErr w:type="spellEnd"/>
          </w:p>
        </w:tc>
      </w:tr>
    </w:tbl>
    <w:p w14:paraId="45B8B633" w14:textId="77777777" w:rsidR="00AC0201" w:rsidRDefault="002C08FF" w:rsidP="002C08FF">
      <w:pPr>
        <w:pStyle w:val="a4"/>
        <w:numPr>
          <w:ilvl w:val="1"/>
          <w:numId w:val="23"/>
        </w:numPr>
      </w:pPr>
      <w:r>
        <w:t xml:space="preserve">Создать новую закладку на форме </w:t>
      </w:r>
      <w:r w:rsidRPr="00AC0201">
        <w:rPr>
          <w:b/>
        </w:rPr>
        <w:t>Характеристики размещения</w:t>
      </w:r>
      <w:r>
        <w:t xml:space="preserve"> (</w:t>
      </w:r>
      <w:r w:rsidRPr="00AC0201">
        <w:rPr>
          <w:b/>
        </w:rPr>
        <w:t xml:space="preserve">Управление запасами \ Обычный \ Используемые продукты \ группа кнопок Настройка \ кнопка </w:t>
      </w:r>
      <w:r w:rsidR="00AC0201" w:rsidRPr="00AC0201">
        <w:rPr>
          <w:b/>
        </w:rPr>
        <w:t>Характеристики размещения</w:t>
      </w:r>
      <w:r w:rsidR="00AC0201">
        <w:t>):</w:t>
      </w:r>
    </w:p>
    <w:p w14:paraId="456DCB41" w14:textId="77777777" w:rsidR="00AC0201" w:rsidRDefault="00AC0201" w:rsidP="00AC0201">
      <w:pPr>
        <w:pStyle w:val="a4"/>
        <w:numPr>
          <w:ilvl w:val="2"/>
          <w:numId w:val="23"/>
        </w:numPr>
      </w:pPr>
      <w:r>
        <w:t xml:space="preserve">Закладка </w:t>
      </w:r>
      <w:r w:rsidRPr="00AC0201">
        <w:rPr>
          <w:b/>
        </w:rPr>
        <w:t>Разное</w:t>
      </w:r>
    </w:p>
    <w:p w14:paraId="249E4018" w14:textId="77777777" w:rsidR="00C016F2" w:rsidRDefault="002C08FF" w:rsidP="00C016F2">
      <w:pPr>
        <w:pStyle w:val="a4"/>
        <w:numPr>
          <w:ilvl w:val="1"/>
          <w:numId w:val="23"/>
        </w:numPr>
      </w:pPr>
      <w:r>
        <w:t xml:space="preserve"> </w:t>
      </w:r>
      <w:r w:rsidR="00C016F2">
        <w:t xml:space="preserve">Создать новые поля на закладке </w:t>
      </w:r>
      <w:r w:rsidR="00C016F2" w:rsidRPr="00C016F2">
        <w:rPr>
          <w:b/>
        </w:rPr>
        <w:t>Разное</w:t>
      </w:r>
      <w:r w:rsidR="00C016F2">
        <w:t xml:space="preserve">, которая находится на форме </w:t>
      </w:r>
      <w:r w:rsidR="00C016F2" w:rsidRPr="00AC0201">
        <w:rPr>
          <w:b/>
        </w:rPr>
        <w:t>Характеристики размещения</w:t>
      </w:r>
      <w:r w:rsidR="00C016F2">
        <w:t xml:space="preserve"> (</w:t>
      </w:r>
      <w:r w:rsidR="00C016F2" w:rsidRPr="00AC0201">
        <w:rPr>
          <w:b/>
        </w:rPr>
        <w:t>Управление запасами \ Обычный \ Используемые продукты \ группа кнопок Настройка \ кнопка Характеристики размещения</w:t>
      </w:r>
      <w:r w:rsidR="00C016F2">
        <w:t>):</w:t>
      </w:r>
    </w:p>
    <w:tbl>
      <w:tblPr>
        <w:tblStyle w:val="afe"/>
        <w:tblW w:w="10206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1843"/>
        <w:gridCol w:w="1842"/>
        <w:gridCol w:w="1276"/>
        <w:gridCol w:w="1559"/>
        <w:gridCol w:w="3686"/>
      </w:tblGrid>
      <w:tr w:rsidR="00C016F2" w:rsidRPr="00FF5124" w14:paraId="67398D8D" w14:textId="77777777" w:rsidTr="002D7385">
        <w:trPr>
          <w:trHeight w:val="999"/>
        </w:trPr>
        <w:tc>
          <w:tcPr>
            <w:tcW w:w="1843" w:type="dxa"/>
            <w:shd w:val="clear" w:color="auto" w:fill="D9D9D9" w:themeFill="background1" w:themeFillShade="D9"/>
          </w:tcPr>
          <w:p w14:paraId="51555591" w14:textId="77777777" w:rsidR="00C016F2" w:rsidRPr="00FF5124" w:rsidRDefault="00C016F2" w:rsidP="002D738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Имя поля</w:t>
            </w:r>
          </w:p>
        </w:tc>
        <w:tc>
          <w:tcPr>
            <w:tcW w:w="1842" w:type="dxa"/>
            <w:shd w:val="clear" w:color="auto" w:fill="D9D9D9" w:themeFill="background1" w:themeFillShade="D9"/>
          </w:tcPr>
          <w:p w14:paraId="51C08EEA" w14:textId="77777777" w:rsidR="00C016F2" w:rsidRPr="00FF5124" w:rsidRDefault="00C016F2" w:rsidP="002D738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Подсказка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63378EC8" w14:textId="77777777" w:rsidR="00C016F2" w:rsidRPr="00FF5124" w:rsidRDefault="00C016F2" w:rsidP="002D738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Доступность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656D7E73" w14:textId="77777777" w:rsidR="00C016F2" w:rsidRPr="00FF5124" w:rsidRDefault="00C016F2" w:rsidP="002D738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Значение по умолчанию</w:t>
            </w:r>
          </w:p>
        </w:tc>
        <w:tc>
          <w:tcPr>
            <w:tcW w:w="3686" w:type="dxa"/>
            <w:shd w:val="clear" w:color="auto" w:fill="D9D9D9" w:themeFill="background1" w:themeFillShade="D9"/>
          </w:tcPr>
          <w:p w14:paraId="3498DBEB" w14:textId="77777777" w:rsidR="00C016F2" w:rsidRPr="00FF5124" w:rsidRDefault="00C016F2" w:rsidP="002D738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Источник наполнения</w:t>
            </w:r>
          </w:p>
        </w:tc>
      </w:tr>
      <w:tr w:rsidR="00576CB5" w:rsidRPr="002933F6" w14:paraId="1F7EA710" w14:textId="77777777" w:rsidTr="002D7385">
        <w:tc>
          <w:tcPr>
            <w:tcW w:w="1843" w:type="dxa"/>
          </w:tcPr>
          <w:p w14:paraId="25F8497E" w14:textId="7D7F1207" w:rsidR="00576CB5" w:rsidRPr="00576CB5" w:rsidRDefault="00576CB5" w:rsidP="00576CB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 w:rsidRPr="006B34BB">
              <w:rPr>
                <w:rFonts w:ascii="Times New Roman" w:hAnsi="Times New Roman"/>
                <w:b/>
                <w:i/>
                <w:sz w:val="22"/>
              </w:rPr>
              <w:t xml:space="preserve">Верифицировано в </w:t>
            </w:r>
            <w:r w:rsidRPr="006B34BB">
              <w:rPr>
                <w:rFonts w:ascii="Times New Roman" w:hAnsi="Times New Roman"/>
                <w:b/>
                <w:i/>
                <w:sz w:val="22"/>
                <w:lang w:val="en-US"/>
              </w:rPr>
              <w:t>WMS</w:t>
            </w:r>
          </w:p>
        </w:tc>
        <w:tc>
          <w:tcPr>
            <w:tcW w:w="1842" w:type="dxa"/>
          </w:tcPr>
          <w:p w14:paraId="4128367F" w14:textId="722876A2" w:rsidR="00576CB5" w:rsidRPr="009C2D92" w:rsidRDefault="00576CB5" w:rsidP="00576CB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 xml:space="preserve">ВГХ товара обсчитаны в </w:t>
            </w:r>
            <w:r>
              <w:rPr>
                <w:rFonts w:ascii="Times New Roman" w:hAnsi="Times New Roman"/>
                <w:i/>
                <w:sz w:val="22"/>
                <w:lang w:val="en-US"/>
              </w:rPr>
              <w:t>WMS</w:t>
            </w:r>
          </w:p>
        </w:tc>
        <w:tc>
          <w:tcPr>
            <w:tcW w:w="1276" w:type="dxa"/>
          </w:tcPr>
          <w:p w14:paraId="3EBF8A2B" w14:textId="3C5668E1" w:rsidR="00576CB5" w:rsidRPr="002933F6" w:rsidRDefault="00576CB5" w:rsidP="00576CB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552459E7" w14:textId="5A02468B" w:rsidR="00576CB5" w:rsidRPr="002933F6" w:rsidRDefault="00576CB5" w:rsidP="00576CB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686" w:type="dxa"/>
          </w:tcPr>
          <w:p w14:paraId="6E99DB4A" w14:textId="2E0FE667" w:rsidR="00576CB5" w:rsidRPr="00576CB5" w:rsidRDefault="00576CB5" w:rsidP="00576CB5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  <w:lang w:val="en-US"/>
              </w:rPr>
              <w:t>(</w:t>
            </w:r>
            <w:proofErr w:type="spellStart"/>
            <w:r w:rsidRPr="00576CB5">
              <w:rPr>
                <w:rFonts w:ascii="Times New Roman" w:hAnsi="Times New Roman"/>
                <w:sz w:val="22"/>
                <w:lang w:val="en-US"/>
              </w:rPr>
              <w:t>WMS_ItemSetupForAllocation</w:t>
            </w:r>
            <w:proofErr w:type="spellEnd"/>
            <w:r>
              <w:rPr>
                <w:rFonts w:ascii="Times New Roman" w:hAnsi="Times New Roman"/>
                <w:sz w:val="22"/>
                <w:lang w:val="en-US"/>
              </w:rPr>
              <w:t>)</w:t>
            </w:r>
            <w:r>
              <w:rPr>
                <w:rFonts w:ascii="Times New Roman" w:hAnsi="Times New Roman"/>
                <w:sz w:val="22"/>
              </w:rPr>
              <w:t>.</w:t>
            </w:r>
            <w:r>
              <w:rPr>
                <w:rFonts w:ascii="Times New Roman" w:hAnsi="Times New Roman"/>
                <w:sz w:val="22"/>
                <w:lang w:val="en-US"/>
              </w:rPr>
              <w:t>WMS</w:t>
            </w:r>
            <w:r w:rsidRPr="006B34BB">
              <w:rPr>
                <w:rFonts w:ascii="Times New Roman" w:hAnsi="Times New Roman"/>
                <w:sz w:val="22"/>
              </w:rPr>
              <w:t>_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VerifiedInWMS</w:t>
            </w:r>
            <w:proofErr w:type="spellEnd"/>
          </w:p>
        </w:tc>
      </w:tr>
      <w:tr w:rsidR="00576CB5" w:rsidRPr="002933F6" w14:paraId="3B143AA5" w14:textId="77777777" w:rsidTr="002D7385">
        <w:tc>
          <w:tcPr>
            <w:tcW w:w="1843" w:type="dxa"/>
          </w:tcPr>
          <w:p w14:paraId="58DBC9FB" w14:textId="28CE208C" w:rsidR="00576CB5" w:rsidRPr="002933F6" w:rsidRDefault="00576CB5" w:rsidP="00576CB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  <w:lang w:val="en-US"/>
              </w:rPr>
            </w:pPr>
            <w:r w:rsidRPr="006B34BB">
              <w:rPr>
                <w:rFonts w:ascii="Times New Roman" w:hAnsi="Times New Roman"/>
                <w:b/>
                <w:i/>
                <w:sz w:val="22"/>
              </w:rPr>
              <w:t>Сотрудник</w:t>
            </w:r>
          </w:p>
        </w:tc>
        <w:tc>
          <w:tcPr>
            <w:tcW w:w="1842" w:type="dxa"/>
          </w:tcPr>
          <w:p w14:paraId="02E092BB" w14:textId="0C176FA0" w:rsidR="00576CB5" w:rsidRPr="009C2D92" w:rsidRDefault="00576CB5" w:rsidP="00576CB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Кто выполнил обсчет ВГХ</w:t>
            </w:r>
          </w:p>
        </w:tc>
        <w:tc>
          <w:tcPr>
            <w:tcW w:w="1276" w:type="dxa"/>
          </w:tcPr>
          <w:p w14:paraId="7C69BCAA" w14:textId="1D9E6D48" w:rsidR="00576CB5" w:rsidRPr="002933F6" w:rsidRDefault="00576CB5" w:rsidP="00576CB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7F77B074" w14:textId="61D3313B" w:rsidR="00576CB5" w:rsidRPr="002933F6" w:rsidRDefault="00576CB5" w:rsidP="00576CB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686" w:type="dxa"/>
          </w:tcPr>
          <w:p w14:paraId="2DB95C3C" w14:textId="7BE0B4F3" w:rsidR="00576CB5" w:rsidRPr="002933F6" w:rsidRDefault="00576CB5" w:rsidP="00576CB5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  <w:lang w:val="en-US"/>
              </w:rPr>
            </w:pPr>
            <w:r>
              <w:rPr>
                <w:rFonts w:ascii="Times New Roman" w:hAnsi="Times New Roman"/>
                <w:sz w:val="22"/>
                <w:lang w:val="en-US"/>
              </w:rPr>
              <w:t>(</w:t>
            </w:r>
            <w:proofErr w:type="spellStart"/>
            <w:r w:rsidRPr="00576CB5">
              <w:rPr>
                <w:rFonts w:ascii="Times New Roman" w:hAnsi="Times New Roman"/>
                <w:sz w:val="22"/>
                <w:lang w:val="en-US"/>
              </w:rPr>
              <w:t>WMS_ItemSetupForAllocation</w:t>
            </w:r>
            <w:proofErr w:type="spellEnd"/>
            <w:r>
              <w:rPr>
                <w:rFonts w:ascii="Times New Roman" w:hAnsi="Times New Roman"/>
                <w:sz w:val="22"/>
                <w:lang w:val="en-US"/>
              </w:rPr>
              <w:t>)</w:t>
            </w:r>
            <w:r>
              <w:rPr>
                <w:rFonts w:ascii="Times New Roman" w:hAnsi="Times New Roman"/>
                <w:sz w:val="22"/>
              </w:rPr>
              <w:t>.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WMS_EmplId</w:t>
            </w:r>
            <w:proofErr w:type="spellEnd"/>
          </w:p>
        </w:tc>
      </w:tr>
      <w:tr w:rsidR="008601DF" w:rsidRPr="002933F6" w14:paraId="6094A806" w14:textId="77777777" w:rsidTr="002D7385">
        <w:tc>
          <w:tcPr>
            <w:tcW w:w="1843" w:type="dxa"/>
          </w:tcPr>
          <w:p w14:paraId="79A35020" w14:textId="39FA447D" w:rsidR="008601DF" w:rsidRPr="006B34BB" w:rsidRDefault="008601DF" w:rsidP="00576CB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lastRenderedPageBreak/>
              <w:t>ФИО сотрудника</w:t>
            </w:r>
          </w:p>
        </w:tc>
        <w:tc>
          <w:tcPr>
            <w:tcW w:w="1842" w:type="dxa"/>
          </w:tcPr>
          <w:p w14:paraId="0945DB3B" w14:textId="3F2A8A36" w:rsidR="008601DF" w:rsidRDefault="008601DF" w:rsidP="00576CB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ФИО сотрудника кто выполнил обсчет ВГХ</w:t>
            </w:r>
          </w:p>
        </w:tc>
        <w:tc>
          <w:tcPr>
            <w:tcW w:w="1276" w:type="dxa"/>
          </w:tcPr>
          <w:p w14:paraId="57F826CC" w14:textId="049F6679" w:rsidR="008601DF" w:rsidRDefault="008601DF" w:rsidP="00576CB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65F53B12" w14:textId="10F7ECBC" w:rsidR="008601DF" w:rsidRDefault="008601DF" w:rsidP="00576CB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686" w:type="dxa"/>
          </w:tcPr>
          <w:p w14:paraId="0BE80F03" w14:textId="4A1A20C3" w:rsidR="008601DF" w:rsidRPr="008601DF" w:rsidRDefault="008B65DD" w:rsidP="008B65DD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См. п. 4.5.2.</w:t>
            </w:r>
          </w:p>
        </w:tc>
      </w:tr>
      <w:tr w:rsidR="00576CB5" w:rsidRPr="002933F6" w14:paraId="3DB700C7" w14:textId="77777777" w:rsidTr="002D7385">
        <w:tc>
          <w:tcPr>
            <w:tcW w:w="1843" w:type="dxa"/>
          </w:tcPr>
          <w:p w14:paraId="121AA569" w14:textId="19B6B4C4" w:rsidR="00576CB5" w:rsidRPr="00576CB5" w:rsidRDefault="00576CB5" w:rsidP="00576CB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 w:rsidRPr="006B34BB">
              <w:rPr>
                <w:rFonts w:ascii="Times New Roman" w:hAnsi="Times New Roman"/>
                <w:b/>
                <w:i/>
                <w:sz w:val="22"/>
              </w:rPr>
              <w:t>Дата и время верификации</w:t>
            </w:r>
          </w:p>
        </w:tc>
        <w:tc>
          <w:tcPr>
            <w:tcW w:w="1842" w:type="dxa"/>
          </w:tcPr>
          <w:p w14:paraId="23485BFA" w14:textId="06557BEC" w:rsidR="00576CB5" w:rsidRPr="009C2D92" w:rsidRDefault="00576CB5" w:rsidP="00576CB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Когда был выполнен обсчет ВГХ</w:t>
            </w:r>
          </w:p>
        </w:tc>
        <w:tc>
          <w:tcPr>
            <w:tcW w:w="1276" w:type="dxa"/>
          </w:tcPr>
          <w:p w14:paraId="29FD4D74" w14:textId="4C111ED7" w:rsidR="00576CB5" w:rsidRPr="002933F6" w:rsidRDefault="00576CB5" w:rsidP="00576CB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7591277D" w14:textId="47D8F279" w:rsidR="00576CB5" w:rsidRPr="002933F6" w:rsidRDefault="00576CB5" w:rsidP="00576CB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686" w:type="dxa"/>
          </w:tcPr>
          <w:p w14:paraId="5CA4EA22" w14:textId="72218A77" w:rsidR="00576CB5" w:rsidRPr="00576CB5" w:rsidRDefault="00576CB5" w:rsidP="00576CB5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  <w:lang w:val="en-US"/>
              </w:rPr>
              <w:t>(</w:t>
            </w:r>
            <w:proofErr w:type="spellStart"/>
            <w:r w:rsidRPr="00576CB5">
              <w:rPr>
                <w:rFonts w:ascii="Times New Roman" w:hAnsi="Times New Roman"/>
                <w:sz w:val="22"/>
                <w:lang w:val="en-US"/>
              </w:rPr>
              <w:t>WMS_ItemSetupForAllocation</w:t>
            </w:r>
            <w:proofErr w:type="spellEnd"/>
            <w:r>
              <w:rPr>
                <w:rFonts w:ascii="Times New Roman" w:hAnsi="Times New Roman"/>
                <w:sz w:val="22"/>
                <w:lang w:val="en-US"/>
              </w:rPr>
              <w:t>)</w:t>
            </w:r>
            <w:r>
              <w:rPr>
                <w:rFonts w:ascii="Times New Roman" w:hAnsi="Times New Roman"/>
                <w:sz w:val="22"/>
              </w:rPr>
              <w:t>.</w:t>
            </w:r>
            <w:r>
              <w:rPr>
                <w:rFonts w:ascii="Times New Roman" w:hAnsi="Times New Roman"/>
                <w:sz w:val="22"/>
                <w:lang w:val="en-US"/>
              </w:rPr>
              <w:t>WMS</w:t>
            </w:r>
            <w:r w:rsidRPr="00576CB5">
              <w:rPr>
                <w:rFonts w:ascii="Times New Roman" w:hAnsi="Times New Roman"/>
                <w:sz w:val="22"/>
              </w:rPr>
              <w:t>_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VerifiedDateTime</w:t>
            </w:r>
            <w:proofErr w:type="spellEnd"/>
          </w:p>
        </w:tc>
      </w:tr>
    </w:tbl>
    <w:p w14:paraId="69057848" w14:textId="6302F9ED" w:rsidR="00BE5852" w:rsidRDefault="00152A51" w:rsidP="00152A51">
      <w:pPr>
        <w:pStyle w:val="a4"/>
        <w:numPr>
          <w:ilvl w:val="1"/>
          <w:numId w:val="23"/>
        </w:numPr>
      </w:pPr>
      <w:r>
        <w:t>Изменить вывод на экран</w:t>
      </w:r>
      <w:r w:rsidR="00834CFD">
        <w:t xml:space="preserve"> формы </w:t>
      </w:r>
      <w:r w:rsidR="00834CFD" w:rsidRPr="00B462BE">
        <w:rPr>
          <w:b/>
        </w:rPr>
        <w:t>Обновление характеристик по номенклатуре</w:t>
      </w:r>
      <w:r w:rsidR="00834CFD">
        <w:t xml:space="preserve"> (</w:t>
      </w:r>
      <w:r w:rsidR="00834CFD" w:rsidRPr="00B462BE">
        <w:rPr>
          <w:b/>
        </w:rPr>
        <w:t>Управление запасами \ Периодические операции \ Управление складом \ Обновление характеристик по номенклатуре</w:t>
      </w:r>
      <w:r w:rsidR="00834CFD">
        <w:t>):</w:t>
      </w:r>
    </w:p>
    <w:p w14:paraId="043AF628" w14:textId="1D050F25" w:rsidR="00834CFD" w:rsidRDefault="00834CFD" w:rsidP="00834CFD">
      <w:pPr>
        <w:pStyle w:val="a4"/>
        <w:numPr>
          <w:ilvl w:val="2"/>
          <w:numId w:val="23"/>
        </w:numPr>
      </w:pPr>
      <w:r>
        <w:t>Сейчас</w:t>
      </w:r>
      <w:r w:rsidR="00B462BE">
        <w:t>,</w:t>
      </w:r>
      <w:r>
        <w:t xml:space="preserve"> при нажатии на пункт меню</w:t>
      </w:r>
      <w:r w:rsidR="00B462BE">
        <w:t xml:space="preserve"> </w:t>
      </w:r>
      <w:r w:rsidR="00B462BE" w:rsidRPr="00B462BE">
        <w:rPr>
          <w:b/>
        </w:rPr>
        <w:t>Обновление характеристик по номенклатуре</w:t>
      </w:r>
      <w:r>
        <w:t xml:space="preserve"> система </w:t>
      </w:r>
      <w:r w:rsidR="00B462BE">
        <w:t xml:space="preserve">просто выводит на экран форму </w:t>
      </w:r>
      <w:r w:rsidR="00B462BE" w:rsidRPr="00B462BE">
        <w:rPr>
          <w:b/>
        </w:rPr>
        <w:t>Обновление характеристик по номенклатуре</w:t>
      </w:r>
      <w:r w:rsidR="00B462BE">
        <w:t xml:space="preserve">; </w:t>
      </w:r>
    </w:p>
    <w:p w14:paraId="5ADAEF11" w14:textId="285EACD2" w:rsidR="00FE29CA" w:rsidRDefault="00276A77" w:rsidP="00FE29CA">
      <w:pPr>
        <w:pStyle w:val="a4"/>
        <w:numPr>
          <w:ilvl w:val="2"/>
          <w:numId w:val="23"/>
        </w:numPr>
      </w:pPr>
      <w:r>
        <w:t>Нужно изменить чтобы при</w:t>
      </w:r>
      <w:r w:rsidR="00FE29CA">
        <w:t xml:space="preserve"> нажатии на пункт меню </w:t>
      </w:r>
      <w:r w:rsidR="00FE29CA" w:rsidRPr="00B462BE">
        <w:rPr>
          <w:b/>
        </w:rPr>
        <w:t>Обновление характеристик по номенклатуре</w:t>
      </w:r>
      <w:r w:rsidR="00FE29CA">
        <w:rPr>
          <w:b/>
        </w:rPr>
        <w:t xml:space="preserve"> </w:t>
      </w:r>
      <w:r w:rsidR="00FE29CA">
        <w:t>система должна выводить на экран диалоговое окно с полем</w:t>
      </w:r>
      <w:r>
        <w:t xml:space="preserve"> и кнопками</w:t>
      </w:r>
      <w:r w:rsidR="00FE29CA">
        <w:t>:</w:t>
      </w:r>
      <w:r>
        <w:br/>
      </w:r>
      <w:r w:rsidRPr="00276A77">
        <w:rPr>
          <w:b/>
        </w:rPr>
        <w:t>Поле диалогового окна</w:t>
      </w:r>
      <w:r>
        <w:t>:</w:t>
      </w:r>
    </w:p>
    <w:tbl>
      <w:tblPr>
        <w:tblStyle w:val="afe"/>
        <w:tblW w:w="10206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1843"/>
        <w:gridCol w:w="1842"/>
        <w:gridCol w:w="1276"/>
        <w:gridCol w:w="1559"/>
        <w:gridCol w:w="3686"/>
      </w:tblGrid>
      <w:tr w:rsidR="00FE29CA" w:rsidRPr="00FF5124" w14:paraId="22B27BA9" w14:textId="77777777" w:rsidTr="00FE29CA">
        <w:trPr>
          <w:trHeight w:val="999"/>
        </w:trPr>
        <w:tc>
          <w:tcPr>
            <w:tcW w:w="1843" w:type="dxa"/>
            <w:shd w:val="clear" w:color="auto" w:fill="D9D9D9" w:themeFill="background1" w:themeFillShade="D9"/>
          </w:tcPr>
          <w:p w14:paraId="1C1249E0" w14:textId="77777777" w:rsidR="00FE29CA" w:rsidRPr="00FF5124" w:rsidRDefault="00FE29CA" w:rsidP="00FE29C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Имя поля</w:t>
            </w:r>
          </w:p>
        </w:tc>
        <w:tc>
          <w:tcPr>
            <w:tcW w:w="1842" w:type="dxa"/>
            <w:shd w:val="clear" w:color="auto" w:fill="D9D9D9" w:themeFill="background1" w:themeFillShade="D9"/>
          </w:tcPr>
          <w:p w14:paraId="04A8E308" w14:textId="77777777" w:rsidR="00FE29CA" w:rsidRPr="00FF5124" w:rsidRDefault="00FE29CA" w:rsidP="00FE29C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Подсказка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5E1A566A" w14:textId="77777777" w:rsidR="00FE29CA" w:rsidRPr="00FF5124" w:rsidRDefault="00FE29CA" w:rsidP="00FE29C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Доступность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3371F64D" w14:textId="77777777" w:rsidR="00FE29CA" w:rsidRPr="00FF5124" w:rsidRDefault="00FE29CA" w:rsidP="00FE29C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Значение по умолчанию</w:t>
            </w:r>
          </w:p>
        </w:tc>
        <w:tc>
          <w:tcPr>
            <w:tcW w:w="3686" w:type="dxa"/>
            <w:shd w:val="clear" w:color="auto" w:fill="D9D9D9" w:themeFill="background1" w:themeFillShade="D9"/>
          </w:tcPr>
          <w:p w14:paraId="3602C0FD" w14:textId="77777777" w:rsidR="00FE29CA" w:rsidRPr="00FF5124" w:rsidRDefault="00FE29CA" w:rsidP="00FE29C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Источник наполнения</w:t>
            </w:r>
          </w:p>
        </w:tc>
      </w:tr>
      <w:tr w:rsidR="00FE29CA" w:rsidRPr="00FE29CA" w14:paraId="27071C2F" w14:textId="77777777" w:rsidTr="00FE29CA">
        <w:tc>
          <w:tcPr>
            <w:tcW w:w="1843" w:type="dxa"/>
          </w:tcPr>
          <w:p w14:paraId="3EA04876" w14:textId="77777777" w:rsidR="00FE29CA" w:rsidRPr="002933F6" w:rsidRDefault="00FE29CA" w:rsidP="00FE29C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  <w:lang w:val="en-US"/>
              </w:rPr>
            </w:pPr>
            <w:r w:rsidRPr="006B34BB">
              <w:rPr>
                <w:rFonts w:ascii="Times New Roman" w:hAnsi="Times New Roman"/>
                <w:b/>
                <w:i/>
                <w:sz w:val="22"/>
              </w:rPr>
              <w:t>Сотрудник</w:t>
            </w:r>
          </w:p>
        </w:tc>
        <w:tc>
          <w:tcPr>
            <w:tcW w:w="1842" w:type="dxa"/>
          </w:tcPr>
          <w:p w14:paraId="2608AE03" w14:textId="78D56C20" w:rsidR="00FE29CA" w:rsidRPr="009C2D92" w:rsidRDefault="00FE29CA" w:rsidP="00FE29C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Отсканировать ШК сотрудника</w:t>
            </w:r>
          </w:p>
        </w:tc>
        <w:tc>
          <w:tcPr>
            <w:tcW w:w="1276" w:type="dxa"/>
          </w:tcPr>
          <w:p w14:paraId="36086615" w14:textId="77777777" w:rsidR="00FE29CA" w:rsidRPr="002933F6" w:rsidRDefault="00FE29CA" w:rsidP="00FE29C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7B4107EC" w14:textId="77777777" w:rsidR="00FE29CA" w:rsidRPr="002933F6" w:rsidRDefault="00FE29CA" w:rsidP="00FE29C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686" w:type="dxa"/>
          </w:tcPr>
          <w:p w14:paraId="08D9CFD7" w14:textId="748831D8" w:rsidR="00FE29CA" w:rsidRPr="00FE29CA" w:rsidRDefault="00FE29CA" w:rsidP="00FE29CA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proofErr w:type="spellStart"/>
            <w:r w:rsidRPr="00FE29CA">
              <w:rPr>
                <w:rFonts w:ascii="Times New Roman" w:hAnsi="Times New Roman"/>
                <w:b/>
                <w:i/>
                <w:sz w:val="22"/>
              </w:rPr>
              <w:t>Штрихкод</w:t>
            </w:r>
            <w:proofErr w:type="spellEnd"/>
            <w:r w:rsidRPr="00FE29CA">
              <w:rPr>
                <w:rFonts w:ascii="Times New Roman" w:hAnsi="Times New Roman"/>
                <w:b/>
                <w:i/>
                <w:sz w:val="22"/>
              </w:rPr>
              <w:t xml:space="preserve"> сотрудника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 w:rsidRPr="00FE29CA">
              <w:rPr>
                <w:rFonts w:ascii="Times New Roman" w:hAnsi="Times New Roman"/>
                <w:sz w:val="22"/>
              </w:rPr>
              <w:t>(</w:t>
            </w:r>
            <w:proofErr w:type="spellStart"/>
            <w:r w:rsidRPr="00FE29CA">
              <w:rPr>
                <w:rFonts w:ascii="Times New Roman" w:hAnsi="Times New Roman"/>
                <w:sz w:val="22"/>
              </w:rPr>
              <w:t>HcmWorker</w:t>
            </w:r>
            <w:proofErr w:type="spellEnd"/>
            <w:r w:rsidRPr="00FE29CA">
              <w:rPr>
                <w:rFonts w:ascii="Times New Roman" w:hAnsi="Times New Roman"/>
                <w:sz w:val="22"/>
              </w:rPr>
              <w:t>).</w:t>
            </w:r>
            <w:proofErr w:type="spellStart"/>
            <w:r w:rsidRPr="00FE29CA">
              <w:rPr>
                <w:rFonts w:ascii="Times New Roman" w:hAnsi="Times New Roman"/>
                <w:sz w:val="22"/>
              </w:rPr>
              <w:t>WMS_EmplBarCodeNum</w:t>
            </w:r>
            <w:proofErr w:type="spellEnd"/>
          </w:p>
        </w:tc>
      </w:tr>
    </w:tbl>
    <w:p w14:paraId="754CA966" w14:textId="7AFC3A1C" w:rsidR="00276A77" w:rsidRDefault="00276A77" w:rsidP="00276A77">
      <w:pPr>
        <w:pStyle w:val="a4"/>
        <w:ind w:left="804" w:firstLine="0"/>
      </w:pPr>
      <w:r w:rsidRPr="00276A77">
        <w:rPr>
          <w:b/>
        </w:rPr>
        <w:t>Кнопки диалогового окна</w:t>
      </w:r>
      <w:r>
        <w:t>:</w:t>
      </w:r>
    </w:p>
    <w:tbl>
      <w:tblPr>
        <w:tblStyle w:val="afe"/>
        <w:tblW w:w="10206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1843"/>
        <w:gridCol w:w="2835"/>
        <w:gridCol w:w="2409"/>
        <w:gridCol w:w="3119"/>
      </w:tblGrid>
      <w:tr w:rsidR="00276A77" w14:paraId="5452D4FE" w14:textId="77777777" w:rsidTr="00276A77">
        <w:trPr>
          <w:trHeight w:val="999"/>
        </w:trPr>
        <w:tc>
          <w:tcPr>
            <w:tcW w:w="1843" w:type="dxa"/>
            <w:shd w:val="clear" w:color="auto" w:fill="D9D9D9" w:themeFill="background1" w:themeFillShade="D9"/>
          </w:tcPr>
          <w:p w14:paraId="190B99CE" w14:textId="77777777" w:rsidR="00276A77" w:rsidRPr="00FF5124" w:rsidRDefault="00276A77" w:rsidP="00276A7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 xml:space="preserve">Имя </w:t>
            </w:r>
            <w:r>
              <w:rPr>
                <w:rFonts w:ascii="Times New Roman" w:hAnsi="Times New Roman"/>
                <w:b/>
              </w:rPr>
              <w:t>кнопки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14:paraId="6D182F1A" w14:textId="77777777" w:rsidR="00276A77" w:rsidRPr="00FF5124" w:rsidRDefault="00276A77" w:rsidP="00276A7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Подсказка</w:t>
            </w:r>
          </w:p>
        </w:tc>
        <w:tc>
          <w:tcPr>
            <w:tcW w:w="2409" w:type="dxa"/>
            <w:shd w:val="clear" w:color="auto" w:fill="D9D9D9" w:themeFill="background1" w:themeFillShade="D9"/>
          </w:tcPr>
          <w:p w14:paraId="53D3EC49" w14:textId="77777777" w:rsidR="00276A77" w:rsidRPr="00FF5124" w:rsidRDefault="00276A77" w:rsidP="00276A7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Доступность</w:t>
            </w:r>
          </w:p>
        </w:tc>
        <w:tc>
          <w:tcPr>
            <w:tcW w:w="3119" w:type="dxa"/>
            <w:shd w:val="clear" w:color="auto" w:fill="D9D9D9" w:themeFill="background1" w:themeFillShade="D9"/>
          </w:tcPr>
          <w:p w14:paraId="041C7F78" w14:textId="77777777" w:rsidR="00276A77" w:rsidRDefault="00276A77" w:rsidP="00276A7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Действие</w:t>
            </w:r>
          </w:p>
        </w:tc>
      </w:tr>
      <w:tr w:rsidR="00276A77" w:rsidRPr="002933F6" w14:paraId="221DD906" w14:textId="77777777" w:rsidTr="00276A77">
        <w:tc>
          <w:tcPr>
            <w:tcW w:w="1843" w:type="dxa"/>
          </w:tcPr>
          <w:p w14:paraId="08C1E92C" w14:textId="4FDBAAB3" w:rsidR="00276A77" w:rsidRPr="002933F6" w:rsidRDefault="00276A77" w:rsidP="00276A7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</w:rPr>
            </w:pPr>
            <w:r w:rsidRPr="002933F6">
              <w:rPr>
                <w:rFonts w:ascii="Times New Roman" w:hAnsi="Times New Roman"/>
                <w:b/>
                <w:sz w:val="22"/>
              </w:rPr>
              <w:t>[</w:t>
            </w:r>
            <w:r>
              <w:rPr>
                <w:rFonts w:ascii="Times New Roman" w:hAnsi="Times New Roman"/>
                <w:b/>
                <w:sz w:val="22"/>
              </w:rPr>
              <w:t>ОК</w:t>
            </w:r>
            <w:r w:rsidRPr="002933F6">
              <w:rPr>
                <w:rFonts w:ascii="Times New Roman" w:hAnsi="Times New Roman"/>
                <w:b/>
                <w:sz w:val="22"/>
              </w:rPr>
              <w:t>]</w:t>
            </w:r>
          </w:p>
        </w:tc>
        <w:tc>
          <w:tcPr>
            <w:tcW w:w="2835" w:type="dxa"/>
          </w:tcPr>
          <w:p w14:paraId="121AE8BF" w14:textId="37DFEC77" w:rsidR="00276A77" w:rsidRPr="002933F6" w:rsidRDefault="00276A77" w:rsidP="00276A7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Подтвердить ввод ШК сотрудника</w:t>
            </w:r>
          </w:p>
        </w:tc>
        <w:tc>
          <w:tcPr>
            <w:tcW w:w="2409" w:type="dxa"/>
          </w:tcPr>
          <w:p w14:paraId="2D5F9DDC" w14:textId="77777777" w:rsidR="00276A77" w:rsidRPr="002933F6" w:rsidRDefault="00276A77" w:rsidP="00276A7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2933F6"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3119" w:type="dxa"/>
          </w:tcPr>
          <w:p w14:paraId="4837DCC9" w14:textId="35A1F54D" w:rsidR="00276A77" w:rsidRPr="002933F6" w:rsidRDefault="00276A77" w:rsidP="00276A7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При нажатии на данную кнопку система должна выполнить логику пункта 4.3.</w:t>
            </w:r>
          </w:p>
        </w:tc>
      </w:tr>
      <w:tr w:rsidR="00276A77" w:rsidRPr="002933F6" w14:paraId="36FFDE71" w14:textId="77777777" w:rsidTr="00276A77">
        <w:tc>
          <w:tcPr>
            <w:tcW w:w="1843" w:type="dxa"/>
          </w:tcPr>
          <w:p w14:paraId="12818033" w14:textId="4AAB558D" w:rsidR="00276A77" w:rsidRPr="002933F6" w:rsidRDefault="00276A77" w:rsidP="00276A7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</w:rPr>
            </w:pPr>
            <w:r w:rsidRPr="002933F6">
              <w:rPr>
                <w:rFonts w:ascii="Times New Roman" w:hAnsi="Times New Roman"/>
                <w:b/>
                <w:sz w:val="22"/>
              </w:rPr>
              <w:t>[</w:t>
            </w:r>
            <w:r>
              <w:rPr>
                <w:rFonts w:ascii="Times New Roman" w:hAnsi="Times New Roman"/>
                <w:b/>
                <w:sz w:val="22"/>
              </w:rPr>
              <w:t>Отмена</w:t>
            </w:r>
            <w:r w:rsidRPr="002933F6">
              <w:rPr>
                <w:rFonts w:ascii="Times New Roman" w:hAnsi="Times New Roman"/>
                <w:b/>
                <w:sz w:val="22"/>
              </w:rPr>
              <w:t>]</w:t>
            </w:r>
          </w:p>
        </w:tc>
        <w:tc>
          <w:tcPr>
            <w:tcW w:w="2835" w:type="dxa"/>
          </w:tcPr>
          <w:p w14:paraId="0D1FD323" w14:textId="3A01B01F" w:rsidR="00276A77" w:rsidRPr="002933F6" w:rsidRDefault="00276A77" w:rsidP="00276A7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Закрыть форму</w:t>
            </w:r>
          </w:p>
        </w:tc>
        <w:tc>
          <w:tcPr>
            <w:tcW w:w="2409" w:type="dxa"/>
          </w:tcPr>
          <w:p w14:paraId="18F39872" w14:textId="1C5446BA" w:rsidR="00276A77" w:rsidRPr="002933F6" w:rsidRDefault="00276A77" w:rsidP="00276A7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3119" w:type="dxa"/>
          </w:tcPr>
          <w:p w14:paraId="542BFFC4" w14:textId="0FEAC8D0" w:rsidR="00276A77" w:rsidRDefault="00276A77" w:rsidP="00276A7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При нажатии на данную кнопку система должна закрыть диалоговое окно без применения изменений.</w:t>
            </w:r>
          </w:p>
        </w:tc>
      </w:tr>
    </w:tbl>
    <w:p w14:paraId="33A572DF" w14:textId="0BF29BB8" w:rsidR="00276A77" w:rsidRDefault="00276A77" w:rsidP="00276A77">
      <w:pPr>
        <w:pStyle w:val="a4"/>
        <w:ind w:left="804" w:firstLine="0"/>
      </w:pPr>
    </w:p>
    <w:p w14:paraId="54D5A069" w14:textId="326DA6D1" w:rsidR="00722C08" w:rsidRDefault="00722C08" w:rsidP="00722C08">
      <w:pPr>
        <w:pStyle w:val="a4"/>
        <w:numPr>
          <w:ilvl w:val="1"/>
          <w:numId w:val="23"/>
        </w:numPr>
      </w:pPr>
      <w:r>
        <w:t xml:space="preserve">Изменить вывод на экран формы </w:t>
      </w:r>
      <w:r w:rsidRPr="00B462BE">
        <w:rPr>
          <w:b/>
        </w:rPr>
        <w:t>Обновление характеристик по номенклатуре</w:t>
      </w:r>
      <w:r>
        <w:rPr>
          <w:b/>
        </w:rPr>
        <w:t xml:space="preserve"> </w:t>
      </w:r>
      <w:proofErr w:type="spellStart"/>
      <w:r>
        <w:rPr>
          <w:b/>
          <w:lang w:val="en-US"/>
        </w:rPr>
        <w:t>InfoScan</w:t>
      </w:r>
      <w:proofErr w:type="spellEnd"/>
      <w:r>
        <w:t xml:space="preserve"> (</w:t>
      </w:r>
      <w:r w:rsidRPr="00B462BE">
        <w:rPr>
          <w:b/>
        </w:rPr>
        <w:t>Управление запасами \ Периодические операции \ Управление складом \ Обновление характеристик по номенклатуре</w:t>
      </w:r>
      <w:r w:rsidR="00276A77" w:rsidRPr="00276A77">
        <w:rPr>
          <w:b/>
        </w:rPr>
        <w:t xml:space="preserve"> </w:t>
      </w:r>
      <w:proofErr w:type="spellStart"/>
      <w:r w:rsidR="00276A77">
        <w:rPr>
          <w:b/>
          <w:lang w:val="en-US"/>
        </w:rPr>
        <w:t>InfoScan</w:t>
      </w:r>
      <w:proofErr w:type="spellEnd"/>
      <w:r>
        <w:t>):</w:t>
      </w:r>
    </w:p>
    <w:p w14:paraId="2277B772" w14:textId="006D3172" w:rsidR="00722C08" w:rsidRDefault="00722C08" w:rsidP="00722C08">
      <w:pPr>
        <w:pStyle w:val="a4"/>
        <w:numPr>
          <w:ilvl w:val="2"/>
          <w:numId w:val="23"/>
        </w:numPr>
      </w:pPr>
      <w:r>
        <w:t xml:space="preserve">Сейчас, при нажатии на пункт меню </w:t>
      </w:r>
      <w:r w:rsidRPr="00B462BE">
        <w:rPr>
          <w:b/>
        </w:rPr>
        <w:t>Обновление характеристик по номенклатуре</w:t>
      </w:r>
      <w:r w:rsidR="00276A77" w:rsidRPr="00276A77">
        <w:rPr>
          <w:b/>
        </w:rPr>
        <w:t xml:space="preserve"> </w:t>
      </w:r>
      <w:proofErr w:type="spellStart"/>
      <w:r w:rsidR="00276A77">
        <w:rPr>
          <w:b/>
          <w:lang w:val="en-US"/>
        </w:rPr>
        <w:t>InfoScan</w:t>
      </w:r>
      <w:proofErr w:type="spellEnd"/>
      <w:r>
        <w:t xml:space="preserve"> система просто выводит на экран форму </w:t>
      </w:r>
      <w:r w:rsidRPr="00B462BE">
        <w:rPr>
          <w:b/>
        </w:rPr>
        <w:t>Обновление характеристик по номенклатуре</w:t>
      </w:r>
      <w:r w:rsidR="00276A77" w:rsidRPr="00276A77">
        <w:rPr>
          <w:b/>
        </w:rPr>
        <w:t xml:space="preserve"> </w:t>
      </w:r>
      <w:proofErr w:type="spellStart"/>
      <w:r w:rsidR="00276A77">
        <w:rPr>
          <w:b/>
          <w:lang w:val="en-US"/>
        </w:rPr>
        <w:t>InfoScan</w:t>
      </w:r>
      <w:proofErr w:type="spellEnd"/>
      <w:r>
        <w:t xml:space="preserve">; </w:t>
      </w:r>
    </w:p>
    <w:p w14:paraId="65C563BB" w14:textId="5EAE07E1" w:rsidR="00722C08" w:rsidRDefault="00276A77" w:rsidP="00722C08">
      <w:pPr>
        <w:pStyle w:val="a4"/>
        <w:numPr>
          <w:ilvl w:val="2"/>
          <w:numId w:val="23"/>
        </w:numPr>
      </w:pPr>
      <w:r>
        <w:t>Нужно изменить чтобы при</w:t>
      </w:r>
      <w:r w:rsidR="00722C08">
        <w:t xml:space="preserve"> нажатии на пункт меню </w:t>
      </w:r>
      <w:r w:rsidR="00722C08" w:rsidRPr="00B462BE">
        <w:rPr>
          <w:b/>
        </w:rPr>
        <w:t>Обновление характеристик по номенклатуре</w:t>
      </w:r>
      <w:r w:rsidRPr="00276A77">
        <w:rPr>
          <w:b/>
        </w:rPr>
        <w:t xml:space="preserve"> </w:t>
      </w:r>
      <w:proofErr w:type="spellStart"/>
      <w:r>
        <w:rPr>
          <w:b/>
          <w:lang w:val="en-US"/>
        </w:rPr>
        <w:t>InfoScan</w:t>
      </w:r>
      <w:proofErr w:type="spellEnd"/>
      <w:r w:rsidR="00722C08">
        <w:rPr>
          <w:b/>
        </w:rPr>
        <w:t xml:space="preserve"> </w:t>
      </w:r>
      <w:r w:rsidR="00722C08">
        <w:t>система должна выводить на экран диалоговое окно с полем:</w:t>
      </w:r>
      <w:r>
        <w:br/>
      </w:r>
      <w:r w:rsidRPr="00276A77">
        <w:rPr>
          <w:b/>
        </w:rPr>
        <w:t>Поле диалогового окна</w:t>
      </w:r>
      <w:r>
        <w:t>:</w:t>
      </w:r>
    </w:p>
    <w:tbl>
      <w:tblPr>
        <w:tblStyle w:val="afe"/>
        <w:tblW w:w="10206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1843"/>
        <w:gridCol w:w="1842"/>
        <w:gridCol w:w="1276"/>
        <w:gridCol w:w="1559"/>
        <w:gridCol w:w="3686"/>
      </w:tblGrid>
      <w:tr w:rsidR="00722C08" w:rsidRPr="00FF5124" w14:paraId="2E26EB28" w14:textId="77777777" w:rsidTr="00276A77">
        <w:trPr>
          <w:trHeight w:val="999"/>
        </w:trPr>
        <w:tc>
          <w:tcPr>
            <w:tcW w:w="1843" w:type="dxa"/>
            <w:shd w:val="clear" w:color="auto" w:fill="D9D9D9" w:themeFill="background1" w:themeFillShade="D9"/>
          </w:tcPr>
          <w:p w14:paraId="608FFC89" w14:textId="77777777" w:rsidR="00722C08" w:rsidRPr="00FF5124" w:rsidRDefault="00722C08" w:rsidP="00276A7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Имя поля</w:t>
            </w:r>
          </w:p>
        </w:tc>
        <w:tc>
          <w:tcPr>
            <w:tcW w:w="1842" w:type="dxa"/>
            <w:shd w:val="clear" w:color="auto" w:fill="D9D9D9" w:themeFill="background1" w:themeFillShade="D9"/>
          </w:tcPr>
          <w:p w14:paraId="0ED7FA6D" w14:textId="77777777" w:rsidR="00722C08" w:rsidRPr="00FF5124" w:rsidRDefault="00722C08" w:rsidP="00276A7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Подсказка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0EAED53B" w14:textId="77777777" w:rsidR="00722C08" w:rsidRPr="00FF5124" w:rsidRDefault="00722C08" w:rsidP="00276A7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Доступность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643703A9" w14:textId="77777777" w:rsidR="00722C08" w:rsidRPr="00FF5124" w:rsidRDefault="00722C08" w:rsidP="00276A7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Значение по умолчанию</w:t>
            </w:r>
          </w:p>
        </w:tc>
        <w:tc>
          <w:tcPr>
            <w:tcW w:w="3686" w:type="dxa"/>
            <w:shd w:val="clear" w:color="auto" w:fill="D9D9D9" w:themeFill="background1" w:themeFillShade="D9"/>
          </w:tcPr>
          <w:p w14:paraId="2D945252" w14:textId="77777777" w:rsidR="00722C08" w:rsidRPr="00FF5124" w:rsidRDefault="00722C08" w:rsidP="00276A7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Источник наполнения</w:t>
            </w:r>
          </w:p>
        </w:tc>
      </w:tr>
      <w:tr w:rsidR="00722C08" w:rsidRPr="00FE29CA" w14:paraId="31AB47DF" w14:textId="77777777" w:rsidTr="00276A77">
        <w:tc>
          <w:tcPr>
            <w:tcW w:w="1843" w:type="dxa"/>
          </w:tcPr>
          <w:p w14:paraId="26182F6E" w14:textId="77777777" w:rsidR="00722C08" w:rsidRPr="002933F6" w:rsidRDefault="00722C08" w:rsidP="00276A7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  <w:lang w:val="en-US"/>
              </w:rPr>
            </w:pPr>
            <w:r w:rsidRPr="006B34BB">
              <w:rPr>
                <w:rFonts w:ascii="Times New Roman" w:hAnsi="Times New Roman"/>
                <w:b/>
                <w:i/>
                <w:sz w:val="22"/>
              </w:rPr>
              <w:t>Сотрудник</w:t>
            </w:r>
          </w:p>
        </w:tc>
        <w:tc>
          <w:tcPr>
            <w:tcW w:w="1842" w:type="dxa"/>
          </w:tcPr>
          <w:p w14:paraId="08E056E5" w14:textId="77777777" w:rsidR="00722C08" w:rsidRPr="009C2D92" w:rsidRDefault="00722C08" w:rsidP="00276A7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Отсканировать ШК сотрудника</w:t>
            </w:r>
          </w:p>
        </w:tc>
        <w:tc>
          <w:tcPr>
            <w:tcW w:w="1276" w:type="dxa"/>
          </w:tcPr>
          <w:p w14:paraId="2172510E" w14:textId="77777777" w:rsidR="00722C08" w:rsidRPr="002933F6" w:rsidRDefault="00722C08" w:rsidP="00276A7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399C52F7" w14:textId="77777777" w:rsidR="00722C08" w:rsidRPr="002933F6" w:rsidRDefault="00722C08" w:rsidP="00276A7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686" w:type="dxa"/>
          </w:tcPr>
          <w:p w14:paraId="3D278F25" w14:textId="77777777" w:rsidR="00722C08" w:rsidRPr="00FE29CA" w:rsidRDefault="00722C08" w:rsidP="00276A77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proofErr w:type="spellStart"/>
            <w:r w:rsidRPr="00FE29CA">
              <w:rPr>
                <w:rFonts w:ascii="Times New Roman" w:hAnsi="Times New Roman"/>
                <w:b/>
                <w:i/>
                <w:sz w:val="22"/>
              </w:rPr>
              <w:t>Штрихкод</w:t>
            </w:r>
            <w:proofErr w:type="spellEnd"/>
            <w:r w:rsidRPr="00FE29CA">
              <w:rPr>
                <w:rFonts w:ascii="Times New Roman" w:hAnsi="Times New Roman"/>
                <w:b/>
                <w:i/>
                <w:sz w:val="22"/>
              </w:rPr>
              <w:t xml:space="preserve"> сотрудника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 w:rsidRPr="00FE29CA">
              <w:rPr>
                <w:rFonts w:ascii="Times New Roman" w:hAnsi="Times New Roman"/>
                <w:sz w:val="22"/>
              </w:rPr>
              <w:t>(</w:t>
            </w:r>
            <w:proofErr w:type="spellStart"/>
            <w:r w:rsidRPr="00FE29CA">
              <w:rPr>
                <w:rFonts w:ascii="Times New Roman" w:hAnsi="Times New Roman"/>
                <w:sz w:val="22"/>
              </w:rPr>
              <w:t>HcmWorker</w:t>
            </w:r>
            <w:proofErr w:type="spellEnd"/>
            <w:r w:rsidRPr="00FE29CA">
              <w:rPr>
                <w:rFonts w:ascii="Times New Roman" w:hAnsi="Times New Roman"/>
                <w:sz w:val="22"/>
              </w:rPr>
              <w:t>).</w:t>
            </w:r>
            <w:proofErr w:type="spellStart"/>
            <w:r w:rsidRPr="00FE29CA">
              <w:rPr>
                <w:rFonts w:ascii="Times New Roman" w:hAnsi="Times New Roman"/>
                <w:sz w:val="22"/>
              </w:rPr>
              <w:t>WMS_EmplBarCodeNum</w:t>
            </w:r>
            <w:proofErr w:type="spellEnd"/>
          </w:p>
        </w:tc>
      </w:tr>
    </w:tbl>
    <w:p w14:paraId="0B05FBE2" w14:textId="77777777" w:rsidR="00276A77" w:rsidRDefault="00276A77" w:rsidP="00276A77">
      <w:pPr>
        <w:pStyle w:val="a4"/>
        <w:ind w:left="804" w:firstLine="0"/>
      </w:pPr>
      <w:r w:rsidRPr="00276A77">
        <w:rPr>
          <w:b/>
        </w:rPr>
        <w:lastRenderedPageBreak/>
        <w:t>Кнопки диалогового окна</w:t>
      </w:r>
      <w:r>
        <w:t>:</w:t>
      </w:r>
    </w:p>
    <w:tbl>
      <w:tblPr>
        <w:tblStyle w:val="afe"/>
        <w:tblW w:w="10206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1843"/>
        <w:gridCol w:w="2835"/>
        <w:gridCol w:w="2409"/>
        <w:gridCol w:w="3119"/>
      </w:tblGrid>
      <w:tr w:rsidR="00276A77" w14:paraId="3F5CC22C" w14:textId="77777777" w:rsidTr="00276A77">
        <w:trPr>
          <w:trHeight w:val="999"/>
        </w:trPr>
        <w:tc>
          <w:tcPr>
            <w:tcW w:w="1843" w:type="dxa"/>
            <w:shd w:val="clear" w:color="auto" w:fill="D9D9D9" w:themeFill="background1" w:themeFillShade="D9"/>
          </w:tcPr>
          <w:p w14:paraId="7F9CB5C9" w14:textId="77777777" w:rsidR="00276A77" w:rsidRPr="00FF5124" w:rsidRDefault="00276A77" w:rsidP="00276A7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 xml:space="preserve">Имя </w:t>
            </w:r>
            <w:r>
              <w:rPr>
                <w:rFonts w:ascii="Times New Roman" w:hAnsi="Times New Roman"/>
                <w:b/>
              </w:rPr>
              <w:t>кнопки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14:paraId="39F6D210" w14:textId="77777777" w:rsidR="00276A77" w:rsidRPr="00FF5124" w:rsidRDefault="00276A77" w:rsidP="00276A7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Подсказка</w:t>
            </w:r>
          </w:p>
        </w:tc>
        <w:tc>
          <w:tcPr>
            <w:tcW w:w="2409" w:type="dxa"/>
            <w:shd w:val="clear" w:color="auto" w:fill="D9D9D9" w:themeFill="background1" w:themeFillShade="D9"/>
          </w:tcPr>
          <w:p w14:paraId="4CE574F9" w14:textId="77777777" w:rsidR="00276A77" w:rsidRPr="00FF5124" w:rsidRDefault="00276A77" w:rsidP="00276A7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Доступность</w:t>
            </w:r>
          </w:p>
        </w:tc>
        <w:tc>
          <w:tcPr>
            <w:tcW w:w="3119" w:type="dxa"/>
            <w:shd w:val="clear" w:color="auto" w:fill="D9D9D9" w:themeFill="background1" w:themeFillShade="D9"/>
          </w:tcPr>
          <w:p w14:paraId="19C54109" w14:textId="77777777" w:rsidR="00276A77" w:rsidRDefault="00276A77" w:rsidP="00276A7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Действие</w:t>
            </w:r>
          </w:p>
        </w:tc>
      </w:tr>
      <w:tr w:rsidR="00276A77" w:rsidRPr="002933F6" w14:paraId="23D89255" w14:textId="77777777" w:rsidTr="00276A77">
        <w:tc>
          <w:tcPr>
            <w:tcW w:w="1843" w:type="dxa"/>
          </w:tcPr>
          <w:p w14:paraId="6491EBE5" w14:textId="77777777" w:rsidR="00276A77" w:rsidRPr="002933F6" w:rsidRDefault="00276A77" w:rsidP="00276A7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</w:rPr>
            </w:pPr>
            <w:r w:rsidRPr="002933F6">
              <w:rPr>
                <w:rFonts w:ascii="Times New Roman" w:hAnsi="Times New Roman"/>
                <w:b/>
                <w:sz w:val="22"/>
              </w:rPr>
              <w:t>[</w:t>
            </w:r>
            <w:r>
              <w:rPr>
                <w:rFonts w:ascii="Times New Roman" w:hAnsi="Times New Roman"/>
                <w:b/>
                <w:sz w:val="22"/>
              </w:rPr>
              <w:t>ОК</w:t>
            </w:r>
            <w:r w:rsidRPr="002933F6">
              <w:rPr>
                <w:rFonts w:ascii="Times New Roman" w:hAnsi="Times New Roman"/>
                <w:b/>
                <w:sz w:val="22"/>
              </w:rPr>
              <w:t>]</w:t>
            </w:r>
          </w:p>
        </w:tc>
        <w:tc>
          <w:tcPr>
            <w:tcW w:w="2835" w:type="dxa"/>
          </w:tcPr>
          <w:p w14:paraId="4D13AF32" w14:textId="77777777" w:rsidR="00276A77" w:rsidRPr="002933F6" w:rsidRDefault="00276A77" w:rsidP="00276A7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Подтвердить ввод ШК сотрудника</w:t>
            </w:r>
          </w:p>
        </w:tc>
        <w:tc>
          <w:tcPr>
            <w:tcW w:w="2409" w:type="dxa"/>
          </w:tcPr>
          <w:p w14:paraId="0734E670" w14:textId="77777777" w:rsidR="00276A77" w:rsidRPr="002933F6" w:rsidRDefault="00276A77" w:rsidP="00276A7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2933F6"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3119" w:type="dxa"/>
          </w:tcPr>
          <w:p w14:paraId="1378FEED" w14:textId="7D8C824E" w:rsidR="00276A77" w:rsidRPr="002933F6" w:rsidRDefault="008601DF" w:rsidP="00276A7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При нажатии на данную кнопку система должна выполнить логику пункта 4.4.</w:t>
            </w:r>
          </w:p>
        </w:tc>
      </w:tr>
      <w:tr w:rsidR="00276A77" w:rsidRPr="002933F6" w14:paraId="0C908F2F" w14:textId="77777777" w:rsidTr="00276A77">
        <w:tc>
          <w:tcPr>
            <w:tcW w:w="1843" w:type="dxa"/>
          </w:tcPr>
          <w:p w14:paraId="46727E40" w14:textId="77777777" w:rsidR="00276A77" w:rsidRPr="002933F6" w:rsidRDefault="00276A77" w:rsidP="00276A7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</w:rPr>
            </w:pPr>
            <w:r w:rsidRPr="002933F6">
              <w:rPr>
                <w:rFonts w:ascii="Times New Roman" w:hAnsi="Times New Roman"/>
                <w:b/>
                <w:sz w:val="22"/>
              </w:rPr>
              <w:t>[</w:t>
            </w:r>
            <w:r>
              <w:rPr>
                <w:rFonts w:ascii="Times New Roman" w:hAnsi="Times New Roman"/>
                <w:b/>
                <w:sz w:val="22"/>
              </w:rPr>
              <w:t>Отмена</w:t>
            </w:r>
            <w:r w:rsidRPr="002933F6">
              <w:rPr>
                <w:rFonts w:ascii="Times New Roman" w:hAnsi="Times New Roman"/>
                <w:b/>
                <w:sz w:val="22"/>
              </w:rPr>
              <w:t>]</w:t>
            </w:r>
          </w:p>
        </w:tc>
        <w:tc>
          <w:tcPr>
            <w:tcW w:w="2835" w:type="dxa"/>
          </w:tcPr>
          <w:p w14:paraId="31624002" w14:textId="77777777" w:rsidR="00276A77" w:rsidRPr="002933F6" w:rsidRDefault="00276A77" w:rsidP="00276A7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Закрыть форму</w:t>
            </w:r>
          </w:p>
        </w:tc>
        <w:tc>
          <w:tcPr>
            <w:tcW w:w="2409" w:type="dxa"/>
          </w:tcPr>
          <w:p w14:paraId="213E4FA4" w14:textId="77777777" w:rsidR="00276A77" w:rsidRPr="002933F6" w:rsidRDefault="00276A77" w:rsidP="00276A7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3119" w:type="dxa"/>
          </w:tcPr>
          <w:p w14:paraId="6E8201EB" w14:textId="7F857991" w:rsidR="00276A77" w:rsidRDefault="00276A77" w:rsidP="00276A7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При нажатии на данную кнопку система должна закрыть диалоговое окно без применения изменений.</w:t>
            </w:r>
          </w:p>
        </w:tc>
      </w:tr>
    </w:tbl>
    <w:p w14:paraId="3C871F8C" w14:textId="24AF8593" w:rsidR="00FE29CA" w:rsidRDefault="00722C08" w:rsidP="00276A77">
      <w:pPr>
        <w:pStyle w:val="a4"/>
        <w:ind w:left="804" w:firstLine="0"/>
      </w:pPr>
      <w:r>
        <w:br/>
      </w:r>
    </w:p>
    <w:p w14:paraId="5B191894" w14:textId="092BBB66" w:rsidR="00895E2C" w:rsidRPr="00290D24" w:rsidRDefault="008457D5" w:rsidP="00722C08">
      <w:pPr>
        <w:pStyle w:val="10"/>
        <w:numPr>
          <w:ilvl w:val="0"/>
          <w:numId w:val="23"/>
        </w:numPr>
        <w:rPr>
          <w:rFonts w:cs="Times New Roman"/>
        </w:rPr>
      </w:pPr>
      <w:bookmarkStart w:id="6" w:name="_Toc309597746"/>
      <w:r w:rsidRPr="00290D24">
        <w:rPr>
          <w:rFonts w:cs="Times New Roman"/>
        </w:rPr>
        <w:t>Алгоритмы</w:t>
      </w:r>
      <w:bookmarkStart w:id="7" w:name="_Toc309597747"/>
      <w:bookmarkEnd w:id="6"/>
    </w:p>
    <w:p w14:paraId="1C252A32" w14:textId="4C542B14" w:rsidR="00F237A9" w:rsidRDefault="007759B5" w:rsidP="00722C08">
      <w:pPr>
        <w:pStyle w:val="a4"/>
        <w:numPr>
          <w:ilvl w:val="1"/>
          <w:numId w:val="23"/>
        </w:numPr>
      </w:pPr>
      <w:r w:rsidRPr="007759B5">
        <w:rPr>
          <w:b/>
          <w:u w:val="single"/>
        </w:rPr>
        <w:t>Как работает сейчас:</w:t>
      </w:r>
      <w:r>
        <w:br/>
        <w:t xml:space="preserve">Сейчас система </w:t>
      </w:r>
      <w:proofErr w:type="spellStart"/>
      <w:r w:rsidRPr="007759B5">
        <w:rPr>
          <w:b/>
          <w:lang w:val="en-US"/>
        </w:rPr>
        <w:t>Kashka</w:t>
      </w:r>
      <w:proofErr w:type="spellEnd"/>
      <w:r w:rsidRPr="007759B5">
        <w:t xml:space="preserve"> </w:t>
      </w:r>
      <w:r>
        <w:t xml:space="preserve">обращается в систему </w:t>
      </w:r>
      <w:r w:rsidRPr="007759B5">
        <w:rPr>
          <w:b/>
          <w:lang w:val="en-US"/>
        </w:rPr>
        <w:t>WMS</w:t>
      </w:r>
      <w:r w:rsidRPr="007759B5">
        <w:t xml:space="preserve"> </w:t>
      </w:r>
      <w:r>
        <w:t xml:space="preserve">через метод </w:t>
      </w:r>
      <w:r w:rsidRPr="007759B5">
        <w:rPr>
          <w:i/>
          <w:lang w:val="en-US"/>
        </w:rPr>
        <w:t>process</w:t>
      </w:r>
      <w:r w:rsidRPr="007759B5">
        <w:t xml:space="preserve"> </w:t>
      </w:r>
      <w:r>
        <w:t xml:space="preserve">класса </w:t>
      </w:r>
      <w:proofErr w:type="spellStart"/>
      <w:r w:rsidRPr="007759B5">
        <w:rPr>
          <w:b/>
        </w:rPr>
        <w:t>KFK_PIMItemProcessor</w:t>
      </w:r>
      <w:proofErr w:type="spellEnd"/>
      <w:r>
        <w:t>, затем при выполнении метода</w:t>
      </w:r>
      <w:r w:rsidRPr="007759B5">
        <w:rPr>
          <w:i/>
        </w:rPr>
        <w:t xml:space="preserve"> </w:t>
      </w:r>
      <w:proofErr w:type="spellStart"/>
      <w:r w:rsidRPr="007759B5">
        <w:rPr>
          <w:i/>
        </w:rPr>
        <w:t>updateInventTable</w:t>
      </w:r>
      <w:proofErr w:type="spellEnd"/>
      <w:r>
        <w:t xml:space="preserve"> этого же класса происходит наполнение полей</w:t>
      </w:r>
      <w:r w:rsidR="007A169F">
        <w:t xml:space="preserve"> формы </w:t>
      </w:r>
      <w:r w:rsidR="007A169F" w:rsidRPr="004E6690">
        <w:rPr>
          <w:b/>
        </w:rPr>
        <w:t>Характеристики размещения</w:t>
      </w:r>
      <w:r w:rsidR="007A169F">
        <w:rPr>
          <w:b/>
        </w:rPr>
        <w:t xml:space="preserve"> </w:t>
      </w:r>
      <w:r w:rsidR="007A169F" w:rsidRPr="007A169F">
        <w:t>(</w:t>
      </w:r>
      <w:r w:rsidR="007A169F" w:rsidRPr="00AC0201">
        <w:rPr>
          <w:b/>
        </w:rPr>
        <w:t>Управление запасами \ Обычный \ Используемые продукты \ группа кнопок Настройка \ кнопка Характеристики размещения</w:t>
      </w:r>
      <w:r w:rsidR="007A169F" w:rsidRPr="007A169F">
        <w:t>)</w:t>
      </w:r>
      <w:r>
        <w:t xml:space="preserve">, согласно настройкам сопоставления полей между системой </w:t>
      </w:r>
      <w:r w:rsidRPr="007068D5">
        <w:rPr>
          <w:b/>
          <w:lang w:val="en-US"/>
        </w:rPr>
        <w:t>WMS</w:t>
      </w:r>
      <w:r w:rsidRPr="007759B5">
        <w:t xml:space="preserve"> </w:t>
      </w:r>
      <w:r>
        <w:t xml:space="preserve">и </w:t>
      </w:r>
      <w:proofErr w:type="spellStart"/>
      <w:r w:rsidRPr="007068D5">
        <w:rPr>
          <w:b/>
          <w:lang w:val="en-US"/>
        </w:rPr>
        <w:t>Kashka</w:t>
      </w:r>
      <w:proofErr w:type="spellEnd"/>
      <w:r>
        <w:t xml:space="preserve"> на форме </w:t>
      </w:r>
      <w:r w:rsidRPr="007759B5">
        <w:rPr>
          <w:b/>
        </w:rPr>
        <w:t xml:space="preserve">Преобразования полей сообщения </w:t>
      </w:r>
      <w:proofErr w:type="spellStart"/>
      <w:r w:rsidRPr="007759B5">
        <w:rPr>
          <w:b/>
          <w:lang w:val="en-US"/>
        </w:rPr>
        <w:t>Kashka</w:t>
      </w:r>
      <w:proofErr w:type="spellEnd"/>
      <w:r w:rsidRPr="007759B5">
        <w:t xml:space="preserve"> (</w:t>
      </w:r>
      <w:r w:rsidRPr="007759B5">
        <w:rPr>
          <w:b/>
        </w:rPr>
        <w:t xml:space="preserve">Администрирование системы \ Настройка \ </w:t>
      </w:r>
      <w:proofErr w:type="spellStart"/>
      <w:r w:rsidRPr="007759B5">
        <w:rPr>
          <w:b/>
          <w:lang w:val="en-US"/>
        </w:rPr>
        <w:t>Kashka</w:t>
      </w:r>
      <w:proofErr w:type="spellEnd"/>
      <w:r w:rsidRPr="007759B5">
        <w:rPr>
          <w:b/>
        </w:rPr>
        <w:t xml:space="preserve"> \ Обработка сообщений </w:t>
      </w:r>
      <w:proofErr w:type="spellStart"/>
      <w:r w:rsidRPr="007759B5">
        <w:rPr>
          <w:b/>
          <w:lang w:val="en-US"/>
        </w:rPr>
        <w:t>Kashka</w:t>
      </w:r>
      <w:proofErr w:type="spellEnd"/>
      <w:r w:rsidRPr="007759B5">
        <w:rPr>
          <w:b/>
        </w:rPr>
        <w:t xml:space="preserve"> \ класс сообщения </w:t>
      </w:r>
      <w:proofErr w:type="spellStart"/>
      <w:r w:rsidRPr="007759B5">
        <w:rPr>
          <w:b/>
        </w:rPr>
        <w:t>PIMItem</w:t>
      </w:r>
      <w:proofErr w:type="spellEnd"/>
      <w:r w:rsidRPr="007759B5">
        <w:rPr>
          <w:b/>
        </w:rPr>
        <w:t xml:space="preserve"> \ кнопка Преобразование полей</w:t>
      </w:r>
      <w:r w:rsidRPr="007759B5">
        <w:t>)</w:t>
      </w:r>
      <w:r w:rsidR="007068D5">
        <w:t>.</w:t>
      </w:r>
      <w:r w:rsidR="007068D5">
        <w:br/>
      </w:r>
    </w:p>
    <w:p w14:paraId="3D4D89D2" w14:textId="64BC2234" w:rsidR="007068D5" w:rsidRDefault="007068D5" w:rsidP="00722C08">
      <w:pPr>
        <w:pStyle w:val="a4"/>
        <w:numPr>
          <w:ilvl w:val="1"/>
          <w:numId w:val="23"/>
        </w:numPr>
      </w:pPr>
      <w:r>
        <w:rPr>
          <w:b/>
          <w:u w:val="single"/>
        </w:rPr>
        <w:t>Как нужно сделать:</w:t>
      </w:r>
      <w:r>
        <w:br/>
        <w:t xml:space="preserve">Нужно доработать метод </w:t>
      </w:r>
      <w:proofErr w:type="spellStart"/>
      <w:r w:rsidRPr="007759B5">
        <w:rPr>
          <w:i/>
        </w:rPr>
        <w:t>updateInventTable</w:t>
      </w:r>
      <w:proofErr w:type="spellEnd"/>
      <w:r>
        <w:t xml:space="preserve"> класса </w:t>
      </w:r>
      <w:proofErr w:type="spellStart"/>
      <w:r w:rsidRPr="007759B5">
        <w:rPr>
          <w:b/>
        </w:rPr>
        <w:t>KFK_PIMItemProcessor</w:t>
      </w:r>
      <w:proofErr w:type="spellEnd"/>
      <w:r>
        <w:t>,</w:t>
      </w:r>
      <w:r w:rsidR="00C12A68">
        <w:t xml:space="preserve"> чтобы заполнялись не только существующие поля, которые сейчас заполняются в карточке номенклатуры при получении данных из ПИМ, но и чтобы так же заполнялись новые поля</w:t>
      </w:r>
      <w:r>
        <w:t>:</w:t>
      </w:r>
    </w:p>
    <w:p w14:paraId="17A0999E" w14:textId="269AFE1E" w:rsidR="007068D5" w:rsidRDefault="007068D5" w:rsidP="00722C08">
      <w:pPr>
        <w:pStyle w:val="a4"/>
        <w:numPr>
          <w:ilvl w:val="2"/>
          <w:numId w:val="23"/>
        </w:numPr>
      </w:pPr>
      <w:r>
        <w:t xml:space="preserve">Поле </w:t>
      </w:r>
      <w:r w:rsidRPr="00F01789">
        <w:rPr>
          <w:b/>
          <w:i/>
        </w:rPr>
        <w:t>Брутто-глубина упаковки</w:t>
      </w:r>
      <w:r>
        <w:t xml:space="preserve"> (</w:t>
      </w:r>
      <w:proofErr w:type="spellStart"/>
      <w:r>
        <w:rPr>
          <w:lang w:val="en-US"/>
        </w:rPr>
        <w:t>InventTable</w:t>
      </w:r>
      <w:proofErr w:type="spellEnd"/>
      <w:proofErr w:type="gramStart"/>
      <w:r>
        <w:t>).</w:t>
      </w:r>
      <w:r w:rsidRPr="00F01789">
        <w:rPr>
          <w:lang w:val="en-US"/>
        </w:rPr>
        <w:t>WMS</w:t>
      </w:r>
      <w:proofErr w:type="gramEnd"/>
      <w:r w:rsidRPr="00F01789">
        <w:t>_</w:t>
      </w:r>
      <w:proofErr w:type="spellStart"/>
      <w:r>
        <w:rPr>
          <w:lang w:val="en-US"/>
        </w:rPr>
        <w:t>PIM</w:t>
      </w:r>
      <w:r w:rsidRPr="00F01789">
        <w:rPr>
          <w:lang w:val="en-US"/>
        </w:rPr>
        <w:t>GrossBoxDepth</w:t>
      </w:r>
      <w:proofErr w:type="spellEnd"/>
      <w:r>
        <w:t xml:space="preserve"> заполнять значением из тэга </w:t>
      </w:r>
      <w:proofErr w:type="spellStart"/>
      <w:r w:rsidRPr="004B3A4E">
        <w:rPr>
          <w:i/>
        </w:rPr>
        <w:t>VendDepthPack</w:t>
      </w:r>
      <w:proofErr w:type="spellEnd"/>
    </w:p>
    <w:p w14:paraId="231379BA" w14:textId="739D07FF" w:rsidR="007068D5" w:rsidRDefault="007068D5" w:rsidP="00722C08">
      <w:pPr>
        <w:pStyle w:val="a4"/>
        <w:numPr>
          <w:ilvl w:val="2"/>
          <w:numId w:val="23"/>
        </w:numPr>
      </w:pPr>
      <w:r>
        <w:t xml:space="preserve">Поле </w:t>
      </w:r>
      <w:r w:rsidRPr="00F01789">
        <w:rPr>
          <w:b/>
          <w:i/>
        </w:rPr>
        <w:t>Брутто-ширина упаковки</w:t>
      </w:r>
      <w:r>
        <w:t xml:space="preserve"> (</w:t>
      </w:r>
      <w:proofErr w:type="spellStart"/>
      <w:r>
        <w:rPr>
          <w:lang w:val="en-US"/>
        </w:rPr>
        <w:t>InventTable</w:t>
      </w:r>
      <w:proofErr w:type="spellEnd"/>
      <w:proofErr w:type="gramStart"/>
      <w:r>
        <w:t>).</w:t>
      </w:r>
      <w:r w:rsidRPr="00F01789">
        <w:rPr>
          <w:lang w:val="en-US"/>
        </w:rPr>
        <w:t>WMS</w:t>
      </w:r>
      <w:proofErr w:type="gramEnd"/>
      <w:r w:rsidRPr="00F01789">
        <w:t>_</w:t>
      </w:r>
      <w:proofErr w:type="spellStart"/>
      <w:r>
        <w:rPr>
          <w:lang w:val="en-US"/>
        </w:rPr>
        <w:t>PIM</w:t>
      </w:r>
      <w:r w:rsidRPr="00F01789">
        <w:rPr>
          <w:lang w:val="en-US"/>
        </w:rPr>
        <w:t>GrossBoxWidth</w:t>
      </w:r>
      <w:proofErr w:type="spellEnd"/>
      <w:r>
        <w:t xml:space="preserve"> заполнять значением из тэга </w:t>
      </w:r>
      <w:proofErr w:type="spellStart"/>
      <w:r w:rsidRPr="004B3A4E">
        <w:rPr>
          <w:i/>
        </w:rPr>
        <w:t>VendWeightPacking</w:t>
      </w:r>
      <w:proofErr w:type="spellEnd"/>
    </w:p>
    <w:p w14:paraId="6A48A54A" w14:textId="257DF024" w:rsidR="004B3A4E" w:rsidRDefault="004B3A4E" w:rsidP="00722C08">
      <w:pPr>
        <w:pStyle w:val="a4"/>
        <w:numPr>
          <w:ilvl w:val="2"/>
          <w:numId w:val="23"/>
        </w:numPr>
      </w:pPr>
      <w:r>
        <w:t xml:space="preserve">Поле </w:t>
      </w:r>
      <w:r w:rsidRPr="00F01789">
        <w:rPr>
          <w:b/>
          <w:i/>
        </w:rPr>
        <w:t>Брутто-высота упаковки</w:t>
      </w:r>
      <w:r>
        <w:t xml:space="preserve"> (</w:t>
      </w:r>
      <w:proofErr w:type="spellStart"/>
      <w:r>
        <w:rPr>
          <w:lang w:val="en-US"/>
        </w:rPr>
        <w:t>InventTable</w:t>
      </w:r>
      <w:proofErr w:type="spellEnd"/>
      <w:proofErr w:type="gramStart"/>
      <w:r>
        <w:t>).</w:t>
      </w:r>
      <w:r w:rsidRPr="00F01789">
        <w:rPr>
          <w:lang w:val="en-US"/>
        </w:rPr>
        <w:t>WMS</w:t>
      </w:r>
      <w:proofErr w:type="gramEnd"/>
      <w:r w:rsidRPr="00F01789">
        <w:t>_</w:t>
      </w:r>
      <w:proofErr w:type="spellStart"/>
      <w:r>
        <w:rPr>
          <w:lang w:val="en-US"/>
        </w:rPr>
        <w:t>PIM</w:t>
      </w:r>
      <w:r w:rsidRPr="00F01789">
        <w:rPr>
          <w:lang w:val="en-US"/>
        </w:rPr>
        <w:t>GrossBoxHeight</w:t>
      </w:r>
      <w:proofErr w:type="spellEnd"/>
      <w:r>
        <w:t xml:space="preserve"> заполнять значением из тэга </w:t>
      </w:r>
      <w:proofErr w:type="spellStart"/>
      <w:r w:rsidRPr="004B3A4E">
        <w:rPr>
          <w:i/>
        </w:rPr>
        <w:t>VendHeightPack</w:t>
      </w:r>
      <w:proofErr w:type="spellEnd"/>
    </w:p>
    <w:p w14:paraId="6B725703" w14:textId="45142DB8" w:rsidR="004B3A4E" w:rsidRPr="00BB7707" w:rsidRDefault="004B3A4E" w:rsidP="00722C08">
      <w:pPr>
        <w:pStyle w:val="a4"/>
        <w:numPr>
          <w:ilvl w:val="2"/>
          <w:numId w:val="23"/>
        </w:numPr>
      </w:pPr>
      <w:r>
        <w:t xml:space="preserve">Поле </w:t>
      </w:r>
      <w:r w:rsidRPr="00F01789">
        <w:rPr>
          <w:b/>
          <w:i/>
        </w:rPr>
        <w:t>Вес упаковки</w:t>
      </w:r>
      <w:r>
        <w:t xml:space="preserve"> (</w:t>
      </w:r>
      <w:proofErr w:type="spellStart"/>
      <w:r>
        <w:rPr>
          <w:lang w:val="en-US"/>
        </w:rPr>
        <w:t>InventTable</w:t>
      </w:r>
      <w:proofErr w:type="spellEnd"/>
      <w:proofErr w:type="gramStart"/>
      <w:r>
        <w:t>).</w:t>
      </w:r>
      <w:r w:rsidRPr="00F01789">
        <w:rPr>
          <w:lang w:val="en-US"/>
        </w:rPr>
        <w:t>WMS</w:t>
      </w:r>
      <w:proofErr w:type="gramEnd"/>
      <w:r w:rsidRPr="004B3A4E">
        <w:t>_</w:t>
      </w:r>
      <w:proofErr w:type="spellStart"/>
      <w:r>
        <w:rPr>
          <w:lang w:val="en-US"/>
        </w:rPr>
        <w:t>PIM</w:t>
      </w:r>
      <w:r w:rsidRPr="00F01789">
        <w:rPr>
          <w:lang w:val="en-US"/>
        </w:rPr>
        <w:t>GrossBoxWeight</w:t>
      </w:r>
      <w:proofErr w:type="spellEnd"/>
      <w:r>
        <w:t xml:space="preserve"> заполнять значением из тэга </w:t>
      </w:r>
      <w:proofErr w:type="spellStart"/>
      <w:r w:rsidRPr="004B3A4E">
        <w:rPr>
          <w:i/>
        </w:rPr>
        <w:t>VendWeightPacking</w:t>
      </w:r>
      <w:proofErr w:type="spellEnd"/>
    </w:p>
    <w:p w14:paraId="322AC981" w14:textId="352CA8FA" w:rsidR="00BB7707" w:rsidRPr="00BB7707" w:rsidRDefault="00BB7707" w:rsidP="00722C08">
      <w:pPr>
        <w:pStyle w:val="a4"/>
        <w:numPr>
          <w:ilvl w:val="2"/>
          <w:numId w:val="23"/>
        </w:numPr>
      </w:pPr>
      <w:r>
        <w:t>Поле</w:t>
      </w:r>
      <w:r w:rsidRPr="00BB7707">
        <w:t xml:space="preserve"> </w:t>
      </w:r>
      <w:r w:rsidRPr="00BB7707">
        <w:rPr>
          <w:b/>
          <w:i/>
        </w:rPr>
        <w:t>Объем</w:t>
      </w:r>
      <w:r w:rsidRPr="00BB7707">
        <w:t xml:space="preserve"> (</w:t>
      </w:r>
      <w:proofErr w:type="spellStart"/>
      <w:r>
        <w:rPr>
          <w:lang w:val="en-US"/>
        </w:rPr>
        <w:t>InventTable</w:t>
      </w:r>
      <w:proofErr w:type="spellEnd"/>
      <w:proofErr w:type="gramStart"/>
      <w:r w:rsidRPr="00BB7707">
        <w:t>).</w:t>
      </w:r>
      <w:r w:rsidRPr="00F01789">
        <w:rPr>
          <w:lang w:val="en-US"/>
        </w:rPr>
        <w:t>WMS</w:t>
      </w:r>
      <w:proofErr w:type="gramEnd"/>
      <w:r w:rsidRPr="00BB7707">
        <w:t>_</w:t>
      </w:r>
      <w:proofErr w:type="spellStart"/>
      <w:r>
        <w:rPr>
          <w:lang w:val="en-US"/>
        </w:rPr>
        <w:t>PIM</w:t>
      </w:r>
      <w:r w:rsidRPr="00F01789">
        <w:rPr>
          <w:lang w:val="en-US"/>
        </w:rPr>
        <w:t>Volume</w:t>
      </w:r>
      <w:proofErr w:type="spellEnd"/>
      <w:r w:rsidRPr="00BB7707">
        <w:t xml:space="preserve"> </w:t>
      </w:r>
      <w:r>
        <w:t xml:space="preserve">заполнять значением тэга </w:t>
      </w:r>
      <w:proofErr w:type="spellStart"/>
      <w:r w:rsidRPr="00BB7707">
        <w:rPr>
          <w:i/>
        </w:rPr>
        <w:t>Volume</w:t>
      </w:r>
      <w:proofErr w:type="spellEnd"/>
    </w:p>
    <w:p w14:paraId="3D84CEB2" w14:textId="498B41E0" w:rsidR="004B3A4E" w:rsidRDefault="004B3A4E" w:rsidP="00722C08">
      <w:pPr>
        <w:pStyle w:val="a4"/>
        <w:numPr>
          <w:ilvl w:val="2"/>
          <w:numId w:val="23"/>
        </w:numPr>
      </w:pPr>
      <w:r>
        <w:t xml:space="preserve">Поле </w:t>
      </w:r>
      <w:r w:rsidRPr="00F01789">
        <w:rPr>
          <w:b/>
          <w:i/>
        </w:rPr>
        <w:t>Брутто-глубина</w:t>
      </w:r>
      <w:r>
        <w:t xml:space="preserve"> (</w:t>
      </w:r>
      <w:proofErr w:type="spellStart"/>
      <w:r>
        <w:rPr>
          <w:lang w:val="en-US"/>
        </w:rPr>
        <w:t>InventTable</w:t>
      </w:r>
      <w:proofErr w:type="spellEnd"/>
      <w:proofErr w:type="gramStart"/>
      <w:r>
        <w:t>).</w:t>
      </w:r>
      <w:r w:rsidRPr="00F01789">
        <w:rPr>
          <w:lang w:val="en-US"/>
        </w:rPr>
        <w:t>WMS</w:t>
      </w:r>
      <w:proofErr w:type="gramEnd"/>
      <w:r w:rsidRPr="004B3A4E">
        <w:t>_</w:t>
      </w:r>
      <w:proofErr w:type="spellStart"/>
      <w:r>
        <w:rPr>
          <w:lang w:val="en-US"/>
        </w:rPr>
        <w:t>PIM</w:t>
      </w:r>
      <w:r w:rsidRPr="00F01789">
        <w:rPr>
          <w:lang w:val="en-US"/>
        </w:rPr>
        <w:t>grossDepth</w:t>
      </w:r>
      <w:proofErr w:type="spellEnd"/>
      <w:r>
        <w:t xml:space="preserve"> заполнять значением из тэга </w:t>
      </w:r>
      <w:proofErr w:type="spellStart"/>
      <w:r w:rsidRPr="004B3A4E">
        <w:rPr>
          <w:i/>
        </w:rPr>
        <w:t>VendDepth</w:t>
      </w:r>
      <w:proofErr w:type="spellEnd"/>
    </w:p>
    <w:p w14:paraId="7E6B1865" w14:textId="2A9FBD33" w:rsidR="004B3A4E" w:rsidRDefault="004B3A4E" w:rsidP="00722C08">
      <w:pPr>
        <w:pStyle w:val="a4"/>
        <w:numPr>
          <w:ilvl w:val="2"/>
          <w:numId w:val="23"/>
        </w:numPr>
      </w:pPr>
      <w:r>
        <w:t xml:space="preserve">Поле </w:t>
      </w:r>
      <w:r w:rsidRPr="00F01789">
        <w:rPr>
          <w:b/>
          <w:i/>
        </w:rPr>
        <w:t>Брутто-ширина</w:t>
      </w:r>
      <w:r>
        <w:t xml:space="preserve"> (</w:t>
      </w:r>
      <w:proofErr w:type="spellStart"/>
      <w:r>
        <w:rPr>
          <w:lang w:val="en-US"/>
        </w:rPr>
        <w:t>InventTable</w:t>
      </w:r>
      <w:proofErr w:type="spellEnd"/>
      <w:proofErr w:type="gramStart"/>
      <w:r>
        <w:t>).</w:t>
      </w:r>
      <w:r w:rsidRPr="00F01789">
        <w:rPr>
          <w:lang w:val="en-US"/>
        </w:rPr>
        <w:t>WMS</w:t>
      </w:r>
      <w:proofErr w:type="gramEnd"/>
      <w:r w:rsidRPr="004B3A4E">
        <w:t>_</w:t>
      </w:r>
      <w:proofErr w:type="spellStart"/>
      <w:r>
        <w:rPr>
          <w:lang w:val="en-US"/>
        </w:rPr>
        <w:t>PIM</w:t>
      </w:r>
      <w:r w:rsidRPr="00F01789">
        <w:rPr>
          <w:lang w:val="en-US"/>
        </w:rPr>
        <w:t>grossWidth</w:t>
      </w:r>
      <w:proofErr w:type="spellEnd"/>
      <w:r>
        <w:t xml:space="preserve"> заполнять значением из тэга </w:t>
      </w:r>
      <w:proofErr w:type="spellStart"/>
      <w:r w:rsidRPr="00F3728D">
        <w:rPr>
          <w:i/>
        </w:rPr>
        <w:t>VendWeightProduct</w:t>
      </w:r>
      <w:proofErr w:type="spellEnd"/>
    </w:p>
    <w:p w14:paraId="4D2A2844" w14:textId="0B5CC3BB" w:rsidR="004B3A4E" w:rsidRDefault="004B3A4E" w:rsidP="00722C08">
      <w:pPr>
        <w:pStyle w:val="a4"/>
        <w:numPr>
          <w:ilvl w:val="2"/>
          <w:numId w:val="23"/>
        </w:numPr>
      </w:pPr>
      <w:r>
        <w:t xml:space="preserve">Поле </w:t>
      </w:r>
      <w:r w:rsidRPr="00F01789">
        <w:rPr>
          <w:b/>
          <w:i/>
        </w:rPr>
        <w:t>Брутто-высота</w:t>
      </w:r>
      <w:r>
        <w:t xml:space="preserve"> (</w:t>
      </w:r>
      <w:proofErr w:type="spellStart"/>
      <w:r>
        <w:rPr>
          <w:lang w:val="en-US"/>
        </w:rPr>
        <w:t>InventTable</w:t>
      </w:r>
      <w:proofErr w:type="spellEnd"/>
      <w:proofErr w:type="gramStart"/>
      <w:r>
        <w:t>).</w:t>
      </w:r>
      <w:r w:rsidRPr="00F01789">
        <w:rPr>
          <w:lang w:val="en-US"/>
        </w:rPr>
        <w:t>WMS</w:t>
      </w:r>
      <w:proofErr w:type="gramEnd"/>
      <w:r w:rsidRPr="004B3A4E">
        <w:t>_</w:t>
      </w:r>
      <w:proofErr w:type="spellStart"/>
      <w:r>
        <w:rPr>
          <w:lang w:val="en-US"/>
        </w:rPr>
        <w:t>PIM</w:t>
      </w:r>
      <w:r w:rsidRPr="00F01789">
        <w:rPr>
          <w:lang w:val="en-US"/>
        </w:rPr>
        <w:t>grossHeight</w:t>
      </w:r>
      <w:proofErr w:type="spellEnd"/>
      <w:r>
        <w:t xml:space="preserve"> заполнять значением из тэга </w:t>
      </w:r>
      <w:proofErr w:type="spellStart"/>
      <w:r w:rsidRPr="00F3728D">
        <w:rPr>
          <w:i/>
        </w:rPr>
        <w:t>VendHeight</w:t>
      </w:r>
      <w:proofErr w:type="spellEnd"/>
    </w:p>
    <w:p w14:paraId="00CD9EE0" w14:textId="022D76ED" w:rsidR="004B3A4E" w:rsidRDefault="004B3A4E" w:rsidP="00722C08">
      <w:pPr>
        <w:pStyle w:val="a4"/>
        <w:numPr>
          <w:ilvl w:val="2"/>
          <w:numId w:val="23"/>
        </w:numPr>
      </w:pPr>
      <w:r>
        <w:t>Поле</w:t>
      </w:r>
      <w:r w:rsidRPr="004B3A4E">
        <w:t xml:space="preserve"> </w:t>
      </w:r>
      <w:r w:rsidRPr="00F01789">
        <w:rPr>
          <w:b/>
          <w:i/>
        </w:rPr>
        <w:t>Объем</w:t>
      </w:r>
      <w:r w:rsidRPr="004B3A4E">
        <w:t xml:space="preserve"> (</w:t>
      </w:r>
      <w:proofErr w:type="spellStart"/>
      <w:r>
        <w:rPr>
          <w:lang w:val="en-US"/>
        </w:rPr>
        <w:t>InventTable</w:t>
      </w:r>
      <w:proofErr w:type="spellEnd"/>
      <w:proofErr w:type="gramStart"/>
      <w:r w:rsidRPr="004B3A4E">
        <w:t>).</w:t>
      </w:r>
      <w:r w:rsidRPr="00F01789">
        <w:rPr>
          <w:lang w:val="en-US"/>
        </w:rPr>
        <w:t>WMS</w:t>
      </w:r>
      <w:proofErr w:type="gramEnd"/>
      <w:r w:rsidRPr="004B3A4E">
        <w:t>_</w:t>
      </w:r>
      <w:proofErr w:type="spellStart"/>
      <w:r>
        <w:rPr>
          <w:lang w:val="en-US"/>
        </w:rPr>
        <w:t>PIM</w:t>
      </w:r>
      <w:r w:rsidRPr="00F01789">
        <w:rPr>
          <w:lang w:val="en-US"/>
        </w:rPr>
        <w:t>UnitVolume</w:t>
      </w:r>
      <w:proofErr w:type="spellEnd"/>
      <w:r w:rsidRPr="004B3A4E">
        <w:t xml:space="preserve"> </w:t>
      </w:r>
      <w:r>
        <w:t xml:space="preserve">заполнять значением из тэга </w:t>
      </w:r>
      <w:proofErr w:type="spellStart"/>
      <w:r w:rsidRPr="00F3728D">
        <w:rPr>
          <w:i/>
        </w:rPr>
        <w:t>VolumeUnit</w:t>
      </w:r>
      <w:proofErr w:type="spellEnd"/>
    </w:p>
    <w:p w14:paraId="25382190" w14:textId="31B8B04E" w:rsidR="00AE63AC" w:rsidRPr="00F3728D" w:rsidRDefault="00AE63AC" w:rsidP="00722C08">
      <w:pPr>
        <w:pStyle w:val="a4"/>
        <w:numPr>
          <w:ilvl w:val="2"/>
          <w:numId w:val="23"/>
        </w:numPr>
      </w:pPr>
      <w:r>
        <w:t>Поле</w:t>
      </w:r>
      <w:r w:rsidRPr="00F3728D">
        <w:t xml:space="preserve"> </w:t>
      </w:r>
      <w:r w:rsidRPr="00F3728D">
        <w:rPr>
          <w:b/>
          <w:i/>
        </w:rPr>
        <w:t>Вес товара</w:t>
      </w:r>
      <w:r w:rsidRPr="00F3728D">
        <w:t xml:space="preserve"> </w:t>
      </w:r>
      <w:r w:rsidR="00F3728D" w:rsidRPr="00F3728D">
        <w:t>(</w:t>
      </w:r>
      <w:proofErr w:type="spellStart"/>
      <w:r w:rsidR="00F3728D">
        <w:rPr>
          <w:lang w:val="en-US"/>
        </w:rPr>
        <w:t>InventTable</w:t>
      </w:r>
      <w:proofErr w:type="spellEnd"/>
      <w:proofErr w:type="gramStart"/>
      <w:r w:rsidR="00F3728D" w:rsidRPr="00F3728D">
        <w:t>).</w:t>
      </w:r>
      <w:r w:rsidR="00F3728D" w:rsidRPr="00F3728D">
        <w:rPr>
          <w:lang w:val="en-US"/>
        </w:rPr>
        <w:t>WMS</w:t>
      </w:r>
      <w:proofErr w:type="gramEnd"/>
      <w:r w:rsidR="00F3728D" w:rsidRPr="00F3728D">
        <w:t>_</w:t>
      </w:r>
      <w:proofErr w:type="spellStart"/>
      <w:r w:rsidR="00F3728D" w:rsidRPr="00F3728D">
        <w:rPr>
          <w:lang w:val="en-US"/>
        </w:rPr>
        <w:t>WeightProduct</w:t>
      </w:r>
      <w:proofErr w:type="spellEnd"/>
      <w:r w:rsidR="00F3728D" w:rsidRPr="00F3728D">
        <w:t xml:space="preserve"> </w:t>
      </w:r>
      <w:r w:rsidR="00F3728D">
        <w:t xml:space="preserve">заполнять значением из тэга </w:t>
      </w:r>
      <w:proofErr w:type="spellStart"/>
      <w:r w:rsidR="00F3728D" w:rsidRPr="00F3728D">
        <w:rPr>
          <w:i/>
        </w:rPr>
        <w:t>VendWeightProduct</w:t>
      </w:r>
      <w:proofErr w:type="spellEnd"/>
    </w:p>
    <w:p w14:paraId="27AA1D62" w14:textId="5B2C8B0C" w:rsidR="00A9444E" w:rsidRPr="00F3728D" w:rsidRDefault="00A9444E" w:rsidP="00A9444E">
      <w:pPr>
        <w:pStyle w:val="a4"/>
        <w:ind w:left="1080" w:firstLine="0"/>
      </w:pPr>
    </w:p>
    <w:p w14:paraId="011B7839" w14:textId="2E95B7F5" w:rsidR="004E6690" w:rsidRDefault="00250BF9" w:rsidP="00722C08">
      <w:pPr>
        <w:pStyle w:val="a4"/>
        <w:numPr>
          <w:ilvl w:val="3"/>
          <w:numId w:val="23"/>
        </w:numPr>
      </w:pPr>
      <w:r>
        <w:t>После заполнения полей в пункте 4.2. система должна</w:t>
      </w:r>
      <w:r w:rsidR="007A169F">
        <w:t xml:space="preserve"> автоматически создать записи на форме </w:t>
      </w:r>
      <w:r w:rsidR="007A169F" w:rsidRPr="004E6690">
        <w:rPr>
          <w:b/>
        </w:rPr>
        <w:t>Характеристики размещения</w:t>
      </w:r>
      <w:r w:rsidR="007A169F">
        <w:t xml:space="preserve"> и</w:t>
      </w:r>
      <w:r>
        <w:t xml:space="preserve"> выполнить по ним расчет их значений </w:t>
      </w:r>
      <w:r w:rsidR="007A169F">
        <w:t xml:space="preserve">на форме </w:t>
      </w:r>
      <w:r>
        <w:t xml:space="preserve">по аналогии с функционалом </w:t>
      </w:r>
      <w:r w:rsidRPr="004E6690">
        <w:rPr>
          <w:b/>
        </w:rPr>
        <w:t>Обновление характеристик по номенклатуре</w:t>
      </w:r>
      <w:r>
        <w:t xml:space="preserve"> (</w:t>
      </w:r>
      <w:r w:rsidRPr="004E6690">
        <w:rPr>
          <w:b/>
        </w:rPr>
        <w:t xml:space="preserve">Управление запасами \ Периодические операции \ Управление складом \ Обновление характеристик по </w:t>
      </w:r>
      <w:r w:rsidRPr="004E6690">
        <w:rPr>
          <w:b/>
        </w:rPr>
        <w:lastRenderedPageBreak/>
        <w:t>номенклатуре</w:t>
      </w:r>
      <w:r>
        <w:t>), где</w:t>
      </w:r>
      <w:r w:rsidR="005C3985">
        <w:t xml:space="preserve"> сначала формируются предварительные записи при нажатии на кнопку </w:t>
      </w:r>
      <w:r w:rsidR="005C3985" w:rsidRPr="005C3985">
        <w:rPr>
          <w:b/>
        </w:rPr>
        <w:t>[Рассчитать]</w:t>
      </w:r>
      <w:r w:rsidR="005C3985">
        <w:t xml:space="preserve">, а затем при нажатии на кнопку </w:t>
      </w:r>
      <w:r w:rsidR="005C3985" w:rsidRPr="005C3985">
        <w:rPr>
          <w:b/>
        </w:rPr>
        <w:t>[Применить]</w:t>
      </w:r>
      <w:r w:rsidR="005C3985">
        <w:t xml:space="preserve">, записи создаются для конкретного товара на в справочнике </w:t>
      </w:r>
      <w:r w:rsidR="005C3985" w:rsidRPr="005C3985">
        <w:rPr>
          <w:b/>
        </w:rPr>
        <w:t>Используемые продукты</w:t>
      </w:r>
      <w:r w:rsidR="005C3985">
        <w:t xml:space="preserve"> на связанной форме </w:t>
      </w:r>
      <w:r w:rsidR="005C3985" w:rsidRPr="004E6690">
        <w:rPr>
          <w:b/>
        </w:rPr>
        <w:t>Характеристики размещения</w:t>
      </w:r>
      <w:r w:rsidR="005C3985">
        <w:t>.</w:t>
      </w:r>
      <w:r w:rsidR="005C3985">
        <w:br/>
        <w:t>Сопоставление полей для создания записей:</w:t>
      </w:r>
    </w:p>
    <w:p w14:paraId="4A8D7FE9" w14:textId="77777777" w:rsidR="004E6690" w:rsidRDefault="00250BF9" w:rsidP="00722C08">
      <w:pPr>
        <w:pStyle w:val="a4"/>
        <w:numPr>
          <w:ilvl w:val="4"/>
          <w:numId w:val="23"/>
        </w:numPr>
      </w:pPr>
      <w:r>
        <w:t xml:space="preserve">Поле </w:t>
      </w:r>
      <w:r w:rsidRPr="004E6690">
        <w:rPr>
          <w:b/>
          <w:i/>
        </w:rPr>
        <w:t>Код номенклатуры</w:t>
      </w:r>
      <w:r>
        <w:t xml:space="preserve"> </w:t>
      </w:r>
      <w:proofErr w:type="spellStart"/>
      <w:r w:rsidRPr="00250BF9">
        <w:t>ItemId</w:t>
      </w:r>
      <w:proofErr w:type="spellEnd"/>
      <w:r>
        <w:t xml:space="preserve"> равно значению поля </w:t>
      </w:r>
      <w:r w:rsidRPr="004E6690">
        <w:rPr>
          <w:b/>
          <w:i/>
        </w:rPr>
        <w:t xml:space="preserve">Код номенклатуры </w:t>
      </w:r>
      <w:r w:rsidRPr="00250BF9">
        <w:t>(</w:t>
      </w:r>
      <w:proofErr w:type="spellStart"/>
      <w:r w:rsidRPr="00250BF9">
        <w:t>InventTable</w:t>
      </w:r>
      <w:proofErr w:type="spellEnd"/>
      <w:proofErr w:type="gramStart"/>
      <w:r w:rsidRPr="00250BF9">
        <w:t>).</w:t>
      </w:r>
      <w:proofErr w:type="spellStart"/>
      <w:r w:rsidRPr="00250BF9">
        <w:t>ItemId</w:t>
      </w:r>
      <w:proofErr w:type="spellEnd"/>
      <w:proofErr w:type="gramEnd"/>
    </w:p>
    <w:p w14:paraId="4A19DAA4" w14:textId="77777777" w:rsidR="005C3985" w:rsidRPr="005C3985" w:rsidRDefault="004E6690" w:rsidP="00722C08">
      <w:pPr>
        <w:pStyle w:val="a4"/>
        <w:numPr>
          <w:ilvl w:val="4"/>
          <w:numId w:val="23"/>
        </w:numPr>
      </w:pPr>
      <w:r>
        <w:t xml:space="preserve">Поле </w:t>
      </w:r>
      <w:r w:rsidRPr="004E6690">
        <w:rPr>
          <w:b/>
          <w:i/>
        </w:rPr>
        <w:t>Высота</w:t>
      </w:r>
      <w:r>
        <w:t xml:space="preserve"> </w:t>
      </w:r>
      <w:proofErr w:type="spellStart"/>
      <w:r w:rsidRPr="004E6690">
        <w:t>bheight</w:t>
      </w:r>
      <w:proofErr w:type="spellEnd"/>
      <w:r>
        <w:t xml:space="preserve"> равно значению поля </w:t>
      </w:r>
      <w:r w:rsidRPr="00F01789">
        <w:rPr>
          <w:b/>
          <w:i/>
        </w:rPr>
        <w:t>Брутто-высота упаковки</w:t>
      </w:r>
      <w:r>
        <w:t xml:space="preserve"> (</w:t>
      </w:r>
      <w:proofErr w:type="spellStart"/>
      <w:r>
        <w:rPr>
          <w:lang w:val="en-US"/>
        </w:rPr>
        <w:t>InventTable</w:t>
      </w:r>
      <w:proofErr w:type="spellEnd"/>
      <w:proofErr w:type="gramStart"/>
      <w:r>
        <w:t>).</w:t>
      </w:r>
      <w:r w:rsidRPr="00F01789">
        <w:rPr>
          <w:lang w:val="en-US"/>
        </w:rPr>
        <w:t>WMS</w:t>
      </w:r>
      <w:proofErr w:type="gramEnd"/>
      <w:r w:rsidRPr="00F01789">
        <w:t>_</w:t>
      </w:r>
      <w:proofErr w:type="spellStart"/>
      <w:r>
        <w:rPr>
          <w:lang w:val="en-US"/>
        </w:rPr>
        <w:t>PIM</w:t>
      </w:r>
      <w:r w:rsidRPr="00F01789">
        <w:rPr>
          <w:lang w:val="en-US"/>
        </w:rPr>
        <w:t>GrossBoxHeight</w:t>
      </w:r>
      <w:proofErr w:type="spellEnd"/>
    </w:p>
    <w:p w14:paraId="685052F9" w14:textId="5E55998E" w:rsidR="005C3985" w:rsidRDefault="004E6690" w:rsidP="00722C08">
      <w:pPr>
        <w:pStyle w:val="a4"/>
        <w:numPr>
          <w:ilvl w:val="4"/>
          <w:numId w:val="23"/>
        </w:numPr>
      </w:pPr>
      <w:r>
        <w:t xml:space="preserve">Поле </w:t>
      </w:r>
      <w:r w:rsidRPr="004E6690">
        <w:rPr>
          <w:b/>
          <w:i/>
        </w:rPr>
        <w:t>Ширина</w:t>
      </w:r>
      <w:r>
        <w:t xml:space="preserve"> </w:t>
      </w:r>
      <w:proofErr w:type="spellStart"/>
      <w:r w:rsidRPr="004E6690">
        <w:t>bwidth</w:t>
      </w:r>
      <w:proofErr w:type="spellEnd"/>
      <w:r w:rsidRPr="004E6690">
        <w:t xml:space="preserve"> </w:t>
      </w:r>
      <w:r>
        <w:t>равно значению поля</w:t>
      </w:r>
      <w:r w:rsidR="005C3985" w:rsidRPr="005C3985">
        <w:rPr>
          <w:b/>
          <w:i/>
        </w:rPr>
        <w:t xml:space="preserve"> </w:t>
      </w:r>
      <w:r w:rsidR="005C3985" w:rsidRPr="00F01789">
        <w:rPr>
          <w:b/>
          <w:i/>
        </w:rPr>
        <w:t>Брутто-ширина упаковки</w:t>
      </w:r>
      <w:r w:rsidR="005C3985">
        <w:t xml:space="preserve"> (</w:t>
      </w:r>
      <w:proofErr w:type="spellStart"/>
      <w:r w:rsidR="005C3985">
        <w:rPr>
          <w:lang w:val="en-US"/>
        </w:rPr>
        <w:t>InventTable</w:t>
      </w:r>
      <w:proofErr w:type="spellEnd"/>
      <w:proofErr w:type="gramStart"/>
      <w:r w:rsidR="005C3985">
        <w:t>).</w:t>
      </w:r>
      <w:r w:rsidR="005C3985" w:rsidRPr="00F01789">
        <w:rPr>
          <w:lang w:val="en-US"/>
        </w:rPr>
        <w:t>WMS</w:t>
      </w:r>
      <w:proofErr w:type="gramEnd"/>
      <w:r w:rsidR="005C3985" w:rsidRPr="00F01789">
        <w:t>_</w:t>
      </w:r>
      <w:proofErr w:type="spellStart"/>
      <w:r w:rsidR="005C3985">
        <w:rPr>
          <w:lang w:val="en-US"/>
        </w:rPr>
        <w:t>PIM</w:t>
      </w:r>
      <w:r w:rsidR="005C3985" w:rsidRPr="00F01789">
        <w:rPr>
          <w:lang w:val="en-US"/>
        </w:rPr>
        <w:t>GrossBoxWidth</w:t>
      </w:r>
      <w:proofErr w:type="spellEnd"/>
    </w:p>
    <w:p w14:paraId="58A5BA13" w14:textId="003B5ED5" w:rsidR="005C3985" w:rsidRDefault="004E6690" w:rsidP="00722C08">
      <w:pPr>
        <w:pStyle w:val="a4"/>
        <w:numPr>
          <w:ilvl w:val="4"/>
          <w:numId w:val="23"/>
        </w:numPr>
      </w:pPr>
      <w:r>
        <w:t xml:space="preserve">Поле </w:t>
      </w:r>
      <w:r w:rsidRPr="004E6690">
        <w:rPr>
          <w:b/>
          <w:i/>
        </w:rPr>
        <w:t>Глубина</w:t>
      </w:r>
      <w:r>
        <w:t xml:space="preserve"> </w:t>
      </w:r>
      <w:proofErr w:type="spellStart"/>
      <w:r w:rsidRPr="004E6690">
        <w:t>bdeep</w:t>
      </w:r>
      <w:proofErr w:type="spellEnd"/>
      <w:r w:rsidRPr="004E6690">
        <w:t xml:space="preserve"> </w:t>
      </w:r>
      <w:r>
        <w:t>равно значению поля</w:t>
      </w:r>
      <w:r w:rsidR="005C3985" w:rsidRPr="005C3985">
        <w:rPr>
          <w:b/>
          <w:i/>
        </w:rPr>
        <w:t xml:space="preserve"> </w:t>
      </w:r>
      <w:r w:rsidR="005C3985" w:rsidRPr="00F01789">
        <w:rPr>
          <w:b/>
          <w:i/>
        </w:rPr>
        <w:t>Брутто-глубина упаковки</w:t>
      </w:r>
      <w:r w:rsidR="005C3985">
        <w:t xml:space="preserve"> (</w:t>
      </w:r>
      <w:proofErr w:type="spellStart"/>
      <w:r w:rsidR="005C3985">
        <w:rPr>
          <w:lang w:val="en-US"/>
        </w:rPr>
        <w:t>InventTable</w:t>
      </w:r>
      <w:proofErr w:type="spellEnd"/>
      <w:proofErr w:type="gramStart"/>
      <w:r w:rsidR="005C3985">
        <w:t>).</w:t>
      </w:r>
      <w:r w:rsidR="005C3985" w:rsidRPr="00F01789">
        <w:rPr>
          <w:lang w:val="en-US"/>
        </w:rPr>
        <w:t>WMS</w:t>
      </w:r>
      <w:proofErr w:type="gramEnd"/>
      <w:r w:rsidR="005C3985" w:rsidRPr="00F01789">
        <w:t>_</w:t>
      </w:r>
      <w:proofErr w:type="spellStart"/>
      <w:r w:rsidR="005C3985">
        <w:rPr>
          <w:lang w:val="en-US"/>
        </w:rPr>
        <w:t>PIM</w:t>
      </w:r>
      <w:r w:rsidR="005C3985" w:rsidRPr="00F01789">
        <w:rPr>
          <w:lang w:val="en-US"/>
        </w:rPr>
        <w:t>GrossBoxDepth</w:t>
      </w:r>
      <w:proofErr w:type="spellEnd"/>
    </w:p>
    <w:p w14:paraId="3FFBF21B" w14:textId="27398B00" w:rsidR="005C3985" w:rsidRDefault="004E6690" w:rsidP="00722C08">
      <w:pPr>
        <w:pStyle w:val="a4"/>
        <w:numPr>
          <w:ilvl w:val="4"/>
          <w:numId w:val="23"/>
        </w:numPr>
      </w:pPr>
      <w:r>
        <w:t xml:space="preserve">Поле </w:t>
      </w:r>
      <w:r w:rsidRPr="004E6690">
        <w:rPr>
          <w:b/>
          <w:i/>
        </w:rPr>
        <w:t>Объем</w:t>
      </w:r>
      <w:r>
        <w:t xml:space="preserve"> </w:t>
      </w:r>
      <w:proofErr w:type="spellStart"/>
      <w:r w:rsidRPr="004E6690">
        <w:t>bvolume</w:t>
      </w:r>
      <w:proofErr w:type="spellEnd"/>
      <w:r w:rsidRPr="004E6690">
        <w:t xml:space="preserve"> </w:t>
      </w:r>
      <w:r>
        <w:t>равно значению поля</w:t>
      </w:r>
      <w:r w:rsidR="005C3985" w:rsidRPr="005C3985">
        <w:rPr>
          <w:b/>
          <w:i/>
        </w:rPr>
        <w:t xml:space="preserve"> </w:t>
      </w:r>
      <w:r w:rsidR="005C3985" w:rsidRPr="00F01789">
        <w:rPr>
          <w:b/>
          <w:i/>
        </w:rPr>
        <w:t>Брутто-глубина упаковки</w:t>
      </w:r>
      <w:r w:rsidR="005C3985">
        <w:t xml:space="preserve"> (</w:t>
      </w:r>
      <w:proofErr w:type="spellStart"/>
      <w:r w:rsidR="005C3985">
        <w:rPr>
          <w:lang w:val="en-US"/>
        </w:rPr>
        <w:t>InventTable</w:t>
      </w:r>
      <w:proofErr w:type="spellEnd"/>
      <w:proofErr w:type="gramStart"/>
      <w:r w:rsidR="005C3985">
        <w:t>).</w:t>
      </w:r>
      <w:r w:rsidR="005C3985" w:rsidRPr="00F01789">
        <w:rPr>
          <w:lang w:val="en-US"/>
        </w:rPr>
        <w:t>WMS</w:t>
      </w:r>
      <w:proofErr w:type="gramEnd"/>
      <w:r w:rsidR="005C3985" w:rsidRPr="00F01789">
        <w:t>_</w:t>
      </w:r>
      <w:proofErr w:type="spellStart"/>
      <w:r w:rsidR="005C3985">
        <w:rPr>
          <w:lang w:val="en-US"/>
        </w:rPr>
        <w:t>PIM</w:t>
      </w:r>
      <w:r w:rsidR="005C3985" w:rsidRPr="00F01789">
        <w:rPr>
          <w:lang w:val="en-US"/>
        </w:rPr>
        <w:t>GrossBoxDepth</w:t>
      </w:r>
      <w:proofErr w:type="spellEnd"/>
    </w:p>
    <w:p w14:paraId="43FB4008" w14:textId="479A1583" w:rsidR="005C3985" w:rsidRDefault="004E6690" w:rsidP="00722C08">
      <w:pPr>
        <w:pStyle w:val="a4"/>
        <w:numPr>
          <w:ilvl w:val="4"/>
          <w:numId w:val="23"/>
        </w:numPr>
      </w:pPr>
      <w:r>
        <w:t xml:space="preserve">Поле </w:t>
      </w:r>
      <w:r w:rsidRPr="004E6690">
        <w:rPr>
          <w:b/>
          <w:i/>
        </w:rPr>
        <w:t>Квант</w:t>
      </w:r>
      <w:r>
        <w:t xml:space="preserve"> </w:t>
      </w:r>
      <w:proofErr w:type="spellStart"/>
      <w:r w:rsidRPr="004E6690">
        <w:t>bquant</w:t>
      </w:r>
      <w:proofErr w:type="spellEnd"/>
      <w:r w:rsidRPr="004E6690">
        <w:t xml:space="preserve"> </w:t>
      </w:r>
      <w:r>
        <w:t>равно значению поля</w:t>
      </w:r>
      <w:r w:rsidR="00465ED4">
        <w:t xml:space="preserve"> </w:t>
      </w:r>
      <w:r w:rsidR="00465ED4" w:rsidRPr="004E6690">
        <w:rPr>
          <w:b/>
          <w:i/>
        </w:rPr>
        <w:t xml:space="preserve">Квант </w:t>
      </w:r>
      <w:proofErr w:type="spellStart"/>
      <w:r w:rsidR="00465ED4" w:rsidRPr="004E6690">
        <w:rPr>
          <w:b/>
          <w:i/>
        </w:rPr>
        <w:t>миниупаковки</w:t>
      </w:r>
      <w:proofErr w:type="spellEnd"/>
      <w:r w:rsidR="00465ED4">
        <w:t xml:space="preserve"> </w:t>
      </w:r>
      <w:r w:rsidR="00465ED4" w:rsidRPr="00465ED4">
        <w:t>(</w:t>
      </w:r>
      <w:proofErr w:type="spellStart"/>
      <w:r w:rsidR="00465ED4" w:rsidRPr="00465ED4">
        <w:t>InventTable</w:t>
      </w:r>
      <w:proofErr w:type="spellEnd"/>
      <w:proofErr w:type="gramStart"/>
      <w:r w:rsidR="00465ED4" w:rsidRPr="00465ED4">
        <w:t>).</w:t>
      </w:r>
      <w:proofErr w:type="spellStart"/>
      <w:r w:rsidR="00465ED4" w:rsidRPr="00465ED4">
        <w:t>WMS</w:t>
      </w:r>
      <w:proofErr w:type="gramEnd"/>
      <w:r w:rsidR="00465ED4" w:rsidRPr="00465ED4">
        <w:t>_MiniPackQuant</w:t>
      </w:r>
      <w:proofErr w:type="spellEnd"/>
    </w:p>
    <w:p w14:paraId="25554068" w14:textId="5018148E" w:rsidR="005C3985" w:rsidRDefault="004E6690" w:rsidP="00722C08">
      <w:pPr>
        <w:pStyle w:val="a4"/>
        <w:numPr>
          <w:ilvl w:val="4"/>
          <w:numId w:val="23"/>
        </w:numPr>
      </w:pPr>
      <w:r>
        <w:t xml:space="preserve">Поле </w:t>
      </w:r>
      <w:r w:rsidRPr="004E6690">
        <w:rPr>
          <w:b/>
          <w:i/>
        </w:rPr>
        <w:t xml:space="preserve">Квант </w:t>
      </w:r>
      <w:proofErr w:type="spellStart"/>
      <w:r w:rsidRPr="004E6690">
        <w:rPr>
          <w:b/>
          <w:i/>
        </w:rPr>
        <w:t>миниупаковки</w:t>
      </w:r>
      <w:proofErr w:type="spellEnd"/>
      <w:r>
        <w:t xml:space="preserve"> </w:t>
      </w:r>
      <w:proofErr w:type="spellStart"/>
      <w:r w:rsidRPr="004E6690">
        <w:t>SUP_MiniPackQuant</w:t>
      </w:r>
      <w:proofErr w:type="spellEnd"/>
      <w:r w:rsidRPr="004E6690">
        <w:t xml:space="preserve"> </w:t>
      </w:r>
      <w:r>
        <w:t>равно значению поля</w:t>
      </w:r>
      <w:r w:rsidR="00465ED4">
        <w:t xml:space="preserve"> </w:t>
      </w:r>
      <w:r w:rsidR="00465ED4" w:rsidRPr="004E6690">
        <w:rPr>
          <w:b/>
          <w:i/>
        </w:rPr>
        <w:t xml:space="preserve">Квант </w:t>
      </w:r>
      <w:proofErr w:type="spellStart"/>
      <w:r w:rsidR="00465ED4" w:rsidRPr="004E6690">
        <w:rPr>
          <w:b/>
          <w:i/>
        </w:rPr>
        <w:t>миниупаковки</w:t>
      </w:r>
      <w:proofErr w:type="spellEnd"/>
      <w:r w:rsidR="00465ED4">
        <w:t xml:space="preserve"> </w:t>
      </w:r>
      <w:r w:rsidR="00465ED4" w:rsidRPr="00465ED4">
        <w:t>(</w:t>
      </w:r>
      <w:proofErr w:type="spellStart"/>
      <w:r w:rsidR="00465ED4" w:rsidRPr="00465ED4">
        <w:t>InventTable</w:t>
      </w:r>
      <w:proofErr w:type="spellEnd"/>
      <w:proofErr w:type="gramStart"/>
      <w:r w:rsidR="00465ED4" w:rsidRPr="00465ED4">
        <w:t>).</w:t>
      </w:r>
      <w:proofErr w:type="spellStart"/>
      <w:r w:rsidR="00465ED4" w:rsidRPr="00465ED4">
        <w:t>WMS</w:t>
      </w:r>
      <w:proofErr w:type="gramEnd"/>
      <w:r w:rsidR="00465ED4" w:rsidRPr="00465ED4">
        <w:t>_MiniPackQuant</w:t>
      </w:r>
      <w:proofErr w:type="spellEnd"/>
    </w:p>
    <w:p w14:paraId="568FD81E" w14:textId="736F5DDA" w:rsidR="005C3985" w:rsidRDefault="004E6690" w:rsidP="00722C08">
      <w:pPr>
        <w:pStyle w:val="a4"/>
        <w:numPr>
          <w:ilvl w:val="4"/>
          <w:numId w:val="23"/>
        </w:numPr>
      </w:pPr>
      <w:r>
        <w:t xml:space="preserve">Поле </w:t>
      </w:r>
      <w:r w:rsidRPr="004E6690">
        <w:rPr>
          <w:b/>
          <w:i/>
        </w:rPr>
        <w:t>Высота</w:t>
      </w:r>
      <w:r>
        <w:t xml:space="preserve"> </w:t>
      </w:r>
      <w:proofErr w:type="spellStart"/>
      <w:r w:rsidRPr="004E6690">
        <w:t>iheight</w:t>
      </w:r>
      <w:proofErr w:type="spellEnd"/>
      <w:r w:rsidRPr="004E6690">
        <w:t xml:space="preserve"> </w:t>
      </w:r>
      <w:r>
        <w:t>равно значению поля</w:t>
      </w:r>
      <w:r w:rsidR="005C3985" w:rsidRPr="005C3985">
        <w:rPr>
          <w:b/>
          <w:i/>
        </w:rPr>
        <w:t xml:space="preserve"> </w:t>
      </w:r>
      <w:r w:rsidR="005C3985" w:rsidRPr="00F01789">
        <w:rPr>
          <w:b/>
          <w:i/>
        </w:rPr>
        <w:t>Брутто-высота</w:t>
      </w:r>
      <w:r w:rsidR="005C3985">
        <w:t xml:space="preserve"> (</w:t>
      </w:r>
      <w:proofErr w:type="spellStart"/>
      <w:r w:rsidR="005C3985">
        <w:rPr>
          <w:lang w:val="en-US"/>
        </w:rPr>
        <w:t>InventTable</w:t>
      </w:r>
      <w:proofErr w:type="spellEnd"/>
      <w:proofErr w:type="gramStart"/>
      <w:r w:rsidR="005C3985">
        <w:t>).</w:t>
      </w:r>
      <w:r w:rsidR="005C3985" w:rsidRPr="00F01789">
        <w:rPr>
          <w:lang w:val="en-US"/>
        </w:rPr>
        <w:t>WMS</w:t>
      </w:r>
      <w:proofErr w:type="gramEnd"/>
      <w:r w:rsidR="005C3985" w:rsidRPr="004B3A4E">
        <w:t>_</w:t>
      </w:r>
      <w:proofErr w:type="spellStart"/>
      <w:r w:rsidR="005C3985">
        <w:rPr>
          <w:lang w:val="en-US"/>
        </w:rPr>
        <w:t>PIM</w:t>
      </w:r>
      <w:r w:rsidR="005C3985" w:rsidRPr="00F01789">
        <w:rPr>
          <w:lang w:val="en-US"/>
        </w:rPr>
        <w:t>grossHeight</w:t>
      </w:r>
      <w:proofErr w:type="spellEnd"/>
    </w:p>
    <w:p w14:paraId="1F90DEBF" w14:textId="45872F4B" w:rsidR="005C3985" w:rsidRDefault="004E6690" w:rsidP="00722C08">
      <w:pPr>
        <w:pStyle w:val="a4"/>
        <w:numPr>
          <w:ilvl w:val="4"/>
          <w:numId w:val="23"/>
        </w:numPr>
      </w:pPr>
      <w:r>
        <w:t xml:space="preserve">Поле </w:t>
      </w:r>
      <w:r w:rsidRPr="004E6690">
        <w:rPr>
          <w:b/>
          <w:i/>
        </w:rPr>
        <w:t>Ширина</w:t>
      </w:r>
      <w:r>
        <w:t xml:space="preserve"> </w:t>
      </w:r>
      <w:proofErr w:type="spellStart"/>
      <w:r w:rsidRPr="004E6690">
        <w:t>iwidth</w:t>
      </w:r>
      <w:proofErr w:type="spellEnd"/>
      <w:r w:rsidRPr="004E6690">
        <w:t xml:space="preserve"> </w:t>
      </w:r>
      <w:r>
        <w:t>равно значению поля</w:t>
      </w:r>
      <w:r w:rsidR="005C3985" w:rsidRPr="005C3985">
        <w:rPr>
          <w:b/>
          <w:i/>
        </w:rPr>
        <w:t xml:space="preserve"> </w:t>
      </w:r>
      <w:r w:rsidR="005C3985" w:rsidRPr="00F01789">
        <w:rPr>
          <w:b/>
          <w:i/>
        </w:rPr>
        <w:t>Брутто-ширина</w:t>
      </w:r>
      <w:r w:rsidR="005C3985">
        <w:t xml:space="preserve"> (</w:t>
      </w:r>
      <w:proofErr w:type="spellStart"/>
      <w:r w:rsidR="005C3985">
        <w:rPr>
          <w:lang w:val="en-US"/>
        </w:rPr>
        <w:t>InventTable</w:t>
      </w:r>
      <w:proofErr w:type="spellEnd"/>
      <w:proofErr w:type="gramStart"/>
      <w:r w:rsidR="005C3985">
        <w:t>).</w:t>
      </w:r>
      <w:r w:rsidR="005C3985" w:rsidRPr="00F01789">
        <w:rPr>
          <w:lang w:val="en-US"/>
        </w:rPr>
        <w:t>WMS</w:t>
      </w:r>
      <w:proofErr w:type="gramEnd"/>
      <w:r w:rsidR="005C3985" w:rsidRPr="004B3A4E">
        <w:t>_</w:t>
      </w:r>
      <w:proofErr w:type="spellStart"/>
      <w:r w:rsidR="005C3985">
        <w:rPr>
          <w:lang w:val="en-US"/>
        </w:rPr>
        <w:t>PIM</w:t>
      </w:r>
      <w:r w:rsidR="005C3985" w:rsidRPr="00F01789">
        <w:rPr>
          <w:lang w:val="en-US"/>
        </w:rPr>
        <w:t>grossWidth</w:t>
      </w:r>
      <w:proofErr w:type="spellEnd"/>
    </w:p>
    <w:p w14:paraId="3F87105C" w14:textId="01BD5242" w:rsidR="005C3985" w:rsidRDefault="004E6690" w:rsidP="00722C08">
      <w:pPr>
        <w:pStyle w:val="a4"/>
        <w:numPr>
          <w:ilvl w:val="4"/>
          <w:numId w:val="23"/>
        </w:numPr>
      </w:pPr>
      <w:r>
        <w:t xml:space="preserve">Поле </w:t>
      </w:r>
      <w:r w:rsidRPr="004E6690">
        <w:rPr>
          <w:b/>
          <w:i/>
        </w:rPr>
        <w:t>Глубина</w:t>
      </w:r>
      <w:r>
        <w:t xml:space="preserve"> </w:t>
      </w:r>
      <w:proofErr w:type="spellStart"/>
      <w:r w:rsidRPr="004E6690">
        <w:t>ideep</w:t>
      </w:r>
      <w:proofErr w:type="spellEnd"/>
      <w:r w:rsidRPr="004E6690">
        <w:t xml:space="preserve"> </w:t>
      </w:r>
      <w:r>
        <w:t>равно значению поля</w:t>
      </w:r>
      <w:r w:rsidR="005C3985" w:rsidRPr="005C3985">
        <w:rPr>
          <w:b/>
          <w:i/>
        </w:rPr>
        <w:t xml:space="preserve"> </w:t>
      </w:r>
      <w:r w:rsidR="005C3985" w:rsidRPr="00F01789">
        <w:rPr>
          <w:b/>
          <w:i/>
        </w:rPr>
        <w:t>Брутто-глубина</w:t>
      </w:r>
      <w:r w:rsidR="005C3985">
        <w:t xml:space="preserve"> (</w:t>
      </w:r>
      <w:proofErr w:type="spellStart"/>
      <w:r w:rsidR="005C3985">
        <w:rPr>
          <w:lang w:val="en-US"/>
        </w:rPr>
        <w:t>InventTable</w:t>
      </w:r>
      <w:proofErr w:type="spellEnd"/>
      <w:proofErr w:type="gramStart"/>
      <w:r w:rsidR="005C3985">
        <w:t>).</w:t>
      </w:r>
      <w:r w:rsidR="005C3985" w:rsidRPr="00F01789">
        <w:rPr>
          <w:lang w:val="en-US"/>
        </w:rPr>
        <w:t>WMS</w:t>
      </w:r>
      <w:proofErr w:type="gramEnd"/>
      <w:r w:rsidR="005C3985" w:rsidRPr="004B3A4E">
        <w:t>_</w:t>
      </w:r>
      <w:proofErr w:type="spellStart"/>
      <w:r w:rsidR="005C3985">
        <w:rPr>
          <w:lang w:val="en-US"/>
        </w:rPr>
        <w:t>PIM</w:t>
      </w:r>
      <w:r w:rsidR="005C3985" w:rsidRPr="00F01789">
        <w:rPr>
          <w:lang w:val="en-US"/>
        </w:rPr>
        <w:t>grossDepth</w:t>
      </w:r>
      <w:proofErr w:type="spellEnd"/>
    </w:p>
    <w:p w14:paraId="56DF2C9D" w14:textId="105EA018" w:rsidR="00A9444E" w:rsidRDefault="004E6690" w:rsidP="00722C08">
      <w:pPr>
        <w:pStyle w:val="a4"/>
        <w:numPr>
          <w:ilvl w:val="4"/>
          <w:numId w:val="23"/>
        </w:numPr>
      </w:pPr>
      <w:r>
        <w:t xml:space="preserve">Поле </w:t>
      </w:r>
      <w:r w:rsidRPr="004E6690">
        <w:rPr>
          <w:b/>
          <w:i/>
        </w:rPr>
        <w:t>Вес</w:t>
      </w:r>
      <w:r>
        <w:t xml:space="preserve"> </w:t>
      </w:r>
      <w:proofErr w:type="spellStart"/>
      <w:r w:rsidRPr="004E6690">
        <w:t>iweight</w:t>
      </w:r>
      <w:proofErr w:type="spellEnd"/>
      <w:r w:rsidRPr="004E6690">
        <w:t xml:space="preserve"> </w:t>
      </w:r>
      <w:r>
        <w:t>равно значению поля</w:t>
      </w:r>
      <w:r w:rsidR="00AE63AC">
        <w:t xml:space="preserve"> </w:t>
      </w:r>
      <w:r w:rsidR="00AE63AC" w:rsidRPr="00AE63AC">
        <w:rPr>
          <w:b/>
          <w:i/>
        </w:rPr>
        <w:t>Вес товара</w:t>
      </w:r>
      <w:r w:rsidR="00AE63AC">
        <w:t xml:space="preserve"> (</w:t>
      </w:r>
      <w:proofErr w:type="spellStart"/>
      <w:r w:rsidR="00AE63AC">
        <w:rPr>
          <w:lang w:val="en-US"/>
        </w:rPr>
        <w:t>InventTable</w:t>
      </w:r>
      <w:proofErr w:type="spellEnd"/>
      <w:r w:rsidR="00AE63AC">
        <w:t>).</w:t>
      </w:r>
      <w:proofErr w:type="spellStart"/>
      <w:r w:rsidR="00AE63AC" w:rsidRPr="00BB7707">
        <w:t>WMS_</w:t>
      </w:r>
      <w:r w:rsidR="00AE63AC" w:rsidRPr="00465ED4">
        <w:t>WeightProduct</w:t>
      </w:r>
      <w:proofErr w:type="spellEnd"/>
      <w:r w:rsidR="00250BF9">
        <w:br/>
      </w:r>
    </w:p>
    <w:p w14:paraId="2900DFBD" w14:textId="26F23393" w:rsidR="00FE29CA" w:rsidRDefault="00FE29CA" w:rsidP="00722C08">
      <w:pPr>
        <w:pStyle w:val="a4"/>
        <w:numPr>
          <w:ilvl w:val="1"/>
          <w:numId w:val="23"/>
        </w:numPr>
      </w:pPr>
      <w:r>
        <w:t xml:space="preserve">При сканировании штрихового кода в поле </w:t>
      </w:r>
      <w:r w:rsidRPr="006B34BB">
        <w:rPr>
          <w:b/>
          <w:i/>
        </w:rPr>
        <w:t>Сотрудник</w:t>
      </w:r>
      <w:r>
        <w:t xml:space="preserve"> (см. п. 3.6.2.) система должна выполнить проверку на наличие отсканированного значения в поле </w:t>
      </w:r>
      <w:proofErr w:type="spellStart"/>
      <w:r w:rsidRPr="00FE29CA">
        <w:rPr>
          <w:b/>
          <w:i/>
        </w:rPr>
        <w:t>Штрихкод</w:t>
      </w:r>
      <w:proofErr w:type="spellEnd"/>
      <w:r w:rsidRPr="00FE29CA">
        <w:rPr>
          <w:b/>
          <w:i/>
        </w:rPr>
        <w:t xml:space="preserve"> сотрудника</w:t>
      </w:r>
      <w:r>
        <w:t xml:space="preserve"> </w:t>
      </w:r>
      <w:r w:rsidRPr="00FE29CA">
        <w:t>(</w:t>
      </w:r>
      <w:proofErr w:type="spellStart"/>
      <w:r w:rsidRPr="00FE29CA">
        <w:t>HcmWorker</w:t>
      </w:r>
      <w:proofErr w:type="spellEnd"/>
      <w:proofErr w:type="gramStart"/>
      <w:r w:rsidRPr="00FE29CA">
        <w:t>).</w:t>
      </w:r>
      <w:proofErr w:type="spellStart"/>
      <w:r w:rsidRPr="00FE29CA">
        <w:t>WMS</w:t>
      </w:r>
      <w:proofErr w:type="gramEnd"/>
      <w:r w:rsidRPr="00FE29CA">
        <w:t>_EmplBarCodeNum</w:t>
      </w:r>
      <w:proofErr w:type="spellEnd"/>
      <w:r>
        <w:t xml:space="preserve">, которое находиться на форме </w:t>
      </w:r>
      <w:r w:rsidRPr="00FE29CA">
        <w:rPr>
          <w:b/>
        </w:rPr>
        <w:t>Сотрудники</w:t>
      </w:r>
      <w:r>
        <w:t xml:space="preserve"> (</w:t>
      </w:r>
      <w:r w:rsidRPr="00FE29CA">
        <w:rPr>
          <w:b/>
        </w:rPr>
        <w:t>Управление персоналом \ Обычный \ Работники \ Сотрудники</w:t>
      </w:r>
      <w:r>
        <w:t>):</w:t>
      </w:r>
    </w:p>
    <w:p w14:paraId="34B14CB5" w14:textId="7F0581BC" w:rsidR="00FE29CA" w:rsidRDefault="00FE29CA" w:rsidP="00722C08">
      <w:pPr>
        <w:pStyle w:val="a4"/>
        <w:numPr>
          <w:ilvl w:val="2"/>
          <w:numId w:val="23"/>
        </w:numPr>
      </w:pPr>
      <w:r>
        <w:t>Если значение найдено, то система</w:t>
      </w:r>
      <w:r w:rsidR="00722C08">
        <w:t xml:space="preserve"> должна</w:t>
      </w:r>
      <w:r>
        <w:t xml:space="preserve"> </w:t>
      </w:r>
      <w:r w:rsidR="00722C08">
        <w:t xml:space="preserve">закрыть диалоговое окно и </w:t>
      </w:r>
      <w:r>
        <w:t xml:space="preserve">вывести на экран форму </w:t>
      </w:r>
      <w:r w:rsidRPr="00B462BE">
        <w:rPr>
          <w:b/>
        </w:rPr>
        <w:t>Обновление характеристик по номенклатуре</w:t>
      </w:r>
      <w:r>
        <w:t xml:space="preserve"> (</w:t>
      </w:r>
      <w:r w:rsidRPr="00B462BE">
        <w:rPr>
          <w:b/>
        </w:rPr>
        <w:t>Управление запасами \ Периодические операции \ Управление складом \ Обновление характеристик по номенклатуре</w:t>
      </w:r>
      <w:r>
        <w:t xml:space="preserve">), но вместо названия формы </w:t>
      </w:r>
      <w:r w:rsidR="00722C08">
        <w:t xml:space="preserve">система должна вывести ФИО сотрудника из поля </w:t>
      </w:r>
      <w:r w:rsidR="00722C08" w:rsidRPr="00722C08">
        <w:rPr>
          <w:b/>
          <w:i/>
        </w:rPr>
        <w:t>Название</w:t>
      </w:r>
      <w:r w:rsidR="00722C08">
        <w:t xml:space="preserve"> </w:t>
      </w:r>
      <w:r w:rsidR="00722C08" w:rsidRPr="00722C08">
        <w:t>(DataSource1</w:t>
      </w:r>
      <w:proofErr w:type="gramStart"/>
      <w:r w:rsidR="00722C08" w:rsidRPr="00722C08">
        <w:t>).</w:t>
      </w:r>
      <w:proofErr w:type="spellStart"/>
      <w:r w:rsidR="00722C08" w:rsidRPr="00722C08">
        <w:t>Name</w:t>
      </w:r>
      <w:proofErr w:type="spellEnd"/>
      <w:proofErr w:type="gramEnd"/>
      <w:r w:rsidR="00722C08">
        <w:t xml:space="preserve">, которое находится на форме </w:t>
      </w:r>
      <w:r w:rsidR="00722C08" w:rsidRPr="00722C08">
        <w:rPr>
          <w:b/>
        </w:rPr>
        <w:t>Сотрудники</w:t>
      </w:r>
      <w:r w:rsidR="00722C08">
        <w:t>;</w:t>
      </w:r>
    </w:p>
    <w:p w14:paraId="114F0621" w14:textId="40796020" w:rsidR="00722C08" w:rsidRDefault="00722C08" w:rsidP="00722C08">
      <w:pPr>
        <w:pStyle w:val="a4"/>
        <w:numPr>
          <w:ilvl w:val="3"/>
          <w:numId w:val="23"/>
        </w:numPr>
      </w:pPr>
      <w:r>
        <w:t xml:space="preserve">После открытия формы система должна записать значение табельного номера сотрудника в поле </w:t>
      </w:r>
      <w:r w:rsidRPr="006B34BB">
        <w:rPr>
          <w:b/>
          <w:i/>
        </w:rPr>
        <w:t>Сотрудник</w:t>
      </w:r>
      <w:r>
        <w:t xml:space="preserve"> (</w:t>
      </w:r>
      <w:r w:rsidRPr="00722C08">
        <w:t>WMS_TmpItemSetup4Allocation</w:t>
      </w:r>
      <w:proofErr w:type="gramStart"/>
      <w:r>
        <w:t>).</w:t>
      </w:r>
      <w:r>
        <w:rPr>
          <w:lang w:val="en-US"/>
        </w:rPr>
        <w:t>WMS</w:t>
      </w:r>
      <w:proofErr w:type="gramEnd"/>
      <w:r w:rsidRPr="00722C08">
        <w:t>_</w:t>
      </w:r>
      <w:proofErr w:type="spellStart"/>
      <w:r>
        <w:rPr>
          <w:lang w:val="en-US"/>
        </w:rPr>
        <w:t>EmplId</w:t>
      </w:r>
      <w:proofErr w:type="spellEnd"/>
    </w:p>
    <w:p w14:paraId="61BC47C7" w14:textId="77F739B9" w:rsidR="00722C08" w:rsidRDefault="00722C08" w:rsidP="00722C08">
      <w:pPr>
        <w:pStyle w:val="a4"/>
        <w:numPr>
          <w:ilvl w:val="2"/>
          <w:numId w:val="23"/>
        </w:numPr>
      </w:pPr>
      <w:r>
        <w:t xml:space="preserve">Если значение не найдено, то система должна закрыть диалоговое окно и вывести на экран </w:t>
      </w:r>
      <w:proofErr w:type="spellStart"/>
      <w:r>
        <w:t>ифолог</w:t>
      </w:r>
      <w:proofErr w:type="spellEnd"/>
      <w:r>
        <w:t>: «</w:t>
      </w:r>
      <w:r w:rsidRPr="00722C08">
        <w:rPr>
          <w:i/>
        </w:rPr>
        <w:t>ШК не распознан</w:t>
      </w:r>
      <w:r>
        <w:t>».</w:t>
      </w:r>
    </w:p>
    <w:p w14:paraId="780E8A67" w14:textId="23692BD0" w:rsidR="00276A77" w:rsidRDefault="00276A77" w:rsidP="00276A77">
      <w:pPr>
        <w:pStyle w:val="a4"/>
        <w:numPr>
          <w:ilvl w:val="1"/>
          <w:numId w:val="23"/>
        </w:numPr>
      </w:pPr>
      <w:r>
        <w:t xml:space="preserve">При сканировании штрихового кода в поле </w:t>
      </w:r>
      <w:r w:rsidRPr="006B34BB">
        <w:rPr>
          <w:b/>
          <w:i/>
        </w:rPr>
        <w:t>Сотрудник</w:t>
      </w:r>
      <w:r>
        <w:t xml:space="preserve"> (см. п. 3.7.2.) система должна выполнить проверку на наличие отсканированного значения в поле </w:t>
      </w:r>
      <w:proofErr w:type="spellStart"/>
      <w:r w:rsidRPr="00FE29CA">
        <w:rPr>
          <w:b/>
          <w:i/>
        </w:rPr>
        <w:t>Штрихкод</w:t>
      </w:r>
      <w:proofErr w:type="spellEnd"/>
      <w:r w:rsidRPr="00FE29CA">
        <w:rPr>
          <w:b/>
          <w:i/>
        </w:rPr>
        <w:t xml:space="preserve"> сотрудника</w:t>
      </w:r>
      <w:r>
        <w:t xml:space="preserve"> </w:t>
      </w:r>
      <w:r w:rsidRPr="00FE29CA">
        <w:t>(</w:t>
      </w:r>
      <w:proofErr w:type="spellStart"/>
      <w:r w:rsidRPr="00FE29CA">
        <w:t>HcmWorker</w:t>
      </w:r>
      <w:proofErr w:type="spellEnd"/>
      <w:proofErr w:type="gramStart"/>
      <w:r w:rsidRPr="00FE29CA">
        <w:t>).</w:t>
      </w:r>
      <w:proofErr w:type="spellStart"/>
      <w:r w:rsidRPr="00FE29CA">
        <w:t>WMS</w:t>
      </w:r>
      <w:proofErr w:type="gramEnd"/>
      <w:r w:rsidRPr="00FE29CA">
        <w:t>_EmplBarCodeNum</w:t>
      </w:r>
      <w:proofErr w:type="spellEnd"/>
      <w:r>
        <w:t xml:space="preserve">, которое находиться на форме </w:t>
      </w:r>
      <w:r w:rsidRPr="00FE29CA">
        <w:rPr>
          <w:b/>
        </w:rPr>
        <w:t>Сотрудники</w:t>
      </w:r>
      <w:r>
        <w:t xml:space="preserve"> (</w:t>
      </w:r>
      <w:r w:rsidRPr="00FE29CA">
        <w:rPr>
          <w:b/>
        </w:rPr>
        <w:t>Управление персоналом \ Обычный \ Работники \ Сотрудники</w:t>
      </w:r>
      <w:r>
        <w:t>):</w:t>
      </w:r>
    </w:p>
    <w:p w14:paraId="60E095BD" w14:textId="639E284C" w:rsidR="00276A77" w:rsidRDefault="00276A77" w:rsidP="00276A77">
      <w:pPr>
        <w:pStyle w:val="a4"/>
        <w:numPr>
          <w:ilvl w:val="2"/>
          <w:numId w:val="23"/>
        </w:numPr>
      </w:pPr>
      <w:r>
        <w:t xml:space="preserve">Если значение найдено, то система должна закрыть диалоговое окно и вывести на экран форму </w:t>
      </w:r>
      <w:r w:rsidRPr="00B462BE">
        <w:rPr>
          <w:b/>
        </w:rPr>
        <w:t>Обновление характеристик по номенклатуре</w:t>
      </w:r>
      <w:r w:rsidR="00CD1ECB">
        <w:rPr>
          <w:b/>
        </w:rPr>
        <w:t xml:space="preserve"> </w:t>
      </w:r>
      <w:proofErr w:type="spellStart"/>
      <w:r w:rsidR="00CD1ECB">
        <w:rPr>
          <w:b/>
          <w:lang w:val="en-US"/>
        </w:rPr>
        <w:t>InfoScan</w:t>
      </w:r>
      <w:proofErr w:type="spellEnd"/>
      <w:r>
        <w:t xml:space="preserve"> (</w:t>
      </w:r>
      <w:r w:rsidRPr="00B462BE">
        <w:rPr>
          <w:b/>
        </w:rPr>
        <w:t>Управление запасами \ Периодические операции \ Управление складом \ Обновление характеристик по номенклатуре</w:t>
      </w:r>
      <w:r w:rsidR="00CD1ECB">
        <w:rPr>
          <w:b/>
        </w:rPr>
        <w:t xml:space="preserve"> </w:t>
      </w:r>
      <w:proofErr w:type="spellStart"/>
      <w:r w:rsidR="00CD1ECB">
        <w:rPr>
          <w:b/>
          <w:lang w:val="en-US"/>
        </w:rPr>
        <w:t>InfoScan</w:t>
      </w:r>
      <w:proofErr w:type="spellEnd"/>
      <w:r>
        <w:t xml:space="preserve">), но вместо названия формы система должна вывести ФИО сотрудника из поля </w:t>
      </w:r>
      <w:r w:rsidRPr="00722C08">
        <w:rPr>
          <w:b/>
          <w:i/>
        </w:rPr>
        <w:t>Название</w:t>
      </w:r>
      <w:r>
        <w:t xml:space="preserve"> </w:t>
      </w:r>
      <w:r w:rsidRPr="00722C08">
        <w:t>(DataSource1</w:t>
      </w:r>
      <w:proofErr w:type="gramStart"/>
      <w:r w:rsidRPr="00722C08">
        <w:t>).</w:t>
      </w:r>
      <w:proofErr w:type="spellStart"/>
      <w:r w:rsidRPr="00722C08">
        <w:t>Name</w:t>
      </w:r>
      <w:proofErr w:type="spellEnd"/>
      <w:proofErr w:type="gramEnd"/>
      <w:r>
        <w:t xml:space="preserve">, которое находится на форме </w:t>
      </w:r>
      <w:r w:rsidRPr="00722C08">
        <w:rPr>
          <w:b/>
        </w:rPr>
        <w:t>Сотрудники</w:t>
      </w:r>
      <w:r>
        <w:t>;</w:t>
      </w:r>
    </w:p>
    <w:p w14:paraId="22DD6B79" w14:textId="77777777" w:rsidR="00276A77" w:rsidRDefault="00276A77" w:rsidP="00276A77">
      <w:pPr>
        <w:pStyle w:val="a4"/>
        <w:numPr>
          <w:ilvl w:val="3"/>
          <w:numId w:val="23"/>
        </w:numPr>
      </w:pPr>
      <w:r>
        <w:t xml:space="preserve">После открытия формы система должна записать значение табельного номера сотрудника в поле </w:t>
      </w:r>
      <w:r w:rsidRPr="006B34BB">
        <w:rPr>
          <w:b/>
          <w:i/>
        </w:rPr>
        <w:t>Сотрудник</w:t>
      </w:r>
      <w:r>
        <w:t xml:space="preserve"> (</w:t>
      </w:r>
      <w:r w:rsidRPr="00722C08">
        <w:t>WMS_TmpItemSetup4Allocation</w:t>
      </w:r>
      <w:proofErr w:type="gramStart"/>
      <w:r>
        <w:t>).</w:t>
      </w:r>
      <w:r>
        <w:rPr>
          <w:lang w:val="en-US"/>
        </w:rPr>
        <w:t>WMS</w:t>
      </w:r>
      <w:proofErr w:type="gramEnd"/>
      <w:r w:rsidRPr="00722C08">
        <w:t>_</w:t>
      </w:r>
      <w:proofErr w:type="spellStart"/>
      <w:r>
        <w:rPr>
          <w:lang w:val="en-US"/>
        </w:rPr>
        <w:t>EmplId</w:t>
      </w:r>
      <w:proofErr w:type="spellEnd"/>
    </w:p>
    <w:p w14:paraId="2370C572" w14:textId="77777777" w:rsidR="00276A77" w:rsidRPr="004B3A4E" w:rsidRDefault="00276A77" w:rsidP="00276A77">
      <w:pPr>
        <w:pStyle w:val="a4"/>
        <w:numPr>
          <w:ilvl w:val="2"/>
          <w:numId w:val="23"/>
        </w:numPr>
      </w:pPr>
      <w:r>
        <w:t xml:space="preserve">Если значение не найдено, то система должна закрыть диалоговое окно и вывести на экран </w:t>
      </w:r>
      <w:proofErr w:type="spellStart"/>
      <w:r>
        <w:t>ифолог</w:t>
      </w:r>
      <w:proofErr w:type="spellEnd"/>
      <w:r>
        <w:t>: «</w:t>
      </w:r>
      <w:r w:rsidRPr="00722C08">
        <w:rPr>
          <w:i/>
        </w:rPr>
        <w:t>ШК не распознан</w:t>
      </w:r>
      <w:r>
        <w:t>».</w:t>
      </w:r>
    </w:p>
    <w:p w14:paraId="626E5D06" w14:textId="4F11DCAE" w:rsidR="00276A77" w:rsidRDefault="00276A77" w:rsidP="00276A77">
      <w:pPr>
        <w:pStyle w:val="a4"/>
        <w:ind w:left="1080" w:firstLine="0"/>
      </w:pPr>
    </w:p>
    <w:p w14:paraId="7B4BDA9F" w14:textId="02CD10C5" w:rsidR="00A45C63" w:rsidRDefault="00A45C63" w:rsidP="00A45C63">
      <w:pPr>
        <w:pStyle w:val="a4"/>
        <w:numPr>
          <w:ilvl w:val="1"/>
          <w:numId w:val="23"/>
        </w:numPr>
      </w:pPr>
      <w:r>
        <w:t xml:space="preserve">При нажатии на кнопку </w:t>
      </w:r>
      <w:r w:rsidRPr="00A45C63">
        <w:rPr>
          <w:b/>
        </w:rPr>
        <w:t>[Применить]</w:t>
      </w:r>
      <w:r>
        <w:t xml:space="preserve">, которая находится на формах </w:t>
      </w:r>
      <w:r w:rsidRPr="00B462BE">
        <w:rPr>
          <w:b/>
        </w:rPr>
        <w:t>Обновление характеристик по номенклатуре</w:t>
      </w:r>
      <w:r>
        <w:t xml:space="preserve"> и </w:t>
      </w:r>
      <w:r w:rsidRPr="00B462BE">
        <w:rPr>
          <w:b/>
        </w:rPr>
        <w:t>Обновление характеристик по номенклатуре</w:t>
      </w:r>
      <w:r>
        <w:rPr>
          <w:b/>
        </w:rPr>
        <w:t xml:space="preserve"> </w:t>
      </w:r>
      <w:proofErr w:type="spellStart"/>
      <w:r>
        <w:rPr>
          <w:b/>
          <w:lang w:val="en-US"/>
        </w:rPr>
        <w:t>InfoScan</w:t>
      </w:r>
      <w:proofErr w:type="spellEnd"/>
      <w:r>
        <w:t xml:space="preserve"> система так же должна заполнять поля:</w:t>
      </w:r>
    </w:p>
    <w:p w14:paraId="0090F3A4" w14:textId="4ED7DF80" w:rsidR="008B65DD" w:rsidRPr="008B65DD" w:rsidRDefault="008B65DD" w:rsidP="00A45C63">
      <w:pPr>
        <w:pStyle w:val="a4"/>
        <w:numPr>
          <w:ilvl w:val="2"/>
          <w:numId w:val="23"/>
        </w:numPr>
      </w:pPr>
      <w:r>
        <w:t>Поле</w:t>
      </w:r>
      <w:r w:rsidRPr="008B65DD">
        <w:t xml:space="preserve"> </w:t>
      </w:r>
      <w:r w:rsidRPr="006B34BB">
        <w:rPr>
          <w:b/>
          <w:i/>
        </w:rPr>
        <w:t>Верифицировано</w:t>
      </w:r>
      <w:r w:rsidRPr="008B65DD">
        <w:rPr>
          <w:b/>
          <w:i/>
        </w:rPr>
        <w:t xml:space="preserve"> </w:t>
      </w:r>
      <w:r w:rsidRPr="006B34BB">
        <w:rPr>
          <w:b/>
          <w:i/>
        </w:rPr>
        <w:t>в</w:t>
      </w:r>
      <w:r w:rsidRPr="008B65DD">
        <w:rPr>
          <w:b/>
          <w:i/>
        </w:rPr>
        <w:t xml:space="preserve"> </w:t>
      </w:r>
      <w:r w:rsidRPr="006B34BB">
        <w:rPr>
          <w:b/>
          <w:i/>
          <w:lang w:val="en-US"/>
        </w:rPr>
        <w:t>WMS</w:t>
      </w:r>
      <w:r w:rsidRPr="008B65DD">
        <w:t xml:space="preserve"> (</w:t>
      </w:r>
      <w:r w:rsidRPr="00576CB5">
        <w:rPr>
          <w:lang w:val="en-US"/>
        </w:rPr>
        <w:t>WMS</w:t>
      </w:r>
      <w:r w:rsidRPr="008B65DD">
        <w:t>_</w:t>
      </w:r>
      <w:proofErr w:type="spellStart"/>
      <w:r w:rsidRPr="00576CB5">
        <w:rPr>
          <w:lang w:val="en-US"/>
        </w:rPr>
        <w:t>ItemSetupForAllocation</w:t>
      </w:r>
      <w:proofErr w:type="spellEnd"/>
      <w:proofErr w:type="gramStart"/>
      <w:r w:rsidRPr="008B65DD">
        <w:t>).</w:t>
      </w:r>
      <w:r>
        <w:rPr>
          <w:lang w:val="en-US"/>
        </w:rPr>
        <w:t>WMS</w:t>
      </w:r>
      <w:proofErr w:type="gramEnd"/>
      <w:r w:rsidRPr="008B65DD">
        <w:t>_</w:t>
      </w:r>
      <w:proofErr w:type="spellStart"/>
      <w:r>
        <w:rPr>
          <w:lang w:val="en-US"/>
        </w:rPr>
        <w:t>VerifiedInWMS</w:t>
      </w:r>
      <w:proofErr w:type="spellEnd"/>
      <w:r w:rsidRPr="008B65DD">
        <w:t xml:space="preserve"> </w:t>
      </w:r>
      <w:r>
        <w:t>–</w:t>
      </w:r>
      <w:r w:rsidRPr="008B65DD">
        <w:t xml:space="preserve"> </w:t>
      </w:r>
      <w:r>
        <w:t xml:space="preserve">При нажатии на кнопку </w:t>
      </w:r>
      <w:r w:rsidRPr="00A45C63">
        <w:rPr>
          <w:b/>
        </w:rPr>
        <w:t>[Применить]</w:t>
      </w:r>
      <w:r>
        <w:t xml:space="preserve"> система должна устанавливать признак в данное поле;</w:t>
      </w:r>
    </w:p>
    <w:p w14:paraId="1008F81D" w14:textId="49385EF2" w:rsidR="00A45C63" w:rsidRPr="008B65DD" w:rsidRDefault="00A45C63" w:rsidP="00A45C63">
      <w:pPr>
        <w:pStyle w:val="a4"/>
        <w:numPr>
          <w:ilvl w:val="2"/>
          <w:numId w:val="23"/>
        </w:numPr>
      </w:pPr>
      <w:r>
        <w:t>Поле</w:t>
      </w:r>
      <w:r w:rsidRPr="008B65DD">
        <w:t xml:space="preserve"> </w:t>
      </w:r>
      <w:r w:rsidRPr="006B34BB">
        <w:rPr>
          <w:b/>
          <w:i/>
        </w:rPr>
        <w:t>Сотрудник</w:t>
      </w:r>
      <w:r w:rsidRPr="008B65DD">
        <w:rPr>
          <w:b/>
          <w:i/>
        </w:rPr>
        <w:t xml:space="preserve"> </w:t>
      </w:r>
      <w:r w:rsidRPr="008B65DD">
        <w:t>(</w:t>
      </w:r>
      <w:r w:rsidRPr="00576CB5">
        <w:rPr>
          <w:lang w:val="en-US"/>
        </w:rPr>
        <w:t>WMS</w:t>
      </w:r>
      <w:r w:rsidRPr="008B65DD">
        <w:t>_</w:t>
      </w:r>
      <w:proofErr w:type="spellStart"/>
      <w:r w:rsidRPr="00576CB5">
        <w:rPr>
          <w:lang w:val="en-US"/>
        </w:rPr>
        <w:t>ItemSetupForAllocation</w:t>
      </w:r>
      <w:proofErr w:type="spellEnd"/>
      <w:proofErr w:type="gramStart"/>
      <w:r w:rsidRPr="008B65DD">
        <w:t>).</w:t>
      </w:r>
      <w:r>
        <w:rPr>
          <w:lang w:val="en-US"/>
        </w:rPr>
        <w:t>WMS</w:t>
      </w:r>
      <w:proofErr w:type="gramEnd"/>
      <w:r w:rsidRPr="008B65DD">
        <w:t>_</w:t>
      </w:r>
      <w:proofErr w:type="spellStart"/>
      <w:r>
        <w:rPr>
          <w:lang w:val="en-US"/>
        </w:rPr>
        <w:t>EmplId</w:t>
      </w:r>
      <w:proofErr w:type="spellEnd"/>
      <w:r w:rsidR="008B65DD" w:rsidRPr="008B65DD">
        <w:t xml:space="preserve"> – </w:t>
      </w:r>
      <w:r w:rsidR="008B65DD">
        <w:t>Система</w:t>
      </w:r>
      <w:r w:rsidR="008B65DD" w:rsidRPr="008B65DD">
        <w:t xml:space="preserve"> </w:t>
      </w:r>
      <w:r w:rsidR="008B65DD">
        <w:t xml:space="preserve">должна заполнять данное поле табельным номером сотрудника, который временно хранится в поле </w:t>
      </w:r>
      <w:r w:rsidR="008B65DD" w:rsidRPr="006B34BB">
        <w:rPr>
          <w:b/>
          <w:i/>
        </w:rPr>
        <w:t>Сотрудник</w:t>
      </w:r>
      <w:r w:rsidR="008B65DD">
        <w:t xml:space="preserve"> (</w:t>
      </w:r>
      <w:r w:rsidR="008B65DD" w:rsidRPr="00722C08">
        <w:t>WMS_TmpItemSetup4Allocation</w:t>
      </w:r>
      <w:r w:rsidR="008B65DD">
        <w:t>).</w:t>
      </w:r>
      <w:r w:rsidR="008B65DD">
        <w:rPr>
          <w:lang w:val="en-US"/>
        </w:rPr>
        <w:t>WMS</w:t>
      </w:r>
      <w:r w:rsidR="008B65DD" w:rsidRPr="00722C08">
        <w:t>_</w:t>
      </w:r>
      <w:proofErr w:type="spellStart"/>
      <w:r w:rsidR="008B65DD">
        <w:rPr>
          <w:lang w:val="en-US"/>
        </w:rPr>
        <w:t>EmplId</w:t>
      </w:r>
      <w:proofErr w:type="spellEnd"/>
    </w:p>
    <w:p w14:paraId="43C51338" w14:textId="223F95D7" w:rsidR="00A45C63" w:rsidRPr="008B65DD" w:rsidRDefault="00A45C63" w:rsidP="00A45C63">
      <w:pPr>
        <w:pStyle w:val="a4"/>
        <w:numPr>
          <w:ilvl w:val="2"/>
          <w:numId w:val="23"/>
        </w:numPr>
      </w:pPr>
      <w:r>
        <w:t xml:space="preserve">Поле </w:t>
      </w:r>
      <w:r w:rsidR="008B65DD">
        <w:rPr>
          <w:b/>
          <w:i/>
        </w:rPr>
        <w:t>ФИО сотрудника</w:t>
      </w:r>
      <w:r w:rsidR="008B65DD">
        <w:t xml:space="preserve"> - Данное поле наполняется значением поля </w:t>
      </w:r>
      <w:r w:rsidR="008B65DD" w:rsidRPr="008601DF">
        <w:rPr>
          <w:b/>
          <w:i/>
        </w:rPr>
        <w:t>Название</w:t>
      </w:r>
      <w:r w:rsidR="008B65DD" w:rsidRPr="008601DF">
        <w:t xml:space="preserve"> (DataSource1</w:t>
      </w:r>
      <w:proofErr w:type="gramStart"/>
      <w:r w:rsidR="008B65DD" w:rsidRPr="008601DF">
        <w:t>).</w:t>
      </w:r>
      <w:proofErr w:type="spellStart"/>
      <w:r w:rsidR="008B65DD" w:rsidRPr="008601DF">
        <w:t>Name</w:t>
      </w:r>
      <w:proofErr w:type="spellEnd"/>
      <w:proofErr w:type="gramEnd"/>
      <w:r w:rsidR="008B65DD">
        <w:t xml:space="preserve">, в зависимости от значения поля </w:t>
      </w:r>
      <w:r w:rsidR="008B65DD" w:rsidRPr="008C3B85">
        <w:rPr>
          <w:b/>
          <w:i/>
        </w:rPr>
        <w:t>Сотрудник</w:t>
      </w:r>
      <w:r w:rsidR="008B65DD">
        <w:t xml:space="preserve"> </w:t>
      </w:r>
      <w:r w:rsidR="008B65DD" w:rsidRPr="008601DF">
        <w:t>(</w:t>
      </w:r>
      <w:r w:rsidR="008B65DD" w:rsidRPr="00576CB5">
        <w:rPr>
          <w:lang w:val="en-US"/>
        </w:rPr>
        <w:t>WMS</w:t>
      </w:r>
      <w:r w:rsidR="008B65DD" w:rsidRPr="008601DF">
        <w:t>_</w:t>
      </w:r>
      <w:proofErr w:type="spellStart"/>
      <w:r w:rsidR="008B65DD" w:rsidRPr="00576CB5">
        <w:rPr>
          <w:lang w:val="en-US"/>
        </w:rPr>
        <w:t>ItemSetupForAllocation</w:t>
      </w:r>
      <w:proofErr w:type="spellEnd"/>
      <w:r w:rsidR="008B65DD" w:rsidRPr="008601DF">
        <w:t>)</w:t>
      </w:r>
      <w:r w:rsidR="008B65DD">
        <w:t>.</w:t>
      </w:r>
      <w:r w:rsidR="008B65DD">
        <w:rPr>
          <w:lang w:val="en-US"/>
        </w:rPr>
        <w:t>WMS</w:t>
      </w:r>
      <w:r w:rsidR="008B65DD" w:rsidRPr="008601DF">
        <w:t>_</w:t>
      </w:r>
      <w:proofErr w:type="spellStart"/>
      <w:r w:rsidR="008B65DD">
        <w:rPr>
          <w:lang w:val="en-US"/>
        </w:rPr>
        <w:t>EmplId</w:t>
      </w:r>
      <w:proofErr w:type="spellEnd"/>
      <w:r w:rsidR="008B65DD">
        <w:t xml:space="preserve">, которое равно значению поля </w:t>
      </w:r>
      <w:r w:rsidR="008B65DD" w:rsidRPr="008C3B85">
        <w:rPr>
          <w:b/>
          <w:i/>
        </w:rPr>
        <w:t>Табельный номер</w:t>
      </w:r>
      <w:r w:rsidR="008B65DD" w:rsidRPr="008C3B85">
        <w:t xml:space="preserve"> (</w:t>
      </w:r>
      <w:proofErr w:type="spellStart"/>
      <w:r w:rsidR="008B65DD" w:rsidRPr="008C3B85">
        <w:t>HcmWorker</w:t>
      </w:r>
      <w:proofErr w:type="spellEnd"/>
      <w:r w:rsidR="008B65DD" w:rsidRPr="008C3B85">
        <w:t>).</w:t>
      </w:r>
      <w:proofErr w:type="spellStart"/>
      <w:r w:rsidR="008B65DD" w:rsidRPr="008C3B85">
        <w:t>PersonnelNumber</w:t>
      </w:r>
      <w:proofErr w:type="spellEnd"/>
      <w:r w:rsidR="008B65DD">
        <w:t xml:space="preserve">, которое находится на форме </w:t>
      </w:r>
      <w:r w:rsidR="008B65DD" w:rsidRPr="008C3B85">
        <w:rPr>
          <w:b/>
        </w:rPr>
        <w:t>Сотрудники</w:t>
      </w:r>
      <w:r w:rsidR="008B65DD">
        <w:t>;</w:t>
      </w:r>
    </w:p>
    <w:p w14:paraId="30667C76" w14:textId="4A95F4DC" w:rsidR="00A45C63" w:rsidRPr="008B65DD" w:rsidRDefault="00A45C63" w:rsidP="00A45C63">
      <w:pPr>
        <w:pStyle w:val="a4"/>
        <w:numPr>
          <w:ilvl w:val="2"/>
          <w:numId w:val="23"/>
        </w:numPr>
      </w:pPr>
      <w:r>
        <w:t xml:space="preserve">Поле </w:t>
      </w:r>
      <w:r w:rsidR="008B65DD" w:rsidRPr="006B34BB">
        <w:rPr>
          <w:b/>
          <w:i/>
        </w:rPr>
        <w:t>Дата и время верификации</w:t>
      </w:r>
      <w:r w:rsidR="008B65DD">
        <w:t xml:space="preserve"> </w:t>
      </w:r>
      <w:r w:rsidR="008B65DD" w:rsidRPr="008B65DD">
        <w:t>(</w:t>
      </w:r>
      <w:r w:rsidR="008B65DD" w:rsidRPr="00576CB5">
        <w:rPr>
          <w:lang w:val="en-US"/>
        </w:rPr>
        <w:t>WMS</w:t>
      </w:r>
      <w:r w:rsidR="008B65DD" w:rsidRPr="008B65DD">
        <w:t>_</w:t>
      </w:r>
      <w:proofErr w:type="spellStart"/>
      <w:r w:rsidR="008B65DD" w:rsidRPr="00576CB5">
        <w:rPr>
          <w:lang w:val="en-US"/>
        </w:rPr>
        <w:t>ItemSetupForAllocation</w:t>
      </w:r>
      <w:proofErr w:type="spellEnd"/>
      <w:proofErr w:type="gramStart"/>
      <w:r w:rsidR="008B65DD" w:rsidRPr="008B65DD">
        <w:t>)</w:t>
      </w:r>
      <w:r w:rsidR="008B65DD">
        <w:t>.</w:t>
      </w:r>
      <w:r w:rsidR="008B65DD">
        <w:rPr>
          <w:lang w:val="en-US"/>
        </w:rPr>
        <w:t>WMS</w:t>
      </w:r>
      <w:proofErr w:type="gramEnd"/>
      <w:r w:rsidR="008B65DD" w:rsidRPr="00576CB5">
        <w:t>_</w:t>
      </w:r>
      <w:proofErr w:type="spellStart"/>
      <w:r w:rsidR="008B65DD">
        <w:rPr>
          <w:lang w:val="en-US"/>
        </w:rPr>
        <w:t>VerifiedDateTime</w:t>
      </w:r>
      <w:proofErr w:type="spellEnd"/>
      <w:r w:rsidR="008B65DD">
        <w:t xml:space="preserve"> – Система должна заполнять данное поле текущими системными датой и временем на момент нажатия на кнопку </w:t>
      </w:r>
      <w:r w:rsidR="008B65DD" w:rsidRPr="00A45C63">
        <w:rPr>
          <w:b/>
        </w:rPr>
        <w:t>[Применить]</w:t>
      </w:r>
      <w:r w:rsidR="008B65DD">
        <w:t>.</w:t>
      </w:r>
    </w:p>
    <w:p w14:paraId="55F998A4" w14:textId="55EE65D7" w:rsidR="00ED2A19" w:rsidRPr="00FF5124" w:rsidRDefault="00EF1F02" w:rsidP="00722C08">
      <w:pPr>
        <w:pStyle w:val="10"/>
        <w:numPr>
          <w:ilvl w:val="0"/>
          <w:numId w:val="23"/>
        </w:numPr>
        <w:rPr>
          <w:rFonts w:cs="Times New Roman"/>
        </w:rPr>
      </w:pPr>
      <w:r w:rsidRPr="00FF5124">
        <w:rPr>
          <w:rFonts w:cs="Times New Roman"/>
        </w:rPr>
        <w:t>Настройка</w:t>
      </w:r>
    </w:p>
    <w:p w14:paraId="6361B094" w14:textId="77777777" w:rsidR="00DE5218" w:rsidRPr="00FF5124" w:rsidRDefault="00DE5218" w:rsidP="00235006">
      <w:pPr>
        <w:pStyle w:val="a4"/>
        <w:ind w:firstLine="709"/>
      </w:pPr>
      <w:r w:rsidRPr="00FF5124">
        <w:t>Нет.</w:t>
      </w:r>
    </w:p>
    <w:p w14:paraId="35C01846" w14:textId="7B1C8550" w:rsidR="00EF1F02" w:rsidRPr="00FF5124" w:rsidRDefault="00EF1F02" w:rsidP="00722C08">
      <w:pPr>
        <w:pStyle w:val="10"/>
        <w:numPr>
          <w:ilvl w:val="0"/>
          <w:numId w:val="23"/>
        </w:numPr>
        <w:rPr>
          <w:rFonts w:cs="Times New Roman"/>
        </w:rPr>
      </w:pPr>
      <w:r w:rsidRPr="00FF5124">
        <w:rPr>
          <w:rFonts w:cs="Times New Roman"/>
        </w:rPr>
        <w:t>Отчеты и выходные формы</w:t>
      </w:r>
    </w:p>
    <w:p w14:paraId="25700E99" w14:textId="77777777" w:rsidR="00F42E19" w:rsidRPr="00FF5124" w:rsidRDefault="00BA2E07" w:rsidP="00BA2E07">
      <w:pPr>
        <w:pStyle w:val="a4"/>
        <w:ind w:firstLine="709"/>
      </w:pPr>
      <w:r w:rsidRPr="00FF5124">
        <w:t>Нет.</w:t>
      </w:r>
    </w:p>
    <w:p w14:paraId="56ECBCE7" w14:textId="73B6F5ED" w:rsidR="00EF1F02" w:rsidRPr="00FF5124" w:rsidRDefault="00EF1F02" w:rsidP="00722C08">
      <w:pPr>
        <w:pStyle w:val="10"/>
        <w:numPr>
          <w:ilvl w:val="0"/>
          <w:numId w:val="23"/>
        </w:numPr>
        <w:rPr>
          <w:rFonts w:cs="Times New Roman"/>
        </w:rPr>
      </w:pPr>
      <w:r w:rsidRPr="00FF5124">
        <w:rPr>
          <w:rFonts w:cs="Times New Roman"/>
        </w:rPr>
        <w:t>Размещение в системе</w:t>
      </w:r>
    </w:p>
    <w:p w14:paraId="5317C208" w14:textId="77777777" w:rsidR="00E53066" w:rsidRPr="00FF5124" w:rsidRDefault="009136AC" w:rsidP="00235006">
      <w:pPr>
        <w:pStyle w:val="a4"/>
        <w:ind w:firstLine="709"/>
        <w:rPr>
          <w:sz w:val="24"/>
          <w:szCs w:val="24"/>
        </w:rPr>
      </w:pPr>
      <w:r w:rsidRPr="00FF5124">
        <w:t>Нет.</w:t>
      </w:r>
    </w:p>
    <w:p w14:paraId="517B9E1F" w14:textId="76B86232" w:rsidR="00D1295D" w:rsidRPr="00FF5124" w:rsidRDefault="008457D5" w:rsidP="00722C08">
      <w:pPr>
        <w:pStyle w:val="10"/>
        <w:numPr>
          <w:ilvl w:val="0"/>
          <w:numId w:val="23"/>
        </w:numPr>
        <w:rPr>
          <w:rFonts w:cs="Times New Roman"/>
        </w:rPr>
      </w:pPr>
      <w:r w:rsidRPr="00FF5124">
        <w:rPr>
          <w:rFonts w:cs="Times New Roman"/>
        </w:rPr>
        <w:t>Приложения</w:t>
      </w:r>
      <w:bookmarkEnd w:id="7"/>
    </w:p>
    <w:p w14:paraId="0E6DF6B6" w14:textId="77777777" w:rsidR="005E25DD" w:rsidRPr="00FF5124" w:rsidRDefault="00AF2AB4" w:rsidP="00235006">
      <w:pPr>
        <w:pStyle w:val="a4"/>
        <w:ind w:firstLine="709"/>
      </w:pPr>
      <w:bookmarkStart w:id="8" w:name="_Toc252557204"/>
      <w:bookmarkStart w:id="9" w:name="_Toc252801077"/>
      <w:r w:rsidRPr="00FF5124">
        <w:t>Нет</w:t>
      </w:r>
      <w:r w:rsidR="00B45B36" w:rsidRPr="00FF5124">
        <w:t>.</w:t>
      </w:r>
    </w:p>
    <w:p w14:paraId="2B9E69BA" w14:textId="48B5C23A" w:rsidR="00196450" w:rsidRDefault="00196450" w:rsidP="00722C08">
      <w:pPr>
        <w:pStyle w:val="10"/>
        <w:numPr>
          <w:ilvl w:val="0"/>
          <w:numId w:val="23"/>
        </w:numPr>
        <w:rPr>
          <w:rFonts w:cs="Times New Roman"/>
        </w:rPr>
      </w:pPr>
      <w:bookmarkStart w:id="10" w:name="_Приложения"/>
      <w:bookmarkStart w:id="11" w:name="_Ref168492266"/>
      <w:bookmarkStart w:id="12" w:name="_Toc309597748"/>
      <w:bookmarkEnd w:id="8"/>
      <w:bookmarkEnd w:id="9"/>
      <w:bookmarkEnd w:id="10"/>
      <w:r w:rsidRPr="00FF5124">
        <w:rPr>
          <w:rFonts w:cs="Times New Roman"/>
        </w:rPr>
        <w:t>Допущения и ограничения</w:t>
      </w:r>
      <w:bookmarkEnd w:id="11"/>
    </w:p>
    <w:p w14:paraId="75D49E8D" w14:textId="69B66B16" w:rsidR="00623471" w:rsidRPr="00623471" w:rsidRDefault="00623471" w:rsidP="00623471">
      <w:pPr>
        <w:pStyle w:val="a4"/>
      </w:pPr>
      <w:r>
        <w:t>Нет.</w:t>
      </w:r>
    </w:p>
    <w:p w14:paraId="0CCAA4C3" w14:textId="2A4D0451" w:rsidR="00A304F4" w:rsidRDefault="008457D5" w:rsidP="00722C08">
      <w:pPr>
        <w:pStyle w:val="10"/>
        <w:numPr>
          <w:ilvl w:val="0"/>
          <w:numId w:val="23"/>
        </w:numPr>
        <w:rPr>
          <w:rFonts w:cs="Times New Roman"/>
        </w:rPr>
      </w:pPr>
      <w:r w:rsidRPr="00FF5124">
        <w:rPr>
          <w:rFonts w:cs="Times New Roman"/>
        </w:rPr>
        <w:t>Связанные модификации</w:t>
      </w:r>
      <w:bookmarkEnd w:id="12"/>
    </w:p>
    <w:p w14:paraId="4EBE8F69" w14:textId="0E5A0853" w:rsidR="000573C0" w:rsidRPr="00936AD2" w:rsidRDefault="00284457" w:rsidP="000573C0">
      <w:pPr>
        <w:pStyle w:val="a4"/>
        <w:ind w:left="804" w:firstLine="0"/>
      </w:pPr>
      <w:r>
        <w:t>Нет.</w:t>
      </w:r>
    </w:p>
    <w:sectPr w:rsidR="000573C0" w:rsidRPr="00936AD2" w:rsidSect="00464AB7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720" w:right="720" w:bottom="720" w:left="720" w:header="403" w:footer="12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45599D4" w14:textId="77777777" w:rsidR="00B76D7C" w:rsidRDefault="00B76D7C">
      <w:r>
        <w:separator/>
      </w:r>
    </w:p>
  </w:endnote>
  <w:endnote w:type="continuationSeparator" w:id="0">
    <w:p w14:paraId="4FA9E920" w14:textId="77777777" w:rsidR="00B76D7C" w:rsidRDefault="00B76D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19D702" w14:textId="3A7D1AC9" w:rsidR="00276A77" w:rsidRPr="00D9272E" w:rsidRDefault="00276A77" w:rsidP="00851949">
    <w:pPr>
      <w:pStyle w:val="a4"/>
      <w:tabs>
        <w:tab w:val="right" w:pos="9072"/>
      </w:tabs>
      <w:ind w:firstLine="0"/>
      <w:rPr>
        <w:sz w:val="18"/>
        <w:szCs w:val="18"/>
      </w:rPr>
    </w:pPr>
    <w:r>
      <w:rPr>
        <w:sz w:val="18"/>
        <w:szCs w:val="18"/>
      </w:rPr>
      <w:t>Функциональный дизайн</w:t>
    </w:r>
    <w:r w:rsidRPr="00D9272E">
      <w:rPr>
        <w:sz w:val="18"/>
        <w:szCs w:val="18"/>
      </w:rPr>
      <w:t xml:space="preserve">: </w:t>
    </w:r>
    <w:sdt>
      <w:sdtPr>
        <w:rPr>
          <w:sz w:val="18"/>
          <w:szCs w:val="18"/>
        </w:rPr>
        <w:alias w:val="Название"/>
        <w:id w:val="43523241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>
          <w:rPr>
            <w:sz w:val="18"/>
            <w:szCs w:val="18"/>
          </w:rPr>
          <w:t>DAX-8729 Расчет характеристик размещения при импорте ВГХ из ПИМ</w:t>
        </w:r>
      </w:sdtContent>
    </w:sdt>
    <w:r w:rsidRPr="00D9272E">
      <w:rPr>
        <w:sz w:val="18"/>
        <w:szCs w:val="18"/>
      </w:rPr>
      <w:t xml:space="preserve"> </w:t>
    </w:r>
    <w:r>
      <w:rPr>
        <w:sz w:val="18"/>
        <w:szCs w:val="18"/>
      </w:rPr>
      <w:tab/>
    </w:r>
    <w:r w:rsidRPr="00D9272E">
      <w:rPr>
        <w:sz w:val="18"/>
        <w:szCs w:val="18"/>
      </w:rPr>
      <w:t xml:space="preserve">стр. </w:t>
    </w:r>
    <w:r w:rsidRPr="00D9272E">
      <w:rPr>
        <w:sz w:val="18"/>
        <w:szCs w:val="18"/>
      </w:rPr>
      <w:fldChar w:fldCharType="begin"/>
    </w:r>
    <w:r w:rsidRPr="00D9272E">
      <w:rPr>
        <w:sz w:val="18"/>
        <w:szCs w:val="18"/>
      </w:rPr>
      <w:instrText xml:space="preserve"> PAGE </w:instrText>
    </w:r>
    <w:r w:rsidRPr="00D9272E">
      <w:rPr>
        <w:sz w:val="18"/>
        <w:szCs w:val="18"/>
      </w:rPr>
      <w:fldChar w:fldCharType="separate"/>
    </w:r>
    <w:r w:rsidR="003359BA">
      <w:rPr>
        <w:noProof/>
        <w:sz w:val="18"/>
        <w:szCs w:val="18"/>
      </w:rPr>
      <w:t>7</w:t>
    </w:r>
    <w:r w:rsidRPr="00D9272E">
      <w:rPr>
        <w:sz w:val="18"/>
        <w:szCs w:val="18"/>
      </w:rPr>
      <w:fldChar w:fldCharType="end"/>
    </w:r>
    <w:r w:rsidRPr="00D9272E">
      <w:rPr>
        <w:sz w:val="18"/>
        <w:szCs w:val="18"/>
      </w:rPr>
      <w:t xml:space="preserve"> из </w:t>
    </w:r>
    <w:r w:rsidRPr="00D9272E">
      <w:rPr>
        <w:sz w:val="18"/>
        <w:szCs w:val="18"/>
      </w:rPr>
      <w:fldChar w:fldCharType="begin"/>
    </w:r>
    <w:r w:rsidRPr="00D9272E">
      <w:rPr>
        <w:sz w:val="18"/>
        <w:szCs w:val="18"/>
      </w:rPr>
      <w:instrText xml:space="preserve"> NUMPAGES </w:instrText>
    </w:r>
    <w:r w:rsidRPr="00D9272E">
      <w:rPr>
        <w:sz w:val="18"/>
        <w:szCs w:val="18"/>
      </w:rPr>
      <w:fldChar w:fldCharType="separate"/>
    </w:r>
    <w:r w:rsidR="003359BA">
      <w:rPr>
        <w:noProof/>
        <w:sz w:val="18"/>
        <w:szCs w:val="18"/>
      </w:rPr>
      <w:t>7</w:t>
    </w:r>
    <w:r w:rsidRPr="00D9272E"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E9ECA2" w14:textId="4BBE88F4" w:rsidR="00276A77" w:rsidRPr="008638AB" w:rsidRDefault="00276A77" w:rsidP="008638AB">
    <w:pPr>
      <w:pStyle w:val="af3"/>
      <w:pBdr>
        <w:top w:val="single" w:sz="12" w:space="1" w:color="auto"/>
      </w:pBdr>
      <w:jc w:val="right"/>
      <w:rPr>
        <w:rFonts w:ascii="Times New Roman" w:hAnsi="Times New Roman"/>
        <w:sz w:val="18"/>
        <w:szCs w:val="18"/>
      </w:rPr>
    </w:pPr>
    <w:r w:rsidRPr="008638AB">
      <w:rPr>
        <w:rFonts w:ascii="Times New Roman" w:hAnsi="Times New Roman"/>
        <w:sz w:val="18"/>
        <w:szCs w:val="18"/>
      </w:rPr>
      <w:t xml:space="preserve">Функциональный дизайн: </w:t>
    </w:r>
    <w:sdt>
      <w:sdtPr>
        <w:rPr>
          <w:rFonts w:ascii="Times New Roman" w:hAnsi="Times New Roman"/>
          <w:sz w:val="18"/>
          <w:szCs w:val="18"/>
        </w:rPr>
        <w:alias w:val="Название"/>
        <w:id w:val="-73925555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>
          <w:rPr>
            <w:rFonts w:ascii="Times New Roman" w:hAnsi="Times New Roman"/>
            <w:sz w:val="18"/>
            <w:szCs w:val="18"/>
          </w:rPr>
          <w:t>DAX-8729 Расчет характеристик размещения при импорте ВГХ из ПИМ</w:t>
        </w:r>
      </w:sdtContent>
    </w:sdt>
    <w:r w:rsidRPr="008638AB">
      <w:rPr>
        <w:rFonts w:ascii="Times New Roman" w:hAnsi="Times New Roman"/>
        <w:sz w:val="18"/>
        <w:szCs w:val="18"/>
      </w:rPr>
      <w:tab/>
    </w:r>
    <w:r>
      <w:rPr>
        <w:rFonts w:ascii="Times New Roman" w:hAnsi="Times New Roman"/>
        <w:sz w:val="18"/>
        <w:szCs w:val="18"/>
      </w:rPr>
      <w:tab/>
    </w:r>
    <w:r w:rsidRPr="008638AB">
      <w:rPr>
        <w:rFonts w:ascii="Times New Roman" w:hAnsi="Times New Roman"/>
        <w:sz w:val="18"/>
        <w:szCs w:val="18"/>
      </w:rPr>
      <w:t xml:space="preserve">стр. </w:t>
    </w:r>
    <w:r w:rsidRPr="008638AB">
      <w:rPr>
        <w:rFonts w:ascii="Times New Roman" w:hAnsi="Times New Roman"/>
        <w:sz w:val="18"/>
        <w:szCs w:val="18"/>
      </w:rPr>
      <w:fldChar w:fldCharType="begin"/>
    </w:r>
    <w:r w:rsidRPr="008638AB">
      <w:rPr>
        <w:rFonts w:ascii="Times New Roman" w:hAnsi="Times New Roman"/>
        <w:sz w:val="18"/>
        <w:szCs w:val="18"/>
      </w:rPr>
      <w:instrText xml:space="preserve"> PAGE </w:instrText>
    </w:r>
    <w:r w:rsidRPr="008638AB">
      <w:rPr>
        <w:rFonts w:ascii="Times New Roman" w:hAnsi="Times New Roman"/>
        <w:sz w:val="18"/>
        <w:szCs w:val="18"/>
      </w:rPr>
      <w:fldChar w:fldCharType="separate"/>
    </w:r>
    <w:r w:rsidR="003359BA">
      <w:rPr>
        <w:rFonts w:ascii="Times New Roman" w:hAnsi="Times New Roman"/>
        <w:noProof/>
        <w:sz w:val="18"/>
        <w:szCs w:val="18"/>
      </w:rPr>
      <w:t>1</w:t>
    </w:r>
    <w:r w:rsidRPr="008638AB">
      <w:rPr>
        <w:rFonts w:ascii="Times New Roman" w:hAnsi="Times New Roman"/>
        <w:sz w:val="18"/>
        <w:szCs w:val="18"/>
      </w:rPr>
      <w:fldChar w:fldCharType="end"/>
    </w:r>
    <w:r w:rsidRPr="008638AB">
      <w:rPr>
        <w:rFonts w:ascii="Times New Roman" w:hAnsi="Times New Roman"/>
        <w:sz w:val="18"/>
        <w:szCs w:val="18"/>
      </w:rPr>
      <w:t xml:space="preserve"> из </w:t>
    </w:r>
    <w:r w:rsidRPr="008638AB">
      <w:rPr>
        <w:rFonts w:ascii="Times New Roman" w:hAnsi="Times New Roman"/>
        <w:sz w:val="18"/>
        <w:szCs w:val="18"/>
      </w:rPr>
      <w:fldChar w:fldCharType="begin"/>
    </w:r>
    <w:r w:rsidRPr="008638AB">
      <w:rPr>
        <w:rFonts w:ascii="Times New Roman" w:hAnsi="Times New Roman"/>
        <w:sz w:val="18"/>
        <w:szCs w:val="18"/>
      </w:rPr>
      <w:instrText xml:space="preserve"> NUMPAGES </w:instrText>
    </w:r>
    <w:r w:rsidRPr="008638AB">
      <w:rPr>
        <w:rFonts w:ascii="Times New Roman" w:hAnsi="Times New Roman"/>
        <w:sz w:val="18"/>
        <w:szCs w:val="18"/>
      </w:rPr>
      <w:fldChar w:fldCharType="separate"/>
    </w:r>
    <w:r w:rsidR="003359BA">
      <w:rPr>
        <w:rFonts w:ascii="Times New Roman" w:hAnsi="Times New Roman"/>
        <w:noProof/>
        <w:sz w:val="18"/>
        <w:szCs w:val="18"/>
      </w:rPr>
      <w:t>7</w:t>
    </w:r>
    <w:r w:rsidRPr="008638AB">
      <w:rPr>
        <w:rFonts w:ascii="Times New Roman" w:hAnsi="Times New Roman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544C914" w14:textId="77777777" w:rsidR="00B76D7C" w:rsidRDefault="00B76D7C">
      <w:r>
        <w:separator/>
      </w:r>
    </w:p>
  </w:footnote>
  <w:footnote w:type="continuationSeparator" w:id="0">
    <w:p w14:paraId="27FD36B2" w14:textId="77777777" w:rsidR="00B76D7C" w:rsidRDefault="00B76D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6EB1F2" w14:textId="77777777" w:rsidR="00276A77" w:rsidRPr="00D95F5D" w:rsidRDefault="00276A77" w:rsidP="00D95F5D">
    <w:pPr>
      <w:pStyle w:val="af0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C052CA" w14:textId="1723B781" w:rsidR="00276A77" w:rsidRPr="00EF1F02" w:rsidRDefault="00276A77" w:rsidP="00EF1F02">
    <w:pPr>
      <w:pStyle w:val="af0"/>
      <w:jc w:val="right"/>
    </w:pPr>
    <w:r>
      <w:rPr>
        <w:noProof/>
        <w:lang w:val="ru-RU" w:eastAsia="ru-RU"/>
      </w:rPr>
      <w:drawing>
        <wp:inline distT="0" distB="0" distL="0" distR="0" wp14:anchorId="50439DDD" wp14:editId="4D0C047F">
          <wp:extent cx="1581150" cy="495300"/>
          <wp:effectExtent l="0" t="0" r="0" b="0"/>
          <wp:docPr id="1" name="Рисунок 2" descr="cid:image001.jpg@01D8EF77.E13BD0D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2" descr="cid:image001.jpg@01D8EF77.E13BD0D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1150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2ECCBA90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80"/>
    <w:multiLevelType w:val="singleLevel"/>
    <w:tmpl w:val="127C67E2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2" w15:restartNumberingAfterBreak="0">
    <w:nsid w:val="00E214A2"/>
    <w:multiLevelType w:val="hybridMultilevel"/>
    <w:tmpl w:val="4E184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3519E5"/>
    <w:multiLevelType w:val="hybridMultilevel"/>
    <w:tmpl w:val="33FA49AA"/>
    <w:lvl w:ilvl="0" w:tplc="4740AFC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2840E3B"/>
    <w:multiLevelType w:val="multilevel"/>
    <w:tmpl w:val="7E284D0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0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6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89" w:hanging="1800"/>
      </w:pPr>
      <w:rPr>
        <w:rFonts w:hint="default"/>
      </w:rPr>
    </w:lvl>
  </w:abstractNum>
  <w:abstractNum w:abstractNumId="5" w15:restartNumberingAfterBreak="0">
    <w:nsid w:val="12F04504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16F16098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18E41616"/>
    <w:multiLevelType w:val="hybridMultilevel"/>
    <w:tmpl w:val="01DCC19E"/>
    <w:lvl w:ilvl="0" w:tplc="66C62458">
      <w:start w:val="1"/>
      <w:numFmt w:val="decimal"/>
      <w:pStyle w:val="a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8E71E62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21696A71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2465781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6F0094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9BF37D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A6179C5"/>
    <w:multiLevelType w:val="hybridMultilevel"/>
    <w:tmpl w:val="33FA49AA"/>
    <w:lvl w:ilvl="0" w:tplc="4740AFC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2DB1126C"/>
    <w:multiLevelType w:val="hybridMultilevel"/>
    <w:tmpl w:val="6750E2F8"/>
    <w:lvl w:ilvl="0" w:tplc="D5EEB172">
      <w:start w:val="1"/>
      <w:numFmt w:val="decimal"/>
      <w:pStyle w:val="a0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560303"/>
    <w:multiLevelType w:val="multilevel"/>
    <w:tmpl w:val="63481D54"/>
    <w:lvl w:ilvl="0">
      <w:start w:val="4"/>
      <w:numFmt w:val="decimal"/>
      <w:lvlText w:val="%1"/>
      <w:lvlJc w:val="left"/>
      <w:pPr>
        <w:ind w:left="660" w:hanging="660"/>
      </w:pPr>
      <w:rPr>
        <w:rFonts w:hint="default"/>
        <w:sz w:val="24"/>
      </w:rPr>
    </w:lvl>
    <w:lvl w:ilvl="1">
      <w:start w:val="1"/>
      <w:numFmt w:val="decimal"/>
      <w:lvlText w:val="%1.%2"/>
      <w:lvlJc w:val="left"/>
      <w:pPr>
        <w:ind w:left="1020" w:hanging="660"/>
      </w:pPr>
      <w:rPr>
        <w:rFonts w:hint="default"/>
        <w:sz w:val="24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  <w:sz w:val="24"/>
      </w:rPr>
    </w:lvl>
  </w:abstractNum>
  <w:abstractNum w:abstractNumId="16" w15:restartNumberingAfterBreak="0">
    <w:nsid w:val="34857E7C"/>
    <w:multiLevelType w:val="hybridMultilevel"/>
    <w:tmpl w:val="554473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4A5629"/>
    <w:multiLevelType w:val="hybridMultilevel"/>
    <w:tmpl w:val="2898BA40"/>
    <w:lvl w:ilvl="0" w:tplc="BE5AFAB6">
      <w:start w:val="1"/>
      <w:numFmt w:val="bullet"/>
      <w:pStyle w:val="a1"/>
      <w:lvlText w:val="-"/>
      <w:lvlJc w:val="left"/>
      <w:pPr>
        <w:tabs>
          <w:tab w:val="num" w:pos="360"/>
        </w:tabs>
        <w:ind w:left="360" w:hanging="360"/>
      </w:pPr>
      <w:rPr>
        <w:rFonts w:hAnsi="Courier New" w:hint="default"/>
      </w:rPr>
    </w:lvl>
    <w:lvl w:ilvl="1" w:tplc="041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F100E58"/>
    <w:multiLevelType w:val="hybridMultilevel"/>
    <w:tmpl w:val="FE244652"/>
    <w:lvl w:ilvl="0" w:tplc="602A9F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1977352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428244DA"/>
    <w:multiLevelType w:val="multilevel"/>
    <w:tmpl w:val="A8566E10"/>
    <w:lvl w:ilvl="0">
      <w:start w:val="1"/>
      <w:numFmt w:val="decimal"/>
      <w:lvlText w:val="%1."/>
      <w:lvlJc w:val="left"/>
      <w:pPr>
        <w:tabs>
          <w:tab w:val="num" w:pos="1848"/>
        </w:tabs>
        <w:ind w:left="1848" w:hanging="432"/>
      </w:pPr>
      <w:rPr>
        <w:rFonts w:hint="default"/>
      </w:rPr>
    </w:lvl>
    <w:lvl w:ilvl="1">
      <w:start w:val="1"/>
      <w:numFmt w:val="decimal"/>
      <w:pStyle w:val="-"/>
      <w:lvlText w:val="%1.%2"/>
      <w:lvlJc w:val="left"/>
      <w:pPr>
        <w:tabs>
          <w:tab w:val="num" w:pos="1992"/>
        </w:tabs>
        <w:ind w:left="1992" w:hanging="576"/>
      </w:p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2280"/>
        </w:tabs>
        <w:ind w:left="2280" w:hanging="864"/>
      </w:pPr>
    </w:lvl>
    <w:lvl w:ilvl="4">
      <w:start w:val="1"/>
      <w:numFmt w:val="decimal"/>
      <w:pStyle w:val="51"/>
      <w:lvlText w:val="%1.%2.%3.%4.%5"/>
      <w:lvlJc w:val="left"/>
      <w:pPr>
        <w:tabs>
          <w:tab w:val="num" w:pos="2424"/>
        </w:tabs>
        <w:ind w:left="2424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2568"/>
        </w:tabs>
        <w:ind w:left="2568" w:hanging="1152"/>
      </w:pPr>
    </w:lvl>
    <w:lvl w:ilvl="6">
      <w:start w:val="1"/>
      <w:numFmt w:val="decimal"/>
      <w:lvlText w:val="%1.%2.%3.%4.%5.%6.%7"/>
      <w:lvlJc w:val="left"/>
      <w:pPr>
        <w:tabs>
          <w:tab w:val="num" w:pos="2712"/>
        </w:tabs>
        <w:ind w:left="2712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2856"/>
        </w:tabs>
        <w:ind w:left="2856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3000"/>
        </w:tabs>
        <w:ind w:left="3000" w:hanging="1584"/>
      </w:pPr>
    </w:lvl>
  </w:abstractNum>
  <w:abstractNum w:abstractNumId="21" w15:restartNumberingAfterBreak="0">
    <w:nsid w:val="4495520B"/>
    <w:multiLevelType w:val="multilevel"/>
    <w:tmpl w:val="557E22C0"/>
    <w:lvl w:ilvl="0">
      <w:start w:val="4"/>
      <w:numFmt w:val="decimal"/>
      <w:lvlText w:val="%1."/>
      <w:lvlJc w:val="left"/>
      <w:pPr>
        <w:ind w:left="612" w:hanging="612"/>
      </w:pPr>
      <w:rPr>
        <w:rFonts w:hint="default"/>
      </w:rPr>
    </w:lvl>
    <w:lvl w:ilvl="1">
      <w:start w:val="12"/>
      <w:numFmt w:val="decimal"/>
      <w:lvlText w:val="%1.%2."/>
      <w:lvlJc w:val="left"/>
      <w:pPr>
        <w:ind w:left="1152" w:hanging="61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0" w:hanging="1800"/>
      </w:pPr>
      <w:rPr>
        <w:rFonts w:hint="default"/>
      </w:rPr>
    </w:lvl>
  </w:abstractNum>
  <w:abstractNum w:abstractNumId="22" w15:restartNumberingAfterBreak="0">
    <w:nsid w:val="47653DF3"/>
    <w:multiLevelType w:val="multilevel"/>
    <w:tmpl w:val="22D23B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524742DF"/>
    <w:multiLevelType w:val="hybridMultilevel"/>
    <w:tmpl w:val="4F42E6B8"/>
    <w:lvl w:ilvl="0" w:tplc="E318C1FA">
      <w:start w:val="1"/>
      <w:numFmt w:val="decimal"/>
      <w:pStyle w:val="a2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550C6BF2"/>
    <w:multiLevelType w:val="multilevel"/>
    <w:tmpl w:val="2B0CCE8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5907341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59B12E0D"/>
    <w:multiLevelType w:val="singleLevel"/>
    <w:tmpl w:val="20E08774"/>
    <w:lvl w:ilvl="0">
      <w:start w:val="1"/>
      <w:numFmt w:val="bullet"/>
      <w:pStyle w:val="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27" w15:restartNumberingAfterBreak="0">
    <w:nsid w:val="5BC15087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8" w15:restartNumberingAfterBreak="0">
    <w:nsid w:val="5E6C2DDF"/>
    <w:multiLevelType w:val="hybridMultilevel"/>
    <w:tmpl w:val="5636B370"/>
    <w:lvl w:ilvl="0" w:tplc="4740AFC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41F3D5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6"/>
  </w:num>
  <w:num w:numId="2">
    <w:abstractNumId w:val="17"/>
  </w:num>
  <w:num w:numId="3">
    <w:abstractNumId w:val="20"/>
  </w:num>
  <w:num w:numId="4">
    <w:abstractNumId w:val="1"/>
  </w:num>
  <w:num w:numId="5">
    <w:abstractNumId w:val="0"/>
  </w:num>
  <w:num w:numId="6">
    <w:abstractNumId w:val="14"/>
  </w:num>
  <w:num w:numId="7">
    <w:abstractNumId w:val="23"/>
    <w:lvlOverride w:ilvl="0">
      <w:startOverride w:val="1"/>
    </w:lvlOverride>
  </w:num>
  <w:num w:numId="8">
    <w:abstractNumId w:val="7"/>
    <w:lvlOverride w:ilvl="0">
      <w:startOverride w:val="1"/>
    </w:lvlOverride>
  </w:num>
  <w:num w:numId="9">
    <w:abstractNumId w:val="3"/>
  </w:num>
  <w:num w:numId="10">
    <w:abstractNumId w:val="28"/>
  </w:num>
  <w:num w:numId="11">
    <w:abstractNumId w:val="11"/>
  </w:num>
  <w:num w:numId="12">
    <w:abstractNumId w:val="18"/>
  </w:num>
  <w:num w:numId="13">
    <w:abstractNumId w:val="22"/>
  </w:num>
  <w:num w:numId="14">
    <w:abstractNumId w:val="24"/>
  </w:num>
  <w:num w:numId="15">
    <w:abstractNumId w:val="12"/>
  </w:num>
  <w:num w:numId="16">
    <w:abstractNumId w:val="29"/>
  </w:num>
  <w:num w:numId="17">
    <w:abstractNumId w:val="25"/>
  </w:num>
  <w:num w:numId="18">
    <w:abstractNumId w:val="10"/>
  </w:num>
  <w:num w:numId="19">
    <w:abstractNumId w:val="13"/>
  </w:num>
  <w:num w:numId="20">
    <w:abstractNumId w:val="2"/>
  </w:num>
  <w:num w:numId="21">
    <w:abstractNumId w:val="16"/>
  </w:num>
  <w:num w:numId="22">
    <w:abstractNumId w:val="4"/>
  </w:num>
  <w:num w:numId="23">
    <w:abstractNumId w:val="27"/>
  </w:num>
  <w:num w:numId="24">
    <w:abstractNumId w:val="6"/>
  </w:num>
  <w:num w:numId="25">
    <w:abstractNumId w:val="15"/>
  </w:num>
  <w:num w:numId="26">
    <w:abstractNumId w:val="21"/>
  </w:num>
  <w:num w:numId="27">
    <w:abstractNumId w:val="19"/>
  </w:num>
  <w:num w:numId="28">
    <w:abstractNumId w:val="8"/>
  </w:num>
  <w:num w:numId="29">
    <w:abstractNumId w:val="9"/>
  </w:num>
  <w:num w:numId="30">
    <w:abstractNumId w:val="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activeWritingStyle w:appName="MSWord" w:lang="ru-RU" w:vendorID="64" w:dllVersion="131078" w:nlCheck="1" w:checkStyle="0"/>
  <w:activeWritingStyle w:appName="MSWord" w:lang="en-US" w:vendorID="64" w:dllVersion="131078" w:nlCheck="1" w:checkStyle="0"/>
  <w:activeWritingStyle w:appName="MSWord" w:lang="ru-RU" w:vendorID="1" w:dllVersion="512" w:checkStyle="1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9"/>
  <w:clickAndTypeStyle w:val="a4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92C"/>
    <w:rsid w:val="00000573"/>
    <w:rsid w:val="0000084A"/>
    <w:rsid w:val="000008CD"/>
    <w:rsid w:val="00001CD0"/>
    <w:rsid w:val="00002364"/>
    <w:rsid w:val="00002A01"/>
    <w:rsid w:val="00002A6F"/>
    <w:rsid w:val="00002FE6"/>
    <w:rsid w:val="000035FC"/>
    <w:rsid w:val="000037F6"/>
    <w:rsid w:val="00003AF5"/>
    <w:rsid w:val="00003CC1"/>
    <w:rsid w:val="000046C5"/>
    <w:rsid w:val="000048D2"/>
    <w:rsid w:val="00004EB4"/>
    <w:rsid w:val="00005186"/>
    <w:rsid w:val="0000522B"/>
    <w:rsid w:val="00005E0D"/>
    <w:rsid w:val="00005EF0"/>
    <w:rsid w:val="000065FE"/>
    <w:rsid w:val="00007AAE"/>
    <w:rsid w:val="00007B01"/>
    <w:rsid w:val="0001078D"/>
    <w:rsid w:val="000117ED"/>
    <w:rsid w:val="00011B71"/>
    <w:rsid w:val="00011D0B"/>
    <w:rsid w:val="00011F7D"/>
    <w:rsid w:val="000130AC"/>
    <w:rsid w:val="00013A78"/>
    <w:rsid w:val="00013FED"/>
    <w:rsid w:val="00014008"/>
    <w:rsid w:val="0001495C"/>
    <w:rsid w:val="00015434"/>
    <w:rsid w:val="00015A0E"/>
    <w:rsid w:val="000162D3"/>
    <w:rsid w:val="00017FC6"/>
    <w:rsid w:val="00020C3C"/>
    <w:rsid w:val="00021834"/>
    <w:rsid w:val="00022136"/>
    <w:rsid w:val="000224EC"/>
    <w:rsid w:val="00022668"/>
    <w:rsid w:val="00022704"/>
    <w:rsid w:val="000236A4"/>
    <w:rsid w:val="00023BDB"/>
    <w:rsid w:val="000243AA"/>
    <w:rsid w:val="0002487C"/>
    <w:rsid w:val="00024FC6"/>
    <w:rsid w:val="00025256"/>
    <w:rsid w:val="00025FF0"/>
    <w:rsid w:val="00026D83"/>
    <w:rsid w:val="0002796D"/>
    <w:rsid w:val="00027B72"/>
    <w:rsid w:val="00027BE0"/>
    <w:rsid w:val="00027D4E"/>
    <w:rsid w:val="00030136"/>
    <w:rsid w:val="000303EA"/>
    <w:rsid w:val="00030A52"/>
    <w:rsid w:val="00032255"/>
    <w:rsid w:val="000323A6"/>
    <w:rsid w:val="00032666"/>
    <w:rsid w:val="00032865"/>
    <w:rsid w:val="00033B9C"/>
    <w:rsid w:val="0003503B"/>
    <w:rsid w:val="00035D89"/>
    <w:rsid w:val="00035E6B"/>
    <w:rsid w:val="0003619C"/>
    <w:rsid w:val="000365A5"/>
    <w:rsid w:val="00037129"/>
    <w:rsid w:val="00041DE8"/>
    <w:rsid w:val="00041E0F"/>
    <w:rsid w:val="00042B05"/>
    <w:rsid w:val="000434BF"/>
    <w:rsid w:val="000436B6"/>
    <w:rsid w:val="00043CB4"/>
    <w:rsid w:val="00044372"/>
    <w:rsid w:val="0004588F"/>
    <w:rsid w:val="000458A8"/>
    <w:rsid w:val="0004594B"/>
    <w:rsid w:val="00045C01"/>
    <w:rsid w:val="00045D7C"/>
    <w:rsid w:val="00046317"/>
    <w:rsid w:val="000463D9"/>
    <w:rsid w:val="00047618"/>
    <w:rsid w:val="000477F7"/>
    <w:rsid w:val="0004782D"/>
    <w:rsid w:val="000504E9"/>
    <w:rsid w:val="000508C5"/>
    <w:rsid w:val="00050AF8"/>
    <w:rsid w:val="00051A23"/>
    <w:rsid w:val="00051F4E"/>
    <w:rsid w:val="00052B17"/>
    <w:rsid w:val="00052B51"/>
    <w:rsid w:val="000531A7"/>
    <w:rsid w:val="00053A9E"/>
    <w:rsid w:val="00053B03"/>
    <w:rsid w:val="00053E12"/>
    <w:rsid w:val="000542CC"/>
    <w:rsid w:val="00054C53"/>
    <w:rsid w:val="00055149"/>
    <w:rsid w:val="000552C7"/>
    <w:rsid w:val="00055903"/>
    <w:rsid w:val="00055A47"/>
    <w:rsid w:val="00055F83"/>
    <w:rsid w:val="00056805"/>
    <w:rsid w:val="00057074"/>
    <w:rsid w:val="000573C0"/>
    <w:rsid w:val="00060389"/>
    <w:rsid w:val="00060A47"/>
    <w:rsid w:val="00060C42"/>
    <w:rsid w:val="000614BA"/>
    <w:rsid w:val="0006175C"/>
    <w:rsid w:val="00061A0D"/>
    <w:rsid w:val="00061C4F"/>
    <w:rsid w:val="00061F12"/>
    <w:rsid w:val="00062125"/>
    <w:rsid w:val="0006239F"/>
    <w:rsid w:val="000625A6"/>
    <w:rsid w:val="000626B2"/>
    <w:rsid w:val="00062B71"/>
    <w:rsid w:val="00062FED"/>
    <w:rsid w:val="00063F71"/>
    <w:rsid w:val="00064104"/>
    <w:rsid w:val="000644A3"/>
    <w:rsid w:val="000648B6"/>
    <w:rsid w:val="00064D3B"/>
    <w:rsid w:val="00065466"/>
    <w:rsid w:val="00065521"/>
    <w:rsid w:val="00065FC7"/>
    <w:rsid w:val="0006669B"/>
    <w:rsid w:val="00066824"/>
    <w:rsid w:val="0006683D"/>
    <w:rsid w:val="000674D3"/>
    <w:rsid w:val="00067A46"/>
    <w:rsid w:val="00070ACD"/>
    <w:rsid w:val="000719D7"/>
    <w:rsid w:val="00072097"/>
    <w:rsid w:val="00072F28"/>
    <w:rsid w:val="0007346D"/>
    <w:rsid w:val="000741A6"/>
    <w:rsid w:val="000744AF"/>
    <w:rsid w:val="0007455E"/>
    <w:rsid w:val="00074766"/>
    <w:rsid w:val="000755F5"/>
    <w:rsid w:val="0007667F"/>
    <w:rsid w:val="000767C2"/>
    <w:rsid w:val="00077E86"/>
    <w:rsid w:val="000805C9"/>
    <w:rsid w:val="00080A95"/>
    <w:rsid w:val="00080D11"/>
    <w:rsid w:val="00080E17"/>
    <w:rsid w:val="00081065"/>
    <w:rsid w:val="000817D6"/>
    <w:rsid w:val="00082731"/>
    <w:rsid w:val="00082B45"/>
    <w:rsid w:val="00082DB2"/>
    <w:rsid w:val="0008386F"/>
    <w:rsid w:val="000838CE"/>
    <w:rsid w:val="00083AE3"/>
    <w:rsid w:val="0008420D"/>
    <w:rsid w:val="00084306"/>
    <w:rsid w:val="000844DB"/>
    <w:rsid w:val="000849E5"/>
    <w:rsid w:val="00084D18"/>
    <w:rsid w:val="000850B7"/>
    <w:rsid w:val="000860C2"/>
    <w:rsid w:val="00086548"/>
    <w:rsid w:val="00086583"/>
    <w:rsid w:val="00086C78"/>
    <w:rsid w:val="00086FE9"/>
    <w:rsid w:val="000871FD"/>
    <w:rsid w:val="000872BE"/>
    <w:rsid w:val="000873EA"/>
    <w:rsid w:val="00090307"/>
    <w:rsid w:val="00090BD6"/>
    <w:rsid w:val="0009148A"/>
    <w:rsid w:val="0009175D"/>
    <w:rsid w:val="000918B7"/>
    <w:rsid w:val="0009192C"/>
    <w:rsid w:val="00092149"/>
    <w:rsid w:val="000922E9"/>
    <w:rsid w:val="00092C95"/>
    <w:rsid w:val="000931AE"/>
    <w:rsid w:val="000933B1"/>
    <w:rsid w:val="000936F7"/>
    <w:rsid w:val="000944DC"/>
    <w:rsid w:val="0009455D"/>
    <w:rsid w:val="00094D2E"/>
    <w:rsid w:val="00094E76"/>
    <w:rsid w:val="00094ED8"/>
    <w:rsid w:val="00096431"/>
    <w:rsid w:val="00096B4B"/>
    <w:rsid w:val="000977B4"/>
    <w:rsid w:val="00097C38"/>
    <w:rsid w:val="000A02D2"/>
    <w:rsid w:val="000A032B"/>
    <w:rsid w:val="000A1409"/>
    <w:rsid w:val="000A151B"/>
    <w:rsid w:val="000A1779"/>
    <w:rsid w:val="000A1937"/>
    <w:rsid w:val="000A1C11"/>
    <w:rsid w:val="000A2AB2"/>
    <w:rsid w:val="000A2E38"/>
    <w:rsid w:val="000A2F48"/>
    <w:rsid w:val="000A345C"/>
    <w:rsid w:val="000A456F"/>
    <w:rsid w:val="000A4C2F"/>
    <w:rsid w:val="000A5A5B"/>
    <w:rsid w:val="000A5B50"/>
    <w:rsid w:val="000A618C"/>
    <w:rsid w:val="000A6765"/>
    <w:rsid w:val="000A75EB"/>
    <w:rsid w:val="000A7C7D"/>
    <w:rsid w:val="000B0935"/>
    <w:rsid w:val="000B0F03"/>
    <w:rsid w:val="000B12FA"/>
    <w:rsid w:val="000B132B"/>
    <w:rsid w:val="000B1AE3"/>
    <w:rsid w:val="000B1B01"/>
    <w:rsid w:val="000B232F"/>
    <w:rsid w:val="000B26D4"/>
    <w:rsid w:val="000B2FF7"/>
    <w:rsid w:val="000B3AAC"/>
    <w:rsid w:val="000B46DC"/>
    <w:rsid w:val="000B482F"/>
    <w:rsid w:val="000B524C"/>
    <w:rsid w:val="000B5698"/>
    <w:rsid w:val="000B58BE"/>
    <w:rsid w:val="000B5E39"/>
    <w:rsid w:val="000B656F"/>
    <w:rsid w:val="000B65AF"/>
    <w:rsid w:val="000B65D5"/>
    <w:rsid w:val="000B6FBC"/>
    <w:rsid w:val="000B7204"/>
    <w:rsid w:val="000B7235"/>
    <w:rsid w:val="000B77D9"/>
    <w:rsid w:val="000B782F"/>
    <w:rsid w:val="000B7C84"/>
    <w:rsid w:val="000C0242"/>
    <w:rsid w:val="000C035B"/>
    <w:rsid w:val="000C14BF"/>
    <w:rsid w:val="000C2E12"/>
    <w:rsid w:val="000C3145"/>
    <w:rsid w:val="000C32E1"/>
    <w:rsid w:val="000C45CE"/>
    <w:rsid w:val="000C4E33"/>
    <w:rsid w:val="000C5810"/>
    <w:rsid w:val="000C7B89"/>
    <w:rsid w:val="000C7FEF"/>
    <w:rsid w:val="000D00FE"/>
    <w:rsid w:val="000D059C"/>
    <w:rsid w:val="000D0BC9"/>
    <w:rsid w:val="000D10C8"/>
    <w:rsid w:val="000D15BF"/>
    <w:rsid w:val="000D1DC5"/>
    <w:rsid w:val="000D1EDE"/>
    <w:rsid w:val="000D2332"/>
    <w:rsid w:val="000D2444"/>
    <w:rsid w:val="000D2832"/>
    <w:rsid w:val="000D33A9"/>
    <w:rsid w:val="000D34E0"/>
    <w:rsid w:val="000D3950"/>
    <w:rsid w:val="000D3D2C"/>
    <w:rsid w:val="000D4601"/>
    <w:rsid w:val="000D4CA9"/>
    <w:rsid w:val="000D4EF9"/>
    <w:rsid w:val="000D51FD"/>
    <w:rsid w:val="000D597A"/>
    <w:rsid w:val="000D6AB6"/>
    <w:rsid w:val="000D6DDA"/>
    <w:rsid w:val="000D74B5"/>
    <w:rsid w:val="000D7530"/>
    <w:rsid w:val="000D7CA9"/>
    <w:rsid w:val="000E014B"/>
    <w:rsid w:val="000E01CF"/>
    <w:rsid w:val="000E04AF"/>
    <w:rsid w:val="000E07E8"/>
    <w:rsid w:val="000E0A27"/>
    <w:rsid w:val="000E1205"/>
    <w:rsid w:val="000E12AB"/>
    <w:rsid w:val="000E1F60"/>
    <w:rsid w:val="000E1FE1"/>
    <w:rsid w:val="000E20D2"/>
    <w:rsid w:val="000E2314"/>
    <w:rsid w:val="000E2938"/>
    <w:rsid w:val="000E2946"/>
    <w:rsid w:val="000E29ED"/>
    <w:rsid w:val="000E2D27"/>
    <w:rsid w:val="000E36F1"/>
    <w:rsid w:val="000E4443"/>
    <w:rsid w:val="000E46AC"/>
    <w:rsid w:val="000E519C"/>
    <w:rsid w:val="000E52D3"/>
    <w:rsid w:val="000E53C3"/>
    <w:rsid w:val="000E5769"/>
    <w:rsid w:val="000E5E68"/>
    <w:rsid w:val="000E6A84"/>
    <w:rsid w:val="000E6AE3"/>
    <w:rsid w:val="000F0AAC"/>
    <w:rsid w:val="000F0CBE"/>
    <w:rsid w:val="000F1636"/>
    <w:rsid w:val="000F1C52"/>
    <w:rsid w:val="000F1CC6"/>
    <w:rsid w:val="000F26D2"/>
    <w:rsid w:val="000F27D4"/>
    <w:rsid w:val="000F2E26"/>
    <w:rsid w:val="000F401B"/>
    <w:rsid w:val="000F52AE"/>
    <w:rsid w:val="000F5887"/>
    <w:rsid w:val="000F5B84"/>
    <w:rsid w:val="000F6FD8"/>
    <w:rsid w:val="000F7177"/>
    <w:rsid w:val="000F71F0"/>
    <w:rsid w:val="000F746C"/>
    <w:rsid w:val="000F7515"/>
    <w:rsid w:val="000F7EDB"/>
    <w:rsid w:val="00100BA0"/>
    <w:rsid w:val="001018A4"/>
    <w:rsid w:val="00101E14"/>
    <w:rsid w:val="001022AA"/>
    <w:rsid w:val="00102BD2"/>
    <w:rsid w:val="00104984"/>
    <w:rsid w:val="00104D64"/>
    <w:rsid w:val="00104F89"/>
    <w:rsid w:val="00105CF9"/>
    <w:rsid w:val="00105D79"/>
    <w:rsid w:val="00106D61"/>
    <w:rsid w:val="00107748"/>
    <w:rsid w:val="001078CB"/>
    <w:rsid w:val="00110D64"/>
    <w:rsid w:val="00111070"/>
    <w:rsid w:val="00111211"/>
    <w:rsid w:val="00111828"/>
    <w:rsid w:val="001125AE"/>
    <w:rsid w:val="00112782"/>
    <w:rsid w:val="001131D6"/>
    <w:rsid w:val="001133A9"/>
    <w:rsid w:val="001146E8"/>
    <w:rsid w:val="00114BD5"/>
    <w:rsid w:val="00115534"/>
    <w:rsid w:val="00116BD6"/>
    <w:rsid w:val="00117223"/>
    <w:rsid w:val="0012258D"/>
    <w:rsid w:val="00122833"/>
    <w:rsid w:val="00122C6D"/>
    <w:rsid w:val="00123434"/>
    <w:rsid w:val="001238B7"/>
    <w:rsid w:val="00123AAB"/>
    <w:rsid w:val="00124747"/>
    <w:rsid w:val="00124A59"/>
    <w:rsid w:val="0012518C"/>
    <w:rsid w:val="001252B4"/>
    <w:rsid w:val="00126C18"/>
    <w:rsid w:val="00127184"/>
    <w:rsid w:val="00127204"/>
    <w:rsid w:val="00127561"/>
    <w:rsid w:val="00127EDC"/>
    <w:rsid w:val="00127F6C"/>
    <w:rsid w:val="001308B9"/>
    <w:rsid w:val="001308BD"/>
    <w:rsid w:val="00130AD8"/>
    <w:rsid w:val="00130C03"/>
    <w:rsid w:val="00131835"/>
    <w:rsid w:val="0013262F"/>
    <w:rsid w:val="00132BAD"/>
    <w:rsid w:val="00132D14"/>
    <w:rsid w:val="00133640"/>
    <w:rsid w:val="001337B5"/>
    <w:rsid w:val="0013385D"/>
    <w:rsid w:val="001343F3"/>
    <w:rsid w:val="00134E18"/>
    <w:rsid w:val="00134EC4"/>
    <w:rsid w:val="001355B3"/>
    <w:rsid w:val="00135C5A"/>
    <w:rsid w:val="001361DF"/>
    <w:rsid w:val="001363BD"/>
    <w:rsid w:val="00136A38"/>
    <w:rsid w:val="00136F9A"/>
    <w:rsid w:val="0013767A"/>
    <w:rsid w:val="001378FB"/>
    <w:rsid w:val="00137931"/>
    <w:rsid w:val="001379EE"/>
    <w:rsid w:val="00137E09"/>
    <w:rsid w:val="001404EC"/>
    <w:rsid w:val="00140CC0"/>
    <w:rsid w:val="00140D46"/>
    <w:rsid w:val="0014147F"/>
    <w:rsid w:val="00141C55"/>
    <w:rsid w:val="0014262A"/>
    <w:rsid w:val="00142BDC"/>
    <w:rsid w:val="00142FDD"/>
    <w:rsid w:val="00143285"/>
    <w:rsid w:val="001438F1"/>
    <w:rsid w:val="00143F72"/>
    <w:rsid w:val="00144111"/>
    <w:rsid w:val="00144646"/>
    <w:rsid w:val="00144735"/>
    <w:rsid w:val="00144F00"/>
    <w:rsid w:val="00145508"/>
    <w:rsid w:val="00145DD7"/>
    <w:rsid w:val="00146054"/>
    <w:rsid w:val="0014664B"/>
    <w:rsid w:val="00146EE7"/>
    <w:rsid w:val="00146F84"/>
    <w:rsid w:val="00147979"/>
    <w:rsid w:val="001505E1"/>
    <w:rsid w:val="00151262"/>
    <w:rsid w:val="00151C32"/>
    <w:rsid w:val="00152A51"/>
    <w:rsid w:val="00153EA9"/>
    <w:rsid w:val="00154351"/>
    <w:rsid w:val="00154B8A"/>
    <w:rsid w:val="00155CF1"/>
    <w:rsid w:val="00155F00"/>
    <w:rsid w:val="00155FCE"/>
    <w:rsid w:val="00156152"/>
    <w:rsid w:val="00156232"/>
    <w:rsid w:val="0015695A"/>
    <w:rsid w:val="00156D08"/>
    <w:rsid w:val="00156F34"/>
    <w:rsid w:val="00157633"/>
    <w:rsid w:val="001579F9"/>
    <w:rsid w:val="00157DE0"/>
    <w:rsid w:val="00157EEA"/>
    <w:rsid w:val="001603A8"/>
    <w:rsid w:val="00160796"/>
    <w:rsid w:val="0016124A"/>
    <w:rsid w:val="00161DDD"/>
    <w:rsid w:val="00162899"/>
    <w:rsid w:val="00162F4A"/>
    <w:rsid w:val="00163557"/>
    <w:rsid w:val="00164653"/>
    <w:rsid w:val="00164F88"/>
    <w:rsid w:val="00165C6D"/>
    <w:rsid w:val="00165FCF"/>
    <w:rsid w:val="00166284"/>
    <w:rsid w:val="001667BD"/>
    <w:rsid w:val="001671A6"/>
    <w:rsid w:val="00167491"/>
    <w:rsid w:val="001678A9"/>
    <w:rsid w:val="00167965"/>
    <w:rsid w:val="00170E53"/>
    <w:rsid w:val="00171587"/>
    <w:rsid w:val="001716E8"/>
    <w:rsid w:val="001733E1"/>
    <w:rsid w:val="00173468"/>
    <w:rsid w:val="0017347F"/>
    <w:rsid w:val="00173502"/>
    <w:rsid w:val="001736F0"/>
    <w:rsid w:val="00174220"/>
    <w:rsid w:val="00174BB3"/>
    <w:rsid w:val="00175E03"/>
    <w:rsid w:val="00175E6A"/>
    <w:rsid w:val="001764D3"/>
    <w:rsid w:val="00176590"/>
    <w:rsid w:val="00176AE9"/>
    <w:rsid w:val="00176EAE"/>
    <w:rsid w:val="00177202"/>
    <w:rsid w:val="00177403"/>
    <w:rsid w:val="00177A64"/>
    <w:rsid w:val="001806C4"/>
    <w:rsid w:val="00180713"/>
    <w:rsid w:val="00180746"/>
    <w:rsid w:val="001813C8"/>
    <w:rsid w:val="001814F8"/>
    <w:rsid w:val="00182297"/>
    <w:rsid w:val="001824D1"/>
    <w:rsid w:val="001826D5"/>
    <w:rsid w:val="00182C2E"/>
    <w:rsid w:val="0018353B"/>
    <w:rsid w:val="00183F13"/>
    <w:rsid w:val="00183F38"/>
    <w:rsid w:val="00183F7D"/>
    <w:rsid w:val="001855E3"/>
    <w:rsid w:val="001859B9"/>
    <w:rsid w:val="00185AAC"/>
    <w:rsid w:val="00185F9E"/>
    <w:rsid w:val="001866C0"/>
    <w:rsid w:val="001866EB"/>
    <w:rsid w:val="00186983"/>
    <w:rsid w:val="00186B10"/>
    <w:rsid w:val="00186B15"/>
    <w:rsid w:val="0018747A"/>
    <w:rsid w:val="0018772A"/>
    <w:rsid w:val="00190749"/>
    <w:rsid w:val="00190A38"/>
    <w:rsid w:val="00190B1D"/>
    <w:rsid w:val="00190FBE"/>
    <w:rsid w:val="00191040"/>
    <w:rsid w:val="0019112A"/>
    <w:rsid w:val="00191540"/>
    <w:rsid w:val="00191D83"/>
    <w:rsid w:val="00191EF1"/>
    <w:rsid w:val="001923C7"/>
    <w:rsid w:val="001929E0"/>
    <w:rsid w:val="00192A0D"/>
    <w:rsid w:val="00193482"/>
    <w:rsid w:val="00194CBF"/>
    <w:rsid w:val="00194E08"/>
    <w:rsid w:val="001956C6"/>
    <w:rsid w:val="0019599E"/>
    <w:rsid w:val="00195B6B"/>
    <w:rsid w:val="00195C28"/>
    <w:rsid w:val="00196450"/>
    <w:rsid w:val="00196F04"/>
    <w:rsid w:val="001979E5"/>
    <w:rsid w:val="001A0842"/>
    <w:rsid w:val="001A0C2B"/>
    <w:rsid w:val="001A1D3F"/>
    <w:rsid w:val="001A207D"/>
    <w:rsid w:val="001A27DE"/>
    <w:rsid w:val="001A374D"/>
    <w:rsid w:val="001A3935"/>
    <w:rsid w:val="001A3B60"/>
    <w:rsid w:val="001A3E85"/>
    <w:rsid w:val="001A4096"/>
    <w:rsid w:val="001A436E"/>
    <w:rsid w:val="001A45A8"/>
    <w:rsid w:val="001A4987"/>
    <w:rsid w:val="001A4F0F"/>
    <w:rsid w:val="001A526D"/>
    <w:rsid w:val="001A5891"/>
    <w:rsid w:val="001A63C1"/>
    <w:rsid w:val="001A6991"/>
    <w:rsid w:val="001A746E"/>
    <w:rsid w:val="001A7F21"/>
    <w:rsid w:val="001B02DF"/>
    <w:rsid w:val="001B0A72"/>
    <w:rsid w:val="001B0B83"/>
    <w:rsid w:val="001B1484"/>
    <w:rsid w:val="001B14A6"/>
    <w:rsid w:val="001B1FC0"/>
    <w:rsid w:val="001B1FD4"/>
    <w:rsid w:val="001B26C2"/>
    <w:rsid w:val="001B29AA"/>
    <w:rsid w:val="001B3409"/>
    <w:rsid w:val="001B3BCB"/>
    <w:rsid w:val="001B4181"/>
    <w:rsid w:val="001B48F0"/>
    <w:rsid w:val="001B4D12"/>
    <w:rsid w:val="001B4D71"/>
    <w:rsid w:val="001B4DDD"/>
    <w:rsid w:val="001B514C"/>
    <w:rsid w:val="001B546F"/>
    <w:rsid w:val="001B59B9"/>
    <w:rsid w:val="001B5D7D"/>
    <w:rsid w:val="001B5F6E"/>
    <w:rsid w:val="001B6163"/>
    <w:rsid w:val="001B6925"/>
    <w:rsid w:val="001B6FD5"/>
    <w:rsid w:val="001C00F3"/>
    <w:rsid w:val="001C016B"/>
    <w:rsid w:val="001C06D9"/>
    <w:rsid w:val="001C06E1"/>
    <w:rsid w:val="001C0777"/>
    <w:rsid w:val="001C1525"/>
    <w:rsid w:val="001C16B6"/>
    <w:rsid w:val="001C1C26"/>
    <w:rsid w:val="001C1F1D"/>
    <w:rsid w:val="001C421A"/>
    <w:rsid w:val="001C4BA5"/>
    <w:rsid w:val="001C5459"/>
    <w:rsid w:val="001C5775"/>
    <w:rsid w:val="001C76D8"/>
    <w:rsid w:val="001C7E2B"/>
    <w:rsid w:val="001C7E6E"/>
    <w:rsid w:val="001D19EF"/>
    <w:rsid w:val="001D2131"/>
    <w:rsid w:val="001D2367"/>
    <w:rsid w:val="001D2E12"/>
    <w:rsid w:val="001D36EB"/>
    <w:rsid w:val="001D3DCA"/>
    <w:rsid w:val="001D4094"/>
    <w:rsid w:val="001D4249"/>
    <w:rsid w:val="001D44CF"/>
    <w:rsid w:val="001D5E6F"/>
    <w:rsid w:val="001D6638"/>
    <w:rsid w:val="001D6B79"/>
    <w:rsid w:val="001D6CDA"/>
    <w:rsid w:val="001D78EC"/>
    <w:rsid w:val="001D7E2C"/>
    <w:rsid w:val="001D7F3A"/>
    <w:rsid w:val="001D7FCC"/>
    <w:rsid w:val="001E03A6"/>
    <w:rsid w:val="001E0ABA"/>
    <w:rsid w:val="001E0ED4"/>
    <w:rsid w:val="001E1584"/>
    <w:rsid w:val="001E1927"/>
    <w:rsid w:val="001E1D03"/>
    <w:rsid w:val="001E2262"/>
    <w:rsid w:val="001E233C"/>
    <w:rsid w:val="001E3DB8"/>
    <w:rsid w:val="001E46DB"/>
    <w:rsid w:val="001E4937"/>
    <w:rsid w:val="001E62A6"/>
    <w:rsid w:val="001E77C2"/>
    <w:rsid w:val="001E7EFB"/>
    <w:rsid w:val="001F0003"/>
    <w:rsid w:val="001F09E3"/>
    <w:rsid w:val="001F0ACF"/>
    <w:rsid w:val="001F1A2A"/>
    <w:rsid w:val="001F1AA8"/>
    <w:rsid w:val="001F1F6F"/>
    <w:rsid w:val="001F2174"/>
    <w:rsid w:val="001F24F6"/>
    <w:rsid w:val="001F2DB8"/>
    <w:rsid w:val="001F421B"/>
    <w:rsid w:val="001F4989"/>
    <w:rsid w:val="001F4D12"/>
    <w:rsid w:val="001F560D"/>
    <w:rsid w:val="001F61E3"/>
    <w:rsid w:val="001F6932"/>
    <w:rsid w:val="001F727C"/>
    <w:rsid w:val="001F7657"/>
    <w:rsid w:val="001F77E0"/>
    <w:rsid w:val="001F7D79"/>
    <w:rsid w:val="00200490"/>
    <w:rsid w:val="00200841"/>
    <w:rsid w:val="00200B71"/>
    <w:rsid w:val="002014F4"/>
    <w:rsid w:val="00201D0F"/>
    <w:rsid w:val="00201E4F"/>
    <w:rsid w:val="00202AA8"/>
    <w:rsid w:val="00202C0C"/>
    <w:rsid w:val="002031A9"/>
    <w:rsid w:val="002042BC"/>
    <w:rsid w:val="0020471F"/>
    <w:rsid w:val="00204B1B"/>
    <w:rsid w:val="00204BA0"/>
    <w:rsid w:val="00205AD7"/>
    <w:rsid w:val="00205ADC"/>
    <w:rsid w:val="00205D84"/>
    <w:rsid w:val="00206827"/>
    <w:rsid w:val="0020683D"/>
    <w:rsid w:val="00206ED1"/>
    <w:rsid w:val="00207028"/>
    <w:rsid w:val="002105F1"/>
    <w:rsid w:val="00210E92"/>
    <w:rsid w:val="00210FDD"/>
    <w:rsid w:val="0021187D"/>
    <w:rsid w:val="00211CE1"/>
    <w:rsid w:val="0021222C"/>
    <w:rsid w:val="00212A37"/>
    <w:rsid w:val="002133E5"/>
    <w:rsid w:val="00213E11"/>
    <w:rsid w:val="00214545"/>
    <w:rsid w:val="00214D2B"/>
    <w:rsid w:val="00214E59"/>
    <w:rsid w:val="002152FE"/>
    <w:rsid w:val="0021589F"/>
    <w:rsid w:val="00215A14"/>
    <w:rsid w:val="00216320"/>
    <w:rsid w:val="00216762"/>
    <w:rsid w:val="00216940"/>
    <w:rsid w:val="00216DA0"/>
    <w:rsid w:val="00216DB9"/>
    <w:rsid w:val="00217FFE"/>
    <w:rsid w:val="00220DF3"/>
    <w:rsid w:val="002212D7"/>
    <w:rsid w:val="00221580"/>
    <w:rsid w:val="00221A12"/>
    <w:rsid w:val="00221A35"/>
    <w:rsid w:val="00222265"/>
    <w:rsid w:val="002222A9"/>
    <w:rsid w:val="00222ABB"/>
    <w:rsid w:val="00222B46"/>
    <w:rsid w:val="00223CBC"/>
    <w:rsid w:val="00223D9B"/>
    <w:rsid w:val="00223DD4"/>
    <w:rsid w:val="00223ED9"/>
    <w:rsid w:val="002241C8"/>
    <w:rsid w:val="0022432E"/>
    <w:rsid w:val="00224426"/>
    <w:rsid w:val="00224654"/>
    <w:rsid w:val="002249A3"/>
    <w:rsid w:val="00224A92"/>
    <w:rsid w:val="00224AEC"/>
    <w:rsid w:val="00225AAC"/>
    <w:rsid w:val="002261AA"/>
    <w:rsid w:val="00226D30"/>
    <w:rsid w:val="00226D5C"/>
    <w:rsid w:val="00227DB5"/>
    <w:rsid w:val="00227E17"/>
    <w:rsid w:val="00230AB0"/>
    <w:rsid w:val="00230ABD"/>
    <w:rsid w:val="00230DE5"/>
    <w:rsid w:val="00231195"/>
    <w:rsid w:val="00231378"/>
    <w:rsid w:val="00231DBD"/>
    <w:rsid w:val="00231E3E"/>
    <w:rsid w:val="00232314"/>
    <w:rsid w:val="002323CE"/>
    <w:rsid w:val="002324D4"/>
    <w:rsid w:val="00232CA2"/>
    <w:rsid w:val="00232CBC"/>
    <w:rsid w:val="00232EA4"/>
    <w:rsid w:val="0023326B"/>
    <w:rsid w:val="0023341A"/>
    <w:rsid w:val="00233871"/>
    <w:rsid w:val="00233B0D"/>
    <w:rsid w:val="00233C21"/>
    <w:rsid w:val="00233D9C"/>
    <w:rsid w:val="0023416F"/>
    <w:rsid w:val="00234319"/>
    <w:rsid w:val="00234555"/>
    <w:rsid w:val="0023465E"/>
    <w:rsid w:val="0023487D"/>
    <w:rsid w:val="00235006"/>
    <w:rsid w:val="00235423"/>
    <w:rsid w:val="00235447"/>
    <w:rsid w:val="002356E5"/>
    <w:rsid w:val="00236069"/>
    <w:rsid w:val="00236436"/>
    <w:rsid w:val="002376AC"/>
    <w:rsid w:val="00237D64"/>
    <w:rsid w:val="00237E16"/>
    <w:rsid w:val="00237F34"/>
    <w:rsid w:val="002402CE"/>
    <w:rsid w:val="00240751"/>
    <w:rsid w:val="00240AB3"/>
    <w:rsid w:val="00242E59"/>
    <w:rsid w:val="00244999"/>
    <w:rsid w:val="00244D7B"/>
    <w:rsid w:val="00244EE0"/>
    <w:rsid w:val="00244FDB"/>
    <w:rsid w:val="002453A2"/>
    <w:rsid w:val="0024558B"/>
    <w:rsid w:val="0024629B"/>
    <w:rsid w:val="0024655D"/>
    <w:rsid w:val="00246781"/>
    <w:rsid w:val="00246792"/>
    <w:rsid w:val="00247214"/>
    <w:rsid w:val="00247A0B"/>
    <w:rsid w:val="00247E9A"/>
    <w:rsid w:val="00250461"/>
    <w:rsid w:val="00250767"/>
    <w:rsid w:val="00250BF9"/>
    <w:rsid w:val="002512A8"/>
    <w:rsid w:val="002520A5"/>
    <w:rsid w:val="0025283E"/>
    <w:rsid w:val="00252F15"/>
    <w:rsid w:val="00252F2E"/>
    <w:rsid w:val="00252FC4"/>
    <w:rsid w:val="00253100"/>
    <w:rsid w:val="002533A9"/>
    <w:rsid w:val="002534C0"/>
    <w:rsid w:val="002540D9"/>
    <w:rsid w:val="00254346"/>
    <w:rsid w:val="00254845"/>
    <w:rsid w:val="00255AA0"/>
    <w:rsid w:val="00255E90"/>
    <w:rsid w:val="00256240"/>
    <w:rsid w:val="002567AD"/>
    <w:rsid w:val="00256991"/>
    <w:rsid w:val="00257AEF"/>
    <w:rsid w:val="00260592"/>
    <w:rsid w:val="00260F31"/>
    <w:rsid w:val="00261504"/>
    <w:rsid w:val="002615B4"/>
    <w:rsid w:val="00261D2C"/>
    <w:rsid w:val="0026238E"/>
    <w:rsid w:val="00262429"/>
    <w:rsid w:val="00262DA7"/>
    <w:rsid w:val="00262E7C"/>
    <w:rsid w:val="00263FA4"/>
    <w:rsid w:val="00264253"/>
    <w:rsid w:val="00264957"/>
    <w:rsid w:val="00264D6B"/>
    <w:rsid w:val="00265351"/>
    <w:rsid w:val="00265B20"/>
    <w:rsid w:val="00265B9B"/>
    <w:rsid w:val="0026609B"/>
    <w:rsid w:val="002660A9"/>
    <w:rsid w:val="0026610B"/>
    <w:rsid w:val="00267C9C"/>
    <w:rsid w:val="0027048F"/>
    <w:rsid w:val="00270729"/>
    <w:rsid w:val="00270791"/>
    <w:rsid w:val="002709C5"/>
    <w:rsid w:val="00270E38"/>
    <w:rsid w:val="0027157C"/>
    <w:rsid w:val="00271D84"/>
    <w:rsid w:val="00272215"/>
    <w:rsid w:val="002727B3"/>
    <w:rsid w:val="0027287A"/>
    <w:rsid w:val="00272BCA"/>
    <w:rsid w:val="00272C5D"/>
    <w:rsid w:val="00273065"/>
    <w:rsid w:val="002733C9"/>
    <w:rsid w:val="00273E59"/>
    <w:rsid w:val="00273F7C"/>
    <w:rsid w:val="002742B1"/>
    <w:rsid w:val="002758E0"/>
    <w:rsid w:val="00275BCC"/>
    <w:rsid w:val="00276241"/>
    <w:rsid w:val="00276995"/>
    <w:rsid w:val="00276A77"/>
    <w:rsid w:val="00277018"/>
    <w:rsid w:val="002804EB"/>
    <w:rsid w:val="002804F1"/>
    <w:rsid w:val="002805DC"/>
    <w:rsid w:val="002818A8"/>
    <w:rsid w:val="00283227"/>
    <w:rsid w:val="002839D5"/>
    <w:rsid w:val="0028422B"/>
    <w:rsid w:val="00284457"/>
    <w:rsid w:val="00284950"/>
    <w:rsid w:val="00285D12"/>
    <w:rsid w:val="00285E44"/>
    <w:rsid w:val="0028657C"/>
    <w:rsid w:val="00286A4C"/>
    <w:rsid w:val="00290492"/>
    <w:rsid w:val="00290D24"/>
    <w:rsid w:val="002913DB"/>
    <w:rsid w:val="00291481"/>
    <w:rsid w:val="002917E2"/>
    <w:rsid w:val="0029225A"/>
    <w:rsid w:val="00292384"/>
    <w:rsid w:val="002929BB"/>
    <w:rsid w:val="002932C1"/>
    <w:rsid w:val="00293654"/>
    <w:rsid w:val="00293716"/>
    <w:rsid w:val="0029378D"/>
    <w:rsid w:val="002943D3"/>
    <w:rsid w:val="002945C1"/>
    <w:rsid w:val="00294978"/>
    <w:rsid w:val="00294D19"/>
    <w:rsid w:val="00294E5D"/>
    <w:rsid w:val="00295904"/>
    <w:rsid w:val="0029605E"/>
    <w:rsid w:val="00297004"/>
    <w:rsid w:val="0029740E"/>
    <w:rsid w:val="00297507"/>
    <w:rsid w:val="002978F8"/>
    <w:rsid w:val="0029798C"/>
    <w:rsid w:val="002979F5"/>
    <w:rsid w:val="00297CB4"/>
    <w:rsid w:val="00297E7F"/>
    <w:rsid w:val="00297EDB"/>
    <w:rsid w:val="002A0C16"/>
    <w:rsid w:val="002A0EDD"/>
    <w:rsid w:val="002A23FB"/>
    <w:rsid w:val="002A24CF"/>
    <w:rsid w:val="002A26FF"/>
    <w:rsid w:val="002A2913"/>
    <w:rsid w:val="002A295E"/>
    <w:rsid w:val="002A2D4C"/>
    <w:rsid w:val="002A2E15"/>
    <w:rsid w:val="002A2E6C"/>
    <w:rsid w:val="002A3776"/>
    <w:rsid w:val="002A4234"/>
    <w:rsid w:val="002A47AA"/>
    <w:rsid w:val="002A47B4"/>
    <w:rsid w:val="002A4E58"/>
    <w:rsid w:val="002A5705"/>
    <w:rsid w:val="002A5B1D"/>
    <w:rsid w:val="002A65F9"/>
    <w:rsid w:val="002A6679"/>
    <w:rsid w:val="002A6926"/>
    <w:rsid w:val="002A6DEE"/>
    <w:rsid w:val="002A7120"/>
    <w:rsid w:val="002A72F3"/>
    <w:rsid w:val="002B029F"/>
    <w:rsid w:val="002B03D3"/>
    <w:rsid w:val="002B0D30"/>
    <w:rsid w:val="002B0F19"/>
    <w:rsid w:val="002B1115"/>
    <w:rsid w:val="002B12F8"/>
    <w:rsid w:val="002B1631"/>
    <w:rsid w:val="002B2B1F"/>
    <w:rsid w:val="002B2FFA"/>
    <w:rsid w:val="002B356E"/>
    <w:rsid w:val="002B3657"/>
    <w:rsid w:val="002B3903"/>
    <w:rsid w:val="002B3C8B"/>
    <w:rsid w:val="002B4998"/>
    <w:rsid w:val="002B4C26"/>
    <w:rsid w:val="002B4D7D"/>
    <w:rsid w:val="002B4F13"/>
    <w:rsid w:val="002B51C4"/>
    <w:rsid w:val="002B5435"/>
    <w:rsid w:val="002B55C9"/>
    <w:rsid w:val="002B59F2"/>
    <w:rsid w:val="002B60B3"/>
    <w:rsid w:val="002B63E8"/>
    <w:rsid w:val="002B6661"/>
    <w:rsid w:val="002B690C"/>
    <w:rsid w:val="002B6B8D"/>
    <w:rsid w:val="002B6BD4"/>
    <w:rsid w:val="002B6C33"/>
    <w:rsid w:val="002B6EF8"/>
    <w:rsid w:val="002B705A"/>
    <w:rsid w:val="002B7198"/>
    <w:rsid w:val="002B73C5"/>
    <w:rsid w:val="002B7938"/>
    <w:rsid w:val="002B7AD4"/>
    <w:rsid w:val="002B7F4C"/>
    <w:rsid w:val="002C00ED"/>
    <w:rsid w:val="002C0763"/>
    <w:rsid w:val="002C0850"/>
    <w:rsid w:val="002C0889"/>
    <w:rsid w:val="002C08FF"/>
    <w:rsid w:val="002C0B83"/>
    <w:rsid w:val="002C2451"/>
    <w:rsid w:val="002C26F8"/>
    <w:rsid w:val="002C2ADC"/>
    <w:rsid w:val="002C2C4E"/>
    <w:rsid w:val="002C3430"/>
    <w:rsid w:val="002C3A21"/>
    <w:rsid w:val="002C40AB"/>
    <w:rsid w:val="002C418E"/>
    <w:rsid w:val="002C42EC"/>
    <w:rsid w:val="002C448D"/>
    <w:rsid w:val="002C4C39"/>
    <w:rsid w:val="002C4CD1"/>
    <w:rsid w:val="002C5321"/>
    <w:rsid w:val="002C5947"/>
    <w:rsid w:val="002C5EC2"/>
    <w:rsid w:val="002C60BD"/>
    <w:rsid w:val="002C626B"/>
    <w:rsid w:val="002C68DD"/>
    <w:rsid w:val="002D0154"/>
    <w:rsid w:val="002D0B1F"/>
    <w:rsid w:val="002D0C81"/>
    <w:rsid w:val="002D170B"/>
    <w:rsid w:val="002D1764"/>
    <w:rsid w:val="002D1E57"/>
    <w:rsid w:val="002D2908"/>
    <w:rsid w:val="002D4587"/>
    <w:rsid w:val="002D47B7"/>
    <w:rsid w:val="002D496C"/>
    <w:rsid w:val="002D53DD"/>
    <w:rsid w:val="002D553D"/>
    <w:rsid w:val="002D5BB1"/>
    <w:rsid w:val="002D5ED3"/>
    <w:rsid w:val="002D60D8"/>
    <w:rsid w:val="002D6884"/>
    <w:rsid w:val="002D7385"/>
    <w:rsid w:val="002D7A71"/>
    <w:rsid w:val="002D7BD9"/>
    <w:rsid w:val="002E01ED"/>
    <w:rsid w:val="002E0214"/>
    <w:rsid w:val="002E04F7"/>
    <w:rsid w:val="002E050A"/>
    <w:rsid w:val="002E0751"/>
    <w:rsid w:val="002E0982"/>
    <w:rsid w:val="002E0983"/>
    <w:rsid w:val="002E178E"/>
    <w:rsid w:val="002E21EB"/>
    <w:rsid w:val="002E22CD"/>
    <w:rsid w:val="002E27EA"/>
    <w:rsid w:val="002E2A18"/>
    <w:rsid w:val="002E2A22"/>
    <w:rsid w:val="002E2C70"/>
    <w:rsid w:val="002E3A75"/>
    <w:rsid w:val="002E43B9"/>
    <w:rsid w:val="002E4799"/>
    <w:rsid w:val="002E49F7"/>
    <w:rsid w:val="002E556C"/>
    <w:rsid w:val="002E55CE"/>
    <w:rsid w:val="002E61FE"/>
    <w:rsid w:val="002E6217"/>
    <w:rsid w:val="002E6F92"/>
    <w:rsid w:val="002E757D"/>
    <w:rsid w:val="002F005D"/>
    <w:rsid w:val="002F04AF"/>
    <w:rsid w:val="002F0587"/>
    <w:rsid w:val="002F0F40"/>
    <w:rsid w:val="002F2390"/>
    <w:rsid w:val="002F2F78"/>
    <w:rsid w:val="002F427F"/>
    <w:rsid w:val="002F4B1F"/>
    <w:rsid w:val="002F4C83"/>
    <w:rsid w:val="002F5807"/>
    <w:rsid w:val="002F62BF"/>
    <w:rsid w:val="002F63B0"/>
    <w:rsid w:val="002F6AC0"/>
    <w:rsid w:val="002F6F77"/>
    <w:rsid w:val="0030030F"/>
    <w:rsid w:val="00301722"/>
    <w:rsid w:val="00301806"/>
    <w:rsid w:val="00301898"/>
    <w:rsid w:val="00301F63"/>
    <w:rsid w:val="00302EA4"/>
    <w:rsid w:val="00302F8B"/>
    <w:rsid w:val="00303952"/>
    <w:rsid w:val="00304CFA"/>
    <w:rsid w:val="00306040"/>
    <w:rsid w:val="00306C55"/>
    <w:rsid w:val="00306C5A"/>
    <w:rsid w:val="003104EB"/>
    <w:rsid w:val="0031061A"/>
    <w:rsid w:val="003110B0"/>
    <w:rsid w:val="00311870"/>
    <w:rsid w:val="003124FB"/>
    <w:rsid w:val="0031254C"/>
    <w:rsid w:val="00312C60"/>
    <w:rsid w:val="003131DC"/>
    <w:rsid w:val="00313642"/>
    <w:rsid w:val="0031412F"/>
    <w:rsid w:val="00314351"/>
    <w:rsid w:val="0031482C"/>
    <w:rsid w:val="0031491B"/>
    <w:rsid w:val="00314EF8"/>
    <w:rsid w:val="00314F2E"/>
    <w:rsid w:val="00315796"/>
    <w:rsid w:val="003172A2"/>
    <w:rsid w:val="00317931"/>
    <w:rsid w:val="00317EA1"/>
    <w:rsid w:val="003204C3"/>
    <w:rsid w:val="00320A9A"/>
    <w:rsid w:val="00320C54"/>
    <w:rsid w:val="003212A9"/>
    <w:rsid w:val="003213A0"/>
    <w:rsid w:val="00321C78"/>
    <w:rsid w:val="00323469"/>
    <w:rsid w:val="00324710"/>
    <w:rsid w:val="00325148"/>
    <w:rsid w:val="0032587F"/>
    <w:rsid w:val="00325949"/>
    <w:rsid w:val="00325F10"/>
    <w:rsid w:val="00326B60"/>
    <w:rsid w:val="00326FC2"/>
    <w:rsid w:val="00327180"/>
    <w:rsid w:val="00327368"/>
    <w:rsid w:val="00327441"/>
    <w:rsid w:val="00327571"/>
    <w:rsid w:val="00327666"/>
    <w:rsid w:val="003276D4"/>
    <w:rsid w:val="003279F6"/>
    <w:rsid w:val="00327CE1"/>
    <w:rsid w:val="00330D9E"/>
    <w:rsid w:val="00331B9D"/>
    <w:rsid w:val="003326B2"/>
    <w:rsid w:val="00332E0C"/>
    <w:rsid w:val="00333969"/>
    <w:rsid w:val="00334C42"/>
    <w:rsid w:val="00334EFB"/>
    <w:rsid w:val="003359BA"/>
    <w:rsid w:val="003366F0"/>
    <w:rsid w:val="00336E59"/>
    <w:rsid w:val="00336F3D"/>
    <w:rsid w:val="00337481"/>
    <w:rsid w:val="00337C8E"/>
    <w:rsid w:val="00337E29"/>
    <w:rsid w:val="003400DA"/>
    <w:rsid w:val="00340D0E"/>
    <w:rsid w:val="00340E5A"/>
    <w:rsid w:val="00341A01"/>
    <w:rsid w:val="00341AC0"/>
    <w:rsid w:val="003421A0"/>
    <w:rsid w:val="0034247B"/>
    <w:rsid w:val="0034279B"/>
    <w:rsid w:val="00342AA2"/>
    <w:rsid w:val="003430D9"/>
    <w:rsid w:val="00343606"/>
    <w:rsid w:val="003438D8"/>
    <w:rsid w:val="00343EF8"/>
    <w:rsid w:val="003440F2"/>
    <w:rsid w:val="0034428F"/>
    <w:rsid w:val="0034430C"/>
    <w:rsid w:val="0034503C"/>
    <w:rsid w:val="00345CBC"/>
    <w:rsid w:val="003461FD"/>
    <w:rsid w:val="0034635B"/>
    <w:rsid w:val="00346679"/>
    <w:rsid w:val="0034709C"/>
    <w:rsid w:val="003471C3"/>
    <w:rsid w:val="003472B6"/>
    <w:rsid w:val="0034765A"/>
    <w:rsid w:val="003476CD"/>
    <w:rsid w:val="0034786D"/>
    <w:rsid w:val="00347A38"/>
    <w:rsid w:val="00347E13"/>
    <w:rsid w:val="003500DA"/>
    <w:rsid w:val="00350221"/>
    <w:rsid w:val="0035069D"/>
    <w:rsid w:val="0035089B"/>
    <w:rsid w:val="00350C1D"/>
    <w:rsid w:val="00350EF6"/>
    <w:rsid w:val="0035141D"/>
    <w:rsid w:val="00351458"/>
    <w:rsid w:val="00351754"/>
    <w:rsid w:val="003518C2"/>
    <w:rsid w:val="0035201D"/>
    <w:rsid w:val="003521AE"/>
    <w:rsid w:val="00352306"/>
    <w:rsid w:val="00352325"/>
    <w:rsid w:val="00352780"/>
    <w:rsid w:val="00352876"/>
    <w:rsid w:val="0035296F"/>
    <w:rsid w:val="00352E3C"/>
    <w:rsid w:val="0035303B"/>
    <w:rsid w:val="0035421F"/>
    <w:rsid w:val="0035461A"/>
    <w:rsid w:val="00354AEE"/>
    <w:rsid w:val="0035546E"/>
    <w:rsid w:val="00355999"/>
    <w:rsid w:val="003559BF"/>
    <w:rsid w:val="00356A13"/>
    <w:rsid w:val="00356BE6"/>
    <w:rsid w:val="00356F6D"/>
    <w:rsid w:val="0035716F"/>
    <w:rsid w:val="00357BA1"/>
    <w:rsid w:val="003600CF"/>
    <w:rsid w:val="00360124"/>
    <w:rsid w:val="003605BF"/>
    <w:rsid w:val="003606A9"/>
    <w:rsid w:val="00360C9D"/>
    <w:rsid w:val="00360DD5"/>
    <w:rsid w:val="003610FD"/>
    <w:rsid w:val="00361220"/>
    <w:rsid w:val="003618D2"/>
    <w:rsid w:val="00361CDD"/>
    <w:rsid w:val="00361EE2"/>
    <w:rsid w:val="00362B78"/>
    <w:rsid w:val="00362DC3"/>
    <w:rsid w:val="0036399C"/>
    <w:rsid w:val="00363A6C"/>
    <w:rsid w:val="00363D30"/>
    <w:rsid w:val="00364D24"/>
    <w:rsid w:val="00364D33"/>
    <w:rsid w:val="0036509E"/>
    <w:rsid w:val="00365F66"/>
    <w:rsid w:val="00366042"/>
    <w:rsid w:val="0036604C"/>
    <w:rsid w:val="003666C8"/>
    <w:rsid w:val="00366F04"/>
    <w:rsid w:val="00367468"/>
    <w:rsid w:val="003674CF"/>
    <w:rsid w:val="00367A40"/>
    <w:rsid w:val="00367E68"/>
    <w:rsid w:val="003708D1"/>
    <w:rsid w:val="003709D9"/>
    <w:rsid w:val="0037163F"/>
    <w:rsid w:val="00371796"/>
    <w:rsid w:val="00372407"/>
    <w:rsid w:val="003725BD"/>
    <w:rsid w:val="00373390"/>
    <w:rsid w:val="003733A1"/>
    <w:rsid w:val="0037392E"/>
    <w:rsid w:val="00374083"/>
    <w:rsid w:val="0037509B"/>
    <w:rsid w:val="003751B3"/>
    <w:rsid w:val="0037523A"/>
    <w:rsid w:val="003753DC"/>
    <w:rsid w:val="0037567F"/>
    <w:rsid w:val="0037616F"/>
    <w:rsid w:val="00376FA9"/>
    <w:rsid w:val="00377351"/>
    <w:rsid w:val="003778C1"/>
    <w:rsid w:val="00380758"/>
    <w:rsid w:val="003808C5"/>
    <w:rsid w:val="00380991"/>
    <w:rsid w:val="003809D0"/>
    <w:rsid w:val="00380F6D"/>
    <w:rsid w:val="00381804"/>
    <w:rsid w:val="00382830"/>
    <w:rsid w:val="0038288C"/>
    <w:rsid w:val="003836A5"/>
    <w:rsid w:val="00383750"/>
    <w:rsid w:val="00383CD4"/>
    <w:rsid w:val="00384093"/>
    <w:rsid w:val="00384130"/>
    <w:rsid w:val="0038466C"/>
    <w:rsid w:val="003848E4"/>
    <w:rsid w:val="00384A61"/>
    <w:rsid w:val="00384C3D"/>
    <w:rsid w:val="00384E8E"/>
    <w:rsid w:val="00384FCC"/>
    <w:rsid w:val="003850C8"/>
    <w:rsid w:val="003852AE"/>
    <w:rsid w:val="00385547"/>
    <w:rsid w:val="003855B5"/>
    <w:rsid w:val="00385D34"/>
    <w:rsid w:val="003860D3"/>
    <w:rsid w:val="0038649E"/>
    <w:rsid w:val="0038651F"/>
    <w:rsid w:val="00386D9F"/>
    <w:rsid w:val="00387044"/>
    <w:rsid w:val="003900F4"/>
    <w:rsid w:val="00390A2E"/>
    <w:rsid w:val="00391AFF"/>
    <w:rsid w:val="00392133"/>
    <w:rsid w:val="003935D5"/>
    <w:rsid w:val="003938D4"/>
    <w:rsid w:val="00393AF0"/>
    <w:rsid w:val="00393EFD"/>
    <w:rsid w:val="003958B2"/>
    <w:rsid w:val="00395DD3"/>
    <w:rsid w:val="0039602A"/>
    <w:rsid w:val="00396830"/>
    <w:rsid w:val="00396D24"/>
    <w:rsid w:val="0039777A"/>
    <w:rsid w:val="003978A9"/>
    <w:rsid w:val="00397B39"/>
    <w:rsid w:val="003A0170"/>
    <w:rsid w:val="003A0F11"/>
    <w:rsid w:val="003A1905"/>
    <w:rsid w:val="003A23E3"/>
    <w:rsid w:val="003A2645"/>
    <w:rsid w:val="003A29EC"/>
    <w:rsid w:val="003A2F35"/>
    <w:rsid w:val="003A3F3B"/>
    <w:rsid w:val="003A3FDF"/>
    <w:rsid w:val="003A4F32"/>
    <w:rsid w:val="003A5516"/>
    <w:rsid w:val="003A6530"/>
    <w:rsid w:val="003A6597"/>
    <w:rsid w:val="003A68A8"/>
    <w:rsid w:val="003A6989"/>
    <w:rsid w:val="003A6FF4"/>
    <w:rsid w:val="003A74D7"/>
    <w:rsid w:val="003A775C"/>
    <w:rsid w:val="003B0043"/>
    <w:rsid w:val="003B0A35"/>
    <w:rsid w:val="003B13A2"/>
    <w:rsid w:val="003B1C6C"/>
    <w:rsid w:val="003B20C4"/>
    <w:rsid w:val="003B29F3"/>
    <w:rsid w:val="003B4290"/>
    <w:rsid w:val="003B4404"/>
    <w:rsid w:val="003B4A3E"/>
    <w:rsid w:val="003B4B56"/>
    <w:rsid w:val="003B4FF6"/>
    <w:rsid w:val="003B5448"/>
    <w:rsid w:val="003B56F2"/>
    <w:rsid w:val="003B5A49"/>
    <w:rsid w:val="003B5AC0"/>
    <w:rsid w:val="003B5BC4"/>
    <w:rsid w:val="003B5D08"/>
    <w:rsid w:val="003B652D"/>
    <w:rsid w:val="003B6B0C"/>
    <w:rsid w:val="003B6DE7"/>
    <w:rsid w:val="003B77C0"/>
    <w:rsid w:val="003B7947"/>
    <w:rsid w:val="003B7B3D"/>
    <w:rsid w:val="003C092D"/>
    <w:rsid w:val="003C1206"/>
    <w:rsid w:val="003C146E"/>
    <w:rsid w:val="003C1D81"/>
    <w:rsid w:val="003C1EDF"/>
    <w:rsid w:val="003C27BA"/>
    <w:rsid w:val="003C2DB0"/>
    <w:rsid w:val="003C376C"/>
    <w:rsid w:val="003C37D0"/>
    <w:rsid w:val="003C3AC9"/>
    <w:rsid w:val="003C3AF1"/>
    <w:rsid w:val="003C5237"/>
    <w:rsid w:val="003C5B5E"/>
    <w:rsid w:val="003C62D4"/>
    <w:rsid w:val="003C6678"/>
    <w:rsid w:val="003C6A44"/>
    <w:rsid w:val="003C732A"/>
    <w:rsid w:val="003C73A5"/>
    <w:rsid w:val="003C7605"/>
    <w:rsid w:val="003C7A60"/>
    <w:rsid w:val="003D03B7"/>
    <w:rsid w:val="003D08BC"/>
    <w:rsid w:val="003D0D6F"/>
    <w:rsid w:val="003D0E52"/>
    <w:rsid w:val="003D1C77"/>
    <w:rsid w:val="003D203A"/>
    <w:rsid w:val="003D2DCA"/>
    <w:rsid w:val="003D3904"/>
    <w:rsid w:val="003D3937"/>
    <w:rsid w:val="003D4534"/>
    <w:rsid w:val="003D7842"/>
    <w:rsid w:val="003D7AEC"/>
    <w:rsid w:val="003E02C4"/>
    <w:rsid w:val="003E03B6"/>
    <w:rsid w:val="003E1025"/>
    <w:rsid w:val="003E1307"/>
    <w:rsid w:val="003E13B9"/>
    <w:rsid w:val="003E15CA"/>
    <w:rsid w:val="003E172D"/>
    <w:rsid w:val="003E17D8"/>
    <w:rsid w:val="003E185D"/>
    <w:rsid w:val="003E1969"/>
    <w:rsid w:val="003E1AAE"/>
    <w:rsid w:val="003E1B52"/>
    <w:rsid w:val="003E2BA9"/>
    <w:rsid w:val="003E3B96"/>
    <w:rsid w:val="003E40E9"/>
    <w:rsid w:val="003E43C9"/>
    <w:rsid w:val="003E45A4"/>
    <w:rsid w:val="003E481B"/>
    <w:rsid w:val="003E4A71"/>
    <w:rsid w:val="003E4B1B"/>
    <w:rsid w:val="003E4C9D"/>
    <w:rsid w:val="003E4FE6"/>
    <w:rsid w:val="003E5512"/>
    <w:rsid w:val="003E572A"/>
    <w:rsid w:val="003E572F"/>
    <w:rsid w:val="003E5B02"/>
    <w:rsid w:val="003E5CB7"/>
    <w:rsid w:val="003E618F"/>
    <w:rsid w:val="003E61A8"/>
    <w:rsid w:val="003E61C0"/>
    <w:rsid w:val="003E66B9"/>
    <w:rsid w:val="003E7D87"/>
    <w:rsid w:val="003F03D1"/>
    <w:rsid w:val="003F056C"/>
    <w:rsid w:val="003F0A0D"/>
    <w:rsid w:val="003F0D86"/>
    <w:rsid w:val="003F0F08"/>
    <w:rsid w:val="003F0F89"/>
    <w:rsid w:val="003F188D"/>
    <w:rsid w:val="003F1A94"/>
    <w:rsid w:val="003F216D"/>
    <w:rsid w:val="003F27CC"/>
    <w:rsid w:val="003F2B5F"/>
    <w:rsid w:val="003F3D81"/>
    <w:rsid w:val="003F410C"/>
    <w:rsid w:val="003F48AE"/>
    <w:rsid w:val="003F5535"/>
    <w:rsid w:val="003F5C6E"/>
    <w:rsid w:val="003F5DF3"/>
    <w:rsid w:val="003F5ED8"/>
    <w:rsid w:val="003F680F"/>
    <w:rsid w:val="003F7004"/>
    <w:rsid w:val="003F7913"/>
    <w:rsid w:val="004015AA"/>
    <w:rsid w:val="00401840"/>
    <w:rsid w:val="00401C23"/>
    <w:rsid w:val="00402174"/>
    <w:rsid w:val="004024DD"/>
    <w:rsid w:val="004027D6"/>
    <w:rsid w:val="004039DA"/>
    <w:rsid w:val="00403A9C"/>
    <w:rsid w:val="004056B0"/>
    <w:rsid w:val="00405784"/>
    <w:rsid w:val="00405BA6"/>
    <w:rsid w:val="004073E6"/>
    <w:rsid w:val="004076AA"/>
    <w:rsid w:val="00407749"/>
    <w:rsid w:val="004100D5"/>
    <w:rsid w:val="00410DFA"/>
    <w:rsid w:val="00411EC2"/>
    <w:rsid w:val="004125F3"/>
    <w:rsid w:val="00412857"/>
    <w:rsid w:val="00412EFF"/>
    <w:rsid w:val="0041326C"/>
    <w:rsid w:val="00413B80"/>
    <w:rsid w:val="00413F81"/>
    <w:rsid w:val="00413FB9"/>
    <w:rsid w:val="00414379"/>
    <w:rsid w:val="00415391"/>
    <w:rsid w:val="00415857"/>
    <w:rsid w:val="00415F30"/>
    <w:rsid w:val="00416E0F"/>
    <w:rsid w:val="0041726C"/>
    <w:rsid w:val="00417EF6"/>
    <w:rsid w:val="0042143D"/>
    <w:rsid w:val="0042144C"/>
    <w:rsid w:val="004217AE"/>
    <w:rsid w:val="00421E07"/>
    <w:rsid w:val="0042275E"/>
    <w:rsid w:val="004227B3"/>
    <w:rsid w:val="00422BBC"/>
    <w:rsid w:val="004235F3"/>
    <w:rsid w:val="0042375A"/>
    <w:rsid w:val="00423B64"/>
    <w:rsid w:val="004243A5"/>
    <w:rsid w:val="00424D02"/>
    <w:rsid w:val="004256FB"/>
    <w:rsid w:val="00425E5B"/>
    <w:rsid w:val="00425EBD"/>
    <w:rsid w:val="00425FA6"/>
    <w:rsid w:val="004260F3"/>
    <w:rsid w:val="004263F6"/>
    <w:rsid w:val="0042653C"/>
    <w:rsid w:val="004267B1"/>
    <w:rsid w:val="00426898"/>
    <w:rsid w:val="0042698C"/>
    <w:rsid w:val="00426EB6"/>
    <w:rsid w:val="00427EF4"/>
    <w:rsid w:val="00430055"/>
    <w:rsid w:val="00430225"/>
    <w:rsid w:val="0043040A"/>
    <w:rsid w:val="0043142E"/>
    <w:rsid w:val="00431517"/>
    <w:rsid w:val="00431A1F"/>
    <w:rsid w:val="00431D70"/>
    <w:rsid w:val="00431FBC"/>
    <w:rsid w:val="0043200E"/>
    <w:rsid w:val="004327C8"/>
    <w:rsid w:val="00432D5A"/>
    <w:rsid w:val="00432DE7"/>
    <w:rsid w:val="00432F07"/>
    <w:rsid w:val="00435126"/>
    <w:rsid w:val="00435191"/>
    <w:rsid w:val="0043526F"/>
    <w:rsid w:val="00435BE3"/>
    <w:rsid w:val="00436702"/>
    <w:rsid w:val="00437678"/>
    <w:rsid w:val="00440180"/>
    <w:rsid w:val="00440974"/>
    <w:rsid w:val="00440C05"/>
    <w:rsid w:val="00441041"/>
    <w:rsid w:val="00441E0A"/>
    <w:rsid w:val="004420FB"/>
    <w:rsid w:val="00442191"/>
    <w:rsid w:val="00442613"/>
    <w:rsid w:val="0044275B"/>
    <w:rsid w:val="004429A2"/>
    <w:rsid w:val="004438A8"/>
    <w:rsid w:val="00443A31"/>
    <w:rsid w:val="00444BC3"/>
    <w:rsid w:val="00444D77"/>
    <w:rsid w:val="004450FA"/>
    <w:rsid w:val="00445A9D"/>
    <w:rsid w:val="004464C3"/>
    <w:rsid w:val="0044697B"/>
    <w:rsid w:val="00446FF8"/>
    <w:rsid w:val="00447BF9"/>
    <w:rsid w:val="00447C4B"/>
    <w:rsid w:val="00447DC1"/>
    <w:rsid w:val="004508FD"/>
    <w:rsid w:val="004511E3"/>
    <w:rsid w:val="0045142E"/>
    <w:rsid w:val="00451873"/>
    <w:rsid w:val="00451ACC"/>
    <w:rsid w:val="00451E63"/>
    <w:rsid w:val="00452470"/>
    <w:rsid w:val="00452B7A"/>
    <w:rsid w:val="00453A51"/>
    <w:rsid w:val="00453C6C"/>
    <w:rsid w:val="0045415C"/>
    <w:rsid w:val="004546D6"/>
    <w:rsid w:val="00455195"/>
    <w:rsid w:val="0045528E"/>
    <w:rsid w:val="00456357"/>
    <w:rsid w:val="00456A34"/>
    <w:rsid w:val="00456AF7"/>
    <w:rsid w:val="00456E08"/>
    <w:rsid w:val="00457BCD"/>
    <w:rsid w:val="004612C9"/>
    <w:rsid w:val="004615FA"/>
    <w:rsid w:val="00461FE6"/>
    <w:rsid w:val="00462AB0"/>
    <w:rsid w:val="0046302B"/>
    <w:rsid w:val="00463A15"/>
    <w:rsid w:val="00463DF4"/>
    <w:rsid w:val="004643A8"/>
    <w:rsid w:val="0046471B"/>
    <w:rsid w:val="00464782"/>
    <w:rsid w:val="00464AB7"/>
    <w:rsid w:val="00465A34"/>
    <w:rsid w:val="00465DB9"/>
    <w:rsid w:val="00465ED4"/>
    <w:rsid w:val="00465F71"/>
    <w:rsid w:val="00466401"/>
    <w:rsid w:val="00466BAA"/>
    <w:rsid w:val="00466E3F"/>
    <w:rsid w:val="00467186"/>
    <w:rsid w:val="004673AE"/>
    <w:rsid w:val="00467D33"/>
    <w:rsid w:val="00467E3E"/>
    <w:rsid w:val="00467FF8"/>
    <w:rsid w:val="0047021C"/>
    <w:rsid w:val="0047079C"/>
    <w:rsid w:val="00471143"/>
    <w:rsid w:val="004711DE"/>
    <w:rsid w:val="0047137F"/>
    <w:rsid w:val="00471C46"/>
    <w:rsid w:val="00471D61"/>
    <w:rsid w:val="00471FA2"/>
    <w:rsid w:val="0047287C"/>
    <w:rsid w:val="004734EA"/>
    <w:rsid w:val="004736AB"/>
    <w:rsid w:val="00473C2D"/>
    <w:rsid w:val="004745A4"/>
    <w:rsid w:val="00474DF3"/>
    <w:rsid w:val="004751A8"/>
    <w:rsid w:val="004753F5"/>
    <w:rsid w:val="00475520"/>
    <w:rsid w:val="004755D4"/>
    <w:rsid w:val="0047560C"/>
    <w:rsid w:val="00475CD3"/>
    <w:rsid w:val="0047615D"/>
    <w:rsid w:val="0047623B"/>
    <w:rsid w:val="00476B3A"/>
    <w:rsid w:val="00477706"/>
    <w:rsid w:val="00480065"/>
    <w:rsid w:val="00480C09"/>
    <w:rsid w:val="00480F32"/>
    <w:rsid w:val="00481B07"/>
    <w:rsid w:val="00482646"/>
    <w:rsid w:val="00482C66"/>
    <w:rsid w:val="00482EEA"/>
    <w:rsid w:val="00483363"/>
    <w:rsid w:val="00484264"/>
    <w:rsid w:val="00484535"/>
    <w:rsid w:val="004845AA"/>
    <w:rsid w:val="00485B7E"/>
    <w:rsid w:val="00485E45"/>
    <w:rsid w:val="0048617F"/>
    <w:rsid w:val="00486F03"/>
    <w:rsid w:val="00487C39"/>
    <w:rsid w:val="00487CC0"/>
    <w:rsid w:val="0049022C"/>
    <w:rsid w:val="00490C60"/>
    <w:rsid w:val="004928FE"/>
    <w:rsid w:val="00492E56"/>
    <w:rsid w:val="00493839"/>
    <w:rsid w:val="004948B8"/>
    <w:rsid w:val="004949D3"/>
    <w:rsid w:val="00495329"/>
    <w:rsid w:val="00495554"/>
    <w:rsid w:val="004958C7"/>
    <w:rsid w:val="00495AA7"/>
    <w:rsid w:val="0049603F"/>
    <w:rsid w:val="004965B9"/>
    <w:rsid w:val="004965E3"/>
    <w:rsid w:val="00496E78"/>
    <w:rsid w:val="004974DE"/>
    <w:rsid w:val="00497722"/>
    <w:rsid w:val="0049780F"/>
    <w:rsid w:val="0049798D"/>
    <w:rsid w:val="00497CC7"/>
    <w:rsid w:val="004A0452"/>
    <w:rsid w:val="004A1087"/>
    <w:rsid w:val="004A1151"/>
    <w:rsid w:val="004A1D53"/>
    <w:rsid w:val="004A22A4"/>
    <w:rsid w:val="004A2375"/>
    <w:rsid w:val="004A307D"/>
    <w:rsid w:val="004A3E3D"/>
    <w:rsid w:val="004A4065"/>
    <w:rsid w:val="004A435E"/>
    <w:rsid w:val="004A52D1"/>
    <w:rsid w:val="004B012B"/>
    <w:rsid w:val="004B0B41"/>
    <w:rsid w:val="004B1024"/>
    <w:rsid w:val="004B1075"/>
    <w:rsid w:val="004B2528"/>
    <w:rsid w:val="004B2E45"/>
    <w:rsid w:val="004B31F8"/>
    <w:rsid w:val="004B3581"/>
    <w:rsid w:val="004B37E9"/>
    <w:rsid w:val="004B3A4E"/>
    <w:rsid w:val="004B3E21"/>
    <w:rsid w:val="004B40F5"/>
    <w:rsid w:val="004B4249"/>
    <w:rsid w:val="004B42E5"/>
    <w:rsid w:val="004B4398"/>
    <w:rsid w:val="004B47F3"/>
    <w:rsid w:val="004B4B60"/>
    <w:rsid w:val="004B4E85"/>
    <w:rsid w:val="004B5B6A"/>
    <w:rsid w:val="004B6C5C"/>
    <w:rsid w:val="004B72B2"/>
    <w:rsid w:val="004B7EB3"/>
    <w:rsid w:val="004B7FB9"/>
    <w:rsid w:val="004C0AD6"/>
    <w:rsid w:val="004C0D0E"/>
    <w:rsid w:val="004C0E3A"/>
    <w:rsid w:val="004C0F60"/>
    <w:rsid w:val="004C0FA9"/>
    <w:rsid w:val="004C2C54"/>
    <w:rsid w:val="004C47C9"/>
    <w:rsid w:val="004C4A36"/>
    <w:rsid w:val="004C4BD8"/>
    <w:rsid w:val="004C4EB5"/>
    <w:rsid w:val="004C551D"/>
    <w:rsid w:val="004C5C34"/>
    <w:rsid w:val="004C68F1"/>
    <w:rsid w:val="004C6AA1"/>
    <w:rsid w:val="004C6FC2"/>
    <w:rsid w:val="004C70AF"/>
    <w:rsid w:val="004C7481"/>
    <w:rsid w:val="004C7F5E"/>
    <w:rsid w:val="004D03A8"/>
    <w:rsid w:val="004D0A5B"/>
    <w:rsid w:val="004D15DC"/>
    <w:rsid w:val="004D1F21"/>
    <w:rsid w:val="004D24F0"/>
    <w:rsid w:val="004D2C14"/>
    <w:rsid w:val="004D3175"/>
    <w:rsid w:val="004D3EEE"/>
    <w:rsid w:val="004D44BD"/>
    <w:rsid w:val="004D4BEB"/>
    <w:rsid w:val="004D4C22"/>
    <w:rsid w:val="004D53CF"/>
    <w:rsid w:val="004D55F3"/>
    <w:rsid w:val="004D5656"/>
    <w:rsid w:val="004D5803"/>
    <w:rsid w:val="004D6DA4"/>
    <w:rsid w:val="004D7149"/>
    <w:rsid w:val="004D7D8A"/>
    <w:rsid w:val="004E01A8"/>
    <w:rsid w:val="004E05F2"/>
    <w:rsid w:val="004E0C19"/>
    <w:rsid w:val="004E0ECC"/>
    <w:rsid w:val="004E149C"/>
    <w:rsid w:val="004E1719"/>
    <w:rsid w:val="004E1C91"/>
    <w:rsid w:val="004E2067"/>
    <w:rsid w:val="004E23ED"/>
    <w:rsid w:val="004E2485"/>
    <w:rsid w:val="004E2561"/>
    <w:rsid w:val="004E2A75"/>
    <w:rsid w:val="004E2F8B"/>
    <w:rsid w:val="004E35C5"/>
    <w:rsid w:val="004E38D5"/>
    <w:rsid w:val="004E3A2B"/>
    <w:rsid w:val="004E3E76"/>
    <w:rsid w:val="004E5087"/>
    <w:rsid w:val="004E5674"/>
    <w:rsid w:val="004E58A7"/>
    <w:rsid w:val="004E5BA6"/>
    <w:rsid w:val="004E6690"/>
    <w:rsid w:val="004E7BA7"/>
    <w:rsid w:val="004E7FFB"/>
    <w:rsid w:val="004F0695"/>
    <w:rsid w:val="004F0A64"/>
    <w:rsid w:val="004F0BE7"/>
    <w:rsid w:val="004F0C74"/>
    <w:rsid w:val="004F102D"/>
    <w:rsid w:val="004F1575"/>
    <w:rsid w:val="004F1B1A"/>
    <w:rsid w:val="004F1ED0"/>
    <w:rsid w:val="004F20BF"/>
    <w:rsid w:val="004F291B"/>
    <w:rsid w:val="004F3505"/>
    <w:rsid w:val="004F369A"/>
    <w:rsid w:val="004F37EC"/>
    <w:rsid w:val="004F3855"/>
    <w:rsid w:val="004F3ADB"/>
    <w:rsid w:val="004F4965"/>
    <w:rsid w:val="004F52EC"/>
    <w:rsid w:val="004F5BF1"/>
    <w:rsid w:val="004F5D84"/>
    <w:rsid w:val="004F615A"/>
    <w:rsid w:val="004F64BF"/>
    <w:rsid w:val="004F6771"/>
    <w:rsid w:val="004F6A7F"/>
    <w:rsid w:val="004F71BF"/>
    <w:rsid w:val="004F7262"/>
    <w:rsid w:val="004F7464"/>
    <w:rsid w:val="004F7D19"/>
    <w:rsid w:val="004F7D29"/>
    <w:rsid w:val="004F7DC0"/>
    <w:rsid w:val="004F7FA4"/>
    <w:rsid w:val="00500CD2"/>
    <w:rsid w:val="0050144D"/>
    <w:rsid w:val="00501771"/>
    <w:rsid w:val="0050268F"/>
    <w:rsid w:val="00502E02"/>
    <w:rsid w:val="005033B1"/>
    <w:rsid w:val="00503F70"/>
    <w:rsid w:val="005053C7"/>
    <w:rsid w:val="00505744"/>
    <w:rsid w:val="0050585F"/>
    <w:rsid w:val="00505CEE"/>
    <w:rsid w:val="00506F89"/>
    <w:rsid w:val="0050768C"/>
    <w:rsid w:val="00507E6D"/>
    <w:rsid w:val="00507ECC"/>
    <w:rsid w:val="0051026F"/>
    <w:rsid w:val="00510457"/>
    <w:rsid w:val="00510E11"/>
    <w:rsid w:val="005113E6"/>
    <w:rsid w:val="00511451"/>
    <w:rsid w:val="00511636"/>
    <w:rsid w:val="0051168D"/>
    <w:rsid w:val="0051226F"/>
    <w:rsid w:val="005126AA"/>
    <w:rsid w:val="005127F6"/>
    <w:rsid w:val="00512965"/>
    <w:rsid w:val="00512B21"/>
    <w:rsid w:val="005133FE"/>
    <w:rsid w:val="00514393"/>
    <w:rsid w:val="00514B1D"/>
    <w:rsid w:val="00514BF2"/>
    <w:rsid w:val="00514DC7"/>
    <w:rsid w:val="00515B52"/>
    <w:rsid w:val="00517E7C"/>
    <w:rsid w:val="00517EAD"/>
    <w:rsid w:val="005211DE"/>
    <w:rsid w:val="005228FA"/>
    <w:rsid w:val="00522B76"/>
    <w:rsid w:val="00522CC9"/>
    <w:rsid w:val="005230A1"/>
    <w:rsid w:val="0052386B"/>
    <w:rsid w:val="005251EA"/>
    <w:rsid w:val="00525205"/>
    <w:rsid w:val="005258A0"/>
    <w:rsid w:val="0052698B"/>
    <w:rsid w:val="00526F44"/>
    <w:rsid w:val="005276AF"/>
    <w:rsid w:val="005277AA"/>
    <w:rsid w:val="00527AEB"/>
    <w:rsid w:val="00527D32"/>
    <w:rsid w:val="00530158"/>
    <w:rsid w:val="0053050E"/>
    <w:rsid w:val="0053079C"/>
    <w:rsid w:val="00531ACF"/>
    <w:rsid w:val="00531FF8"/>
    <w:rsid w:val="00532450"/>
    <w:rsid w:val="0053250A"/>
    <w:rsid w:val="005328FA"/>
    <w:rsid w:val="00532CD2"/>
    <w:rsid w:val="005332AC"/>
    <w:rsid w:val="005332D7"/>
    <w:rsid w:val="005334DB"/>
    <w:rsid w:val="0053365F"/>
    <w:rsid w:val="0053475A"/>
    <w:rsid w:val="005349DD"/>
    <w:rsid w:val="00535063"/>
    <w:rsid w:val="00535628"/>
    <w:rsid w:val="00535A4E"/>
    <w:rsid w:val="00535BCA"/>
    <w:rsid w:val="00535C2E"/>
    <w:rsid w:val="00536237"/>
    <w:rsid w:val="0053625C"/>
    <w:rsid w:val="005367BF"/>
    <w:rsid w:val="00536893"/>
    <w:rsid w:val="00536DB9"/>
    <w:rsid w:val="005375F5"/>
    <w:rsid w:val="005408C6"/>
    <w:rsid w:val="00540CCB"/>
    <w:rsid w:val="0054170E"/>
    <w:rsid w:val="00541D07"/>
    <w:rsid w:val="005420DE"/>
    <w:rsid w:val="0054233F"/>
    <w:rsid w:val="0054291F"/>
    <w:rsid w:val="00542ACF"/>
    <w:rsid w:val="00542C20"/>
    <w:rsid w:val="00542F70"/>
    <w:rsid w:val="00543502"/>
    <w:rsid w:val="00543688"/>
    <w:rsid w:val="005437AE"/>
    <w:rsid w:val="00543917"/>
    <w:rsid w:val="00543ADC"/>
    <w:rsid w:val="005444B1"/>
    <w:rsid w:val="0054468D"/>
    <w:rsid w:val="00545EC1"/>
    <w:rsid w:val="00545FFA"/>
    <w:rsid w:val="0054765C"/>
    <w:rsid w:val="00547F95"/>
    <w:rsid w:val="00550F7A"/>
    <w:rsid w:val="00553149"/>
    <w:rsid w:val="0055337C"/>
    <w:rsid w:val="005537E5"/>
    <w:rsid w:val="00553A95"/>
    <w:rsid w:val="00553E22"/>
    <w:rsid w:val="005542A6"/>
    <w:rsid w:val="005548AB"/>
    <w:rsid w:val="00554938"/>
    <w:rsid w:val="005549F6"/>
    <w:rsid w:val="00555211"/>
    <w:rsid w:val="0055591F"/>
    <w:rsid w:val="005560B9"/>
    <w:rsid w:val="00556C19"/>
    <w:rsid w:val="00556E42"/>
    <w:rsid w:val="0055713E"/>
    <w:rsid w:val="005572E2"/>
    <w:rsid w:val="0055778F"/>
    <w:rsid w:val="00557D96"/>
    <w:rsid w:val="00560810"/>
    <w:rsid w:val="0056097D"/>
    <w:rsid w:val="00560A3D"/>
    <w:rsid w:val="005610C0"/>
    <w:rsid w:val="00561527"/>
    <w:rsid w:val="00561735"/>
    <w:rsid w:val="00562023"/>
    <w:rsid w:val="00562DE8"/>
    <w:rsid w:val="00563016"/>
    <w:rsid w:val="005634FB"/>
    <w:rsid w:val="00563E31"/>
    <w:rsid w:val="005648DD"/>
    <w:rsid w:val="0056591E"/>
    <w:rsid w:val="005667EA"/>
    <w:rsid w:val="00566924"/>
    <w:rsid w:val="00566D74"/>
    <w:rsid w:val="00566FC0"/>
    <w:rsid w:val="00567BB7"/>
    <w:rsid w:val="005705C2"/>
    <w:rsid w:val="00570F61"/>
    <w:rsid w:val="00571118"/>
    <w:rsid w:val="0057163B"/>
    <w:rsid w:val="00571717"/>
    <w:rsid w:val="00571A8A"/>
    <w:rsid w:val="00571BCD"/>
    <w:rsid w:val="00571C15"/>
    <w:rsid w:val="00571D40"/>
    <w:rsid w:val="0057203C"/>
    <w:rsid w:val="00572785"/>
    <w:rsid w:val="00572E23"/>
    <w:rsid w:val="00573D37"/>
    <w:rsid w:val="0057499B"/>
    <w:rsid w:val="005753F9"/>
    <w:rsid w:val="0057558B"/>
    <w:rsid w:val="0057671F"/>
    <w:rsid w:val="00576991"/>
    <w:rsid w:val="00576CB5"/>
    <w:rsid w:val="00577680"/>
    <w:rsid w:val="00577D37"/>
    <w:rsid w:val="00580004"/>
    <w:rsid w:val="005814FC"/>
    <w:rsid w:val="00581570"/>
    <w:rsid w:val="00582A1E"/>
    <w:rsid w:val="00582CAC"/>
    <w:rsid w:val="0058302E"/>
    <w:rsid w:val="005833C2"/>
    <w:rsid w:val="005835CB"/>
    <w:rsid w:val="00583969"/>
    <w:rsid w:val="00583A52"/>
    <w:rsid w:val="00583FBB"/>
    <w:rsid w:val="005849FA"/>
    <w:rsid w:val="00584A8A"/>
    <w:rsid w:val="00584C47"/>
    <w:rsid w:val="00584D50"/>
    <w:rsid w:val="005855EC"/>
    <w:rsid w:val="005856FB"/>
    <w:rsid w:val="00585867"/>
    <w:rsid w:val="00585F06"/>
    <w:rsid w:val="0058683E"/>
    <w:rsid w:val="00586E31"/>
    <w:rsid w:val="00586E99"/>
    <w:rsid w:val="00587019"/>
    <w:rsid w:val="0058714C"/>
    <w:rsid w:val="00587301"/>
    <w:rsid w:val="0058756F"/>
    <w:rsid w:val="00587628"/>
    <w:rsid w:val="005879C7"/>
    <w:rsid w:val="005900B2"/>
    <w:rsid w:val="0059028F"/>
    <w:rsid w:val="00591037"/>
    <w:rsid w:val="005911C4"/>
    <w:rsid w:val="00591395"/>
    <w:rsid w:val="00592105"/>
    <w:rsid w:val="00592150"/>
    <w:rsid w:val="005921BC"/>
    <w:rsid w:val="005926C6"/>
    <w:rsid w:val="005928CB"/>
    <w:rsid w:val="00592995"/>
    <w:rsid w:val="005931A5"/>
    <w:rsid w:val="00593550"/>
    <w:rsid w:val="005937DE"/>
    <w:rsid w:val="00593BCD"/>
    <w:rsid w:val="00593EC4"/>
    <w:rsid w:val="00593FF6"/>
    <w:rsid w:val="00594292"/>
    <w:rsid w:val="00594B98"/>
    <w:rsid w:val="00594BE4"/>
    <w:rsid w:val="00594FFC"/>
    <w:rsid w:val="005964B5"/>
    <w:rsid w:val="005967FF"/>
    <w:rsid w:val="00596BEC"/>
    <w:rsid w:val="00597097"/>
    <w:rsid w:val="00597399"/>
    <w:rsid w:val="005973FF"/>
    <w:rsid w:val="00597467"/>
    <w:rsid w:val="005A0152"/>
    <w:rsid w:val="005A27E5"/>
    <w:rsid w:val="005A2F13"/>
    <w:rsid w:val="005A33CB"/>
    <w:rsid w:val="005A34D3"/>
    <w:rsid w:val="005A36A3"/>
    <w:rsid w:val="005A4964"/>
    <w:rsid w:val="005A4BBF"/>
    <w:rsid w:val="005A5B20"/>
    <w:rsid w:val="005A5D31"/>
    <w:rsid w:val="005A5F1B"/>
    <w:rsid w:val="005A64AF"/>
    <w:rsid w:val="005A6C56"/>
    <w:rsid w:val="005A704C"/>
    <w:rsid w:val="005A786E"/>
    <w:rsid w:val="005A7893"/>
    <w:rsid w:val="005A7F6B"/>
    <w:rsid w:val="005B07AA"/>
    <w:rsid w:val="005B09BC"/>
    <w:rsid w:val="005B0D6D"/>
    <w:rsid w:val="005B17E7"/>
    <w:rsid w:val="005B26B4"/>
    <w:rsid w:val="005B2E1E"/>
    <w:rsid w:val="005B2FC4"/>
    <w:rsid w:val="005B30AB"/>
    <w:rsid w:val="005B348E"/>
    <w:rsid w:val="005B38CC"/>
    <w:rsid w:val="005B39B8"/>
    <w:rsid w:val="005B3AEF"/>
    <w:rsid w:val="005B3B7A"/>
    <w:rsid w:val="005B3C94"/>
    <w:rsid w:val="005B45F2"/>
    <w:rsid w:val="005B4666"/>
    <w:rsid w:val="005B467D"/>
    <w:rsid w:val="005B47E1"/>
    <w:rsid w:val="005B4822"/>
    <w:rsid w:val="005B52ED"/>
    <w:rsid w:val="005B5CBA"/>
    <w:rsid w:val="005B6246"/>
    <w:rsid w:val="005B6252"/>
    <w:rsid w:val="005B6ACF"/>
    <w:rsid w:val="005B7051"/>
    <w:rsid w:val="005B733F"/>
    <w:rsid w:val="005B7763"/>
    <w:rsid w:val="005B7E5C"/>
    <w:rsid w:val="005C0213"/>
    <w:rsid w:val="005C07A8"/>
    <w:rsid w:val="005C07C5"/>
    <w:rsid w:val="005C0962"/>
    <w:rsid w:val="005C0EE1"/>
    <w:rsid w:val="005C23DE"/>
    <w:rsid w:val="005C2757"/>
    <w:rsid w:val="005C304A"/>
    <w:rsid w:val="005C3930"/>
    <w:rsid w:val="005C3985"/>
    <w:rsid w:val="005C3F1B"/>
    <w:rsid w:val="005C5080"/>
    <w:rsid w:val="005C543F"/>
    <w:rsid w:val="005C5815"/>
    <w:rsid w:val="005C5A90"/>
    <w:rsid w:val="005C5F16"/>
    <w:rsid w:val="005C6BCF"/>
    <w:rsid w:val="005C701E"/>
    <w:rsid w:val="005C7834"/>
    <w:rsid w:val="005C7B3C"/>
    <w:rsid w:val="005C7BDA"/>
    <w:rsid w:val="005D02AF"/>
    <w:rsid w:val="005D0442"/>
    <w:rsid w:val="005D04C8"/>
    <w:rsid w:val="005D0D61"/>
    <w:rsid w:val="005D0E6B"/>
    <w:rsid w:val="005D161B"/>
    <w:rsid w:val="005D1E23"/>
    <w:rsid w:val="005D227B"/>
    <w:rsid w:val="005D26B9"/>
    <w:rsid w:val="005D44F2"/>
    <w:rsid w:val="005D47E7"/>
    <w:rsid w:val="005D4C1B"/>
    <w:rsid w:val="005D6049"/>
    <w:rsid w:val="005D6084"/>
    <w:rsid w:val="005D6114"/>
    <w:rsid w:val="005D6369"/>
    <w:rsid w:val="005D72B5"/>
    <w:rsid w:val="005D776E"/>
    <w:rsid w:val="005E0C80"/>
    <w:rsid w:val="005E0FF9"/>
    <w:rsid w:val="005E1AC9"/>
    <w:rsid w:val="005E1CC5"/>
    <w:rsid w:val="005E25DD"/>
    <w:rsid w:val="005E2A40"/>
    <w:rsid w:val="005E33B7"/>
    <w:rsid w:val="005E359D"/>
    <w:rsid w:val="005E365C"/>
    <w:rsid w:val="005E3BB2"/>
    <w:rsid w:val="005E3E05"/>
    <w:rsid w:val="005E4365"/>
    <w:rsid w:val="005E5372"/>
    <w:rsid w:val="005E538B"/>
    <w:rsid w:val="005E5734"/>
    <w:rsid w:val="005E57F7"/>
    <w:rsid w:val="005E5FD5"/>
    <w:rsid w:val="005E7793"/>
    <w:rsid w:val="005E79BA"/>
    <w:rsid w:val="005E7C0A"/>
    <w:rsid w:val="005F031A"/>
    <w:rsid w:val="005F0ACB"/>
    <w:rsid w:val="005F0DDD"/>
    <w:rsid w:val="005F10E3"/>
    <w:rsid w:val="005F1B01"/>
    <w:rsid w:val="005F1FA9"/>
    <w:rsid w:val="005F2854"/>
    <w:rsid w:val="005F30BA"/>
    <w:rsid w:val="005F3C43"/>
    <w:rsid w:val="005F45FE"/>
    <w:rsid w:val="005F5141"/>
    <w:rsid w:val="005F519A"/>
    <w:rsid w:val="005F584C"/>
    <w:rsid w:val="005F5DB7"/>
    <w:rsid w:val="005F5E36"/>
    <w:rsid w:val="005F622F"/>
    <w:rsid w:val="005F6E35"/>
    <w:rsid w:val="00600509"/>
    <w:rsid w:val="006007DF"/>
    <w:rsid w:val="006011E6"/>
    <w:rsid w:val="006019C8"/>
    <w:rsid w:val="00601EA0"/>
    <w:rsid w:val="00602914"/>
    <w:rsid w:val="00602C27"/>
    <w:rsid w:val="0060310B"/>
    <w:rsid w:val="006033B5"/>
    <w:rsid w:val="00603FC4"/>
    <w:rsid w:val="00603FEB"/>
    <w:rsid w:val="00604566"/>
    <w:rsid w:val="00604ECB"/>
    <w:rsid w:val="00604EE8"/>
    <w:rsid w:val="006055AE"/>
    <w:rsid w:val="00605E0F"/>
    <w:rsid w:val="00606243"/>
    <w:rsid w:val="006062EB"/>
    <w:rsid w:val="00606558"/>
    <w:rsid w:val="00607F82"/>
    <w:rsid w:val="006104CA"/>
    <w:rsid w:val="00610667"/>
    <w:rsid w:val="00610847"/>
    <w:rsid w:val="00610988"/>
    <w:rsid w:val="00610E47"/>
    <w:rsid w:val="00610F80"/>
    <w:rsid w:val="00611186"/>
    <w:rsid w:val="00611826"/>
    <w:rsid w:val="00611AF1"/>
    <w:rsid w:val="00611BC6"/>
    <w:rsid w:val="00611F37"/>
    <w:rsid w:val="0061226B"/>
    <w:rsid w:val="006122B2"/>
    <w:rsid w:val="0061251E"/>
    <w:rsid w:val="0061254C"/>
    <w:rsid w:val="00612617"/>
    <w:rsid w:val="00612C26"/>
    <w:rsid w:val="00612FC3"/>
    <w:rsid w:val="006133AF"/>
    <w:rsid w:val="0061341D"/>
    <w:rsid w:val="006142C8"/>
    <w:rsid w:val="006144D9"/>
    <w:rsid w:val="00614A47"/>
    <w:rsid w:val="00614DEE"/>
    <w:rsid w:val="006150F8"/>
    <w:rsid w:val="006160D5"/>
    <w:rsid w:val="00616BC5"/>
    <w:rsid w:val="006177E3"/>
    <w:rsid w:val="00617865"/>
    <w:rsid w:val="00617B20"/>
    <w:rsid w:val="00617CF2"/>
    <w:rsid w:val="00617D02"/>
    <w:rsid w:val="00617DF1"/>
    <w:rsid w:val="0062039B"/>
    <w:rsid w:val="0062138D"/>
    <w:rsid w:val="00622049"/>
    <w:rsid w:val="00622A4D"/>
    <w:rsid w:val="00622C38"/>
    <w:rsid w:val="00623063"/>
    <w:rsid w:val="00623471"/>
    <w:rsid w:val="0062360D"/>
    <w:rsid w:val="00623825"/>
    <w:rsid w:val="00623B33"/>
    <w:rsid w:val="00623B49"/>
    <w:rsid w:val="00624ECC"/>
    <w:rsid w:val="00624FBE"/>
    <w:rsid w:val="006250DF"/>
    <w:rsid w:val="00625CA0"/>
    <w:rsid w:val="0062688D"/>
    <w:rsid w:val="0062733C"/>
    <w:rsid w:val="00627841"/>
    <w:rsid w:val="00627869"/>
    <w:rsid w:val="00630114"/>
    <w:rsid w:val="00630186"/>
    <w:rsid w:val="0063080A"/>
    <w:rsid w:val="00630BDA"/>
    <w:rsid w:val="0063141B"/>
    <w:rsid w:val="006315E8"/>
    <w:rsid w:val="00631C5C"/>
    <w:rsid w:val="00631E6F"/>
    <w:rsid w:val="006326D9"/>
    <w:rsid w:val="00632710"/>
    <w:rsid w:val="00632857"/>
    <w:rsid w:val="00632A7D"/>
    <w:rsid w:val="00633C5E"/>
    <w:rsid w:val="00633D52"/>
    <w:rsid w:val="00634895"/>
    <w:rsid w:val="0063493E"/>
    <w:rsid w:val="0063510B"/>
    <w:rsid w:val="006359AB"/>
    <w:rsid w:val="00635D33"/>
    <w:rsid w:val="0063607E"/>
    <w:rsid w:val="00636F08"/>
    <w:rsid w:val="0063723E"/>
    <w:rsid w:val="0063723F"/>
    <w:rsid w:val="006376E5"/>
    <w:rsid w:val="0063771B"/>
    <w:rsid w:val="0063791C"/>
    <w:rsid w:val="00640228"/>
    <w:rsid w:val="006402BA"/>
    <w:rsid w:val="00640936"/>
    <w:rsid w:val="00641C27"/>
    <w:rsid w:val="00642328"/>
    <w:rsid w:val="0064261A"/>
    <w:rsid w:val="00643258"/>
    <w:rsid w:val="00644716"/>
    <w:rsid w:val="00644C8A"/>
    <w:rsid w:val="0064613A"/>
    <w:rsid w:val="00646457"/>
    <w:rsid w:val="0064676D"/>
    <w:rsid w:val="00646D14"/>
    <w:rsid w:val="00647270"/>
    <w:rsid w:val="0064757F"/>
    <w:rsid w:val="006501C4"/>
    <w:rsid w:val="00650DF6"/>
    <w:rsid w:val="00651756"/>
    <w:rsid w:val="0065222B"/>
    <w:rsid w:val="00652550"/>
    <w:rsid w:val="00652927"/>
    <w:rsid w:val="00652C80"/>
    <w:rsid w:val="00653521"/>
    <w:rsid w:val="006536C8"/>
    <w:rsid w:val="006544FA"/>
    <w:rsid w:val="00654CC0"/>
    <w:rsid w:val="00654CD0"/>
    <w:rsid w:val="00654D60"/>
    <w:rsid w:val="0065525A"/>
    <w:rsid w:val="00655458"/>
    <w:rsid w:val="00655AE8"/>
    <w:rsid w:val="006570CA"/>
    <w:rsid w:val="006575DA"/>
    <w:rsid w:val="00657BEE"/>
    <w:rsid w:val="00657EC2"/>
    <w:rsid w:val="006603C6"/>
    <w:rsid w:val="00660451"/>
    <w:rsid w:val="006605FA"/>
    <w:rsid w:val="00661276"/>
    <w:rsid w:val="0066178E"/>
    <w:rsid w:val="00661CD5"/>
    <w:rsid w:val="00662304"/>
    <w:rsid w:val="00662477"/>
    <w:rsid w:val="006635E9"/>
    <w:rsid w:val="00663908"/>
    <w:rsid w:val="00664BD5"/>
    <w:rsid w:val="006651D2"/>
    <w:rsid w:val="00665310"/>
    <w:rsid w:val="00666CB0"/>
    <w:rsid w:val="00667321"/>
    <w:rsid w:val="00667D5E"/>
    <w:rsid w:val="00672050"/>
    <w:rsid w:val="00673429"/>
    <w:rsid w:val="00673B45"/>
    <w:rsid w:val="0067449C"/>
    <w:rsid w:val="00674C9B"/>
    <w:rsid w:val="006752FF"/>
    <w:rsid w:val="00675849"/>
    <w:rsid w:val="00675EE6"/>
    <w:rsid w:val="00675FEE"/>
    <w:rsid w:val="00676A1D"/>
    <w:rsid w:val="00677C45"/>
    <w:rsid w:val="00680291"/>
    <w:rsid w:val="006802C2"/>
    <w:rsid w:val="006803E0"/>
    <w:rsid w:val="0068111B"/>
    <w:rsid w:val="00682638"/>
    <w:rsid w:val="00682F84"/>
    <w:rsid w:val="0068527E"/>
    <w:rsid w:val="0068564C"/>
    <w:rsid w:val="00685858"/>
    <w:rsid w:val="00685FF4"/>
    <w:rsid w:val="006868BB"/>
    <w:rsid w:val="006869EC"/>
    <w:rsid w:val="00686BDE"/>
    <w:rsid w:val="00686CB6"/>
    <w:rsid w:val="00687800"/>
    <w:rsid w:val="00687C2E"/>
    <w:rsid w:val="0069011F"/>
    <w:rsid w:val="006902D4"/>
    <w:rsid w:val="00690548"/>
    <w:rsid w:val="00690906"/>
    <w:rsid w:val="00690C96"/>
    <w:rsid w:val="00691382"/>
    <w:rsid w:val="0069140D"/>
    <w:rsid w:val="00692420"/>
    <w:rsid w:val="006924F0"/>
    <w:rsid w:val="006932D1"/>
    <w:rsid w:val="00693BA9"/>
    <w:rsid w:val="00693CBD"/>
    <w:rsid w:val="00693E07"/>
    <w:rsid w:val="00694065"/>
    <w:rsid w:val="0069517F"/>
    <w:rsid w:val="00695352"/>
    <w:rsid w:val="00695DC3"/>
    <w:rsid w:val="0069671A"/>
    <w:rsid w:val="00696A1B"/>
    <w:rsid w:val="006972EA"/>
    <w:rsid w:val="006976A8"/>
    <w:rsid w:val="00697C33"/>
    <w:rsid w:val="006A036B"/>
    <w:rsid w:val="006A081A"/>
    <w:rsid w:val="006A09FC"/>
    <w:rsid w:val="006A141F"/>
    <w:rsid w:val="006A1692"/>
    <w:rsid w:val="006A18A2"/>
    <w:rsid w:val="006A1967"/>
    <w:rsid w:val="006A23CB"/>
    <w:rsid w:val="006A2B6D"/>
    <w:rsid w:val="006A2EDC"/>
    <w:rsid w:val="006A2FAD"/>
    <w:rsid w:val="006A36F4"/>
    <w:rsid w:val="006A3989"/>
    <w:rsid w:val="006A42C7"/>
    <w:rsid w:val="006A4646"/>
    <w:rsid w:val="006A5173"/>
    <w:rsid w:val="006A5D3E"/>
    <w:rsid w:val="006A6180"/>
    <w:rsid w:val="006A64BF"/>
    <w:rsid w:val="006A663D"/>
    <w:rsid w:val="006A6918"/>
    <w:rsid w:val="006A70AF"/>
    <w:rsid w:val="006A73F5"/>
    <w:rsid w:val="006A790C"/>
    <w:rsid w:val="006B0015"/>
    <w:rsid w:val="006B0099"/>
    <w:rsid w:val="006B0581"/>
    <w:rsid w:val="006B1489"/>
    <w:rsid w:val="006B1492"/>
    <w:rsid w:val="006B32FE"/>
    <w:rsid w:val="006B34BB"/>
    <w:rsid w:val="006B3D0B"/>
    <w:rsid w:val="006B41BC"/>
    <w:rsid w:val="006B41DF"/>
    <w:rsid w:val="006B421A"/>
    <w:rsid w:val="006B4C99"/>
    <w:rsid w:val="006B4E49"/>
    <w:rsid w:val="006B57CF"/>
    <w:rsid w:val="006B653B"/>
    <w:rsid w:val="006B6591"/>
    <w:rsid w:val="006B6628"/>
    <w:rsid w:val="006B6BD1"/>
    <w:rsid w:val="006B6E02"/>
    <w:rsid w:val="006B74B4"/>
    <w:rsid w:val="006B77A2"/>
    <w:rsid w:val="006C0C63"/>
    <w:rsid w:val="006C12C8"/>
    <w:rsid w:val="006C1591"/>
    <w:rsid w:val="006C1754"/>
    <w:rsid w:val="006C2865"/>
    <w:rsid w:val="006C2A06"/>
    <w:rsid w:val="006C2B92"/>
    <w:rsid w:val="006C3350"/>
    <w:rsid w:val="006C3647"/>
    <w:rsid w:val="006C3746"/>
    <w:rsid w:val="006C3B42"/>
    <w:rsid w:val="006C3F19"/>
    <w:rsid w:val="006C4587"/>
    <w:rsid w:val="006C481E"/>
    <w:rsid w:val="006C48F4"/>
    <w:rsid w:val="006C4E4D"/>
    <w:rsid w:val="006C5F33"/>
    <w:rsid w:val="006C64B2"/>
    <w:rsid w:val="006C6F6F"/>
    <w:rsid w:val="006C7022"/>
    <w:rsid w:val="006C71E3"/>
    <w:rsid w:val="006C7509"/>
    <w:rsid w:val="006C7826"/>
    <w:rsid w:val="006C7A11"/>
    <w:rsid w:val="006D03E3"/>
    <w:rsid w:val="006D04E5"/>
    <w:rsid w:val="006D0501"/>
    <w:rsid w:val="006D06F0"/>
    <w:rsid w:val="006D150C"/>
    <w:rsid w:val="006D171F"/>
    <w:rsid w:val="006D1B4A"/>
    <w:rsid w:val="006D1BB2"/>
    <w:rsid w:val="006D1DB5"/>
    <w:rsid w:val="006D1DC5"/>
    <w:rsid w:val="006D2124"/>
    <w:rsid w:val="006D3CEC"/>
    <w:rsid w:val="006D3CF9"/>
    <w:rsid w:val="006D42FE"/>
    <w:rsid w:val="006D4D82"/>
    <w:rsid w:val="006D4E3A"/>
    <w:rsid w:val="006D5079"/>
    <w:rsid w:val="006D5D38"/>
    <w:rsid w:val="006D5F59"/>
    <w:rsid w:val="006D63A1"/>
    <w:rsid w:val="006D6852"/>
    <w:rsid w:val="006D68F8"/>
    <w:rsid w:val="006D77AE"/>
    <w:rsid w:val="006E0256"/>
    <w:rsid w:val="006E0728"/>
    <w:rsid w:val="006E089E"/>
    <w:rsid w:val="006E0E89"/>
    <w:rsid w:val="006E1160"/>
    <w:rsid w:val="006E1A0D"/>
    <w:rsid w:val="006E2090"/>
    <w:rsid w:val="006E299E"/>
    <w:rsid w:val="006E2A8F"/>
    <w:rsid w:val="006E2F82"/>
    <w:rsid w:val="006E33F9"/>
    <w:rsid w:val="006E3555"/>
    <w:rsid w:val="006E3BFA"/>
    <w:rsid w:val="006E3DB2"/>
    <w:rsid w:val="006E3E59"/>
    <w:rsid w:val="006E446E"/>
    <w:rsid w:val="006E45CE"/>
    <w:rsid w:val="006E483E"/>
    <w:rsid w:val="006E4C6D"/>
    <w:rsid w:val="006E61D4"/>
    <w:rsid w:val="006E69D1"/>
    <w:rsid w:val="006E6AE7"/>
    <w:rsid w:val="006E72C7"/>
    <w:rsid w:val="006E7366"/>
    <w:rsid w:val="006E7C85"/>
    <w:rsid w:val="006F0091"/>
    <w:rsid w:val="006F00C0"/>
    <w:rsid w:val="006F0342"/>
    <w:rsid w:val="006F0D4E"/>
    <w:rsid w:val="006F1ADF"/>
    <w:rsid w:val="006F2465"/>
    <w:rsid w:val="006F2751"/>
    <w:rsid w:val="006F2B3E"/>
    <w:rsid w:val="006F2F1C"/>
    <w:rsid w:val="006F2F56"/>
    <w:rsid w:val="006F3267"/>
    <w:rsid w:val="006F37AD"/>
    <w:rsid w:val="006F3B8E"/>
    <w:rsid w:val="006F3BFD"/>
    <w:rsid w:val="006F4061"/>
    <w:rsid w:val="006F4889"/>
    <w:rsid w:val="006F4B2F"/>
    <w:rsid w:val="006F5CD1"/>
    <w:rsid w:val="006F7079"/>
    <w:rsid w:val="006F768E"/>
    <w:rsid w:val="007010AA"/>
    <w:rsid w:val="007010EE"/>
    <w:rsid w:val="00701316"/>
    <w:rsid w:val="007014AA"/>
    <w:rsid w:val="00701532"/>
    <w:rsid w:val="007031D2"/>
    <w:rsid w:val="007032AA"/>
    <w:rsid w:val="0070371D"/>
    <w:rsid w:val="00704166"/>
    <w:rsid w:val="0070447D"/>
    <w:rsid w:val="00704A5E"/>
    <w:rsid w:val="007051CC"/>
    <w:rsid w:val="007056B1"/>
    <w:rsid w:val="007060AD"/>
    <w:rsid w:val="007068D5"/>
    <w:rsid w:val="00706914"/>
    <w:rsid w:val="00706B79"/>
    <w:rsid w:val="00707690"/>
    <w:rsid w:val="0070789A"/>
    <w:rsid w:val="00707C99"/>
    <w:rsid w:val="00707CC6"/>
    <w:rsid w:val="007100CA"/>
    <w:rsid w:val="007101E2"/>
    <w:rsid w:val="007105A0"/>
    <w:rsid w:val="00710B3E"/>
    <w:rsid w:val="0071123F"/>
    <w:rsid w:val="007117C9"/>
    <w:rsid w:val="00711CF7"/>
    <w:rsid w:val="00712572"/>
    <w:rsid w:val="00712E8E"/>
    <w:rsid w:val="00713A2F"/>
    <w:rsid w:val="00714CCE"/>
    <w:rsid w:val="00714F57"/>
    <w:rsid w:val="00715334"/>
    <w:rsid w:val="007155A6"/>
    <w:rsid w:val="00715B57"/>
    <w:rsid w:val="00716184"/>
    <w:rsid w:val="007161BC"/>
    <w:rsid w:val="00716222"/>
    <w:rsid w:val="0071675A"/>
    <w:rsid w:val="007168FD"/>
    <w:rsid w:val="0071799D"/>
    <w:rsid w:val="00717E4F"/>
    <w:rsid w:val="00720495"/>
    <w:rsid w:val="00720B03"/>
    <w:rsid w:val="00721155"/>
    <w:rsid w:val="00721948"/>
    <w:rsid w:val="00721C5B"/>
    <w:rsid w:val="00721E38"/>
    <w:rsid w:val="00721F68"/>
    <w:rsid w:val="00722029"/>
    <w:rsid w:val="0072215B"/>
    <w:rsid w:val="00722374"/>
    <w:rsid w:val="007224AC"/>
    <w:rsid w:val="007226C0"/>
    <w:rsid w:val="00722AAD"/>
    <w:rsid w:val="00722C08"/>
    <w:rsid w:val="0072347D"/>
    <w:rsid w:val="007235D0"/>
    <w:rsid w:val="00723D42"/>
    <w:rsid w:val="0072492D"/>
    <w:rsid w:val="0072497C"/>
    <w:rsid w:val="00724ACC"/>
    <w:rsid w:val="00724CBC"/>
    <w:rsid w:val="00725165"/>
    <w:rsid w:val="007251D4"/>
    <w:rsid w:val="0072581F"/>
    <w:rsid w:val="0073073A"/>
    <w:rsid w:val="00730F0F"/>
    <w:rsid w:val="00731D57"/>
    <w:rsid w:val="00731D75"/>
    <w:rsid w:val="00731FD3"/>
    <w:rsid w:val="0073271A"/>
    <w:rsid w:val="00732984"/>
    <w:rsid w:val="007329DF"/>
    <w:rsid w:val="00732E2D"/>
    <w:rsid w:val="00733754"/>
    <w:rsid w:val="00734474"/>
    <w:rsid w:val="0073452C"/>
    <w:rsid w:val="00734A10"/>
    <w:rsid w:val="00734FB8"/>
    <w:rsid w:val="0073517D"/>
    <w:rsid w:val="007353B1"/>
    <w:rsid w:val="00736173"/>
    <w:rsid w:val="00736EAA"/>
    <w:rsid w:val="007417DD"/>
    <w:rsid w:val="00742020"/>
    <w:rsid w:val="00742465"/>
    <w:rsid w:val="007427C4"/>
    <w:rsid w:val="00742A9B"/>
    <w:rsid w:val="00742DDD"/>
    <w:rsid w:val="00742EFF"/>
    <w:rsid w:val="0074318C"/>
    <w:rsid w:val="00744304"/>
    <w:rsid w:val="00744D1A"/>
    <w:rsid w:val="00745050"/>
    <w:rsid w:val="00745330"/>
    <w:rsid w:val="007453FD"/>
    <w:rsid w:val="00745AAA"/>
    <w:rsid w:val="00745DED"/>
    <w:rsid w:val="00745F45"/>
    <w:rsid w:val="007460AF"/>
    <w:rsid w:val="0074621A"/>
    <w:rsid w:val="007464AC"/>
    <w:rsid w:val="007464C5"/>
    <w:rsid w:val="0074669C"/>
    <w:rsid w:val="0074674F"/>
    <w:rsid w:val="00746AF1"/>
    <w:rsid w:val="0074725E"/>
    <w:rsid w:val="0074730D"/>
    <w:rsid w:val="007476B4"/>
    <w:rsid w:val="007510EE"/>
    <w:rsid w:val="00751E0F"/>
    <w:rsid w:val="0075204F"/>
    <w:rsid w:val="00752122"/>
    <w:rsid w:val="007538F2"/>
    <w:rsid w:val="00754221"/>
    <w:rsid w:val="00754548"/>
    <w:rsid w:val="007546EF"/>
    <w:rsid w:val="00754A01"/>
    <w:rsid w:val="007557EB"/>
    <w:rsid w:val="0075615E"/>
    <w:rsid w:val="00756AF8"/>
    <w:rsid w:val="00756E54"/>
    <w:rsid w:val="007570B4"/>
    <w:rsid w:val="007571BE"/>
    <w:rsid w:val="00757A84"/>
    <w:rsid w:val="00757A85"/>
    <w:rsid w:val="00760607"/>
    <w:rsid w:val="0076080A"/>
    <w:rsid w:val="00760A07"/>
    <w:rsid w:val="007614C7"/>
    <w:rsid w:val="00761BCB"/>
    <w:rsid w:val="007623C3"/>
    <w:rsid w:val="0076250C"/>
    <w:rsid w:val="0076266A"/>
    <w:rsid w:val="00762970"/>
    <w:rsid w:val="007629EE"/>
    <w:rsid w:val="00762F31"/>
    <w:rsid w:val="007635CA"/>
    <w:rsid w:val="007639F7"/>
    <w:rsid w:val="00763FF7"/>
    <w:rsid w:val="007643A7"/>
    <w:rsid w:val="00764512"/>
    <w:rsid w:val="00764591"/>
    <w:rsid w:val="0076460E"/>
    <w:rsid w:val="00764AA4"/>
    <w:rsid w:val="00764AC1"/>
    <w:rsid w:val="00765A57"/>
    <w:rsid w:val="00765E24"/>
    <w:rsid w:val="00765FBC"/>
    <w:rsid w:val="00766539"/>
    <w:rsid w:val="00766765"/>
    <w:rsid w:val="00766ADD"/>
    <w:rsid w:val="00766E19"/>
    <w:rsid w:val="0077003C"/>
    <w:rsid w:val="007701C3"/>
    <w:rsid w:val="007715F6"/>
    <w:rsid w:val="00771ED7"/>
    <w:rsid w:val="00772C4D"/>
    <w:rsid w:val="0077300B"/>
    <w:rsid w:val="00773B3E"/>
    <w:rsid w:val="00775169"/>
    <w:rsid w:val="007751AF"/>
    <w:rsid w:val="007759B5"/>
    <w:rsid w:val="007760CF"/>
    <w:rsid w:val="00777567"/>
    <w:rsid w:val="007775A0"/>
    <w:rsid w:val="00777692"/>
    <w:rsid w:val="00777714"/>
    <w:rsid w:val="007803C9"/>
    <w:rsid w:val="00781553"/>
    <w:rsid w:val="007818B6"/>
    <w:rsid w:val="007819FD"/>
    <w:rsid w:val="00782F5C"/>
    <w:rsid w:val="007832C5"/>
    <w:rsid w:val="00783BC0"/>
    <w:rsid w:val="00783C32"/>
    <w:rsid w:val="00784060"/>
    <w:rsid w:val="0078411D"/>
    <w:rsid w:val="00784339"/>
    <w:rsid w:val="007849F3"/>
    <w:rsid w:val="00784FD0"/>
    <w:rsid w:val="00785834"/>
    <w:rsid w:val="0078585A"/>
    <w:rsid w:val="00785C00"/>
    <w:rsid w:val="00786BEF"/>
    <w:rsid w:val="00786DEC"/>
    <w:rsid w:val="0078731D"/>
    <w:rsid w:val="0079049A"/>
    <w:rsid w:val="007909A8"/>
    <w:rsid w:val="00791276"/>
    <w:rsid w:val="00791DA9"/>
    <w:rsid w:val="007920C0"/>
    <w:rsid w:val="00792368"/>
    <w:rsid w:val="0079272A"/>
    <w:rsid w:val="007927C8"/>
    <w:rsid w:val="007928D5"/>
    <w:rsid w:val="007932B3"/>
    <w:rsid w:val="007933E0"/>
    <w:rsid w:val="00793C0B"/>
    <w:rsid w:val="00793CBF"/>
    <w:rsid w:val="00793E6C"/>
    <w:rsid w:val="007951F6"/>
    <w:rsid w:val="00795225"/>
    <w:rsid w:val="00795613"/>
    <w:rsid w:val="007964CD"/>
    <w:rsid w:val="00796983"/>
    <w:rsid w:val="007969D2"/>
    <w:rsid w:val="007975D9"/>
    <w:rsid w:val="007A0800"/>
    <w:rsid w:val="007A0C59"/>
    <w:rsid w:val="007A169F"/>
    <w:rsid w:val="007A17A4"/>
    <w:rsid w:val="007A20D5"/>
    <w:rsid w:val="007A2400"/>
    <w:rsid w:val="007A3C86"/>
    <w:rsid w:val="007A3FEA"/>
    <w:rsid w:val="007A434D"/>
    <w:rsid w:val="007A516A"/>
    <w:rsid w:val="007A57CE"/>
    <w:rsid w:val="007A5841"/>
    <w:rsid w:val="007A593A"/>
    <w:rsid w:val="007A5CC9"/>
    <w:rsid w:val="007A65C8"/>
    <w:rsid w:val="007A6BD0"/>
    <w:rsid w:val="007A7061"/>
    <w:rsid w:val="007A773B"/>
    <w:rsid w:val="007A7CD8"/>
    <w:rsid w:val="007A7F55"/>
    <w:rsid w:val="007B0C55"/>
    <w:rsid w:val="007B0FB4"/>
    <w:rsid w:val="007B12A7"/>
    <w:rsid w:val="007B1B30"/>
    <w:rsid w:val="007B1FD9"/>
    <w:rsid w:val="007B234B"/>
    <w:rsid w:val="007B25A6"/>
    <w:rsid w:val="007B36F2"/>
    <w:rsid w:val="007B4A6B"/>
    <w:rsid w:val="007B4B13"/>
    <w:rsid w:val="007B5835"/>
    <w:rsid w:val="007B6757"/>
    <w:rsid w:val="007B73A2"/>
    <w:rsid w:val="007B740D"/>
    <w:rsid w:val="007B741C"/>
    <w:rsid w:val="007B762D"/>
    <w:rsid w:val="007C0309"/>
    <w:rsid w:val="007C0496"/>
    <w:rsid w:val="007C0AC7"/>
    <w:rsid w:val="007C3A6F"/>
    <w:rsid w:val="007C3D69"/>
    <w:rsid w:val="007C3E6D"/>
    <w:rsid w:val="007C42B5"/>
    <w:rsid w:val="007C45ED"/>
    <w:rsid w:val="007C4824"/>
    <w:rsid w:val="007C527D"/>
    <w:rsid w:val="007C5418"/>
    <w:rsid w:val="007C5608"/>
    <w:rsid w:val="007C569F"/>
    <w:rsid w:val="007C6195"/>
    <w:rsid w:val="007C62A7"/>
    <w:rsid w:val="007C6BDB"/>
    <w:rsid w:val="007C6F8C"/>
    <w:rsid w:val="007C72BC"/>
    <w:rsid w:val="007C7773"/>
    <w:rsid w:val="007C7899"/>
    <w:rsid w:val="007C789A"/>
    <w:rsid w:val="007D04AE"/>
    <w:rsid w:val="007D07EA"/>
    <w:rsid w:val="007D0C98"/>
    <w:rsid w:val="007D106B"/>
    <w:rsid w:val="007D142D"/>
    <w:rsid w:val="007D1B03"/>
    <w:rsid w:val="007D20EE"/>
    <w:rsid w:val="007D2B68"/>
    <w:rsid w:val="007D2D9D"/>
    <w:rsid w:val="007D2EAA"/>
    <w:rsid w:val="007D3567"/>
    <w:rsid w:val="007D38B5"/>
    <w:rsid w:val="007D4316"/>
    <w:rsid w:val="007D5095"/>
    <w:rsid w:val="007D52C9"/>
    <w:rsid w:val="007D65A0"/>
    <w:rsid w:val="007D6A8E"/>
    <w:rsid w:val="007D6BA8"/>
    <w:rsid w:val="007D739C"/>
    <w:rsid w:val="007D7995"/>
    <w:rsid w:val="007D7BF1"/>
    <w:rsid w:val="007E057A"/>
    <w:rsid w:val="007E0AAD"/>
    <w:rsid w:val="007E0CF5"/>
    <w:rsid w:val="007E12F9"/>
    <w:rsid w:val="007E1393"/>
    <w:rsid w:val="007E18B9"/>
    <w:rsid w:val="007E2A73"/>
    <w:rsid w:val="007E2BD6"/>
    <w:rsid w:val="007E32A7"/>
    <w:rsid w:val="007E466D"/>
    <w:rsid w:val="007E4BCD"/>
    <w:rsid w:val="007E5092"/>
    <w:rsid w:val="007E513C"/>
    <w:rsid w:val="007E5742"/>
    <w:rsid w:val="007E5771"/>
    <w:rsid w:val="007E5C96"/>
    <w:rsid w:val="007E5E95"/>
    <w:rsid w:val="007E618D"/>
    <w:rsid w:val="007E62DD"/>
    <w:rsid w:val="007F0736"/>
    <w:rsid w:val="007F09C7"/>
    <w:rsid w:val="007F10CF"/>
    <w:rsid w:val="007F12FA"/>
    <w:rsid w:val="007F1A31"/>
    <w:rsid w:val="007F1BEB"/>
    <w:rsid w:val="007F1F8D"/>
    <w:rsid w:val="007F225C"/>
    <w:rsid w:val="007F2C77"/>
    <w:rsid w:val="007F2E87"/>
    <w:rsid w:val="007F339D"/>
    <w:rsid w:val="007F34D4"/>
    <w:rsid w:val="007F3745"/>
    <w:rsid w:val="007F3E59"/>
    <w:rsid w:val="007F53DC"/>
    <w:rsid w:val="007F5802"/>
    <w:rsid w:val="007F5865"/>
    <w:rsid w:val="007F5B73"/>
    <w:rsid w:val="007F6322"/>
    <w:rsid w:val="007F6E58"/>
    <w:rsid w:val="007F6F38"/>
    <w:rsid w:val="007F7382"/>
    <w:rsid w:val="007F749F"/>
    <w:rsid w:val="007F7752"/>
    <w:rsid w:val="007F783E"/>
    <w:rsid w:val="007F79C2"/>
    <w:rsid w:val="00800517"/>
    <w:rsid w:val="008009AE"/>
    <w:rsid w:val="008012CC"/>
    <w:rsid w:val="00801E75"/>
    <w:rsid w:val="008020B5"/>
    <w:rsid w:val="008021A8"/>
    <w:rsid w:val="008023D5"/>
    <w:rsid w:val="008028F1"/>
    <w:rsid w:val="00802A35"/>
    <w:rsid w:val="00802E8D"/>
    <w:rsid w:val="008030F7"/>
    <w:rsid w:val="0080324C"/>
    <w:rsid w:val="0080426F"/>
    <w:rsid w:val="0080449A"/>
    <w:rsid w:val="00804FBA"/>
    <w:rsid w:val="00805274"/>
    <w:rsid w:val="00805401"/>
    <w:rsid w:val="008054A1"/>
    <w:rsid w:val="00805954"/>
    <w:rsid w:val="00805E46"/>
    <w:rsid w:val="008071DD"/>
    <w:rsid w:val="00807E67"/>
    <w:rsid w:val="008106F5"/>
    <w:rsid w:val="008109F4"/>
    <w:rsid w:val="00810C81"/>
    <w:rsid w:val="00810D78"/>
    <w:rsid w:val="00810F14"/>
    <w:rsid w:val="008114A8"/>
    <w:rsid w:val="008122EA"/>
    <w:rsid w:val="00812769"/>
    <w:rsid w:val="00812B49"/>
    <w:rsid w:val="0081357D"/>
    <w:rsid w:val="00813871"/>
    <w:rsid w:val="00813A36"/>
    <w:rsid w:val="00813ACC"/>
    <w:rsid w:val="008140A2"/>
    <w:rsid w:val="008142C1"/>
    <w:rsid w:val="0081440E"/>
    <w:rsid w:val="008145D1"/>
    <w:rsid w:val="00814723"/>
    <w:rsid w:val="00814DA8"/>
    <w:rsid w:val="008158F1"/>
    <w:rsid w:val="008159F6"/>
    <w:rsid w:val="00816821"/>
    <w:rsid w:val="00816F1D"/>
    <w:rsid w:val="008175BD"/>
    <w:rsid w:val="008205ED"/>
    <w:rsid w:val="0082134F"/>
    <w:rsid w:val="0082153A"/>
    <w:rsid w:val="00821A43"/>
    <w:rsid w:val="00821A89"/>
    <w:rsid w:val="00822463"/>
    <w:rsid w:val="00822533"/>
    <w:rsid w:val="00822588"/>
    <w:rsid w:val="00822964"/>
    <w:rsid w:val="00822D0B"/>
    <w:rsid w:val="0082428F"/>
    <w:rsid w:val="00824CDB"/>
    <w:rsid w:val="0082619E"/>
    <w:rsid w:val="0082680D"/>
    <w:rsid w:val="008271A6"/>
    <w:rsid w:val="008273FC"/>
    <w:rsid w:val="008275BD"/>
    <w:rsid w:val="008305D6"/>
    <w:rsid w:val="00830B83"/>
    <w:rsid w:val="00831507"/>
    <w:rsid w:val="00831508"/>
    <w:rsid w:val="0083150D"/>
    <w:rsid w:val="0083181C"/>
    <w:rsid w:val="00831893"/>
    <w:rsid w:val="00831D4D"/>
    <w:rsid w:val="0083254B"/>
    <w:rsid w:val="008325B6"/>
    <w:rsid w:val="0083417F"/>
    <w:rsid w:val="0083428A"/>
    <w:rsid w:val="00834326"/>
    <w:rsid w:val="00834A8B"/>
    <w:rsid w:val="00834CFD"/>
    <w:rsid w:val="00834D1C"/>
    <w:rsid w:val="00834D95"/>
    <w:rsid w:val="0083500F"/>
    <w:rsid w:val="00835307"/>
    <w:rsid w:val="008354FC"/>
    <w:rsid w:val="00835566"/>
    <w:rsid w:val="0083569F"/>
    <w:rsid w:val="008356D8"/>
    <w:rsid w:val="008356EF"/>
    <w:rsid w:val="00835ABE"/>
    <w:rsid w:val="00835C07"/>
    <w:rsid w:val="00835CFD"/>
    <w:rsid w:val="00835D0E"/>
    <w:rsid w:val="00836D4C"/>
    <w:rsid w:val="00837063"/>
    <w:rsid w:val="008373B6"/>
    <w:rsid w:val="00837729"/>
    <w:rsid w:val="008377E2"/>
    <w:rsid w:val="00837B2D"/>
    <w:rsid w:val="0084025B"/>
    <w:rsid w:val="00840A2F"/>
    <w:rsid w:val="00840C55"/>
    <w:rsid w:val="00840DDA"/>
    <w:rsid w:val="0084101A"/>
    <w:rsid w:val="00841DFB"/>
    <w:rsid w:val="00841EF7"/>
    <w:rsid w:val="00842326"/>
    <w:rsid w:val="008434F6"/>
    <w:rsid w:val="00843BD3"/>
    <w:rsid w:val="0084429F"/>
    <w:rsid w:val="0084430B"/>
    <w:rsid w:val="0084480A"/>
    <w:rsid w:val="00844890"/>
    <w:rsid w:val="00844CF0"/>
    <w:rsid w:val="00844D28"/>
    <w:rsid w:val="0084537B"/>
    <w:rsid w:val="00845775"/>
    <w:rsid w:val="00845784"/>
    <w:rsid w:val="008457D5"/>
    <w:rsid w:val="00845A42"/>
    <w:rsid w:val="00846322"/>
    <w:rsid w:val="00846566"/>
    <w:rsid w:val="00846A38"/>
    <w:rsid w:val="00846ADA"/>
    <w:rsid w:val="008477FC"/>
    <w:rsid w:val="00847C81"/>
    <w:rsid w:val="00850DC7"/>
    <w:rsid w:val="00850EB9"/>
    <w:rsid w:val="00851949"/>
    <w:rsid w:val="00851C06"/>
    <w:rsid w:val="008521BC"/>
    <w:rsid w:val="0085236B"/>
    <w:rsid w:val="00852D55"/>
    <w:rsid w:val="00852F32"/>
    <w:rsid w:val="00853D31"/>
    <w:rsid w:val="00855017"/>
    <w:rsid w:val="0085547C"/>
    <w:rsid w:val="008557A7"/>
    <w:rsid w:val="008557EB"/>
    <w:rsid w:val="008566E7"/>
    <w:rsid w:val="00857D0F"/>
    <w:rsid w:val="008601DF"/>
    <w:rsid w:val="00860ACF"/>
    <w:rsid w:val="008620D8"/>
    <w:rsid w:val="00862C3D"/>
    <w:rsid w:val="008638AB"/>
    <w:rsid w:val="00863C2F"/>
    <w:rsid w:val="00863F2D"/>
    <w:rsid w:val="00864051"/>
    <w:rsid w:val="00864382"/>
    <w:rsid w:val="008653DE"/>
    <w:rsid w:val="00865AEA"/>
    <w:rsid w:val="00865D4D"/>
    <w:rsid w:val="008662F6"/>
    <w:rsid w:val="00866B44"/>
    <w:rsid w:val="00866D74"/>
    <w:rsid w:val="0086728F"/>
    <w:rsid w:val="008673B3"/>
    <w:rsid w:val="008676AB"/>
    <w:rsid w:val="008677D7"/>
    <w:rsid w:val="00870464"/>
    <w:rsid w:val="00870BFB"/>
    <w:rsid w:val="00870EC7"/>
    <w:rsid w:val="0087131B"/>
    <w:rsid w:val="0087210D"/>
    <w:rsid w:val="0087212F"/>
    <w:rsid w:val="008724A8"/>
    <w:rsid w:val="00872DBC"/>
    <w:rsid w:val="00872DD9"/>
    <w:rsid w:val="00873C91"/>
    <w:rsid w:val="0087534A"/>
    <w:rsid w:val="008775EB"/>
    <w:rsid w:val="00877738"/>
    <w:rsid w:val="00881110"/>
    <w:rsid w:val="008820F3"/>
    <w:rsid w:val="00882AAA"/>
    <w:rsid w:val="008830AC"/>
    <w:rsid w:val="008834CA"/>
    <w:rsid w:val="00883519"/>
    <w:rsid w:val="00883830"/>
    <w:rsid w:val="00883A07"/>
    <w:rsid w:val="00883B18"/>
    <w:rsid w:val="008843F8"/>
    <w:rsid w:val="00884E58"/>
    <w:rsid w:val="0088529E"/>
    <w:rsid w:val="00885380"/>
    <w:rsid w:val="00885CFD"/>
    <w:rsid w:val="00885F74"/>
    <w:rsid w:val="00887150"/>
    <w:rsid w:val="00887A00"/>
    <w:rsid w:val="00887B26"/>
    <w:rsid w:val="008900E5"/>
    <w:rsid w:val="00890906"/>
    <w:rsid w:val="00890B81"/>
    <w:rsid w:val="008912C0"/>
    <w:rsid w:val="0089168A"/>
    <w:rsid w:val="00891A60"/>
    <w:rsid w:val="00891BD6"/>
    <w:rsid w:val="00891FC0"/>
    <w:rsid w:val="008923B3"/>
    <w:rsid w:val="008923FB"/>
    <w:rsid w:val="00892F30"/>
    <w:rsid w:val="00893253"/>
    <w:rsid w:val="00893914"/>
    <w:rsid w:val="00893AB1"/>
    <w:rsid w:val="00893BF4"/>
    <w:rsid w:val="00893C9F"/>
    <w:rsid w:val="00893DBD"/>
    <w:rsid w:val="00894A29"/>
    <w:rsid w:val="00895403"/>
    <w:rsid w:val="00895750"/>
    <w:rsid w:val="008959F5"/>
    <w:rsid w:val="00895E2C"/>
    <w:rsid w:val="00896086"/>
    <w:rsid w:val="008960AC"/>
    <w:rsid w:val="0089699B"/>
    <w:rsid w:val="008970D6"/>
    <w:rsid w:val="00897348"/>
    <w:rsid w:val="008973AA"/>
    <w:rsid w:val="00897C1F"/>
    <w:rsid w:val="00897CC2"/>
    <w:rsid w:val="00897EAF"/>
    <w:rsid w:val="008A0148"/>
    <w:rsid w:val="008A0779"/>
    <w:rsid w:val="008A0828"/>
    <w:rsid w:val="008A17E0"/>
    <w:rsid w:val="008A1C1E"/>
    <w:rsid w:val="008A2198"/>
    <w:rsid w:val="008A22A1"/>
    <w:rsid w:val="008A2439"/>
    <w:rsid w:val="008A275F"/>
    <w:rsid w:val="008A277C"/>
    <w:rsid w:val="008A2A97"/>
    <w:rsid w:val="008A3394"/>
    <w:rsid w:val="008A36C9"/>
    <w:rsid w:val="008A470E"/>
    <w:rsid w:val="008A4809"/>
    <w:rsid w:val="008A51D6"/>
    <w:rsid w:val="008A58F2"/>
    <w:rsid w:val="008A5968"/>
    <w:rsid w:val="008A5C8B"/>
    <w:rsid w:val="008A6CB9"/>
    <w:rsid w:val="008A7B2F"/>
    <w:rsid w:val="008A7E10"/>
    <w:rsid w:val="008A7E6A"/>
    <w:rsid w:val="008B031F"/>
    <w:rsid w:val="008B08E4"/>
    <w:rsid w:val="008B0EF8"/>
    <w:rsid w:val="008B0F7D"/>
    <w:rsid w:val="008B0F91"/>
    <w:rsid w:val="008B103B"/>
    <w:rsid w:val="008B19EE"/>
    <w:rsid w:val="008B239E"/>
    <w:rsid w:val="008B25DE"/>
    <w:rsid w:val="008B2A8D"/>
    <w:rsid w:val="008B3895"/>
    <w:rsid w:val="008B38B4"/>
    <w:rsid w:val="008B39E4"/>
    <w:rsid w:val="008B410F"/>
    <w:rsid w:val="008B4233"/>
    <w:rsid w:val="008B46D0"/>
    <w:rsid w:val="008B5250"/>
    <w:rsid w:val="008B5A8F"/>
    <w:rsid w:val="008B5C34"/>
    <w:rsid w:val="008B6516"/>
    <w:rsid w:val="008B65DD"/>
    <w:rsid w:val="008B6953"/>
    <w:rsid w:val="008B6A31"/>
    <w:rsid w:val="008B742B"/>
    <w:rsid w:val="008B7677"/>
    <w:rsid w:val="008B784E"/>
    <w:rsid w:val="008B7E7E"/>
    <w:rsid w:val="008C0787"/>
    <w:rsid w:val="008C0EA4"/>
    <w:rsid w:val="008C12B3"/>
    <w:rsid w:val="008C16E5"/>
    <w:rsid w:val="008C1C2E"/>
    <w:rsid w:val="008C2EBC"/>
    <w:rsid w:val="008C3B85"/>
    <w:rsid w:val="008C3FAB"/>
    <w:rsid w:val="008C461F"/>
    <w:rsid w:val="008C4DB2"/>
    <w:rsid w:val="008C560F"/>
    <w:rsid w:val="008C5A18"/>
    <w:rsid w:val="008C5D16"/>
    <w:rsid w:val="008C5F7A"/>
    <w:rsid w:val="008C5F92"/>
    <w:rsid w:val="008C7060"/>
    <w:rsid w:val="008C777D"/>
    <w:rsid w:val="008D024D"/>
    <w:rsid w:val="008D09C4"/>
    <w:rsid w:val="008D1161"/>
    <w:rsid w:val="008D14F3"/>
    <w:rsid w:val="008D1A6A"/>
    <w:rsid w:val="008D1B08"/>
    <w:rsid w:val="008D1E27"/>
    <w:rsid w:val="008D1E47"/>
    <w:rsid w:val="008D2143"/>
    <w:rsid w:val="008D2243"/>
    <w:rsid w:val="008D2952"/>
    <w:rsid w:val="008D379A"/>
    <w:rsid w:val="008D3C33"/>
    <w:rsid w:val="008D4472"/>
    <w:rsid w:val="008D455B"/>
    <w:rsid w:val="008D4588"/>
    <w:rsid w:val="008D4702"/>
    <w:rsid w:val="008D4903"/>
    <w:rsid w:val="008D49C7"/>
    <w:rsid w:val="008D4C05"/>
    <w:rsid w:val="008D4EB9"/>
    <w:rsid w:val="008D5826"/>
    <w:rsid w:val="008D5907"/>
    <w:rsid w:val="008D5A36"/>
    <w:rsid w:val="008D5BE1"/>
    <w:rsid w:val="008D662B"/>
    <w:rsid w:val="008D69A2"/>
    <w:rsid w:val="008D7A8B"/>
    <w:rsid w:val="008D7D2E"/>
    <w:rsid w:val="008E0FFF"/>
    <w:rsid w:val="008E177D"/>
    <w:rsid w:val="008E1915"/>
    <w:rsid w:val="008E2E97"/>
    <w:rsid w:val="008E34C9"/>
    <w:rsid w:val="008E39C5"/>
    <w:rsid w:val="008E3F65"/>
    <w:rsid w:val="008E4394"/>
    <w:rsid w:val="008E4574"/>
    <w:rsid w:val="008E4634"/>
    <w:rsid w:val="008E4C0F"/>
    <w:rsid w:val="008E4DD9"/>
    <w:rsid w:val="008E4E9D"/>
    <w:rsid w:val="008E5319"/>
    <w:rsid w:val="008E5B48"/>
    <w:rsid w:val="008E5F25"/>
    <w:rsid w:val="008E675F"/>
    <w:rsid w:val="008E69FB"/>
    <w:rsid w:val="008E6A9C"/>
    <w:rsid w:val="008E70D2"/>
    <w:rsid w:val="008E7D03"/>
    <w:rsid w:val="008F0032"/>
    <w:rsid w:val="008F01BE"/>
    <w:rsid w:val="008F06D3"/>
    <w:rsid w:val="008F0910"/>
    <w:rsid w:val="008F09BC"/>
    <w:rsid w:val="008F0A03"/>
    <w:rsid w:val="008F16DE"/>
    <w:rsid w:val="008F1AA1"/>
    <w:rsid w:val="008F1D14"/>
    <w:rsid w:val="008F1DBA"/>
    <w:rsid w:val="008F1F7F"/>
    <w:rsid w:val="008F39B2"/>
    <w:rsid w:val="008F4021"/>
    <w:rsid w:val="008F45D3"/>
    <w:rsid w:val="008F5480"/>
    <w:rsid w:val="008F554A"/>
    <w:rsid w:val="008F5C25"/>
    <w:rsid w:val="008F61A2"/>
    <w:rsid w:val="008F6C4C"/>
    <w:rsid w:val="008F75F9"/>
    <w:rsid w:val="008F7675"/>
    <w:rsid w:val="008F7ACD"/>
    <w:rsid w:val="00900689"/>
    <w:rsid w:val="00900C2C"/>
    <w:rsid w:val="00900E32"/>
    <w:rsid w:val="009012A2"/>
    <w:rsid w:val="00902432"/>
    <w:rsid w:val="0090249A"/>
    <w:rsid w:val="009024F9"/>
    <w:rsid w:val="009027A6"/>
    <w:rsid w:val="00902DA6"/>
    <w:rsid w:val="00902E40"/>
    <w:rsid w:val="00902E80"/>
    <w:rsid w:val="00903E57"/>
    <w:rsid w:val="009043DD"/>
    <w:rsid w:val="009047FE"/>
    <w:rsid w:val="009050B6"/>
    <w:rsid w:val="0090587B"/>
    <w:rsid w:val="00906233"/>
    <w:rsid w:val="009065AF"/>
    <w:rsid w:val="0090678D"/>
    <w:rsid w:val="00907632"/>
    <w:rsid w:val="00907655"/>
    <w:rsid w:val="00907C13"/>
    <w:rsid w:val="00907E79"/>
    <w:rsid w:val="00907E80"/>
    <w:rsid w:val="0091102E"/>
    <w:rsid w:val="00911585"/>
    <w:rsid w:val="00911C20"/>
    <w:rsid w:val="00911F06"/>
    <w:rsid w:val="0091270A"/>
    <w:rsid w:val="009127EE"/>
    <w:rsid w:val="00912F19"/>
    <w:rsid w:val="00913626"/>
    <w:rsid w:val="009136AC"/>
    <w:rsid w:val="00913CFF"/>
    <w:rsid w:val="00914FEC"/>
    <w:rsid w:val="009151DA"/>
    <w:rsid w:val="009163C2"/>
    <w:rsid w:val="0091655C"/>
    <w:rsid w:val="00916600"/>
    <w:rsid w:val="0091679F"/>
    <w:rsid w:val="00917A32"/>
    <w:rsid w:val="00917DF1"/>
    <w:rsid w:val="00920C48"/>
    <w:rsid w:val="00921C16"/>
    <w:rsid w:val="00921D4A"/>
    <w:rsid w:val="009222BC"/>
    <w:rsid w:val="00922C50"/>
    <w:rsid w:val="00922F70"/>
    <w:rsid w:val="00923730"/>
    <w:rsid w:val="00923B57"/>
    <w:rsid w:val="00923DEB"/>
    <w:rsid w:val="00924CF3"/>
    <w:rsid w:val="0092585F"/>
    <w:rsid w:val="00925BF5"/>
    <w:rsid w:val="00925D77"/>
    <w:rsid w:val="00926BD6"/>
    <w:rsid w:val="00926E70"/>
    <w:rsid w:val="00927032"/>
    <w:rsid w:val="009278D1"/>
    <w:rsid w:val="00927D94"/>
    <w:rsid w:val="009300F6"/>
    <w:rsid w:val="00930219"/>
    <w:rsid w:val="0093066E"/>
    <w:rsid w:val="00930C10"/>
    <w:rsid w:val="00930E52"/>
    <w:rsid w:val="00930F5F"/>
    <w:rsid w:val="00931A89"/>
    <w:rsid w:val="00931E6F"/>
    <w:rsid w:val="0093221E"/>
    <w:rsid w:val="009326A2"/>
    <w:rsid w:val="00932983"/>
    <w:rsid w:val="009331C3"/>
    <w:rsid w:val="00933633"/>
    <w:rsid w:val="009337E6"/>
    <w:rsid w:val="00933AAA"/>
    <w:rsid w:val="0093441D"/>
    <w:rsid w:val="00935D4D"/>
    <w:rsid w:val="00935E9E"/>
    <w:rsid w:val="009365FB"/>
    <w:rsid w:val="0093667D"/>
    <w:rsid w:val="00936AD2"/>
    <w:rsid w:val="00937E17"/>
    <w:rsid w:val="0094054A"/>
    <w:rsid w:val="00941162"/>
    <w:rsid w:val="0094122D"/>
    <w:rsid w:val="00941F04"/>
    <w:rsid w:val="009420F6"/>
    <w:rsid w:val="00942333"/>
    <w:rsid w:val="009425F3"/>
    <w:rsid w:val="009428C2"/>
    <w:rsid w:val="00943869"/>
    <w:rsid w:val="00943945"/>
    <w:rsid w:val="00943ACC"/>
    <w:rsid w:val="00943CB0"/>
    <w:rsid w:val="00943EC7"/>
    <w:rsid w:val="00943FBC"/>
    <w:rsid w:val="00944206"/>
    <w:rsid w:val="00944ADF"/>
    <w:rsid w:val="00944B39"/>
    <w:rsid w:val="00945553"/>
    <w:rsid w:val="009455DC"/>
    <w:rsid w:val="00946444"/>
    <w:rsid w:val="00946E09"/>
    <w:rsid w:val="00950985"/>
    <w:rsid w:val="00951413"/>
    <w:rsid w:val="00951462"/>
    <w:rsid w:val="00951B2C"/>
    <w:rsid w:val="009521C7"/>
    <w:rsid w:val="00953737"/>
    <w:rsid w:val="00953BA9"/>
    <w:rsid w:val="00953D68"/>
    <w:rsid w:val="00953FCB"/>
    <w:rsid w:val="0095432F"/>
    <w:rsid w:val="00954489"/>
    <w:rsid w:val="0095478F"/>
    <w:rsid w:val="00954DB4"/>
    <w:rsid w:val="00954E8A"/>
    <w:rsid w:val="00954F7F"/>
    <w:rsid w:val="00955404"/>
    <w:rsid w:val="00955413"/>
    <w:rsid w:val="009557CE"/>
    <w:rsid w:val="00955950"/>
    <w:rsid w:val="00956673"/>
    <w:rsid w:val="00956833"/>
    <w:rsid w:val="009569AB"/>
    <w:rsid w:val="00956A7E"/>
    <w:rsid w:val="00956F76"/>
    <w:rsid w:val="00957850"/>
    <w:rsid w:val="00957A78"/>
    <w:rsid w:val="00957C16"/>
    <w:rsid w:val="009605FF"/>
    <w:rsid w:val="00960FA8"/>
    <w:rsid w:val="00961CF6"/>
    <w:rsid w:val="00961F62"/>
    <w:rsid w:val="00962021"/>
    <w:rsid w:val="0096203B"/>
    <w:rsid w:val="00962111"/>
    <w:rsid w:val="00962842"/>
    <w:rsid w:val="009628E7"/>
    <w:rsid w:val="00962925"/>
    <w:rsid w:val="0096299F"/>
    <w:rsid w:val="00963A6C"/>
    <w:rsid w:val="00963CC1"/>
    <w:rsid w:val="0096497C"/>
    <w:rsid w:val="00965180"/>
    <w:rsid w:val="00965AE8"/>
    <w:rsid w:val="00966B04"/>
    <w:rsid w:val="00966DD6"/>
    <w:rsid w:val="009671CA"/>
    <w:rsid w:val="009672F7"/>
    <w:rsid w:val="0096781D"/>
    <w:rsid w:val="00967B62"/>
    <w:rsid w:val="00967DBE"/>
    <w:rsid w:val="00970151"/>
    <w:rsid w:val="009708D2"/>
    <w:rsid w:val="00970CF8"/>
    <w:rsid w:val="009711E3"/>
    <w:rsid w:val="0097135D"/>
    <w:rsid w:val="00971636"/>
    <w:rsid w:val="00971AF5"/>
    <w:rsid w:val="00971DB4"/>
    <w:rsid w:val="0097260E"/>
    <w:rsid w:val="00972B04"/>
    <w:rsid w:val="00972F1E"/>
    <w:rsid w:val="009731D0"/>
    <w:rsid w:val="009737EF"/>
    <w:rsid w:val="009738CC"/>
    <w:rsid w:val="00973B8E"/>
    <w:rsid w:val="00973EEB"/>
    <w:rsid w:val="009747D1"/>
    <w:rsid w:val="00974B11"/>
    <w:rsid w:val="00974D26"/>
    <w:rsid w:val="0097515B"/>
    <w:rsid w:val="00975AA8"/>
    <w:rsid w:val="0097665E"/>
    <w:rsid w:val="00976899"/>
    <w:rsid w:val="009775B1"/>
    <w:rsid w:val="00977E6A"/>
    <w:rsid w:val="00980033"/>
    <w:rsid w:val="009818B9"/>
    <w:rsid w:val="00982497"/>
    <w:rsid w:val="00982C86"/>
    <w:rsid w:val="00982EB4"/>
    <w:rsid w:val="00983857"/>
    <w:rsid w:val="00984079"/>
    <w:rsid w:val="009842CC"/>
    <w:rsid w:val="00985259"/>
    <w:rsid w:val="0098532C"/>
    <w:rsid w:val="00985C09"/>
    <w:rsid w:val="00986526"/>
    <w:rsid w:val="009867F9"/>
    <w:rsid w:val="009869F0"/>
    <w:rsid w:val="00987118"/>
    <w:rsid w:val="00987348"/>
    <w:rsid w:val="009875CD"/>
    <w:rsid w:val="00987B26"/>
    <w:rsid w:val="00990825"/>
    <w:rsid w:val="00991781"/>
    <w:rsid w:val="00991BA9"/>
    <w:rsid w:val="00991CA9"/>
    <w:rsid w:val="009920D0"/>
    <w:rsid w:val="0099236E"/>
    <w:rsid w:val="0099281F"/>
    <w:rsid w:val="00993258"/>
    <w:rsid w:val="00993E1C"/>
    <w:rsid w:val="009949A9"/>
    <w:rsid w:val="00995215"/>
    <w:rsid w:val="0099604F"/>
    <w:rsid w:val="009964F7"/>
    <w:rsid w:val="009975CD"/>
    <w:rsid w:val="00997621"/>
    <w:rsid w:val="00997A52"/>
    <w:rsid w:val="00997BD7"/>
    <w:rsid w:val="009A004F"/>
    <w:rsid w:val="009A06E6"/>
    <w:rsid w:val="009A1074"/>
    <w:rsid w:val="009A167D"/>
    <w:rsid w:val="009A183D"/>
    <w:rsid w:val="009A1E6A"/>
    <w:rsid w:val="009A24E5"/>
    <w:rsid w:val="009A29CC"/>
    <w:rsid w:val="009A37B4"/>
    <w:rsid w:val="009A37CE"/>
    <w:rsid w:val="009A4363"/>
    <w:rsid w:val="009A44D7"/>
    <w:rsid w:val="009A5640"/>
    <w:rsid w:val="009A5B47"/>
    <w:rsid w:val="009A68BD"/>
    <w:rsid w:val="009A6DED"/>
    <w:rsid w:val="009A7053"/>
    <w:rsid w:val="009A7A9D"/>
    <w:rsid w:val="009A7DBE"/>
    <w:rsid w:val="009B0641"/>
    <w:rsid w:val="009B091B"/>
    <w:rsid w:val="009B0A5F"/>
    <w:rsid w:val="009B1F89"/>
    <w:rsid w:val="009B21A9"/>
    <w:rsid w:val="009B2244"/>
    <w:rsid w:val="009B2302"/>
    <w:rsid w:val="009B3FF6"/>
    <w:rsid w:val="009B4DF4"/>
    <w:rsid w:val="009B5604"/>
    <w:rsid w:val="009B5917"/>
    <w:rsid w:val="009B5EAC"/>
    <w:rsid w:val="009B606B"/>
    <w:rsid w:val="009B6798"/>
    <w:rsid w:val="009B6CD2"/>
    <w:rsid w:val="009B7203"/>
    <w:rsid w:val="009B7F8D"/>
    <w:rsid w:val="009C02A4"/>
    <w:rsid w:val="009C0753"/>
    <w:rsid w:val="009C075C"/>
    <w:rsid w:val="009C0A9B"/>
    <w:rsid w:val="009C0C63"/>
    <w:rsid w:val="009C1F8E"/>
    <w:rsid w:val="009C2248"/>
    <w:rsid w:val="009C2455"/>
    <w:rsid w:val="009C2D92"/>
    <w:rsid w:val="009C32A3"/>
    <w:rsid w:val="009C3691"/>
    <w:rsid w:val="009C373E"/>
    <w:rsid w:val="009C374F"/>
    <w:rsid w:val="009C51D1"/>
    <w:rsid w:val="009C5ACA"/>
    <w:rsid w:val="009C5C46"/>
    <w:rsid w:val="009C6324"/>
    <w:rsid w:val="009C6A01"/>
    <w:rsid w:val="009C74C0"/>
    <w:rsid w:val="009C7508"/>
    <w:rsid w:val="009C7B4B"/>
    <w:rsid w:val="009D035E"/>
    <w:rsid w:val="009D0476"/>
    <w:rsid w:val="009D0734"/>
    <w:rsid w:val="009D2376"/>
    <w:rsid w:val="009D3CA0"/>
    <w:rsid w:val="009D3CDA"/>
    <w:rsid w:val="009D40D1"/>
    <w:rsid w:val="009D5AFD"/>
    <w:rsid w:val="009D5C07"/>
    <w:rsid w:val="009D5FCC"/>
    <w:rsid w:val="009D6452"/>
    <w:rsid w:val="009D7248"/>
    <w:rsid w:val="009E0714"/>
    <w:rsid w:val="009E0859"/>
    <w:rsid w:val="009E0991"/>
    <w:rsid w:val="009E0BC4"/>
    <w:rsid w:val="009E267B"/>
    <w:rsid w:val="009E2D2C"/>
    <w:rsid w:val="009E3DD8"/>
    <w:rsid w:val="009E474B"/>
    <w:rsid w:val="009E4B13"/>
    <w:rsid w:val="009E502C"/>
    <w:rsid w:val="009E5D90"/>
    <w:rsid w:val="009E6371"/>
    <w:rsid w:val="009E71E2"/>
    <w:rsid w:val="009E7DED"/>
    <w:rsid w:val="009F0105"/>
    <w:rsid w:val="009F0322"/>
    <w:rsid w:val="009F06A3"/>
    <w:rsid w:val="009F09DE"/>
    <w:rsid w:val="009F18BA"/>
    <w:rsid w:val="009F21E7"/>
    <w:rsid w:val="009F2B39"/>
    <w:rsid w:val="009F31D8"/>
    <w:rsid w:val="009F322A"/>
    <w:rsid w:val="009F4035"/>
    <w:rsid w:val="009F433C"/>
    <w:rsid w:val="009F45DD"/>
    <w:rsid w:val="009F492C"/>
    <w:rsid w:val="009F4F84"/>
    <w:rsid w:val="009F58AA"/>
    <w:rsid w:val="009F69E1"/>
    <w:rsid w:val="009F733B"/>
    <w:rsid w:val="009F7C5F"/>
    <w:rsid w:val="00A0067C"/>
    <w:rsid w:val="00A0127E"/>
    <w:rsid w:val="00A01923"/>
    <w:rsid w:val="00A01DD0"/>
    <w:rsid w:val="00A020BE"/>
    <w:rsid w:val="00A02390"/>
    <w:rsid w:val="00A027F8"/>
    <w:rsid w:val="00A02B37"/>
    <w:rsid w:val="00A03C07"/>
    <w:rsid w:val="00A04505"/>
    <w:rsid w:val="00A04998"/>
    <w:rsid w:val="00A04B04"/>
    <w:rsid w:val="00A04F4F"/>
    <w:rsid w:val="00A067B3"/>
    <w:rsid w:val="00A06A04"/>
    <w:rsid w:val="00A06EF8"/>
    <w:rsid w:val="00A06F04"/>
    <w:rsid w:val="00A074B4"/>
    <w:rsid w:val="00A07EF7"/>
    <w:rsid w:val="00A1018B"/>
    <w:rsid w:val="00A10463"/>
    <w:rsid w:val="00A1094A"/>
    <w:rsid w:val="00A1106E"/>
    <w:rsid w:val="00A114F2"/>
    <w:rsid w:val="00A11A1D"/>
    <w:rsid w:val="00A11EE0"/>
    <w:rsid w:val="00A12504"/>
    <w:rsid w:val="00A13C58"/>
    <w:rsid w:val="00A140F5"/>
    <w:rsid w:val="00A1452C"/>
    <w:rsid w:val="00A14A60"/>
    <w:rsid w:val="00A1552C"/>
    <w:rsid w:val="00A15CEA"/>
    <w:rsid w:val="00A15F61"/>
    <w:rsid w:val="00A1646B"/>
    <w:rsid w:val="00A164B5"/>
    <w:rsid w:val="00A165B7"/>
    <w:rsid w:val="00A167A4"/>
    <w:rsid w:val="00A16A80"/>
    <w:rsid w:val="00A16AC2"/>
    <w:rsid w:val="00A20029"/>
    <w:rsid w:val="00A20EA8"/>
    <w:rsid w:val="00A21982"/>
    <w:rsid w:val="00A236F9"/>
    <w:rsid w:val="00A23748"/>
    <w:rsid w:val="00A23783"/>
    <w:rsid w:val="00A242B6"/>
    <w:rsid w:val="00A24731"/>
    <w:rsid w:val="00A248F5"/>
    <w:rsid w:val="00A24B46"/>
    <w:rsid w:val="00A24E0D"/>
    <w:rsid w:val="00A254B1"/>
    <w:rsid w:val="00A256B2"/>
    <w:rsid w:val="00A26588"/>
    <w:rsid w:val="00A26637"/>
    <w:rsid w:val="00A26B2F"/>
    <w:rsid w:val="00A26B69"/>
    <w:rsid w:val="00A26BD3"/>
    <w:rsid w:val="00A27037"/>
    <w:rsid w:val="00A27C95"/>
    <w:rsid w:val="00A27D2C"/>
    <w:rsid w:val="00A304B5"/>
    <w:rsid w:val="00A304F4"/>
    <w:rsid w:val="00A305F3"/>
    <w:rsid w:val="00A30A1F"/>
    <w:rsid w:val="00A30B77"/>
    <w:rsid w:val="00A31A42"/>
    <w:rsid w:val="00A31C57"/>
    <w:rsid w:val="00A322E7"/>
    <w:rsid w:val="00A32913"/>
    <w:rsid w:val="00A32C8E"/>
    <w:rsid w:val="00A3310E"/>
    <w:rsid w:val="00A332AF"/>
    <w:rsid w:val="00A337CA"/>
    <w:rsid w:val="00A339CB"/>
    <w:rsid w:val="00A33D58"/>
    <w:rsid w:val="00A34028"/>
    <w:rsid w:val="00A34502"/>
    <w:rsid w:val="00A353A1"/>
    <w:rsid w:val="00A35B67"/>
    <w:rsid w:val="00A35CE7"/>
    <w:rsid w:val="00A362D8"/>
    <w:rsid w:val="00A36409"/>
    <w:rsid w:val="00A36F8C"/>
    <w:rsid w:val="00A37052"/>
    <w:rsid w:val="00A3710A"/>
    <w:rsid w:val="00A403B5"/>
    <w:rsid w:val="00A4049E"/>
    <w:rsid w:val="00A40D42"/>
    <w:rsid w:val="00A40FF6"/>
    <w:rsid w:val="00A414A9"/>
    <w:rsid w:val="00A4239A"/>
    <w:rsid w:val="00A42433"/>
    <w:rsid w:val="00A42577"/>
    <w:rsid w:val="00A42943"/>
    <w:rsid w:val="00A43ABB"/>
    <w:rsid w:val="00A442E3"/>
    <w:rsid w:val="00A448BB"/>
    <w:rsid w:val="00A449CE"/>
    <w:rsid w:val="00A45C63"/>
    <w:rsid w:val="00A46241"/>
    <w:rsid w:val="00A465E7"/>
    <w:rsid w:val="00A466F4"/>
    <w:rsid w:val="00A46CF6"/>
    <w:rsid w:val="00A4767F"/>
    <w:rsid w:val="00A476A9"/>
    <w:rsid w:val="00A47E04"/>
    <w:rsid w:val="00A47F23"/>
    <w:rsid w:val="00A5012C"/>
    <w:rsid w:val="00A50B29"/>
    <w:rsid w:val="00A50B50"/>
    <w:rsid w:val="00A50EB5"/>
    <w:rsid w:val="00A51049"/>
    <w:rsid w:val="00A510FE"/>
    <w:rsid w:val="00A51496"/>
    <w:rsid w:val="00A51506"/>
    <w:rsid w:val="00A515EA"/>
    <w:rsid w:val="00A5192C"/>
    <w:rsid w:val="00A52481"/>
    <w:rsid w:val="00A52556"/>
    <w:rsid w:val="00A529FB"/>
    <w:rsid w:val="00A52BFD"/>
    <w:rsid w:val="00A53516"/>
    <w:rsid w:val="00A53613"/>
    <w:rsid w:val="00A5398D"/>
    <w:rsid w:val="00A53E15"/>
    <w:rsid w:val="00A541B3"/>
    <w:rsid w:val="00A54803"/>
    <w:rsid w:val="00A54A4C"/>
    <w:rsid w:val="00A55825"/>
    <w:rsid w:val="00A563BE"/>
    <w:rsid w:val="00A56E5D"/>
    <w:rsid w:val="00A575BD"/>
    <w:rsid w:val="00A605EE"/>
    <w:rsid w:val="00A60A15"/>
    <w:rsid w:val="00A60A57"/>
    <w:rsid w:val="00A60E05"/>
    <w:rsid w:val="00A6141D"/>
    <w:rsid w:val="00A615AB"/>
    <w:rsid w:val="00A6185F"/>
    <w:rsid w:val="00A61B44"/>
    <w:rsid w:val="00A61CB3"/>
    <w:rsid w:val="00A6314B"/>
    <w:rsid w:val="00A638DD"/>
    <w:rsid w:val="00A638F8"/>
    <w:rsid w:val="00A63AC5"/>
    <w:rsid w:val="00A65529"/>
    <w:rsid w:val="00A6576C"/>
    <w:rsid w:val="00A65D1E"/>
    <w:rsid w:val="00A667CF"/>
    <w:rsid w:val="00A66B96"/>
    <w:rsid w:val="00A6720F"/>
    <w:rsid w:val="00A673D0"/>
    <w:rsid w:val="00A6755B"/>
    <w:rsid w:val="00A67986"/>
    <w:rsid w:val="00A67BB1"/>
    <w:rsid w:val="00A67D62"/>
    <w:rsid w:val="00A70542"/>
    <w:rsid w:val="00A706BF"/>
    <w:rsid w:val="00A709AA"/>
    <w:rsid w:val="00A70A29"/>
    <w:rsid w:val="00A70D44"/>
    <w:rsid w:val="00A70DA3"/>
    <w:rsid w:val="00A71C4C"/>
    <w:rsid w:val="00A727C5"/>
    <w:rsid w:val="00A73351"/>
    <w:rsid w:val="00A74375"/>
    <w:rsid w:val="00A754FE"/>
    <w:rsid w:val="00A76FA8"/>
    <w:rsid w:val="00A77B11"/>
    <w:rsid w:val="00A77BEB"/>
    <w:rsid w:val="00A77EA3"/>
    <w:rsid w:val="00A800FB"/>
    <w:rsid w:val="00A80A02"/>
    <w:rsid w:val="00A80DF4"/>
    <w:rsid w:val="00A80F13"/>
    <w:rsid w:val="00A80FCD"/>
    <w:rsid w:val="00A81789"/>
    <w:rsid w:val="00A82AD8"/>
    <w:rsid w:val="00A82B85"/>
    <w:rsid w:val="00A832D0"/>
    <w:rsid w:val="00A835B9"/>
    <w:rsid w:val="00A83A6D"/>
    <w:rsid w:val="00A83C01"/>
    <w:rsid w:val="00A8458C"/>
    <w:rsid w:val="00A84D04"/>
    <w:rsid w:val="00A84F91"/>
    <w:rsid w:val="00A856D6"/>
    <w:rsid w:val="00A85B68"/>
    <w:rsid w:val="00A85ECB"/>
    <w:rsid w:val="00A862DB"/>
    <w:rsid w:val="00A86896"/>
    <w:rsid w:val="00A86A11"/>
    <w:rsid w:val="00A874F8"/>
    <w:rsid w:val="00A876D9"/>
    <w:rsid w:val="00A87FA9"/>
    <w:rsid w:val="00A90458"/>
    <w:rsid w:val="00A906C3"/>
    <w:rsid w:val="00A91ECD"/>
    <w:rsid w:val="00A920B6"/>
    <w:rsid w:val="00A9272A"/>
    <w:rsid w:val="00A929AD"/>
    <w:rsid w:val="00A92F2C"/>
    <w:rsid w:val="00A92FBB"/>
    <w:rsid w:val="00A9313E"/>
    <w:rsid w:val="00A93144"/>
    <w:rsid w:val="00A93B35"/>
    <w:rsid w:val="00A93C03"/>
    <w:rsid w:val="00A940E0"/>
    <w:rsid w:val="00A9444E"/>
    <w:rsid w:val="00A945A1"/>
    <w:rsid w:val="00A95009"/>
    <w:rsid w:val="00A955B3"/>
    <w:rsid w:val="00A95C89"/>
    <w:rsid w:val="00A95CB6"/>
    <w:rsid w:val="00A95FD6"/>
    <w:rsid w:val="00A9603E"/>
    <w:rsid w:val="00A9642D"/>
    <w:rsid w:val="00A97218"/>
    <w:rsid w:val="00A97F00"/>
    <w:rsid w:val="00AA097C"/>
    <w:rsid w:val="00AA0BBC"/>
    <w:rsid w:val="00AA0C5C"/>
    <w:rsid w:val="00AA17BC"/>
    <w:rsid w:val="00AA2285"/>
    <w:rsid w:val="00AA22BB"/>
    <w:rsid w:val="00AA27C5"/>
    <w:rsid w:val="00AA28EA"/>
    <w:rsid w:val="00AA29F3"/>
    <w:rsid w:val="00AA2A7C"/>
    <w:rsid w:val="00AA2FAB"/>
    <w:rsid w:val="00AA3259"/>
    <w:rsid w:val="00AA4148"/>
    <w:rsid w:val="00AA4391"/>
    <w:rsid w:val="00AA43CB"/>
    <w:rsid w:val="00AA47F6"/>
    <w:rsid w:val="00AA48FC"/>
    <w:rsid w:val="00AA4CC8"/>
    <w:rsid w:val="00AA5932"/>
    <w:rsid w:val="00AA5E89"/>
    <w:rsid w:val="00AA6007"/>
    <w:rsid w:val="00AA6027"/>
    <w:rsid w:val="00AA62B6"/>
    <w:rsid w:val="00AA641C"/>
    <w:rsid w:val="00AA6934"/>
    <w:rsid w:val="00AB0252"/>
    <w:rsid w:val="00AB033B"/>
    <w:rsid w:val="00AB21BB"/>
    <w:rsid w:val="00AB22B8"/>
    <w:rsid w:val="00AB2733"/>
    <w:rsid w:val="00AB2D34"/>
    <w:rsid w:val="00AB30B4"/>
    <w:rsid w:val="00AB3355"/>
    <w:rsid w:val="00AB363F"/>
    <w:rsid w:val="00AB3F10"/>
    <w:rsid w:val="00AB4642"/>
    <w:rsid w:val="00AB4BF8"/>
    <w:rsid w:val="00AB51D6"/>
    <w:rsid w:val="00AB57ED"/>
    <w:rsid w:val="00AB5A42"/>
    <w:rsid w:val="00AB6C15"/>
    <w:rsid w:val="00AB7654"/>
    <w:rsid w:val="00AB7C59"/>
    <w:rsid w:val="00AB7C88"/>
    <w:rsid w:val="00AB7D32"/>
    <w:rsid w:val="00AB7E51"/>
    <w:rsid w:val="00AC0053"/>
    <w:rsid w:val="00AC0201"/>
    <w:rsid w:val="00AC05DC"/>
    <w:rsid w:val="00AC09AE"/>
    <w:rsid w:val="00AC0CDD"/>
    <w:rsid w:val="00AC0F33"/>
    <w:rsid w:val="00AC1F1E"/>
    <w:rsid w:val="00AC2530"/>
    <w:rsid w:val="00AC2DC3"/>
    <w:rsid w:val="00AC32D3"/>
    <w:rsid w:val="00AC3563"/>
    <w:rsid w:val="00AC3630"/>
    <w:rsid w:val="00AC3F88"/>
    <w:rsid w:val="00AC445A"/>
    <w:rsid w:val="00AC449E"/>
    <w:rsid w:val="00AC459A"/>
    <w:rsid w:val="00AC49C9"/>
    <w:rsid w:val="00AC4C87"/>
    <w:rsid w:val="00AC4FAF"/>
    <w:rsid w:val="00AC6003"/>
    <w:rsid w:val="00AC6015"/>
    <w:rsid w:val="00AC6442"/>
    <w:rsid w:val="00AC680F"/>
    <w:rsid w:val="00AC6B39"/>
    <w:rsid w:val="00AC71DC"/>
    <w:rsid w:val="00AC72EC"/>
    <w:rsid w:val="00AC7691"/>
    <w:rsid w:val="00AC7C44"/>
    <w:rsid w:val="00AD013C"/>
    <w:rsid w:val="00AD0578"/>
    <w:rsid w:val="00AD2993"/>
    <w:rsid w:val="00AD29D2"/>
    <w:rsid w:val="00AD3D02"/>
    <w:rsid w:val="00AD55B3"/>
    <w:rsid w:val="00AD5758"/>
    <w:rsid w:val="00AD6125"/>
    <w:rsid w:val="00AD64A9"/>
    <w:rsid w:val="00AD7A8E"/>
    <w:rsid w:val="00AE00B3"/>
    <w:rsid w:val="00AE1153"/>
    <w:rsid w:val="00AE1397"/>
    <w:rsid w:val="00AE1558"/>
    <w:rsid w:val="00AE157D"/>
    <w:rsid w:val="00AE1643"/>
    <w:rsid w:val="00AE19E8"/>
    <w:rsid w:val="00AE1D22"/>
    <w:rsid w:val="00AE2089"/>
    <w:rsid w:val="00AE2A4A"/>
    <w:rsid w:val="00AE2EC8"/>
    <w:rsid w:val="00AE30EC"/>
    <w:rsid w:val="00AE3891"/>
    <w:rsid w:val="00AE4EC5"/>
    <w:rsid w:val="00AE5280"/>
    <w:rsid w:val="00AE541F"/>
    <w:rsid w:val="00AE5CC9"/>
    <w:rsid w:val="00AE63AC"/>
    <w:rsid w:val="00AE6790"/>
    <w:rsid w:val="00AE6EBD"/>
    <w:rsid w:val="00AE7C22"/>
    <w:rsid w:val="00AF0875"/>
    <w:rsid w:val="00AF0A95"/>
    <w:rsid w:val="00AF171E"/>
    <w:rsid w:val="00AF1988"/>
    <w:rsid w:val="00AF1D97"/>
    <w:rsid w:val="00AF2438"/>
    <w:rsid w:val="00AF2AB4"/>
    <w:rsid w:val="00AF36B9"/>
    <w:rsid w:val="00AF3992"/>
    <w:rsid w:val="00AF3E44"/>
    <w:rsid w:val="00AF427A"/>
    <w:rsid w:val="00AF4B02"/>
    <w:rsid w:val="00AF4CB9"/>
    <w:rsid w:val="00AF51AB"/>
    <w:rsid w:val="00AF5456"/>
    <w:rsid w:val="00AF59A0"/>
    <w:rsid w:val="00AF637C"/>
    <w:rsid w:val="00AF6645"/>
    <w:rsid w:val="00AF69E0"/>
    <w:rsid w:val="00AF710C"/>
    <w:rsid w:val="00AF72C7"/>
    <w:rsid w:val="00AF7315"/>
    <w:rsid w:val="00AF7861"/>
    <w:rsid w:val="00AF7CCB"/>
    <w:rsid w:val="00AF7EA0"/>
    <w:rsid w:val="00AF7F9A"/>
    <w:rsid w:val="00B0028A"/>
    <w:rsid w:val="00B003AE"/>
    <w:rsid w:val="00B00604"/>
    <w:rsid w:val="00B00AFE"/>
    <w:rsid w:val="00B00FC1"/>
    <w:rsid w:val="00B0143B"/>
    <w:rsid w:val="00B01AA7"/>
    <w:rsid w:val="00B01D7A"/>
    <w:rsid w:val="00B02034"/>
    <w:rsid w:val="00B02219"/>
    <w:rsid w:val="00B02356"/>
    <w:rsid w:val="00B023B5"/>
    <w:rsid w:val="00B03207"/>
    <w:rsid w:val="00B03239"/>
    <w:rsid w:val="00B03832"/>
    <w:rsid w:val="00B0393B"/>
    <w:rsid w:val="00B039EA"/>
    <w:rsid w:val="00B04A53"/>
    <w:rsid w:val="00B056CE"/>
    <w:rsid w:val="00B05E42"/>
    <w:rsid w:val="00B06C99"/>
    <w:rsid w:val="00B07539"/>
    <w:rsid w:val="00B0756D"/>
    <w:rsid w:val="00B075EB"/>
    <w:rsid w:val="00B076F7"/>
    <w:rsid w:val="00B079E2"/>
    <w:rsid w:val="00B07BD1"/>
    <w:rsid w:val="00B101F1"/>
    <w:rsid w:val="00B10224"/>
    <w:rsid w:val="00B107D1"/>
    <w:rsid w:val="00B1080E"/>
    <w:rsid w:val="00B11113"/>
    <w:rsid w:val="00B1147E"/>
    <w:rsid w:val="00B11522"/>
    <w:rsid w:val="00B119B5"/>
    <w:rsid w:val="00B11AA4"/>
    <w:rsid w:val="00B12200"/>
    <w:rsid w:val="00B12643"/>
    <w:rsid w:val="00B12CB8"/>
    <w:rsid w:val="00B12EDA"/>
    <w:rsid w:val="00B12F71"/>
    <w:rsid w:val="00B13231"/>
    <w:rsid w:val="00B14131"/>
    <w:rsid w:val="00B1465B"/>
    <w:rsid w:val="00B14B6D"/>
    <w:rsid w:val="00B152E7"/>
    <w:rsid w:val="00B15399"/>
    <w:rsid w:val="00B1552E"/>
    <w:rsid w:val="00B15E1F"/>
    <w:rsid w:val="00B16840"/>
    <w:rsid w:val="00B171E7"/>
    <w:rsid w:val="00B174A1"/>
    <w:rsid w:val="00B17519"/>
    <w:rsid w:val="00B17521"/>
    <w:rsid w:val="00B1754E"/>
    <w:rsid w:val="00B179F8"/>
    <w:rsid w:val="00B200AE"/>
    <w:rsid w:val="00B20AA5"/>
    <w:rsid w:val="00B20FA7"/>
    <w:rsid w:val="00B21834"/>
    <w:rsid w:val="00B2232C"/>
    <w:rsid w:val="00B22656"/>
    <w:rsid w:val="00B235A8"/>
    <w:rsid w:val="00B2368D"/>
    <w:rsid w:val="00B23B5B"/>
    <w:rsid w:val="00B23E77"/>
    <w:rsid w:val="00B24496"/>
    <w:rsid w:val="00B24DCC"/>
    <w:rsid w:val="00B2597C"/>
    <w:rsid w:val="00B26483"/>
    <w:rsid w:val="00B2715D"/>
    <w:rsid w:val="00B2768A"/>
    <w:rsid w:val="00B3005E"/>
    <w:rsid w:val="00B30636"/>
    <w:rsid w:val="00B30675"/>
    <w:rsid w:val="00B31143"/>
    <w:rsid w:val="00B3143A"/>
    <w:rsid w:val="00B3156C"/>
    <w:rsid w:val="00B3172D"/>
    <w:rsid w:val="00B320BF"/>
    <w:rsid w:val="00B323EB"/>
    <w:rsid w:val="00B326B4"/>
    <w:rsid w:val="00B32A3F"/>
    <w:rsid w:val="00B32CDE"/>
    <w:rsid w:val="00B3339E"/>
    <w:rsid w:val="00B333DB"/>
    <w:rsid w:val="00B342CB"/>
    <w:rsid w:val="00B34EF3"/>
    <w:rsid w:val="00B3507B"/>
    <w:rsid w:val="00B35C2F"/>
    <w:rsid w:val="00B3621E"/>
    <w:rsid w:val="00B36AEB"/>
    <w:rsid w:val="00B373AD"/>
    <w:rsid w:val="00B379A9"/>
    <w:rsid w:val="00B37CBC"/>
    <w:rsid w:val="00B37E89"/>
    <w:rsid w:val="00B40632"/>
    <w:rsid w:val="00B40CEF"/>
    <w:rsid w:val="00B412D3"/>
    <w:rsid w:val="00B41334"/>
    <w:rsid w:val="00B419AA"/>
    <w:rsid w:val="00B42139"/>
    <w:rsid w:val="00B4294F"/>
    <w:rsid w:val="00B42EC6"/>
    <w:rsid w:val="00B437C6"/>
    <w:rsid w:val="00B45486"/>
    <w:rsid w:val="00B45B36"/>
    <w:rsid w:val="00B45D7C"/>
    <w:rsid w:val="00B462BE"/>
    <w:rsid w:val="00B463B1"/>
    <w:rsid w:val="00B463F1"/>
    <w:rsid w:val="00B46450"/>
    <w:rsid w:val="00B46C39"/>
    <w:rsid w:val="00B50B18"/>
    <w:rsid w:val="00B5165A"/>
    <w:rsid w:val="00B52A16"/>
    <w:rsid w:val="00B53600"/>
    <w:rsid w:val="00B540B9"/>
    <w:rsid w:val="00B5424A"/>
    <w:rsid w:val="00B54BF7"/>
    <w:rsid w:val="00B552FB"/>
    <w:rsid w:val="00B55A1C"/>
    <w:rsid w:val="00B55CDF"/>
    <w:rsid w:val="00B55D11"/>
    <w:rsid w:val="00B5631F"/>
    <w:rsid w:val="00B56E39"/>
    <w:rsid w:val="00B57724"/>
    <w:rsid w:val="00B57C1E"/>
    <w:rsid w:val="00B60C91"/>
    <w:rsid w:val="00B61C51"/>
    <w:rsid w:val="00B6252A"/>
    <w:rsid w:val="00B62F61"/>
    <w:rsid w:val="00B63E88"/>
    <w:rsid w:val="00B6463A"/>
    <w:rsid w:val="00B6476B"/>
    <w:rsid w:val="00B64784"/>
    <w:rsid w:val="00B65253"/>
    <w:rsid w:val="00B65BFA"/>
    <w:rsid w:val="00B65CA8"/>
    <w:rsid w:val="00B65DA8"/>
    <w:rsid w:val="00B66275"/>
    <w:rsid w:val="00B66A8F"/>
    <w:rsid w:val="00B67330"/>
    <w:rsid w:val="00B710E6"/>
    <w:rsid w:val="00B71244"/>
    <w:rsid w:val="00B71381"/>
    <w:rsid w:val="00B71AF7"/>
    <w:rsid w:val="00B7299F"/>
    <w:rsid w:val="00B72ABE"/>
    <w:rsid w:val="00B72DEA"/>
    <w:rsid w:val="00B730F9"/>
    <w:rsid w:val="00B73780"/>
    <w:rsid w:val="00B73974"/>
    <w:rsid w:val="00B740A8"/>
    <w:rsid w:val="00B74B4B"/>
    <w:rsid w:val="00B75DC3"/>
    <w:rsid w:val="00B75EEA"/>
    <w:rsid w:val="00B76948"/>
    <w:rsid w:val="00B76BFF"/>
    <w:rsid w:val="00B76D7C"/>
    <w:rsid w:val="00B7749B"/>
    <w:rsid w:val="00B777FA"/>
    <w:rsid w:val="00B77D33"/>
    <w:rsid w:val="00B77FEE"/>
    <w:rsid w:val="00B801C4"/>
    <w:rsid w:val="00B80C72"/>
    <w:rsid w:val="00B81A1F"/>
    <w:rsid w:val="00B81BE0"/>
    <w:rsid w:val="00B81FEF"/>
    <w:rsid w:val="00B8210E"/>
    <w:rsid w:val="00B82487"/>
    <w:rsid w:val="00B82BD3"/>
    <w:rsid w:val="00B82DC7"/>
    <w:rsid w:val="00B83142"/>
    <w:rsid w:val="00B83657"/>
    <w:rsid w:val="00B84103"/>
    <w:rsid w:val="00B84904"/>
    <w:rsid w:val="00B84B53"/>
    <w:rsid w:val="00B858E4"/>
    <w:rsid w:val="00B86044"/>
    <w:rsid w:val="00B8612F"/>
    <w:rsid w:val="00B8693D"/>
    <w:rsid w:val="00B86EE9"/>
    <w:rsid w:val="00B87074"/>
    <w:rsid w:val="00B87D34"/>
    <w:rsid w:val="00B87FCE"/>
    <w:rsid w:val="00B900D9"/>
    <w:rsid w:val="00B9041E"/>
    <w:rsid w:val="00B91402"/>
    <w:rsid w:val="00B9177D"/>
    <w:rsid w:val="00B91F5E"/>
    <w:rsid w:val="00B9209F"/>
    <w:rsid w:val="00B9225F"/>
    <w:rsid w:val="00B9235D"/>
    <w:rsid w:val="00B92C0E"/>
    <w:rsid w:val="00B92E5F"/>
    <w:rsid w:val="00B934F8"/>
    <w:rsid w:val="00B93E46"/>
    <w:rsid w:val="00B94196"/>
    <w:rsid w:val="00B946AC"/>
    <w:rsid w:val="00B94FB5"/>
    <w:rsid w:val="00B95047"/>
    <w:rsid w:val="00B9511C"/>
    <w:rsid w:val="00B95E15"/>
    <w:rsid w:val="00B96113"/>
    <w:rsid w:val="00B96803"/>
    <w:rsid w:val="00B96D66"/>
    <w:rsid w:val="00B96FCB"/>
    <w:rsid w:val="00B97299"/>
    <w:rsid w:val="00B973E2"/>
    <w:rsid w:val="00B9745A"/>
    <w:rsid w:val="00BA012F"/>
    <w:rsid w:val="00BA05AB"/>
    <w:rsid w:val="00BA0DBB"/>
    <w:rsid w:val="00BA153F"/>
    <w:rsid w:val="00BA2382"/>
    <w:rsid w:val="00BA245F"/>
    <w:rsid w:val="00BA2A34"/>
    <w:rsid w:val="00BA2E07"/>
    <w:rsid w:val="00BA2FC7"/>
    <w:rsid w:val="00BA3429"/>
    <w:rsid w:val="00BA3BCA"/>
    <w:rsid w:val="00BA5663"/>
    <w:rsid w:val="00BA71B3"/>
    <w:rsid w:val="00BA7297"/>
    <w:rsid w:val="00BA7333"/>
    <w:rsid w:val="00BA7648"/>
    <w:rsid w:val="00BA7B40"/>
    <w:rsid w:val="00BA7C0D"/>
    <w:rsid w:val="00BB129A"/>
    <w:rsid w:val="00BB18F2"/>
    <w:rsid w:val="00BB19F7"/>
    <w:rsid w:val="00BB1FAF"/>
    <w:rsid w:val="00BB2F08"/>
    <w:rsid w:val="00BB2F5F"/>
    <w:rsid w:val="00BB4258"/>
    <w:rsid w:val="00BB4522"/>
    <w:rsid w:val="00BB4C73"/>
    <w:rsid w:val="00BB4D8A"/>
    <w:rsid w:val="00BB4FEA"/>
    <w:rsid w:val="00BB69F7"/>
    <w:rsid w:val="00BB7689"/>
    <w:rsid w:val="00BB7707"/>
    <w:rsid w:val="00BB7E58"/>
    <w:rsid w:val="00BC0036"/>
    <w:rsid w:val="00BC0233"/>
    <w:rsid w:val="00BC15C0"/>
    <w:rsid w:val="00BC18DB"/>
    <w:rsid w:val="00BC1B8D"/>
    <w:rsid w:val="00BC1E01"/>
    <w:rsid w:val="00BC27E2"/>
    <w:rsid w:val="00BC3D78"/>
    <w:rsid w:val="00BC3E55"/>
    <w:rsid w:val="00BC4514"/>
    <w:rsid w:val="00BC4B5F"/>
    <w:rsid w:val="00BC5E0F"/>
    <w:rsid w:val="00BC5FCA"/>
    <w:rsid w:val="00BC63D8"/>
    <w:rsid w:val="00BC64DB"/>
    <w:rsid w:val="00BC6EB5"/>
    <w:rsid w:val="00BC75FB"/>
    <w:rsid w:val="00BC77B3"/>
    <w:rsid w:val="00BC77EB"/>
    <w:rsid w:val="00BC7C61"/>
    <w:rsid w:val="00BD00C3"/>
    <w:rsid w:val="00BD0A21"/>
    <w:rsid w:val="00BD0E55"/>
    <w:rsid w:val="00BD0F85"/>
    <w:rsid w:val="00BD1004"/>
    <w:rsid w:val="00BD14DD"/>
    <w:rsid w:val="00BD1ED4"/>
    <w:rsid w:val="00BD20CC"/>
    <w:rsid w:val="00BD20FB"/>
    <w:rsid w:val="00BD2519"/>
    <w:rsid w:val="00BD2D48"/>
    <w:rsid w:val="00BD3675"/>
    <w:rsid w:val="00BD3893"/>
    <w:rsid w:val="00BD3915"/>
    <w:rsid w:val="00BD3E1F"/>
    <w:rsid w:val="00BD3EE3"/>
    <w:rsid w:val="00BD3EED"/>
    <w:rsid w:val="00BD4312"/>
    <w:rsid w:val="00BD500A"/>
    <w:rsid w:val="00BD5052"/>
    <w:rsid w:val="00BD54B2"/>
    <w:rsid w:val="00BD553B"/>
    <w:rsid w:val="00BD617D"/>
    <w:rsid w:val="00BD64C8"/>
    <w:rsid w:val="00BD679C"/>
    <w:rsid w:val="00BD6B71"/>
    <w:rsid w:val="00BD7565"/>
    <w:rsid w:val="00BD7A28"/>
    <w:rsid w:val="00BE044B"/>
    <w:rsid w:val="00BE0482"/>
    <w:rsid w:val="00BE0808"/>
    <w:rsid w:val="00BE1133"/>
    <w:rsid w:val="00BE152C"/>
    <w:rsid w:val="00BE156D"/>
    <w:rsid w:val="00BE161D"/>
    <w:rsid w:val="00BE1BB2"/>
    <w:rsid w:val="00BE241D"/>
    <w:rsid w:val="00BE2833"/>
    <w:rsid w:val="00BE329F"/>
    <w:rsid w:val="00BE4A2A"/>
    <w:rsid w:val="00BE5534"/>
    <w:rsid w:val="00BE56CC"/>
    <w:rsid w:val="00BE5852"/>
    <w:rsid w:val="00BE5C5E"/>
    <w:rsid w:val="00BE65F4"/>
    <w:rsid w:val="00BE7C9D"/>
    <w:rsid w:val="00BF0727"/>
    <w:rsid w:val="00BF0BE4"/>
    <w:rsid w:val="00BF1058"/>
    <w:rsid w:val="00BF1334"/>
    <w:rsid w:val="00BF146C"/>
    <w:rsid w:val="00BF1544"/>
    <w:rsid w:val="00BF15B4"/>
    <w:rsid w:val="00BF19BD"/>
    <w:rsid w:val="00BF1D09"/>
    <w:rsid w:val="00BF1EBB"/>
    <w:rsid w:val="00BF322F"/>
    <w:rsid w:val="00BF32FE"/>
    <w:rsid w:val="00BF4AD0"/>
    <w:rsid w:val="00BF4EC4"/>
    <w:rsid w:val="00BF5581"/>
    <w:rsid w:val="00BF55C3"/>
    <w:rsid w:val="00BF55ED"/>
    <w:rsid w:val="00BF5754"/>
    <w:rsid w:val="00BF5B9A"/>
    <w:rsid w:val="00BF6AEF"/>
    <w:rsid w:val="00BF6CD3"/>
    <w:rsid w:val="00BF6CEB"/>
    <w:rsid w:val="00BF758F"/>
    <w:rsid w:val="00BF777A"/>
    <w:rsid w:val="00C001BE"/>
    <w:rsid w:val="00C0066A"/>
    <w:rsid w:val="00C00916"/>
    <w:rsid w:val="00C01405"/>
    <w:rsid w:val="00C01676"/>
    <w:rsid w:val="00C016F2"/>
    <w:rsid w:val="00C017FF"/>
    <w:rsid w:val="00C01B43"/>
    <w:rsid w:val="00C01CC6"/>
    <w:rsid w:val="00C01D62"/>
    <w:rsid w:val="00C022D9"/>
    <w:rsid w:val="00C03470"/>
    <w:rsid w:val="00C03A5F"/>
    <w:rsid w:val="00C03E43"/>
    <w:rsid w:val="00C044AB"/>
    <w:rsid w:val="00C048A5"/>
    <w:rsid w:val="00C04F74"/>
    <w:rsid w:val="00C05054"/>
    <w:rsid w:val="00C057A5"/>
    <w:rsid w:val="00C05FDD"/>
    <w:rsid w:val="00C06038"/>
    <w:rsid w:val="00C06BFB"/>
    <w:rsid w:val="00C06E14"/>
    <w:rsid w:val="00C0759B"/>
    <w:rsid w:val="00C10390"/>
    <w:rsid w:val="00C10B10"/>
    <w:rsid w:val="00C10DA2"/>
    <w:rsid w:val="00C11227"/>
    <w:rsid w:val="00C1136C"/>
    <w:rsid w:val="00C11CDA"/>
    <w:rsid w:val="00C11DE2"/>
    <w:rsid w:val="00C12533"/>
    <w:rsid w:val="00C12652"/>
    <w:rsid w:val="00C12915"/>
    <w:rsid w:val="00C12A68"/>
    <w:rsid w:val="00C12DA4"/>
    <w:rsid w:val="00C1348B"/>
    <w:rsid w:val="00C141ED"/>
    <w:rsid w:val="00C148B1"/>
    <w:rsid w:val="00C14A74"/>
    <w:rsid w:val="00C14D5C"/>
    <w:rsid w:val="00C1523E"/>
    <w:rsid w:val="00C155A1"/>
    <w:rsid w:val="00C158AC"/>
    <w:rsid w:val="00C15DCB"/>
    <w:rsid w:val="00C16E6B"/>
    <w:rsid w:val="00C209C2"/>
    <w:rsid w:val="00C20BC1"/>
    <w:rsid w:val="00C20C1B"/>
    <w:rsid w:val="00C21361"/>
    <w:rsid w:val="00C21DD7"/>
    <w:rsid w:val="00C222CF"/>
    <w:rsid w:val="00C22318"/>
    <w:rsid w:val="00C227FA"/>
    <w:rsid w:val="00C2283F"/>
    <w:rsid w:val="00C22FC5"/>
    <w:rsid w:val="00C236D0"/>
    <w:rsid w:val="00C237AF"/>
    <w:rsid w:val="00C23F9C"/>
    <w:rsid w:val="00C244C9"/>
    <w:rsid w:val="00C2482C"/>
    <w:rsid w:val="00C24FB0"/>
    <w:rsid w:val="00C251EB"/>
    <w:rsid w:val="00C252B4"/>
    <w:rsid w:val="00C25A8B"/>
    <w:rsid w:val="00C26135"/>
    <w:rsid w:val="00C26EE9"/>
    <w:rsid w:val="00C27110"/>
    <w:rsid w:val="00C275DC"/>
    <w:rsid w:val="00C278FE"/>
    <w:rsid w:val="00C30C18"/>
    <w:rsid w:val="00C30CD2"/>
    <w:rsid w:val="00C328BB"/>
    <w:rsid w:val="00C32B5E"/>
    <w:rsid w:val="00C33053"/>
    <w:rsid w:val="00C33084"/>
    <w:rsid w:val="00C339FA"/>
    <w:rsid w:val="00C343CB"/>
    <w:rsid w:val="00C348D0"/>
    <w:rsid w:val="00C34988"/>
    <w:rsid w:val="00C34A26"/>
    <w:rsid w:val="00C34F6C"/>
    <w:rsid w:val="00C34FAB"/>
    <w:rsid w:val="00C34FDA"/>
    <w:rsid w:val="00C35143"/>
    <w:rsid w:val="00C353E8"/>
    <w:rsid w:val="00C3554A"/>
    <w:rsid w:val="00C363B6"/>
    <w:rsid w:val="00C368C3"/>
    <w:rsid w:val="00C371B3"/>
    <w:rsid w:val="00C379DB"/>
    <w:rsid w:val="00C40F00"/>
    <w:rsid w:val="00C41168"/>
    <w:rsid w:val="00C4228E"/>
    <w:rsid w:val="00C42899"/>
    <w:rsid w:val="00C4352C"/>
    <w:rsid w:val="00C43869"/>
    <w:rsid w:val="00C43BFD"/>
    <w:rsid w:val="00C4406A"/>
    <w:rsid w:val="00C4508F"/>
    <w:rsid w:val="00C453AE"/>
    <w:rsid w:val="00C457E9"/>
    <w:rsid w:val="00C46B97"/>
    <w:rsid w:val="00C46D7E"/>
    <w:rsid w:val="00C47BD6"/>
    <w:rsid w:val="00C5026B"/>
    <w:rsid w:val="00C50378"/>
    <w:rsid w:val="00C50416"/>
    <w:rsid w:val="00C508AC"/>
    <w:rsid w:val="00C51A84"/>
    <w:rsid w:val="00C52122"/>
    <w:rsid w:val="00C52C26"/>
    <w:rsid w:val="00C52E13"/>
    <w:rsid w:val="00C531C0"/>
    <w:rsid w:val="00C532BA"/>
    <w:rsid w:val="00C53631"/>
    <w:rsid w:val="00C53CD4"/>
    <w:rsid w:val="00C53F61"/>
    <w:rsid w:val="00C53FB2"/>
    <w:rsid w:val="00C54BF0"/>
    <w:rsid w:val="00C54CED"/>
    <w:rsid w:val="00C54D32"/>
    <w:rsid w:val="00C5501E"/>
    <w:rsid w:val="00C55CDB"/>
    <w:rsid w:val="00C56089"/>
    <w:rsid w:val="00C5653D"/>
    <w:rsid w:val="00C60017"/>
    <w:rsid w:val="00C60201"/>
    <w:rsid w:val="00C61447"/>
    <w:rsid w:val="00C6175B"/>
    <w:rsid w:val="00C6277C"/>
    <w:rsid w:val="00C62A97"/>
    <w:rsid w:val="00C62D71"/>
    <w:rsid w:val="00C63563"/>
    <w:rsid w:val="00C63795"/>
    <w:rsid w:val="00C63DE2"/>
    <w:rsid w:val="00C63E56"/>
    <w:rsid w:val="00C6527E"/>
    <w:rsid w:val="00C6547A"/>
    <w:rsid w:val="00C661EB"/>
    <w:rsid w:val="00C66820"/>
    <w:rsid w:val="00C66A1B"/>
    <w:rsid w:val="00C66BEE"/>
    <w:rsid w:val="00C67887"/>
    <w:rsid w:val="00C67C10"/>
    <w:rsid w:val="00C67EE2"/>
    <w:rsid w:val="00C7000B"/>
    <w:rsid w:val="00C70B1B"/>
    <w:rsid w:val="00C70CF5"/>
    <w:rsid w:val="00C70CFD"/>
    <w:rsid w:val="00C70DF9"/>
    <w:rsid w:val="00C714DA"/>
    <w:rsid w:val="00C71531"/>
    <w:rsid w:val="00C72162"/>
    <w:rsid w:val="00C725F9"/>
    <w:rsid w:val="00C72FD6"/>
    <w:rsid w:val="00C730DA"/>
    <w:rsid w:val="00C73114"/>
    <w:rsid w:val="00C73B29"/>
    <w:rsid w:val="00C73B72"/>
    <w:rsid w:val="00C7485B"/>
    <w:rsid w:val="00C7490F"/>
    <w:rsid w:val="00C74ED0"/>
    <w:rsid w:val="00C75597"/>
    <w:rsid w:val="00C758E4"/>
    <w:rsid w:val="00C76581"/>
    <w:rsid w:val="00C76811"/>
    <w:rsid w:val="00C7767A"/>
    <w:rsid w:val="00C77D19"/>
    <w:rsid w:val="00C800C9"/>
    <w:rsid w:val="00C80E18"/>
    <w:rsid w:val="00C81153"/>
    <w:rsid w:val="00C8115C"/>
    <w:rsid w:val="00C81CF3"/>
    <w:rsid w:val="00C8249C"/>
    <w:rsid w:val="00C8268A"/>
    <w:rsid w:val="00C82D55"/>
    <w:rsid w:val="00C85C72"/>
    <w:rsid w:val="00C85F34"/>
    <w:rsid w:val="00C862E9"/>
    <w:rsid w:val="00C863F9"/>
    <w:rsid w:val="00C8695E"/>
    <w:rsid w:val="00C86F25"/>
    <w:rsid w:val="00C87114"/>
    <w:rsid w:val="00C87857"/>
    <w:rsid w:val="00C8788A"/>
    <w:rsid w:val="00C90968"/>
    <w:rsid w:val="00C91BDE"/>
    <w:rsid w:val="00C91C09"/>
    <w:rsid w:val="00C91FBC"/>
    <w:rsid w:val="00C92008"/>
    <w:rsid w:val="00C9257E"/>
    <w:rsid w:val="00C927D0"/>
    <w:rsid w:val="00C92C32"/>
    <w:rsid w:val="00C92C8C"/>
    <w:rsid w:val="00C93F4D"/>
    <w:rsid w:val="00C93F68"/>
    <w:rsid w:val="00C94621"/>
    <w:rsid w:val="00C94794"/>
    <w:rsid w:val="00C949F7"/>
    <w:rsid w:val="00C95235"/>
    <w:rsid w:val="00C952A4"/>
    <w:rsid w:val="00C96698"/>
    <w:rsid w:val="00C973FA"/>
    <w:rsid w:val="00C97AF2"/>
    <w:rsid w:val="00CA0551"/>
    <w:rsid w:val="00CA0D24"/>
    <w:rsid w:val="00CA0E12"/>
    <w:rsid w:val="00CA1205"/>
    <w:rsid w:val="00CA23E5"/>
    <w:rsid w:val="00CA2789"/>
    <w:rsid w:val="00CA2D51"/>
    <w:rsid w:val="00CA383E"/>
    <w:rsid w:val="00CA3A75"/>
    <w:rsid w:val="00CA4079"/>
    <w:rsid w:val="00CA4180"/>
    <w:rsid w:val="00CA41CF"/>
    <w:rsid w:val="00CA443C"/>
    <w:rsid w:val="00CA499C"/>
    <w:rsid w:val="00CA58DF"/>
    <w:rsid w:val="00CA6703"/>
    <w:rsid w:val="00CA6C0D"/>
    <w:rsid w:val="00CA71E3"/>
    <w:rsid w:val="00CA7293"/>
    <w:rsid w:val="00CA7C67"/>
    <w:rsid w:val="00CB01DD"/>
    <w:rsid w:val="00CB068A"/>
    <w:rsid w:val="00CB0E9D"/>
    <w:rsid w:val="00CB1455"/>
    <w:rsid w:val="00CB14F8"/>
    <w:rsid w:val="00CB1D85"/>
    <w:rsid w:val="00CB1E83"/>
    <w:rsid w:val="00CB2721"/>
    <w:rsid w:val="00CB33D4"/>
    <w:rsid w:val="00CB4102"/>
    <w:rsid w:val="00CB416C"/>
    <w:rsid w:val="00CB42C9"/>
    <w:rsid w:val="00CB4850"/>
    <w:rsid w:val="00CB5631"/>
    <w:rsid w:val="00CB585C"/>
    <w:rsid w:val="00CB5AB6"/>
    <w:rsid w:val="00CB5EB4"/>
    <w:rsid w:val="00CB6022"/>
    <w:rsid w:val="00CB6A14"/>
    <w:rsid w:val="00CB777A"/>
    <w:rsid w:val="00CC0361"/>
    <w:rsid w:val="00CC05D5"/>
    <w:rsid w:val="00CC06D0"/>
    <w:rsid w:val="00CC0AE3"/>
    <w:rsid w:val="00CC1102"/>
    <w:rsid w:val="00CC1A7F"/>
    <w:rsid w:val="00CC1CF8"/>
    <w:rsid w:val="00CC2219"/>
    <w:rsid w:val="00CC31CD"/>
    <w:rsid w:val="00CC385B"/>
    <w:rsid w:val="00CC54D4"/>
    <w:rsid w:val="00CC6574"/>
    <w:rsid w:val="00CC6B38"/>
    <w:rsid w:val="00CC6B62"/>
    <w:rsid w:val="00CC6C4A"/>
    <w:rsid w:val="00CC7657"/>
    <w:rsid w:val="00CC7A05"/>
    <w:rsid w:val="00CC7BAC"/>
    <w:rsid w:val="00CD05CA"/>
    <w:rsid w:val="00CD1244"/>
    <w:rsid w:val="00CD148B"/>
    <w:rsid w:val="00CD1ECB"/>
    <w:rsid w:val="00CD212F"/>
    <w:rsid w:val="00CD2B3A"/>
    <w:rsid w:val="00CD3413"/>
    <w:rsid w:val="00CD41E2"/>
    <w:rsid w:val="00CD4277"/>
    <w:rsid w:val="00CD47B6"/>
    <w:rsid w:val="00CD5F9A"/>
    <w:rsid w:val="00CD6572"/>
    <w:rsid w:val="00CD66E9"/>
    <w:rsid w:val="00CD6710"/>
    <w:rsid w:val="00CD6C50"/>
    <w:rsid w:val="00CD7918"/>
    <w:rsid w:val="00CE02E6"/>
    <w:rsid w:val="00CE05B4"/>
    <w:rsid w:val="00CE0A06"/>
    <w:rsid w:val="00CE1554"/>
    <w:rsid w:val="00CE1CE4"/>
    <w:rsid w:val="00CE1DF0"/>
    <w:rsid w:val="00CE2179"/>
    <w:rsid w:val="00CE2DBA"/>
    <w:rsid w:val="00CE2E66"/>
    <w:rsid w:val="00CE2EA0"/>
    <w:rsid w:val="00CE37D1"/>
    <w:rsid w:val="00CE392A"/>
    <w:rsid w:val="00CE3DF3"/>
    <w:rsid w:val="00CE4950"/>
    <w:rsid w:val="00CE4AA3"/>
    <w:rsid w:val="00CE509E"/>
    <w:rsid w:val="00CE5232"/>
    <w:rsid w:val="00CE5C53"/>
    <w:rsid w:val="00CE6FCA"/>
    <w:rsid w:val="00CE7854"/>
    <w:rsid w:val="00CE78CC"/>
    <w:rsid w:val="00CF0220"/>
    <w:rsid w:val="00CF055F"/>
    <w:rsid w:val="00CF070A"/>
    <w:rsid w:val="00CF119A"/>
    <w:rsid w:val="00CF1278"/>
    <w:rsid w:val="00CF12DA"/>
    <w:rsid w:val="00CF1E05"/>
    <w:rsid w:val="00CF1E5A"/>
    <w:rsid w:val="00CF1F9F"/>
    <w:rsid w:val="00CF2010"/>
    <w:rsid w:val="00CF21CF"/>
    <w:rsid w:val="00CF2313"/>
    <w:rsid w:val="00CF24D9"/>
    <w:rsid w:val="00CF2525"/>
    <w:rsid w:val="00CF2E2F"/>
    <w:rsid w:val="00CF3141"/>
    <w:rsid w:val="00CF32D6"/>
    <w:rsid w:val="00CF36C7"/>
    <w:rsid w:val="00CF3FE0"/>
    <w:rsid w:val="00CF467B"/>
    <w:rsid w:val="00CF4ACE"/>
    <w:rsid w:val="00CF5637"/>
    <w:rsid w:val="00CF5D04"/>
    <w:rsid w:val="00CF6EF5"/>
    <w:rsid w:val="00CF74F8"/>
    <w:rsid w:val="00CF7A35"/>
    <w:rsid w:val="00D001E7"/>
    <w:rsid w:val="00D006CA"/>
    <w:rsid w:val="00D00BE8"/>
    <w:rsid w:val="00D00BEE"/>
    <w:rsid w:val="00D00FC4"/>
    <w:rsid w:val="00D0117A"/>
    <w:rsid w:val="00D0131F"/>
    <w:rsid w:val="00D01B3B"/>
    <w:rsid w:val="00D01C9A"/>
    <w:rsid w:val="00D01DA5"/>
    <w:rsid w:val="00D01FF0"/>
    <w:rsid w:val="00D02084"/>
    <w:rsid w:val="00D02544"/>
    <w:rsid w:val="00D02AF0"/>
    <w:rsid w:val="00D02B8D"/>
    <w:rsid w:val="00D02C31"/>
    <w:rsid w:val="00D037FE"/>
    <w:rsid w:val="00D03C86"/>
    <w:rsid w:val="00D03DB5"/>
    <w:rsid w:val="00D03EFB"/>
    <w:rsid w:val="00D0419F"/>
    <w:rsid w:val="00D047B3"/>
    <w:rsid w:val="00D04AF1"/>
    <w:rsid w:val="00D04B9C"/>
    <w:rsid w:val="00D05857"/>
    <w:rsid w:val="00D05983"/>
    <w:rsid w:val="00D05FE0"/>
    <w:rsid w:val="00D06062"/>
    <w:rsid w:val="00D0624B"/>
    <w:rsid w:val="00D06623"/>
    <w:rsid w:val="00D06890"/>
    <w:rsid w:val="00D06AB9"/>
    <w:rsid w:val="00D06CC1"/>
    <w:rsid w:val="00D073B6"/>
    <w:rsid w:val="00D078F1"/>
    <w:rsid w:val="00D07AEA"/>
    <w:rsid w:val="00D116BD"/>
    <w:rsid w:val="00D117CD"/>
    <w:rsid w:val="00D120D6"/>
    <w:rsid w:val="00D121ED"/>
    <w:rsid w:val="00D12227"/>
    <w:rsid w:val="00D12434"/>
    <w:rsid w:val="00D1295D"/>
    <w:rsid w:val="00D131EF"/>
    <w:rsid w:val="00D135B8"/>
    <w:rsid w:val="00D1374E"/>
    <w:rsid w:val="00D144E8"/>
    <w:rsid w:val="00D14865"/>
    <w:rsid w:val="00D16D32"/>
    <w:rsid w:val="00D16E38"/>
    <w:rsid w:val="00D17064"/>
    <w:rsid w:val="00D17565"/>
    <w:rsid w:val="00D17EE5"/>
    <w:rsid w:val="00D17EEA"/>
    <w:rsid w:val="00D20066"/>
    <w:rsid w:val="00D2097D"/>
    <w:rsid w:val="00D20D1E"/>
    <w:rsid w:val="00D212D2"/>
    <w:rsid w:val="00D21374"/>
    <w:rsid w:val="00D214FF"/>
    <w:rsid w:val="00D215D4"/>
    <w:rsid w:val="00D22C53"/>
    <w:rsid w:val="00D233A1"/>
    <w:rsid w:val="00D23C12"/>
    <w:rsid w:val="00D23DC3"/>
    <w:rsid w:val="00D24370"/>
    <w:rsid w:val="00D245E6"/>
    <w:rsid w:val="00D25316"/>
    <w:rsid w:val="00D26169"/>
    <w:rsid w:val="00D26330"/>
    <w:rsid w:val="00D26989"/>
    <w:rsid w:val="00D26B0D"/>
    <w:rsid w:val="00D26E84"/>
    <w:rsid w:val="00D271C8"/>
    <w:rsid w:val="00D27269"/>
    <w:rsid w:val="00D27416"/>
    <w:rsid w:val="00D3034D"/>
    <w:rsid w:val="00D30972"/>
    <w:rsid w:val="00D30FFC"/>
    <w:rsid w:val="00D318AB"/>
    <w:rsid w:val="00D33862"/>
    <w:rsid w:val="00D33B1F"/>
    <w:rsid w:val="00D340DE"/>
    <w:rsid w:val="00D34457"/>
    <w:rsid w:val="00D34570"/>
    <w:rsid w:val="00D346B4"/>
    <w:rsid w:val="00D34777"/>
    <w:rsid w:val="00D348BA"/>
    <w:rsid w:val="00D3521B"/>
    <w:rsid w:val="00D355E4"/>
    <w:rsid w:val="00D355E5"/>
    <w:rsid w:val="00D358A9"/>
    <w:rsid w:val="00D35ABC"/>
    <w:rsid w:val="00D3621E"/>
    <w:rsid w:val="00D362DC"/>
    <w:rsid w:val="00D36719"/>
    <w:rsid w:val="00D368BF"/>
    <w:rsid w:val="00D36CF4"/>
    <w:rsid w:val="00D37958"/>
    <w:rsid w:val="00D37A95"/>
    <w:rsid w:val="00D4049C"/>
    <w:rsid w:val="00D40536"/>
    <w:rsid w:val="00D40724"/>
    <w:rsid w:val="00D40B6E"/>
    <w:rsid w:val="00D40EC9"/>
    <w:rsid w:val="00D41027"/>
    <w:rsid w:val="00D414E9"/>
    <w:rsid w:val="00D414F2"/>
    <w:rsid w:val="00D41915"/>
    <w:rsid w:val="00D41BA8"/>
    <w:rsid w:val="00D41D22"/>
    <w:rsid w:val="00D41FC6"/>
    <w:rsid w:val="00D42A66"/>
    <w:rsid w:val="00D43508"/>
    <w:rsid w:val="00D43B35"/>
    <w:rsid w:val="00D442C4"/>
    <w:rsid w:val="00D44719"/>
    <w:rsid w:val="00D447FB"/>
    <w:rsid w:val="00D4495B"/>
    <w:rsid w:val="00D44C3F"/>
    <w:rsid w:val="00D44FF0"/>
    <w:rsid w:val="00D45750"/>
    <w:rsid w:val="00D4617B"/>
    <w:rsid w:val="00D46277"/>
    <w:rsid w:val="00D46A7D"/>
    <w:rsid w:val="00D46B43"/>
    <w:rsid w:val="00D46CE5"/>
    <w:rsid w:val="00D46F6F"/>
    <w:rsid w:val="00D50BA6"/>
    <w:rsid w:val="00D51B9A"/>
    <w:rsid w:val="00D524E9"/>
    <w:rsid w:val="00D5259E"/>
    <w:rsid w:val="00D52991"/>
    <w:rsid w:val="00D52EA3"/>
    <w:rsid w:val="00D53722"/>
    <w:rsid w:val="00D53BA1"/>
    <w:rsid w:val="00D53D10"/>
    <w:rsid w:val="00D53D40"/>
    <w:rsid w:val="00D53D7C"/>
    <w:rsid w:val="00D53FBE"/>
    <w:rsid w:val="00D540FB"/>
    <w:rsid w:val="00D54C0E"/>
    <w:rsid w:val="00D54C89"/>
    <w:rsid w:val="00D55925"/>
    <w:rsid w:val="00D56005"/>
    <w:rsid w:val="00D560C6"/>
    <w:rsid w:val="00D56106"/>
    <w:rsid w:val="00D5626E"/>
    <w:rsid w:val="00D56569"/>
    <w:rsid w:val="00D56D56"/>
    <w:rsid w:val="00D574F2"/>
    <w:rsid w:val="00D57838"/>
    <w:rsid w:val="00D57EB4"/>
    <w:rsid w:val="00D6052C"/>
    <w:rsid w:val="00D60FBD"/>
    <w:rsid w:val="00D615D5"/>
    <w:rsid w:val="00D61A2D"/>
    <w:rsid w:val="00D620A1"/>
    <w:rsid w:val="00D62178"/>
    <w:rsid w:val="00D623C8"/>
    <w:rsid w:val="00D630B5"/>
    <w:rsid w:val="00D63DBE"/>
    <w:rsid w:val="00D644BA"/>
    <w:rsid w:val="00D644CF"/>
    <w:rsid w:val="00D64512"/>
    <w:rsid w:val="00D655D6"/>
    <w:rsid w:val="00D65DF4"/>
    <w:rsid w:val="00D6637C"/>
    <w:rsid w:val="00D67FB9"/>
    <w:rsid w:val="00D7021C"/>
    <w:rsid w:val="00D70429"/>
    <w:rsid w:val="00D70488"/>
    <w:rsid w:val="00D709E7"/>
    <w:rsid w:val="00D70B78"/>
    <w:rsid w:val="00D70D39"/>
    <w:rsid w:val="00D70E1A"/>
    <w:rsid w:val="00D72207"/>
    <w:rsid w:val="00D72C2D"/>
    <w:rsid w:val="00D7325A"/>
    <w:rsid w:val="00D7335F"/>
    <w:rsid w:val="00D7336E"/>
    <w:rsid w:val="00D73A90"/>
    <w:rsid w:val="00D73AC6"/>
    <w:rsid w:val="00D73EF1"/>
    <w:rsid w:val="00D740F9"/>
    <w:rsid w:val="00D744BE"/>
    <w:rsid w:val="00D7474C"/>
    <w:rsid w:val="00D75A50"/>
    <w:rsid w:val="00D75CF3"/>
    <w:rsid w:val="00D75E4C"/>
    <w:rsid w:val="00D75E7E"/>
    <w:rsid w:val="00D75ED9"/>
    <w:rsid w:val="00D76068"/>
    <w:rsid w:val="00D76647"/>
    <w:rsid w:val="00D76B79"/>
    <w:rsid w:val="00D76F03"/>
    <w:rsid w:val="00D77054"/>
    <w:rsid w:val="00D820B9"/>
    <w:rsid w:val="00D820C9"/>
    <w:rsid w:val="00D82147"/>
    <w:rsid w:val="00D82321"/>
    <w:rsid w:val="00D83156"/>
    <w:rsid w:val="00D8389A"/>
    <w:rsid w:val="00D839B9"/>
    <w:rsid w:val="00D84B17"/>
    <w:rsid w:val="00D84DDD"/>
    <w:rsid w:val="00D85828"/>
    <w:rsid w:val="00D85CB8"/>
    <w:rsid w:val="00D85E21"/>
    <w:rsid w:val="00D85FF7"/>
    <w:rsid w:val="00D86249"/>
    <w:rsid w:val="00D8660F"/>
    <w:rsid w:val="00D86911"/>
    <w:rsid w:val="00D8719A"/>
    <w:rsid w:val="00D879D1"/>
    <w:rsid w:val="00D87BB0"/>
    <w:rsid w:val="00D87BDA"/>
    <w:rsid w:val="00D87E14"/>
    <w:rsid w:val="00D90815"/>
    <w:rsid w:val="00D91613"/>
    <w:rsid w:val="00D9190E"/>
    <w:rsid w:val="00D91CAF"/>
    <w:rsid w:val="00D9272E"/>
    <w:rsid w:val="00D92D14"/>
    <w:rsid w:val="00D92F40"/>
    <w:rsid w:val="00D932DE"/>
    <w:rsid w:val="00D93655"/>
    <w:rsid w:val="00D938AC"/>
    <w:rsid w:val="00D93C55"/>
    <w:rsid w:val="00D93C58"/>
    <w:rsid w:val="00D94F5C"/>
    <w:rsid w:val="00D95394"/>
    <w:rsid w:val="00D95A8A"/>
    <w:rsid w:val="00D95F5D"/>
    <w:rsid w:val="00D96B3D"/>
    <w:rsid w:val="00D96BDF"/>
    <w:rsid w:val="00D96DB4"/>
    <w:rsid w:val="00D9716E"/>
    <w:rsid w:val="00D97204"/>
    <w:rsid w:val="00D973B4"/>
    <w:rsid w:val="00D978E9"/>
    <w:rsid w:val="00D97AF3"/>
    <w:rsid w:val="00D97F24"/>
    <w:rsid w:val="00D97F8C"/>
    <w:rsid w:val="00DA0033"/>
    <w:rsid w:val="00DA042E"/>
    <w:rsid w:val="00DA0ABE"/>
    <w:rsid w:val="00DA0D1F"/>
    <w:rsid w:val="00DA1065"/>
    <w:rsid w:val="00DA3060"/>
    <w:rsid w:val="00DA3776"/>
    <w:rsid w:val="00DA4434"/>
    <w:rsid w:val="00DA4B0B"/>
    <w:rsid w:val="00DA5B95"/>
    <w:rsid w:val="00DA781E"/>
    <w:rsid w:val="00DB0172"/>
    <w:rsid w:val="00DB052F"/>
    <w:rsid w:val="00DB16A8"/>
    <w:rsid w:val="00DB1FD4"/>
    <w:rsid w:val="00DB226B"/>
    <w:rsid w:val="00DB2A5A"/>
    <w:rsid w:val="00DB2C74"/>
    <w:rsid w:val="00DB2F1A"/>
    <w:rsid w:val="00DB360D"/>
    <w:rsid w:val="00DB380F"/>
    <w:rsid w:val="00DB3D4F"/>
    <w:rsid w:val="00DB43FC"/>
    <w:rsid w:val="00DB494E"/>
    <w:rsid w:val="00DB4ED8"/>
    <w:rsid w:val="00DB6186"/>
    <w:rsid w:val="00DB6AC7"/>
    <w:rsid w:val="00DB6B97"/>
    <w:rsid w:val="00DB71C1"/>
    <w:rsid w:val="00DB72F4"/>
    <w:rsid w:val="00DC0861"/>
    <w:rsid w:val="00DC096F"/>
    <w:rsid w:val="00DC0E1C"/>
    <w:rsid w:val="00DC0F32"/>
    <w:rsid w:val="00DC1144"/>
    <w:rsid w:val="00DC13B1"/>
    <w:rsid w:val="00DC15C5"/>
    <w:rsid w:val="00DC1F73"/>
    <w:rsid w:val="00DC214C"/>
    <w:rsid w:val="00DC2156"/>
    <w:rsid w:val="00DC279B"/>
    <w:rsid w:val="00DC2C94"/>
    <w:rsid w:val="00DC2D3A"/>
    <w:rsid w:val="00DC3583"/>
    <w:rsid w:val="00DC35B1"/>
    <w:rsid w:val="00DC3746"/>
    <w:rsid w:val="00DC37B1"/>
    <w:rsid w:val="00DC39D0"/>
    <w:rsid w:val="00DC3E2D"/>
    <w:rsid w:val="00DC451C"/>
    <w:rsid w:val="00DC4778"/>
    <w:rsid w:val="00DC4D4C"/>
    <w:rsid w:val="00DC5254"/>
    <w:rsid w:val="00DC5C38"/>
    <w:rsid w:val="00DC5D08"/>
    <w:rsid w:val="00DC5D96"/>
    <w:rsid w:val="00DC5EA0"/>
    <w:rsid w:val="00DC60C7"/>
    <w:rsid w:val="00DC61DA"/>
    <w:rsid w:val="00DC6231"/>
    <w:rsid w:val="00DC68C3"/>
    <w:rsid w:val="00DC6E8D"/>
    <w:rsid w:val="00DC77AF"/>
    <w:rsid w:val="00DC7D76"/>
    <w:rsid w:val="00DD022F"/>
    <w:rsid w:val="00DD0673"/>
    <w:rsid w:val="00DD0C4E"/>
    <w:rsid w:val="00DD13E0"/>
    <w:rsid w:val="00DD30C1"/>
    <w:rsid w:val="00DD325E"/>
    <w:rsid w:val="00DD4233"/>
    <w:rsid w:val="00DD4E6F"/>
    <w:rsid w:val="00DD53CD"/>
    <w:rsid w:val="00DD53DD"/>
    <w:rsid w:val="00DD573F"/>
    <w:rsid w:val="00DD6804"/>
    <w:rsid w:val="00DD6D2D"/>
    <w:rsid w:val="00DD6F7F"/>
    <w:rsid w:val="00DD72F3"/>
    <w:rsid w:val="00DE0B7A"/>
    <w:rsid w:val="00DE0C14"/>
    <w:rsid w:val="00DE0C93"/>
    <w:rsid w:val="00DE0E90"/>
    <w:rsid w:val="00DE0EFD"/>
    <w:rsid w:val="00DE15A0"/>
    <w:rsid w:val="00DE1881"/>
    <w:rsid w:val="00DE1E45"/>
    <w:rsid w:val="00DE1EDD"/>
    <w:rsid w:val="00DE204F"/>
    <w:rsid w:val="00DE216D"/>
    <w:rsid w:val="00DE25B2"/>
    <w:rsid w:val="00DE26EC"/>
    <w:rsid w:val="00DE2EA7"/>
    <w:rsid w:val="00DE3402"/>
    <w:rsid w:val="00DE3466"/>
    <w:rsid w:val="00DE358A"/>
    <w:rsid w:val="00DE3A9A"/>
    <w:rsid w:val="00DE3D50"/>
    <w:rsid w:val="00DE3E70"/>
    <w:rsid w:val="00DE4627"/>
    <w:rsid w:val="00DE4BF1"/>
    <w:rsid w:val="00DE515E"/>
    <w:rsid w:val="00DE517B"/>
    <w:rsid w:val="00DE5218"/>
    <w:rsid w:val="00DE575A"/>
    <w:rsid w:val="00DE57B7"/>
    <w:rsid w:val="00DE5852"/>
    <w:rsid w:val="00DE5AA4"/>
    <w:rsid w:val="00DE5AD6"/>
    <w:rsid w:val="00DE5CA1"/>
    <w:rsid w:val="00DE5CBA"/>
    <w:rsid w:val="00DE5E63"/>
    <w:rsid w:val="00DE5F94"/>
    <w:rsid w:val="00DE6336"/>
    <w:rsid w:val="00DE66D9"/>
    <w:rsid w:val="00DE698D"/>
    <w:rsid w:val="00DE77CE"/>
    <w:rsid w:val="00DE7B62"/>
    <w:rsid w:val="00DF0739"/>
    <w:rsid w:val="00DF1274"/>
    <w:rsid w:val="00DF2372"/>
    <w:rsid w:val="00DF25B1"/>
    <w:rsid w:val="00DF2D02"/>
    <w:rsid w:val="00DF30DD"/>
    <w:rsid w:val="00DF3333"/>
    <w:rsid w:val="00DF34C3"/>
    <w:rsid w:val="00DF3AAE"/>
    <w:rsid w:val="00DF4BA0"/>
    <w:rsid w:val="00DF4D1E"/>
    <w:rsid w:val="00DF5875"/>
    <w:rsid w:val="00DF5EBC"/>
    <w:rsid w:val="00DF6020"/>
    <w:rsid w:val="00DF70E0"/>
    <w:rsid w:val="00DF7655"/>
    <w:rsid w:val="00DF7BC8"/>
    <w:rsid w:val="00DF7DF0"/>
    <w:rsid w:val="00E00482"/>
    <w:rsid w:val="00E00693"/>
    <w:rsid w:val="00E006ED"/>
    <w:rsid w:val="00E00CDC"/>
    <w:rsid w:val="00E01F40"/>
    <w:rsid w:val="00E020AE"/>
    <w:rsid w:val="00E02A21"/>
    <w:rsid w:val="00E02E6D"/>
    <w:rsid w:val="00E030B3"/>
    <w:rsid w:val="00E0371F"/>
    <w:rsid w:val="00E037E8"/>
    <w:rsid w:val="00E0395A"/>
    <w:rsid w:val="00E03C79"/>
    <w:rsid w:val="00E0421E"/>
    <w:rsid w:val="00E04272"/>
    <w:rsid w:val="00E04333"/>
    <w:rsid w:val="00E0446D"/>
    <w:rsid w:val="00E04481"/>
    <w:rsid w:val="00E0481A"/>
    <w:rsid w:val="00E05658"/>
    <w:rsid w:val="00E05697"/>
    <w:rsid w:val="00E059FF"/>
    <w:rsid w:val="00E0716B"/>
    <w:rsid w:val="00E07F8A"/>
    <w:rsid w:val="00E1093C"/>
    <w:rsid w:val="00E10BD5"/>
    <w:rsid w:val="00E10F96"/>
    <w:rsid w:val="00E11385"/>
    <w:rsid w:val="00E11811"/>
    <w:rsid w:val="00E11D2C"/>
    <w:rsid w:val="00E1239C"/>
    <w:rsid w:val="00E1279F"/>
    <w:rsid w:val="00E12C28"/>
    <w:rsid w:val="00E137AF"/>
    <w:rsid w:val="00E138D3"/>
    <w:rsid w:val="00E13D65"/>
    <w:rsid w:val="00E13E69"/>
    <w:rsid w:val="00E142C2"/>
    <w:rsid w:val="00E14305"/>
    <w:rsid w:val="00E14315"/>
    <w:rsid w:val="00E14715"/>
    <w:rsid w:val="00E14CBE"/>
    <w:rsid w:val="00E1516A"/>
    <w:rsid w:val="00E16333"/>
    <w:rsid w:val="00E16A3C"/>
    <w:rsid w:val="00E16D03"/>
    <w:rsid w:val="00E16DB4"/>
    <w:rsid w:val="00E177AD"/>
    <w:rsid w:val="00E177BD"/>
    <w:rsid w:val="00E1794E"/>
    <w:rsid w:val="00E17B99"/>
    <w:rsid w:val="00E212A3"/>
    <w:rsid w:val="00E212DA"/>
    <w:rsid w:val="00E21556"/>
    <w:rsid w:val="00E21950"/>
    <w:rsid w:val="00E22199"/>
    <w:rsid w:val="00E225AC"/>
    <w:rsid w:val="00E227AF"/>
    <w:rsid w:val="00E23419"/>
    <w:rsid w:val="00E23423"/>
    <w:rsid w:val="00E23C4E"/>
    <w:rsid w:val="00E24E36"/>
    <w:rsid w:val="00E255B3"/>
    <w:rsid w:val="00E258B0"/>
    <w:rsid w:val="00E26389"/>
    <w:rsid w:val="00E272CD"/>
    <w:rsid w:val="00E27584"/>
    <w:rsid w:val="00E27F63"/>
    <w:rsid w:val="00E3005A"/>
    <w:rsid w:val="00E3017C"/>
    <w:rsid w:val="00E30FCD"/>
    <w:rsid w:val="00E314E7"/>
    <w:rsid w:val="00E319B5"/>
    <w:rsid w:val="00E31BA9"/>
    <w:rsid w:val="00E31CAA"/>
    <w:rsid w:val="00E32754"/>
    <w:rsid w:val="00E328B5"/>
    <w:rsid w:val="00E32FA8"/>
    <w:rsid w:val="00E3322D"/>
    <w:rsid w:val="00E334D8"/>
    <w:rsid w:val="00E33E07"/>
    <w:rsid w:val="00E34221"/>
    <w:rsid w:val="00E34423"/>
    <w:rsid w:val="00E347C3"/>
    <w:rsid w:val="00E34A39"/>
    <w:rsid w:val="00E35CE2"/>
    <w:rsid w:val="00E36147"/>
    <w:rsid w:val="00E365A3"/>
    <w:rsid w:val="00E3690F"/>
    <w:rsid w:val="00E36AF5"/>
    <w:rsid w:val="00E37515"/>
    <w:rsid w:val="00E37523"/>
    <w:rsid w:val="00E37C32"/>
    <w:rsid w:val="00E37D29"/>
    <w:rsid w:val="00E37DC7"/>
    <w:rsid w:val="00E404A9"/>
    <w:rsid w:val="00E40888"/>
    <w:rsid w:val="00E414D4"/>
    <w:rsid w:val="00E416B3"/>
    <w:rsid w:val="00E4175C"/>
    <w:rsid w:val="00E41A88"/>
    <w:rsid w:val="00E41D4F"/>
    <w:rsid w:val="00E41FC1"/>
    <w:rsid w:val="00E42301"/>
    <w:rsid w:val="00E4334C"/>
    <w:rsid w:val="00E4383D"/>
    <w:rsid w:val="00E44247"/>
    <w:rsid w:val="00E44713"/>
    <w:rsid w:val="00E44790"/>
    <w:rsid w:val="00E4492F"/>
    <w:rsid w:val="00E45367"/>
    <w:rsid w:val="00E456ED"/>
    <w:rsid w:val="00E462E0"/>
    <w:rsid w:val="00E468C9"/>
    <w:rsid w:val="00E46BA9"/>
    <w:rsid w:val="00E46F01"/>
    <w:rsid w:val="00E4733B"/>
    <w:rsid w:val="00E47597"/>
    <w:rsid w:val="00E506F8"/>
    <w:rsid w:val="00E50A8A"/>
    <w:rsid w:val="00E5115A"/>
    <w:rsid w:val="00E51DC6"/>
    <w:rsid w:val="00E523ED"/>
    <w:rsid w:val="00E528BD"/>
    <w:rsid w:val="00E52BC1"/>
    <w:rsid w:val="00E53066"/>
    <w:rsid w:val="00E531CB"/>
    <w:rsid w:val="00E535CC"/>
    <w:rsid w:val="00E536E3"/>
    <w:rsid w:val="00E53B2A"/>
    <w:rsid w:val="00E542F3"/>
    <w:rsid w:val="00E55621"/>
    <w:rsid w:val="00E55947"/>
    <w:rsid w:val="00E55E1E"/>
    <w:rsid w:val="00E5675A"/>
    <w:rsid w:val="00E5787C"/>
    <w:rsid w:val="00E57F5D"/>
    <w:rsid w:val="00E60236"/>
    <w:rsid w:val="00E6053C"/>
    <w:rsid w:val="00E60AD6"/>
    <w:rsid w:val="00E61B8F"/>
    <w:rsid w:val="00E61FA7"/>
    <w:rsid w:val="00E62B18"/>
    <w:rsid w:val="00E634B0"/>
    <w:rsid w:val="00E6353B"/>
    <w:rsid w:val="00E63A30"/>
    <w:rsid w:val="00E646E6"/>
    <w:rsid w:val="00E64776"/>
    <w:rsid w:val="00E65221"/>
    <w:rsid w:val="00E65B19"/>
    <w:rsid w:val="00E65CED"/>
    <w:rsid w:val="00E662EB"/>
    <w:rsid w:val="00E6699E"/>
    <w:rsid w:val="00E66A50"/>
    <w:rsid w:val="00E6711D"/>
    <w:rsid w:val="00E6731D"/>
    <w:rsid w:val="00E6770E"/>
    <w:rsid w:val="00E678AA"/>
    <w:rsid w:val="00E70A9C"/>
    <w:rsid w:val="00E70FA1"/>
    <w:rsid w:val="00E713E2"/>
    <w:rsid w:val="00E71FB4"/>
    <w:rsid w:val="00E722BC"/>
    <w:rsid w:val="00E72397"/>
    <w:rsid w:val="00E72B4E"/>
    <w:rsid w:val="00E72BDB"/>
    <w:rsid w:val="00E72F2B"/>
    <w:rsid w:val="00E72F3B"/>
    <w:rsid w:val="00E7362B"/>
    <w:rsid w:val="00E738FB"/>
    <w:rsid w:val="00E73A50"/>
    <w:rsid w:val="00E73E6E"/>
    <w:rsid w:val="00E74188"/>
    <w:rsid w:val="00E741CF"/>
    <w:rsid w:val="00E746B6"/>
    <w:rsid w:val="00E74852"/>
    <w:rsid w:val="00E751C9"/>
    <w:rsid w:val="00E7574B"/>
    <w:rsid w:val="00E77027"/>
    <w:rsid w:val="00E77AF9"/>
    <w:rsid w:val="00E77BF2"/>
    <w:rsid w:val="00E77CD0"/>
    <w:rsid w:val="00E80653"/>
    <w:rsid w:val="00E806EC"/>
    <w:rsid w:val="00E809F0"/>
    <w:rsid w:val="00E80B08"/>
    <w:rsid w:val="00E812A7"/>
    <w:rsid w:val="00E81426"/>
    <w:rsid w:val="00E81731"/>
    <w:rsid w:val="00E825D9"/>
    <w:rsid w:val="00E82797"/>
    <w:rsid w:val="00E82807"/>
    <w:rsid w:val="00E829D2"/>
    <w:rsid w:val="00E82B2E"/>
    <w:rsid w:val="00E84400"/>
    <w:rsid w:val="00E84564"/>
    <w:rsid w:val="00E849C1"/>
    <w:rsid w:val="00E84F03"/>
    <w:rsid w:val="00E855D7"/>
    <w:rsid w:val="00E86529"/>
    <w:rsid w:val="00E867AE"/>
    <w:rsid w:val="00E86D68"/>
    <w:rsid w:val="00E86E66"/>
    <w:rsid w:val="00E86E78"/>
    <w:rsid w:val="00E86F40"/>
    <w:rsid w:val="00E873F3"/>
    <w:rsid w:val="00E87991"/>
    <w:rsid w:val="00E90087"/>
    <w:rsid w:val="00E901B4"/>
    <w:rsid w:val="00E90471"/>
    <w:rsid w:val="00E90DDF"/>
    <w:rsid w:val="00E91007"/>
    <w:rsid w:val="00E91942"/>
    <w:rsid w:val="00E92E04"/>
    <w:rsid w:val="00E93116"/>
    <w:rsid w:val="00E93D88"/>
    <w:rsid w:val="00E9406D"/>
    <w:rsid w:val="00E94221"/>
    <w:rsid w:val="00E9465C"/>
    <w:rsid w:val="00E94793"/>
    <w:rsid w:val="00E95325"/>
    <w:rsid w:val="00E9553F"/>
    <w:rsid w:val="00E9613F"/>
    <w:rsid w:val="00E965AA"/>
    <w:rsid w:val="00E96923"/>
    <w:rsid w:val="00E971CB"/>
    <w:rsid w:val="00E97DBD"/>
    <w:rsid w:val="00E97E7B"/>
    <w:rsid w:val="00EA005B"/>
    <w:rsid w:val="00EA0D49"/>
    <w:rsid w:val="00EA0E39"/>
    <w:rsid w:val="00EA1361"/>
    <w:rsid w:val="00EA14FE"/>
    <w:rsid w:val="00EA1694"/>
    <w:rsid w:val="00EA1A48"/>
    <w:rsid w:val="00EA1B8D"/>
    <w:rsid w:val="00EA2068"/>
    <w:rsid w:val="00EA2847"/>
    <w:rsid w:val="00EA2907"/>
    <w:rsid w:val="00EA2F78"/>
    <w:rsid w:val="00EA37AC"/>
    <w:rsid w:val="00EA3D4C"/>
    <w:rsid w:val="00EA451B"/>
    <w:rsid w:val="00EA488B"/>
    <w:rsid w:val="00EA4E92"/>
    <w:rsid w:val="00EA7CAD"/>
    <w:rsid w:val="00EB0B6D"/>
    <w:rsid w:val="00EB0C02"/>
    <w:rsid w:val="00EB16F3"/>
    <w:rsid w:val="00EB21FB"/>
    <w:rsid w:val="00EB2279"/>
    <w:rsid w:val="00EB2523"/>
    <w:rsid w:val="00EB26FF"/>
    <w:rsid w:val="00EB315D"/>
    <w:rsid w:val="00EB3191"/>
    <w:rsid w:val="00EB33F4"/>
    <w:rsid w:val="00EB3584"/>
    <w:rsid w:val="00EB37D0"/>
    <w:rsid w:val="00EB3C7C"/>
    <w:rsid w:val="00EB3EAE"/>
    <w:rsid w:val="00EB4580"/>
    <w:rsid w:val="00EB4AFA"/>
    <w:rsid w:val="00EB4F28"/>
    <w:rsid w:val="00EB534C"/>
    <w:rsid w:val="00EB5B93"/>
    <w:rsid w:val="00EB5D5B"/>
    <w:rsid w:val="00EB6726"/>
    <w:rsid w:val="00EB798E"/>
    <w:rsid w:val="00EB7ACC"/>
    <w:rsid w:val="00EC06EF"/>
    <w:rsid w:val="00EC0A6C"/>
    <w:rsid w:val="00EC0AC6"/>
    <w:rsid w:val="00EC0F8E"/>
    <w:rsid w:val="00EC123A"/>
    <w:rsid w:val="00EC12AE"/>
    <w:rsid w:val="00EC1F57"/>
    <w:rsid w:val="00EC21B6"/>
    <w:rsid w:val="00EC342E"/>
    <w:rsid w:val="00EC35E2"/>
    <w:rsid w:val="00EC38AE"/>
    <w:rsid w:val="00EC39CE"/>
    <w:rsid w:val="00EC4142"/>
    <w:rsid w:val="00EC517C"/>
    <w:rsid w:val="00EC66BE"/>
    <w:rsid w:val="00EC6DB8"/>
    <w:rsid w:val="00EC7290"/>
    <w:rsid w:val="00EC72DF"/>
    <w:rsid w:val="00ED0277"/>
    <w:rsid w:val="00ED0316"/>
    <w:rsid w:val="00ED0664"/>
    <w:rsid w:val="00ED125C"/>
    <w:rsid w:val="00ED1FAE"/>
    <w:rsid w:val="00ED2365"/>
    <w:rsid w:val="00ED238B"/>
    <w:rsid w:val="00ED28F5"/>
    <w:rsid w:val="00ED2963"/>
    <w:rsid w:val="00ED2A19"/>
    <w:rsid w:val="00ED2FDD"/>
    <w:rsid w:val="00ED38D7"/>
    <w:rsid w:val="00ED47F0"/>
    <w:rsid w:val="00ED4C1C"/>
    <w:rsid w:val="00ED4C49"/>
    <w:rsid w:val="00ED5C3A"/>
    <w:rsid w:val="00ED5F5E"/>
    <w:rsid w:val="00ED5F92"/>
    <w:rsid w:val="00ED62EB"/>
    <w:rsid w:val="00ED694A"/>
    <w:rsid w:val="00ED7BD2"/>
    <w:rsid w:val="00EE048C"/>
    <w:rsid w:val="00EE0550"/>
    <w:rsid w:val="00EE0B45"/>
    <w:rsid w:val="00EE176E"/>
    <w:rsid w:val="00EE1AB5"/>
    <w:rsid w:val="00EE20E4"/>
    <w:rsid w:val="00EE2634"/>
    <w:rsid w:val="00EE2C9F"/>
    <w:rsid w:val="00EE4048"/>
    <w:rsid w:val="00EE449C"/>
    <w:rsid w:val="00EE54D8"/>
    <w:rsid w:val="00EE5979"/>
    <w:rsid w:val="00EE5B1F"/>
    <w:rsid w:val="00EE5E10"/>
    <w:rsid w:val="00EE6070"/>
    <w:rsid w:val="00EE6967"/>
    <w:rsid w:val="00EE78C0"/>
    <w:rsid w:val="00EF0A34"/>
    <w:rsid w:val="00EF0A6E"/>
    <w:rsid w:val="00EF0ED8"/>
    <w:rsid w:val="00EF1651"/>
    <w:rsid w:val="00EF1F02"/>
    <w:rsid w:val="00EF246C"/>
    <w:rsid w:val="00EF2717"/>
    <w:rsid w:val="00EF2865"/>
    <w:rsid w:val="00EF32F3"/>
    <w:rsid w:val="00EF33B7"/>
    <w:rsid w:val="00EF3B06"/>
    <w:rsid w:val="00EF3E97"/>
    <w:rsid w:val="00EF4079"/>
    <w:rsid w:val="00EF4521"/>
    <w:rsid w:val="00EF4564"/>
    <w:rsid w:val="00EF46AF"/>
    <w:rsid w:val="00EF4748"/>
    <w:rsid w:val="00EF4CE6"/>
    <w:rsid w:val="00EF4F5B"/>
    <w:rsid w:val="00EF51A2"/>
    <w:rsid w:val="00EF558C"/>
    <w:rsid w:val="00EF57E8"/>
    <w:rsid w:val="00EF5F33"/>
    <w:rsid w:val="00EF6374"/>
    <w:rsid w:val="00EF7130"/>
    <w:rsid w:val="00EF717F"/>
    <w:rsid w:val="00EF773A"/>
    <w:rsid w:val="00EF7F64"/>
    <w:rsid w:val="00F006D7"/>
    <w:rsid w:val="00F00D43"/>
    <w:rsid w:val="00F00D6B"/>
    <w:rsid w:val="00F00DC2"/>
    <w:rsid w:val="00F00EAE"/>
    <w:rsid w:val="00F01217"/>
    <w:rsid w:val="00F0172A"/>
    <w:rsid w:val="00F01789"/>
    <w:rsid w:val="00F0285B"/>
    <w:rsid w:val="00F03860"/>
    <w:rsid w:val="00F03B81"/>
    <w:rsid w:val="00F04655"/>
    <w:rsid w:val="00F05787"/>
    <w:rsid w:val="00F06311"/>
    <w:rsid w:val="00F0677C"/>
    <w:rsid w:val="00F06E37"/>
    <w:rsid w:val="00F0702A"/>
    <w:rsid w:val="00F07365"/>
    <w:rsid w:val="00F07592"/>
    <w:rsid w:val="00F07F52"/>
    <w:rsid w:val="00F10071"/>
    <w:rsid w:val="00F10B85"/>
    <w:rsid w:val="00F10FC7"/>
    <w:rsid w:val="00F11504"/>
    <w:rsid w:val="00F11617"/>
    <w:rsid w:val="00F11743"/>
    <w:rsid w:val="00F11D11"/>
    <w:rsid w:val="00F1265B"/>
    <w:rsid w:val="00F12A20"/>
    <w:rsid w:val="00F12F74"/>
    <w:rsid w:val="00F13388"/>
    <w:rsid w:val="00F14189"/>
    <w:rsid w:val="00F144E8"/>
    <w:rsid w:val="00F14855"/>
    <w:rsid w:val="00F15426"/>
    <w:rsid w:val="00F15B2B"/>
    <w:rsid w:val="00F15F7B"/>
    <w:rsid w:val="00F1613D"/>
    <w:rsid w:val="00F166A3"/>
    <w:rsid w:val="00F16E15"/>
    <w:rsid w:val="00F17085"/>
    <w:rsid w:val="00F179E5"/>
    <w:rsid w:val="00F17DE2"/>
    <w:rsid w:val="00F206EF"/>
    <w:rsid w:val="00F206F7"/>
    <w:rsid w:val="00F20845"/>
    <w:rsid w:val="00F21161"/>
    <w:rsid w:val="00F212E7"/>
    <w:rsid w:val="00F21940"/>
    <w:rsid w:val="00F21A06"/>
    <w:rsid w:val="00F21CD3"/>
    <w:rsid w:val="00F21ED0"/>
    <w:rsid w:val="00F22999"/>
    <w:rsid w:val="00F22E94"/>
    <w:rsid w:val="00F231DA"/>
    <w:rsid w:val="00F237A9"/>
    <w:rsid w:val="00F23E33"/>
    <w:rsid w:val="00F24B92"/>
    <w:rsid w:val="00F25535"/>
    <w:rsid w:val="00F25ABA"/>
    <w:rsid w:val="00F25E2B"/>
    <w:rsid w:val="00F25F07"/>
    <w:rsid w:val="00F25F57"/>
    <w:rsid w:val="00F25FC8"/>
    <w:rsid w:val="00F26BE9"/>
    <w:rsid w:val="00F27025"/>
    <w:rsid w:val="00F27A81"/>
    <w:rsid w:val="00F27D17"/>
    <w:rsid w:val="00F27E2E"/>
    <w:rsid w:val="00F300F0"/>
    <w:rsid w:val="00F30433"/>
    <w:rsid w:val="00F3077D"/>
    <w:rsid w:val="00F3202D"/>
    <w:rsid w:val="00F3242D"/>
    <w:rsid w:val="00F32804"/>
    <w:rsid w:val="00F3365C"/>
    <w:rsid w:val="00F337AE"/>
    <w:rsid w:val="00F33B35"/>
    <w:rsid w:val="00F34477"/>
    <w:rsid w:val="00F34680"/>
    <w:rsid w:val="00F35B7C"/>
    <w:rsid w:val="00F3684A"/>
    <w:rsid w:val="00F368DC"/>
    <w:rsid w:val="00F368F8"/>
    <w:rsid w:val="00F36BA1"/>
    <w:rsid w:val="00F36E72"/>
    <w:rsid w:val="00F3728D"/>
    <w:rsid w:val="00F3761E"/>
    <w:rsid w:val="00F40964"/>
    <w:rsid w:val="00F414C5"/>
    <w:rsid w:val="00F426A5"/>
    <w:rsid w:val="00F42BDA"/>
    <w:rsid w:val="00F42E19"/>
    <w:rsid w:val="00F42F10"/>
    <w:rsid w:val="00F4381A"/>
    <w:rsid w:val="00F43959"/>
    <w:rsid w:val="00F43A11"/>
    <w:rsid w:val="00F4411B"/>
    <w:rsid w:val="00F4416B"/>
    <w:rsid w:val="00F4425B"/>
    <w:rsid w:val="00F44915"/>
    <w:rsid w:val="00F44A1D"/>
    <w:rsid w:val="00F44AB4"/>
    <w:rsid w:val="00F45399"/>
    <w:rsid w:val="00F4558D"/>
    <w:rsid w:val="00F45B54"/>
    <w:rsid w:val="00F46395"/>
    <w:rsid w:val="00F477C0"/>
    <w:rsid w:val="00F477E3"/>
    <w:rsid w:val="00F47A19"/>
    <w:rsid w:val="00F47ABD"/>
    <w:rsid w:val="00F47B40"/>
    <w:rsid w:val="00F47BE6"/>
    <w:rsid w:val="00F50215"/>
    <w:rsid w:val="00F511C8"/>
    <w:rsid w:val="00F52C35"/>
    <w:rsid w:val="00F52E71"/>
    <w:rsid w:val="00F534AC"/>
    <w:rsid w:val="00F53731"/>
    <w:rsid w:val="00F53A20"/>
    <w:rsid w:val="00F53A94"/>
    <w:rsid w:val="00F53F66"/>
    <w:rsid w:val="00F542C2"/>
    <w:rsid w:val="00F5451E"/>
    <w:rsid w:val="00F546C4"/>
    <w:rsid w:val="00F54833"/>
    <w:rsid w:val="00F55E2E"/>
    <w:rsid w:val="00F56037"/>
    <w:rsid w:val="00F5611B"/>
    <w:rsid w:val="00F56318"/>
    <w:rsid w:val="00F5645B"/>
    <w:rsid w:val="00F566EB"/>
    <w:rsid w:val="00F570A7"/>
    <w:rsid w:val="00F6062C"/>
    <w:rsid w:val="00F60641"/>
    <w:rsid w:val="00F60799"/>
    <w:rsid w:val="00F60913"/>
    <w:rsid w:val="00F60DD5"/>
    <w:rsid w:val="00F61237"/>
    <w:rsid w:val="00F6150D"/>
    <w:rsid w:val="00F618E3"/>
    <w:rsid w:val="00F61A2A"/>
    <w:rsid w:val="00F61AD6"/>
    <w:rsid w:val="00F61D95"/>
    <w:rsid w:val="00F621AC"/>
    <w:rsid w:val="00F6258E"/>
    <w:rsid w:val="00F62CB6"/>
    <w:rsid w:val="00F63761"/>
    <w:rsid w:val="00F64E1F"/>
    <w:rsid w:val="00F64E96"/>
    <w:rsid w:val="00F65971"/>
    <w:rsid w:val="00F65B52"/>
    <w:rsid w:val="00F65E65"/>
    <w:rsid w:val="00F65EEC"/>
    <w:rsid w:val="00F66026"/>
    <w:rsid w:val="00F6620D"/>
    <w:rsid w:val="00F66601"/>
    <w:rsid w:val="00F66B56"/>
    <w:rsid w:val="00F671EE"/>
    <w:rsid w:val="00F67DA2"/>
    <w:rsid w:val="00F67E32"/>
    <w:rsid w:val="00F700FA"/>
    <w:rsid w:val="00F706F9"/>
    <w:rsid w:val="00F707EF"/>
    <w:rsid w:val="00F70E41"/>
    <w:rsid w:val="00F70F94"/>
    <w:rsid w:val="00F7142F"/>
    <w:rsid w:val="00F716BC"/>
    <w:rsid w:val="00F717F8"/>
    <w:rsid w:val="00F71A30"/>
    <w:rsid w:val="00F726FB"/>
    <w:rsid w:val="00F72F93"/>
    <w:rsid w:val="00F73284"/>
    <w:rsid w:val="00F74130"/>
    <w:rsid w:val="00F748C1"/>
    <w:rsid w:val="00F74AF3"/>
    <w:rsid w:val="00F757DA"/>
    <w:rsid w:val="00F75EFC"/>
    <w:rsid w:val="00F76114"/>
    <w:rsid w:val="00F76132"/>
    <w:rsid w:val="00F7659A"/>
    <w:rsid w:val="00F7673D"/>
    <w:rsid w:val="00F7677B"/>
    <w:rsid w:val="00F76DE9"/>
    <w:rsid w:val="00F77104"/>
    <w:rsid w:val="00F77F17"/>
    <w:rsid w:val="00F8025E"/>
    <w:rsid w:val="00F803A9"/>
    <w:rsid w:val="00F80A9E"/>
    <w:rsid w:val="00F81036"/>
    <w:rsid w:val="00F81078"/>
    <w:rsid w:val="00F8159F"/>
    <w:rsid w:val="00F81672"/>
    <w:rsid w:val="00F816E9"/>
    <w:rsid w:val="00F817DF"/>
    <w:rsid w:val="00F826C4"/>
    <w:rsid w:val="00F82A35"/>
    <w:rsid w:val="00F83560"/>
    <w:rsid w:val="00F83C7F"/>
    <w:rsid w:val="00F83D84"/>
    <w:rsid w:val="00F84008"/>
    <w:rsid w:val="00F848E1"/>
    <w:rsid w:val="00F851FF"/>
    <w:rsid w:val="00F86235"/>
    <w:rsid w:val="00F86A4B"/>
    <w:rsid w:val="00F87FD7"/>
    <w:rsid w:val="00F9087E"/>
    <w:rsid w:val="00F91573"/>
    <w:rsid w:val="00F91DA1"/>
    <w:rsid w:val="00F92A88"/>
    <w:rsid w:val="00F92C51"/>
    <w:rsid w:val="00F93F27"/>
    <w:rsid w:val="00F942F3"/>
    <w:rsid w:val="00F94A62"/>
    <w:rsid w:val="00F94A72"/>
    <w:rsid w:val="00F950BB"/>
    <w:rsid w:val="00F95290"/>
    <w:rsid w:val="00F956DA"/>
    <w:rsid w:val="00F95D18"/>
    <w:rsid w:val="00F95E79"/>
    <w:rsid w:val="00F969E8"/>
    <w:rsid w:val="00F96B2B"/>
    <w:rsid w:val="00F97295"/>
    <w:rsid w:val="00F973B6"/>
    <w:rsid w:val="00F974A4"/>
    <w:rsid w:val="00F97E6A"/>
    <w:rsid w:val="00F97EEA"/>
    <w:rsid w:val="00F97F4C"/>
    <w:rsid w:val="00FA0542"/>
    <w:rsid w:val="00FA0773"/>
    <w:rsid w:val="00FA0A68"/>
    <w:rsid w:val="00FA0B4C"/>
    <w:rsid w:val="00FA13D2"/>
    <w:rsid w:val="00FA14B4"/>
    <w:rsid w:val="00FA1565"/>
    <w:rsid w:val="00FA198D"/>
    <w:rsid w:val="00FA19D5"/>
    <w:rsid w:val="00FA1B7B"/>
    <w:rsid w:val="00FA1E5C"/>
    <w:rsid w:val="00FA290A"/>
    <w:rsid w:val="00FA2CD8"/>
    <w:rsid w:val="00FA3309"/>
    <w:rsid w:val="00FA3379"/>
    <w:rsid w:val="00FA4358"/>
    <w:rsid w:val="00FA4391"/>
    <w:rsid w:val="00FA44BE"/>
    <w:rsid w:val="00FA460C"/>
    <w:rsid w:val="00FA474A"/>
    <w:rsid w:val="00FA485C"/>
    <w:rsid w:val="00FA489A"/>
    <w:rsid w:val="00FA4E6D"/>
    <w:rsid w:val="00FA4FEE"/>
    <w:rsid w:val="00FA52F6"/>
    <w:rsid w:val="00FA56B9"/>
    <w:rsid w:val="00FA57DD"/>
    <w:rsid w:val="00FA6015"/>
    <w:rsid w:val="00FA62E8"/>
    <w:rsid w:val="00FA6AED"/>
    <w:rsid w:val="00FA70C7"/>
    <w:rsid w:val="00FA7165"/>
    <w:rsid w:val="00FA7399"/>
    <w:rsid w:val="00FB06A9"/>
    <w:rsid w:val="00FB070F"/>
    <w:rsid w:val="00FB2133"/>
    <w:rsid w:val="00FB2306"/>
    <w:rsid w:val="00FB2648"/>
    <w:rsid w:val="00FB2778"/>
    <w:rsid w:val="00FB35A8"/>
    <w:rsid w:val="00FB3797"/>
    <w:rsid w:val="00FB3B77"/>
    <w:rsid w:val="00FB3E59"/>
    <w:rsid w:val="00FB4D5D"/>
    <w:rsid w:val="00FB4E4C"/>
    <w:rsid w:val="00FB50DD"/>
    <w:rsid w:val="00FB5A48"/>
    <w:rsid w:val="00FB6A02"/>
    <w:rsid w:val="00FB7341"/>
    <w:rsid w:val="00FB79FD"/>
    <w:rsid w:val="00FC10A3"/>
    <w:rsid w:val="00FC25D8"/>
    <w:rsid w:val="00FC2692"/>
    <w:rsid w:val="00FC2C34"/>
    <w:rsid w:val="00FC3142"/>
    <w:rsid w:val="00FC34C3"/>
    <w:rsid w:val="00FC3755"/>
    <w:rsid w:val="00FC39F6"/>
    <w:rsid w:val="00FC3A91"/>
    <w:rsid w:val="00FC41EF"/>
    <w:rsid w:val="00FC5177"/>
    <w:rsid w:val="00FC5559"/>
    <w:rsid w:val="00FC5AFF"/>
    <w:rsid w:val="00FC5D85"/>
    <w:rsid w:val="00FC6C9F"/>
    <w:rsid w:val="00FC76E7"/>
    <w:rsid w:val="00FC7D96"/>
    <w:rsid w:val="00FD03E8"/>
    <w:rsid w:val="00FD1323"/>
    <w:rsid w:val="00FD143C"/>
    <w:rsid w:val="00FD18BA"/>
    <w:rsid w:val="00FD1907"/>
    <w:rsid w:val="00FD2347"/>
    <w:rsid w:val="00FD2BBC"/>
    <w:rsid w:val="00FD3B7F"/>
    <w:rsid w:val="00FD49FF"/>
    <w:rsid w:val="00FD4F60"/>
    <w:rsid w:val="00FD51DC"/>
    <w:rsid w:val="00FD52F4"/>
    <w:rsid w:val="00FD5D0E"/>
    <w:rsid w:val="00FD5E56"/>
    <w:rsid w:val="00FD60C4"/>
    <w:rsid w:val="00FD62C5"/>
    <w:rsid w:val="00FD714F"/>
    <w:rsid w:val="00FD72D6"/>
    <w:rsid w:val="00FD7A9C"/>
    <w:rsid w:val="00FD7BE1"/>
    <w:rsid w:val="00FD7EF2"/>
    <w:rsid w:val="00FE02D5"/>
    <w:rsid w:val="00FE0B75"/>
    <w:rsid w:val="00FE1224"/>
    <w:rsid w:val="00FE16D7"/>
    <w:rsid w:val="00FE1701"/>
    <w:rsid w:val="00FE1D3A"/>
    <w:rsid w:val="00FE2693"/>
    <w:rsid w:val="00FE29CA"/>
    <w:rsid w:val="00FE33A4"/>
    <w:rsid w:val="00FE3F00"/>
    <w:rsid w:val="00FE4092"/>
    <w:rsid w:val="00FE422E"/>
    <w:rsid w:val="00FE4C74"/>
    <w:rsid w:val="00FE4CE9"/>
    <w:rsid w:val="00FE50F7"/>
    <w:rsid w:val="00FE57A2"/>
    <w:rsid w:val="00FE5D18"/>
    <w:rsid w:val="00FE5D45"/>
    <w:rsid w:val="00FE648C"/>
    <w:rsid w:val="00FE6B7A"/>
    <w:rsid w:val="00FE6BA7"/>
    <w:rsid w:val="00FE735E"/>
    <w:rsid w:val="00FE73E9"/>
    <w:rsid w:val="00FF00F4"/>
    <w:rsid w:val="00FF01F3"/>
    <w:rsid w:val="00FF0381"/>
    <w:rsid w:val="00FF0589"/>
    <w:rsid w:val="00FF07F8"/>
    <w:rsid w:val="00FF084D"/>
    <w:rsid w:val="00FF1306"/>
    <w:rsid w:val="00FF1611"/>
    <w:rsid w:val="00FF1F9B"/>
    <w:rsid w:val="00FF2217"/>
    <w:rsid w:val="00FF24BB"/>
    <w:rsid w:val="00FF27E3"/>
    <w:rsid w:val="00FF2B18"/>
    <w:rsid w:val="00FF30D4"/>
    <w:rsid w:val="00FF3542"/>
    <w:rsid w:val="00FF36AD"/>
    <w:rsid w:val="00FF3969"/>
    <w:rsid w:val="00FF4052"/>
    <w:rsid w:val="00FF4EE6"/>
    <w:rsid w:val="00FF5124"/>
    <w:rsid w:val="00FF539B"/>
    <w:rsid w:val="00FF55CB"/>
    <w:rsid w:val="00FF68C4"/>
    <w:rsid w:val="00FF6FA9"/>
    <w:rsid w:val="00FF7105"/>
    <w:rsid w:val="00FF7A6F"/>
    <w:rsid w:val="00FF7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C6C21C6"/>
  <w15:docId w15:val="{40992C56-D8F7-4357-9E32-574171061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rsid w:val="00AF7315"/>
    <w:pPr>
      <w:spacing w:before="60" w:after="60"/>
      <w:jc w:val="both"/>
    </w:pPr>
    <w:rPr>
      <w:rFonts w:ascii="Arial" w:hAnsi="Arial"/>
      <w:sz w:val="24"/>
    </w:rPr>
  </w:style>
  <w:style w:type="paragraph" w:styleId="10">
    <w:name w:val="heading 1"/>
    <w:next w:val="a4"/>
    <w:link w:val="11"/>
    <w:qFormat/>
    <w:rsid w:val="00C87114"/>
    <w:pPr>
      <w:spacing w:before="240" w:after="120"/>
      <w:outlineLvl w:val="0"/>
    </w:pPr>
    <w:rPr>
      <w:rFonts w:cs="Arial"/>
      <w:b/>
      <w:color w:val="548DD4" w:themeColor="text2" w:themeTint="99"/>
      <w:sz w:val="32"/>
      <w:szCs w:val="26"/>
    </w:rPr>
  </w:style>
  <w:style w:type="paragraph" w:styleId="2">
    <w:name w:val="heading 2"/>
    <w:next w:val="a4"/>
    <w:link w:val="20"/>
    <w:qFormat/>
    <w:rsid w:val="003559BF"/>
    <w:pPr>
      <w:keepNext/>
      <w:spacing w:before="120"/>
      <w:outlineLvl w:val="1"/>
    </w:pPr>
    <w:rPr>
      <w:rFonts w:cs="Arial"/>
      <w:b/>
      <w:sz w:val="26"/>
      <w:szCs w:val="40"/>
    </w:rPr>
  </w:style>
  <w:style w:type="paragraph" w:styleId="3">
    <w:name w:val="heading 3"/>
    <w:basedOn w:val="a3"/>
    <w:next w:val="a4"/>
    <w:link w:val="30"/>
    <w:qFormat/>
    <w:rsid w:val="0029225A"/>
    <w:pPr>
      <w:keepNext/>
      <w:spacing w:before="120" w:after="0"/>
      <w:outlineLvl w:val="2"/>
    </w:pPr>
    <w:rPr>
      <w:rFonts w:ascii="Times New Roman" w:hAnsi="Times New Roman" w:cs="Arial"/>
      <w:b/>
      <w:bCs/>
      <w:sz w:val="22"/>
      <w:szCs w:val="26"/>
    </w:rPr>
  </w:style>
  <w:style w:type="paragraph" w:styleId="4">
    <w:name w:val="heading 4"/>
    <w:basedOn w:val="a3"/>
    <w:next w:val="a3"/>
    <w:link w:val="40"/>
    <w:qFormat/>
    <w:rsid w:val="00822533"/>
    <w:pPr>
      <w:keepNext/>
      <w:numPr>
        <w:ilvl w:val="3"/>
        <w:numId w:val="3"/>
      </w:numPr>
      <w:spacing w:before="0" w:after="120"/>
      <w:outlineLvl w:val="3"/>
    </w:pPr>
    <w:rPr>
      <w:rFonts w:ascii="Times New Roman" w:hAnsi="Times New Roman"/>
      <w:b/>
      <w:bCs/>
      <w:i/>
      <w:szCs w:val="22"/>
    </w:rPr>
  </w:style>
  <w:style w:type="paragraph" w:styleId="51">
    <w:name w:val="heading 5"/>
    <w:basedOn w:val="a3"/>
    <w:next w:val="a3"/>
    <w:link w:val="52"/>
    <w:qFormat/>
    <w:rsid w:val="00FA52F6"/>
    <w:pPr>
      <w:keepNext/>
      <w:numPr>
        <w:ilvl w:val="4"/>
        <w:numId w:val="3"/>
      </w:numPr>
      <w:jc w:val="right"/>
      <w:outlineLvl w:val="4"/>
    </w:pPr>
    <w:rPr>
      <w:rFonts w:ascii="Times New Roman" w:hAnsi="Times New Roman"/>
      <w:i/>
      <w:iCs/>
    </w:rPr>
  </w:style>
  <w:style w:type="paragraph" w:styleId="6">
    <w:name w:val="heading 6"/>
    <w:basedOn w:val="a3"/>
    <w:next w:val="a3"/>
    <w:qFormat/>
    <w:rsid w:val="004E1C91"/>
    <w:pPr>
      <w:keepNext/>
      <w:numPr>
        <w:ilvl w:val="5"/>
        <w:numId w:val="3"/>
      </w:numPr>
      <w:spacing w:after="120"/>
      <w:jc w:val="right"/>
      <w:outlineLvl w:val="5"/>
    </w:pPr>
    <w:rPr>
      <w:i/>
      <w:iCs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Таблица.Заголовок"/>
    <w:basedOn w:val="a3"/>
    <w:next w:val="a3"/>
    <w:rsid w:val="00C03A5F"/>
    <w:pPr>
      <w:ind w:left="3969" w:right="-2"/>
      <w:jc w:val="right"/>
    </w:pPr>
    <w:rPr>
      <w:i/>
      <w:iCs/>
    </w:rPr>
  </w:style>
  <w:style w:type="paragraph" w:styleId="21">
    <w:name w:val="List Bullet 2"/>
    <w:basedOn w:val="a3"/>
    <w:autoRedefine/>
    <w:qFormat/>
    <w:rsid w:val="00C03A5F"/>
    <w:pPr>
      <w:tabs>
        <w:tab w:val="num" w:pos="360"/>
      </w:tabs>
      <w:ind w:left="360" w:hanging="360"/>
    </w:pPr>
    <w:rPr>
      <w:sz w:val="20"/>
      <w:lang w:eastAsia="en-US"/>
    </w:rPr>
  </w:style>
  <w:style w:type="paragraph" w:customStyle="1" w:styleId="Appendix1">
    <w:name w:val="Appendix 1"/>
    <w:basedOn w:val="a3"/>
    <w:next w:val="a3"/>
    <w:rsid w:val="00C03A5F"/>
    <w:pPr>
      <w:keepNext/>
      <w:pageBreakBefore/>
      <w:tabs>
        <w:tab w:val="num" w:pos="2520"/>
      </w:tabs>
      <w:spacing w:before="240"/>
      <w:ind w:left="1701" w:hanging="1701"/>
    </w:pPr>
    <w:rPr>
      <w:b/>
      <w:bCs/>
      <w:caps/>
      <w:kern w:val="28"/>
    </w:rPr>
  </w:style>
  <w:style w:type="paragraph" w:customStyle="1" w:styleId="Appendix2">
    <w:name w:val="Appendix 2"/>
    <w:basedOn w:val="a3"/>
    <w:next w:val="a3"/>
    <w:rsid w:val="00C03A5F"/>
    <w:pPr>
      <w:tabs>
        <w:tab w:val="num" w:pos="576"/>
      </w:tabs>
      <w:spacing w:before="240"/>
      <w:ind w:left="576" w:hanging="576"/>
    </w:pPr>
    <w:rPr>
      <w:b/>
      <w:bCs/>
      <w:i/>
      <w:iCs/>
      <w:kern w:val="24"/>
      <w:sz w:val="22"/>
      <w:szCs w:val="22"/>
      <w:lang w:val="en-AU"/>
    </w:rPr>
  </w:style>
  <w:style w:type="paragraph" w:customStyle="1" w:styleId="EYBulleted">
    <w:name w:val="EY:Bulleted"/>
    <w:basedOn w:val="a3"/>
    <w:rsid w:val="00C03A5F"/>
    <w:pPr>
      <w:ind w:left="284" w:hanging="284"/>
    </w:pPr>
  </w:style>
  <w:style w:type="paragraph" w:customStyle="1" w:styleId="BodySingle">
    <w:name w:val="Body Single"/>
    <w:basedOn w:val="a3"/>
    <w:rsid w:val="00C03A5F"/>
    <w:rPr>
      <w:rFonts w:ascii="Helvetica" w:hAnsi="Helvetica"/>
      <w:lang w:val="en-US" w:eastAsia="en-US"/>
    </w:rPr>
  </w:style>
  <w:style w:type="paragraph" w:styleId="a9">
    <w:name w:val="Body Text Indent"/>
    <w:basedOn w:val="a3"/>
    <w:link w:val="aa"/>
    <w:rsid w:val="00C03A5F"/>
    <w:pPr>
      <w:spacing w:before="120" w:after="120"/>
      <w:ind w:left="540" w:hanging="540"/>
    </w:pPr>
  </w:style>
  <w:style w:type="paragraph" w:styleId="ab">
    <w:name w:val="Title"/>
    <w:basedOn w:val="a3"/>
    <w:qFormat/>
    <w:rsid w:val="00C03A5F"/>
    <w:pPr>
      <w:jc w:val="center"/>
    </w:pPr>
    <w:rPr>
      <w:b/>
      <w:bCs/>
      <w:lang w:eastAsia="en-US"/>
    </w:rPr>
  </w:style>
  <w:style w:type="paragraph" w:styleId="ac">
    <w:name w:val="Subtitle"/>
    <w:basedOn w:val="a3"/>
    <w:qFormat/>
    <w:rsid w:val="00C03A5F"/>
    <w:pPr>
      <w:jc w:val="center"/>
    </w:pPr>
    <w:rPr>
      <w:sz w:val="28"/>
      <w:szCs w:val="28"/>
      <w:lang w:eastAsia="en-US"/>
    </w:rPr>
  </w:style>
  <w:style w:type="paragraph" w:styleId="ad">
    <w:name w:val="Body Text"/>
    <w:basedOn w:val="a3"/>
    <w:link w:val="ae"/>
    <w:rsid w:val="00C03A5F"/>
    <w:pPr>
      <w:spacing w:before="120" w:after="120"/>
    </w:pPr>
    <w:rPr>
      <w:i/>
      <w:iCs/>
      <w:sz w:val="20"/>
    </w:rPr>
  </w:style>
  <w:style w:type="paragraph" w:styleId="af">
    <w:name w:val="caption"/>
    <w:basedOn w:val="a3"/>
    <w:next w:val="ad"/>
    <w:qFormat/>
    <w:rsid w:val="00C03A5F"/>
    <w:pPr>
      <w:spacing w:before="120" w:after="160"/>
      <w:jc w:val="center"/>
    </w:pPr>
    <w:rPr>
      <w:i/>
      <w:sz w:val="18"/>
    </w:rPr>
  </w:style>
  <w:style w:type="paragraph" w:customStyle="1" w:styleId="EYTableText">
    <w:name w:val="EY:TableText"/>
    <w:basedOn w:val="EYText"/>
    <w:rsid w:val="00C03A5F"/>
    <w:pPr>
      <w:spacing w:after="120" w:line="140" w:lineRule="atLeast"/>
      <w:jc w:val="left"/>
    </w:pPr>
    <w:rPr>
      <w:sz w:val="20"/>
    </w:rPr>
  </w:style>
  <w:style w:type="paragraph" w:customStyle="1" w:styleId="EYText">
    <w:name w:val="EY:Text"/>
    <w:basedOn w:val="a3"/>
    <w:rsid w:val="00C03A5F"/>
    <w:pPr>
      <w:spacing w:after="200" w:line="280" w:lineRule="atLeast"/>
    </w:pPr>
  </w:style>
  <w:style w:type="paragraph" w:customStyle="1" w:styleId="EYTextTitle">
    <w:name w:val="EY:Text.Title"/>
    <w:basedOn w:val="a3"/>
    <w:next w:val="EYText"/>
    <w:rsid w:val="00C03A5F"/>
    <w:pPr>
      <w:keepNext/>
      <w:spacing w:before="240" w:line="280" w:lineRule="atLeast"/>
    </w:pPr>
    <w:rPr>
      <w:b/>
    </w:rPr>
  </w:style>
  <w:style w:type="paragraph" w:styleId="af0">
    <w:name w:val="header"/>
    <w:basedOn w:val="a3"/>
    <w:link w:val="af1"/>
    <w:rsid w:val="00C03A5F"/>
    <w:pPr>
      <w:tabs>
        <w:tab w:val="center" w:pos="4153"/>
        <w:tab w:val="right" w:pos="8306"/>
      </w:tabs>
    </w:pPr>
    <w:rPr>
      <w:sz w:val="20"/>
      <w:lang w:val="en-AU" w:eastAsia="en-US"/>
    </w:rPr>
  </w:style>
  <w:style w:type="paragraph" w:styleId="22">
    <w:name w:val="Body Text Indent 2"/>
    <w:basedOn w:val="a3"/>
    <w:rsid w:val="00C03A5F"/>
    <w:pPr>
      <w:spacing w:before="120" w:after="120"/>
      <w:ind w:firstLine="576"/>
    </w:pPr>
  </w:style>
  <w:style w:type="paragraph" w:styleId="31">
    <w:name w:val="Body Text Indent 3"/>
    <w:basedOn w:val="a3"/>
    <w:rsid w:val="00C03A5F"/>
    <w:pPr>
      <w:ind w:left="540" w:hanging="540"/>
    </w:pPr>
  </w:style>
  <w:style w:type="paragraph" w:styleId="af2">
    <w:name w:val="List"/>
    <w:basedOn w:val="a3"/>
    <w:rsid w:val="00C03A5F"/>
    <w:pPr>
      <w:ind w:left="360" w:hanging="360"/>
    </w:pPr>
    <w:rPr>
      <w:sz w:val="20"/>
      <w:lang w:val="en-US" w:eastAsia="en-US"/>
    </w:rPr>
  </w:style>
  <w:style w:type="paragraph" w:customStyle="1" w:styleId="TableText">
    <w:name w:val="Table Text"/>
    <w:rsid w:val="00C03A5F"/>
    <w:rPr>
      <w:rFonts w:ascii="Arial" w:hAnsi="Arial"/>
      <w:color w:val="000000"/>
      <w:sz w:val="24"/>
      <w:lang w:val="en-US" w:eastAsia="en-US"/>
    </w:rPr>
  </w:style>
  <w:style w:type="paragraph" w:styleId="af3">
    <w:name w:val="footer"/>
    <w:basedOn w:val="a3"/>
    <w:link w:val="af4"/>
    <w:rsid w:val="00C03A5F"/>
    <w:pPr>
      <w:tabs>
        <w:tab w:val="center" w:pos="4677"/>
        <w:tab w:val="right" w:pos="9355"/>
      </w:tabs>
    </w:pPr>
  </w:style>
  <w:style w:type="paragraph" w:styleId="12">
    <w:name w:val="toc 1"/>
    <w:basedOn w:val="a3"/>
    <w:next w:val="a3"/>
    <w:autoRedefine/>
    <w:uiPriority w:val="39"/>
    <w:rsid w:val="00C87114"/>
    <w:pPr>
      <w:tabs>
        <w:tab w:val="right" w:leader="dot" w:pos="9628"/>
      </w:tabs>
      <w:jc w:val="left"/>
    </w:pPr>
    <w:rPr>
      <w:rFonts w:ascii="Times New Roman" w:hAnsi="Times New Roman"/>
      <w:b/>
      <w:bCs/>
      <w:caps/>
      <w:noProof/>
      <w:sz w:val="20"/>
    </w:rPr>
  </w:style>
  <w:style w:type="paragraph" w:styleId="23">
    <w:name w:val="toc 2"/>
    <w:basedOn w:val="a3"/>
    <w:next w:val="a3"/>
    <w:autoRedefine/>
    <w:uiPriority w:val="39"/>
    <w:rsid w:val="00837729"/>
    <w:pPr>
      <w:tabs>
        <w:tab w:val="right" w:leader="dot" w:pos="9628"/>
      </w:tabs>
      <w:spacing w:before="0" w:after="0"/>
      <w:ind w:left="240"/>
      <w:jc w:val="left"/>
    </w:pPr>
    <w:rPr>
      <w:rFonts w:ascii="Times New Roman" w:hAnsi="Times New Roman"/>
      <w:smallCaps/>
      <w:noProof/>
      <w:sz w:val="20"/>
    </w:rPr>
  </w:style>
  <w:style w:type="paragraph" w:styleId="32">
    <w:name w:val="toc 3"/>
    <w:basedOn w:val="a3"/>
    <w:next w:val="a3"/>
    <w:autoRedefine/>
    <w:uiPriority w:val="39"/>
    <w:rsid w:val="00C03A5F"/>
    <w:pPr>
      <w:spacing w:before="0" w:after="0"/>
      <w:ind w:left="480"/>
      <w:jc w:val="left"/>
    </w:pPr>
    <w:rPr>
      <w:rFonts w:ascii="Calibri" w:hAnsi="Calibri"/>
      <w:i/>
      <w:iCs/>
      <w:sz w:val="20"/>
    </w:rPr>
  </w:style>
  <w:style w:type="paragraph" w:styleId="41">
    <w:name w:val="toc 4"/>
    <w:basedOn w:val="a3"/>
    <w:next w:val="a3"/>
    <w:autoRedefine/>
    <w:uiPriority w:val="39"/>
    <w:rsid w:val="00C03A5F"/>
    <w:pPr>
      <w:spacing w:before="0" w:after="0"/>
      <w:ind w:left="720"/>
      <w:jc w:val="left"/>
    </w:pPr>
    <w:rPr>
      <w:rFonts w:ascii="Calibri" w:hAnsi="Calibri"/>
      <w:sz w:val="18"/>
      <w:szCs w:val="18"/>
    </w:rPr>
  </w:style>
  <w:style w:type="paragraph" w:styleId="53">
    <w:name w:val="toc 5"/>
    <w:basedOn w:val="a3"/>
    <w:next w:val="a3"/>
    <w:autoRedefine/>
    <w:uiPriority w:val="39"/>
    <w:rsid w:val="00C03A5F"/>
    <w:pPr>
      <w:spacing w:before="0" w:after="0"/>
      <w:ind w:left="960"/>
      <w:jc w:val="left"/>
    </w:pPr>
    <w:rPr>
      <w:rFonts w:ascii="Calibri" w:hAnsi="Calibri"/>
      <w:sz w:val="18"/>
      <w:szCs w:val="18"/>
    </w:rPr>
  </w:style>
  <w:style w:type="paragraph" w:styleId="60">
    <w:name w:val="toc 6"/>
    <w:basedOn w:val="a3"/>
    <w:next w:val="a3"/>
    <w:autoRedefine/>
    <w:semiHidden/>
    <w:rsid w:val="00C03A5F"/>
    <w:pPr>
      <w:spacing w:before="0" w:after="0"/>
      <w:ind w:left="1200"/>
      <w:jc w:val="left"/>
    </w:pPr>
    <w:rPr>
      <w:rFonts w:ascii="Calibri" w:hAnsi="Calibri"/>
      <w:sz w:val="18"/>
      <w:szCs w:val="18"/>
    </w:rPr>
  </w:style>
  <w:style w:type="paragraph" w:styleId="7">
    <w:name w:val="toc 7"/>
    <w:basedOn w:val="a3"/>
    <w:next w:val="a3"/>
    <w:autoRedefine/>
    <w:semiHidden/>
    <w:rsid w:val="00C03A5F"/>
    <w:pPr>
      <w:spacing w:before="0" w:after="0"/>
      <w:ind w:left="1440"/>
      <w:jc w:val="left"/>
    </w:pPr>
    <w:rPr>
      <w:rFonts w:ascii="Calibri" w:hAnsi="Calibri"/>
      <w:sz w:val="18"/>
      <w:szCs w:val="18"/>
    </w:rPr>
  </w:style>
  <w:style w:type="paragraph" w:styleId="8">
    <w:name w:val="toc 8"/>
    <w:basedOn w:val="a3"/>
    <w:next w:val="a3"/>
    <w:autoRedefine/>
    <w:semiHidden/>
    <w:rsid w:val="00C03A5F"/>
    <w:pPr>
      <w:spacing w:before="0" w:after="0"/>
      <w:ind w:left="1680"/>
      <w:jc w:val="left"/>
    </w:pPr>
    <w:rPr>
      <w:rFonts w:ascii="Calibri" w:hAnsi="Calibri"/>
      <w:sz w:val="18"/>
      <w:szCs w:val="18"/>
    </w:rPr>
  </w:style>
  <w:style w:type="paragraph" w:styleId="9">
    <w:name w:val="toc 9"/>
    <w:basedOn w:val="a3"/>
    <w:next w:val="a3"/>
    <w:autoRedefine/>
    <w:semiHidden/>
    <w:rsid w:val="00C03A5F"/>
    <w:pPr>
      <w:spacing w:before="0" w:after="0"/>
      <w:ind w:left="1920"/>
      <w:jc w:val="left"/>
    </w:pPr>
    <w:rPr>
      <w:rFonts w:ascii="Calibri" w:hAnsi="Calibri"/>
      <w:sz w:val="18"/>
      <w:szCs w:val="18"/>
    </w:rPr>
  </w:style>
  <w:style w:type="character" w:styleId="af5">
    <w:name w:val="Hyperlink"/>
    <w:basedOn w:val="a5"/>
    <w:uiPriority w:val="99"/>
    <w:rsid w:val="00C03A5F"/>
    <w:rPr>
      <w:color w:val="0000FF"/>
      <w:u w:val="single"/>
    </w:rPr>
  </w:style>
  <w:style w:type="paragraph" w:styleId="af6">
    <w:name w:val="Balloon Text"/>
    <w:basedOn w:val="a3"/>
    <w:semiHidden/>
    <w:rsid w:val="00C03A5F"/>
    <w:rPr>
      <w:rFonts w:ascii="Tahoma" w:hAnsi="Tahoma" w:cs="Tahoma"/>
      <w:sz w:val="16"/>
      <w:szCs w:val="16"/>
    </w:rPr>
  </w:style>
  <w:style w:type="character" w:styleId="af7">
    <w:name w:val="FollowedHyperlink"/>
    <w:basedOn w:val="a5"/>
    <w:rsid w:val="00C03A5F"/>
    <w:rPr>
      <w:color w:val="800080"/>
      <w:u w:val="single"/>
    </w:rPr>
  </w:style>
  <w:style w:type="paragraph" w:styleId="24">
    <w:name w:val="Body Text 2"/>
    <w:basedOn w:val="a3"/>
    <w:rsid w:val="00302F8B"/>
    <w:pPr>
      <w:spacing w:after="120" w:line="480" w:lineRule="auto"/>
    </w:pPr>
  </w:style>
  <w:style w:type="character" w:styleId="af8">
    <w:name w:val="annotation reference"/>
    <w:basedOn w:val="a5"/>
    <w:semiHidden/>
    <w:rsid w:val="00896086"/>
    <w:rPr>
      <w:sz w:val="16"/>
      <w:szCs w:val="16"/>
    </w:rPr>
  </w:style>
  <w:style w:type="paragraph" w:styleId="af9">
    <w:name w:val="annotation text"/>
    <w:basedOn w:val="a3"/>
    <w:link w:val="afa"/>
    <w:semiHidden/>
    <w:rsid w:val="00A31C57"/>
    <w:rPr>
      <w:sz w:val="18"/>
    </w:rPr>
  </w:style>
  <w:style w:type="paragraph" w:styleId="afb">
    <w:name w:val="annotation subject"/>
    <w:basedOn w:val="af9"/>
    <w:next w:val="af9"/>
    <w:semiHidden/>
    <w:rsid w:val="00896086"/>
    <w:rPr>
      <w:b/>
      <w:bCs/>
    </w:rPr>
  </w:style>
  <w:style w:type="paragraph" w:styleId="afc">
    <w:name w:val="Document Map"/>
    <w:basedOn w:val="a3"/>
    <w:link w:val="afd"/>
    <w:uiPriority w:val="99"/>
    <w:semiHidden/>
    <w:rsid w:val="00D02C31"/>
    <w:pPr>
      <w:shd w:val="clear" w:color="auto" w:fill="000080"/>
    </w:pPr>
    <w:rPr>
      <w:rFonts w:ascii="Tahoma" w:hAnsi="Tahoma" w:cs="Tahoma"/>
    </w:rPr>
  </w:style>
  <w:style w:type="table" w:styleId="afe">
    <w:name w:val="Table Grid"/>
    <w:basedOn w:val="a6"/>
    <w:uiPriority w:val="39"/>
    <w:rsid w:val="00B77D33"/>
    <w:pPr>
      <w:spacing w:before="60" w:after="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">
    <w:name w:val="Normal (Web)"/>
    <w:basedOn w:val="a3"/>
    <w:uiPriority w:val="99"/>
    <w:rsid w:val="001D44CF"/>
    <w:pPr>
      <w:spacing w:before="100" w:beforeAutospacing="1" w:after="100" w:afterAutospacing="1"/>
      <w:jc w:val="left"/>
    </w:pPr>
    <w:rPr>
      <w:rFonts w:ascii="Times New Roman" w:hAnsi="Times New Roman"/>
      <w:szCs w:val="24"/>
    </w:rPr>
  </w:style>
  <w:style w:type="paragraph" w:customStyle="1" w:styleId="aff0">
    <w:name w:val="Таблица ячейка по левому кр."/>
    <w:basedOn w:val="a3"/>
    <w:link w:val="aff1"/>
    <w:rsid w:val="007557EB"/>
    <w:pPr>
      <w:keepLines/>
      <w:spacing w:before="40" w:after="40"/>
      <w:ind w:left="57" w:right="57"/>
      <w:jc w:val="left"/>
    </w:pPr>
    <w:rPr>
      <w:rFonts w:ascii="Times New Roman" w:hAnsi="Times New Roman"/>
    </w:rPr>
  </w:style>
  <w:style w:type="table" w:customStyle="1" w:styleId="aff2">
    <w:name w:val="Таблица Специальная"/>
    <w:basedOn w:val="a6"/>
    <w:rsid w:val="007557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 w:cs="Times New Roman" w:hint="default"/>
        <w:b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6E9CE"/>
      </w:tcPr>
    </w:tblStylePr>
  </w:style>
  <w:style w:type="paragraph" w:customStyle="1" w:styleId="a1">
    <w:name w:val="Список в таблице"/>
    <w:basedOn w:val="a3"/>
    <w:rsid w:val="007557EB"/>
    <w:pPr>
      <w:numPr>
        <w:numId w:val="2"/>
      </w:numPr>
      <w:spacing w:before="0" w:after="0"/>
    </w:pPr>
    <w:rPr>
      <w:rFonts w:ascii="Times New Roman" w:hAnsi="Times New Roman"/>
      <w:szCs w:val="24"/>
      <w:lang w:eastAsia="en-US"/>
    </w:rPr>
  </w:style>
  <w:style w:type="paragraph" w:styleId="50">
    <w:name w:val="List Bullet 5"/>
    <w:basedOn w:val="a3"/>
    <w:autoRedefine/>
    <w:rsid w:val="004755D4"/>
    <w:pPr>
      <w:numPr>
        <w:numId w:val="4"/>
      </w:numPr>
      <w:spacing w:before="0" w:after="0" w:line="360" w:lineRule="auto"/>
      <w:jc w:val="left"/>
    </w:pPr>
    <w:rPr>
      <w:rFonts w:ascii="Times New Roman" w:hAnsi="Times New Roman"/>
    </w:rPr>
  </w:style>
  <w:style w:type="paragraph" w:styleId="5">
    <w:name w:val="List Number 5"/>
    <w:basedOn w:val="a3"/>
    <w:rsid w:val="004755D4"/>
    <w:pPr>
      <w:numPr>
        <w:numId w:val="5"/>
      </w:numPr>
      <w:spacing w:before="0" w:after="0" w:line="360" w:lineRule="auto"/>
      <w:jc w:val="left"/>
    </w:pPr>
    <w:rPr>
      <w:rFonts w:ascii="Times New Roman" w:hAnsi="Times New Roman"/>
    </w:rPr>
  </w:style>
  <w:style w:type="paragraph" w:customStyle="1" w:styleId="-">
    <w:name w:val="Этапы бизнес-процесса"/>
    <w:basedOn w:val="a4"/>
    <w:rsid w:val="00C87114"/>
    <w:pPr>
      <w:numPr>
        <w:ilvl w:val="1"/>
        <w:numId w:val="3"/>
      </w:numPr>
      <w:tabs>
        <w:tab w:val="clear" w:pos="1992"/>
      </w:tabs>
      <w:ind w:left="0" w:firstLine="0"/>
    </w:pPr>
    <w:rPr>
      <w:szCs w:val="22"/>
    </w:rPr>
  </w:style>
  <w:style w:type="paragraph" w:customStyle="1" w:styleId="a4">
    <w:name w:val="Основной"/>
    <w:link w:val="aff3"/>
    <w:qFormat/>
    <w:rsid w:val="00C87114"/>
    <w:pPr>
      <w:spacing w:before="80" w:after="20"/>
      <w:ind w:firstLine="720"/>
    </w:pPr>
    <w:rPr>
      <w:sz w:val="22"/>
    </w:rPr>
  </w:style>
  <w:style w:type="paragraph" w:customStyle="1" w:styleId="aff4">
    <w:name w:val="Таблица заголовок графы"/>
    <w:basedOn w:val="a4"/>
    <w:rsid w:val="008B5250"/>
    <w:pPr>
      <w:keepNext/>
      <w:spacing w:before="40" w:after="40"/>
      <w:ind w:left="57" w:right="57"/>
      <w:jc w:val="center"/>
    </w:pPr>
    <w:rPr>
      <w:b/>
    </w:rPr>
  </w:style>
  <w:style w:type="character" w:customStyle="1" w:styleId="ae">
    <w:name w:val="Основной текст Знак"/>
    <w:basedOn w:val="a5"/>
    <w:link w:val="ad"/>
    <w:rsid w:val="008B5250"/>
    <w:rPr>
      <w:rFonts w:ascii="Arial" w:hAnsi="Arial"/>
      <w:i/>
      <w:iCs/>
    </w:rPr>
  </w:style>
  <w:style w:type="character" w:customStyle="1" w:styleId="aff3">
    <w:name w:val="Основной Знак"/>
    <w:basedOn w:val="ae"/>
    <w:link w:val="a4"/>
    <w:rsid w:val="00C87114"/>
    <w:rPr>
      <w:rFonts w:ascii="Arial" w:hAnsi="Arial"/>
      <w:i/>
      <w:iCs/>
      <w:sz w:val="22"/>
    </w:rPr>
  </w:style>
  <w:style w:type="paragraph" w:customStyle="1" w:styleId="aff5">
    <w:name w:val="Таблица ячейка по ширине"/>
    <w:basedOn w:val="a3"/>
    <w:link w:val="aff6"/>
    <w:rsid w:val="008B5250"/>
    <w:pPr>
      <w:keepLines/>
      <w:spacing w:before="40" w:after="40"/>
      <w:ind w:left="57" w:right="57"/>
    </w:pPr>
    <w:rPr>
      <w:rFonts w:ascii="Times New Roman" w:hAnsi="Times New Roman"/>
    </w:rPr>
  </w:style>
  <w:style w:type="paragraph" w:customStyle="1" w:styleId="aff7">
    <w:name w:val="Таблица ячейка по центру"/>
    <w:basedOn w:val="a3"/>
    <w:rsid w:val="008B5250"/>
    <w:pPr>
      <w:keepNext/>
      <w:spacing w:before="40" w:after="40"/>
      <w:ind w:left="57" w:right="57"/>
      <w:jc w:val="center"/>
    </w:pPr>
    <w:rPr>
      <w:rFonts w:ascii="Times New Roman" w:hAnsi="Times New Roman"/>
    </w:rPr>
  </w:style>
  <w:style w:type="character" w:customStyle="1" w:styleId="aff6">
    <w:name w:val="Таблица ячейка по ширине Знак"/>
    <w:basedOn w:val="a5"/>
    <w:link w:val="aff5"/>
    <w:rsid w:val="008B5250"/>
  </w:style>
  <w:style w:type="character" w:customStyle="1" w:styleId="aff1">
    <w:name w:val="Таблица ячейка по левому кр. Знак"/>
    <w:basedOn w:val="aff6"/>
    <w:link w:val="aff0"/>
    <w:rsid w:val="008B5250"/>
  </w:style>
  <w:style w:type="paragraph" w:customStyle="1" w:styleId="aff8">
    <w:name w:val="Текст таблицы"/>
    <w:link w:val="aff9"/>
    <w:qFormat/>
    <w:rsid w:val="00153EA9"/>
  </w:style>
  <w:style w:type="paragraph" w:customStyle="1" w:styleId="1">
    <w:name w:val="Список в таблице1"/>
    <w:basedOn w:val="aff8"/>
    <w:link w:val="13"/>
    <w:qFormat/>
    <w:rsid w:val="007832C5"/>
    <w:pPr>
      <w:numPr>
        <w:numId w:val="1"/>
      </w:numPr>
    </w:pPr>
    <w:rPr>
      <w:bCs/>
      <w:iCs/>
    </w:rPr>
  </w:style>
  <w:style w:type="character" w:customStyle="1" w:styleId="aff9">
    <w:name w:val="Текст таблицы Знак"/>
    <w:basedOn w:val="aff6"/>
    <w:link w:val="aff8"/>
    <w:rsid w:val="00153EA9"/>
  </w:style>
  <w:style w:type="paragraph" w:styleId="affa">
    <w:name w:val="List Paragraph"/>
    <w:basedOn w:val="a3"/>
    <w:link w:val="affb"/>
    <w:uiPriority w:val="34"/>
    <w:qFormat/>
    <w:rsid w:val="004015AA"/>
    <w:pPr>
      <w:ind w:left="720"/>
      <w:contextualSpacing/>
    </w:pPr>
  </w:style>
  <w:style w:type="character" w:customStyle="1" w:styleId="13">
    <w:name w:val="Список в таблице1 Знак"/>
    <w:basedOn w:val="aff1"/>
    <w:link w:val="1"/>
    <w:rsid w:val="00D7336E"/>
    <w:rPr>
      <w:bCs/>
      <w:iCs/>
    </w:rPr>
  </w:style>
  <w:style w:type="character" w:customStyle="1" w:styleId="52">
    <w:name w:val="Заголовок 5 Знак"/>
    <w:basedOn w:val="a5"/>
    <w:link w:val="51"/>
    <w:rsid w:val="00CB01DD"/>
    <w:rPr>
      <w:i/>
      <w:iCs/>
      <w:sz w:val="24"/>
    </w:rPr>
  </w:style>
  <w:style w:type="character" w:customStyle="1" w:styleId="40">
    <w:name w:val="Заголовок 4 Знак"/>
    <w:basedOn w:val="a5"/>
    <w:link w:val="4"/>
    <w:rsid w:val="002512A8"/>
    <w:rPr>
      <w:b/>
      <w:bCs/>
      <w:i/>
      <w:sz w:val="24"/>
      <w:szCs w:val="22"/>
    </w:rPr>
  </w:style>
  <w:style w:type="character" w:customStyle="1" w:styleId="20">
    <w:name w:val="Заголовок 2 Знак"/>
    <w:basedOn w:val="a5"/>
    <w:link w:val="2"/>
    <w:rsid w:val="003559BF"/>
    <w:rPr>
      <w:rFonts w:cs="Arial"/>
      <w:b/>
      <w:sz w:val="26"/>
      <w:szCs w:val="40"/>
    </w:rPr>
  </w:style>
  <w:style w:type="character" w:customStyle="1" w:styleId="af1">
    <w:name w:val="Верхний колонтитул Знак"/>
    <w:basedOn w:val="a5"/>
    <w:link w:val="af0"/>
    <w:rsid w:val="009C6324"/>
    <w:rPr>
      <w:rFonts w:ascii="Arial" w:hAnsi="Arial"/>
      <w:lang w:val="en-AU" w:eastAsia="en-US"/>
    </w:rPr>
  </w:style>
  <w:style w:type="character" w:customStyle="1" w:styleId="af4">
    <w:name w:val="Нижний колонтитул Знак"/>
    <w:basedOn w:val="a5"/>
    <w:link w:val="af3"/>
    <w:rsid w:val="009C6324"/>
    <w:rPr>
      <w:rFonts w:ascii="Arial" w:hAnsi="Arial"/>
      <w:sz w:val="24"/>
    </w:rPr>
  </w:style>
  <w:style w:type="paragraph" w:styleId="affc">
    <w:name w:val="TOC Heading"/>
    <w:basedOn w:val="10"/>
    <w:next w:val="a4"/>
    <w:uiPriority w:val="39"/>
    <w:qFormat/>
    <w:rsid w:val="003E572A"/>
    <w:pPr>
      <w:keepNext/>
      <w:keepLines/>
      <w:spacing w:before="480" w:after="0" w:line="276" w:lineRule="auto"/>
      <w:outlineLvl w:val="9"/>
    </w:pPr>
    <w:rPr>
      <w:rFonts w:cs="Times New Roman"/>
      <w:bCs/>
      <w:szCs w:val="28"/>
      <w:lang w:eastAsia="en-US"/>
    </w:rPr>
  </w:style>
  <w:style w:type="character" w:customStyle="1" w:styleId="11">
    <w:name w:val="Заголовок 1 Знак"/>
    <w:basedOn w:val="a5"/>
    <w:link w:val="10"/>
    <w:rsid w:val="00C87114"/>
    <w:rPr>
      <w:rFonts w:cs="Arial"/>
      <w:b/>
      <w:color w:val="548DD4" w:themeColor="text2" w:themeTint="99"/>
      <w:sz w:val="32"/>
      <w:szCs w:val="26"/>
    </w:rPr>
  </w:style>
  <w:style w:type="character" w:customStyle="1" w:styleId="30">
    <w:name w:val="Заголовок 3 Знак"/>
    <w:basedOn w:val="a5"/>
    <w:link w:val="3"/>
    <w:rsid w:val="0029225A"/>
    <w:rPr>
      <w:rFonts w:cs="Arial"/>
      <w:b/>
      <w:bCs/>
      <w:sz w:val="22"/>
      <w:szCs w:val="26"/>
    </w:rPr>
  </w:style>
  <w:style w:type="paragraph" w:styleId="affd">
    <w:name w:val="footnote text"/>
    <w:basedOn w:val="a3"/>
    <w:link w:val="affe"/>
    <w:rsid w:val="00CA71E3"/>
    <w:pPr>
      <w:spacing w:before="0" w:after="0"/>
    </w:pPr>
    <w:rPr>
      <w:sz w:val="20"/>
    </w:rPr>
  </w:style>
  <w:style w:type="character" w:customStyle="1" w:styleId="affe">
    <w:name w:val="Текст сноски Знак"/>
    <w:basedOn w:val="a5"/>
    <w:link w:val="affd"/>
    <w:rsid w:val="00CA71E3"/>
    <w:rPr>
      <w:rFonts w:ascii="Arial" w:hAnsi="Arial"/>
    </w:rPr>
  </w:style>
  <w:style w:type="character" w:styleId="afff">
    <w:name w:val="footnote reference"/>
    <w:basedOn w:val="a5"/>
    <w:rsid w:val="00CA71E3"/>
    <w:rPr>
      <w:vertAlign w:val="superscript"/>
    </w:rPr>
  </w:style>
  <w:style w:type="character" w:customStyle="1" w:styleId="afa">
    <w:name w:val="Текст примечания Знак"/>
    <w:basedOn w:val="a5"/>
    <w:link w:val="af9"/>
    <w:semiHidden/>
    <w:rsid w:val="0062733C"/>
    <w:rPr>
      <w:rFonts w:ascii="Arial" w:hAnsi="Arial"/>
      <w:sz w:val="18"/>
    </w:rPr>
  </w:style>
  <w:style w:type="character" w:customStyle="1" w:styleId="afd">
    <w:name w:val="Схема документа Знак"/>
    <w:basedOn w:val="a5"/>
    <w:link w:val="afc"/>
    <w:uiPriority w:val="99"/>
    <w:semiHidden/>
    <w:rsid w:val="00CE2E66"/>
    <w:rPr>
      <w:rFonts w:ascii="Tahoma" w:hAnsi="Tahoma" w:cs="Tahoma"/>
      <w:sz w:val="24"/>
      <w:shd w:val="clear" w:color="auto" w:fill="000080"/>
    </w:rPr>
  </w:style>
  <w:style w:type="paragraph" w:customStyle="1" w:styleId="14">
    <w:name w:val="Заголовок1"/>
    <w:link w:val="afff0"/>
    <w:qFormat/>
    <w:rsid w:val="00837729"/>
    <w:pPr>
      <w:spacing w:after="240"/>
    </w:pPr>
    <w:rPr>
      <w:rFonts w:cs="Arial"/>
      <w:b/>
      <w:sz w:val="40"/>
      <w:szCs w:val="40"/>
    </w:rPr>
  </w:style>
  <w:style w:type="character" w:styleId="afff1">
    <w:name w:val="Placeholder Text"/>
    <w:basedOn w:val="a5"/>
    <w:uiPriority w:val="99"/>
    <w:semiHidden/>
    <w:rsid w:val="00BA05AB"/>
    <w:rPr>
      <w:color w:val="808080"/>
    </w:rPr>
  </w:style>
  <w:style w:type="character" w:customStyle="1" w:styleId="afff0">
    <w:name w:val="Заголовок Знак"/>
    <w:basedOn w:val="11"/>
    <w:link w:val="14"/>
    <w:rsid w:val="00837729"/>
    <w:rPr>
      <w:rFonts w:cs="Arial"/>
      <w:b/>
      <w:color w:val="548DD4" w:themeColor="text2" w:themeTint="99"/>
      <w:sz w:val="40"/>
      <w:szCs w:val="40"/>
    </w:rPr>
  </w:style>
  <w:style w:type="paragraph" w:customStyle="1" w:styleId="afff2">
    <w:name w:val="Заголовок таблицы"/>
    <w:basedOn w:val="a4"/>
    <w:qFormat/>
    <w:rsid w:val="00C10DA2"/>
    <w:pPr>
      <w:ind w:firstLine="0"/>
      <w:jc w:val="center"/>
    </w:pPr>
    <w:rPr>
      <w:b/>
      <w:sz w:val="20"/>
    </w:rPr>
  </w:style>
  <w:style w:type="character" w:customStyle="1" w:styleId="aa">
    <w:name w:val="Основной текст с отступом Знак"/>
    <w:basedOn w:val="a5"/>
    <w:link w:val="a9"/>
    <w:rsid w:val="00837729"/>
    <w:rPr>
      <w:rFonts w:ascii="Arial" w:hAnsi="Arial"/>
      <w:sz w:val="24"/>
    </w:rPr>
  </w:style>
  <w:style w:type="paragraph" w:customStyle="1" w:styleId="afff3">
    <w:name w:val="Основной список"/>
    <w:basedOn w:val="a4"/>
    <w:rsid w:val="00C85F34"/>
    <w:pPr>
      <w:ind w:left="1440" w:hanging="360"/>
    </w:pPr>
  </w:style>
  <w:style w:type="paragraph" w:customStyle="1" w:styleId="a0">
    <w:name w:val="Выходные данные"/>
    <w:basedOn w:val="afff3"/>
    <w:rsid w:val="009569AB"/>
    <w:pPr>
      <w:numPr>
        <w:numId w:val="6"/>
      </w:numPr>
      <w:ind w:left="0" w:firstLine="0"/>
    </w:pPr>
  </w:style>
  <w:style w:type="paragraph" w:customStyle="1" w:styleId="afff4">
    <w:name w:val="Входные данные"/>
    <w:basedOn w:val="a4"/>
    <w:rsid w:val="00542F70"/>
    <w:pPr>
      <w:ind w:firstLine="0"/>
    </w:pPr>
  </w:style>
  <w:style w:type="paragraph" w:customStyle="1" w:styleId="afff5">
    <w:name w:val="Печатные формы и отчеты"/>
    <w:basedOn w:val="afff3"/>
    <w:rsid w:val="00C85F34"/>
  </w:style>
  <w:style w:type="paragraph" w:customStyle="1" w:styleId="a2">
    <w:name w:val="Приложения"/>
    <w:basedOn w:val="afff3"/>
    <w:rsid w:val="003A2F35"/>
    <w:pPr>
      <w:numPr>
        <w:numId w:val="7"/>
      </w:numPr>
      <w:ind w:left="0" w:firstLine="0"/>
    </w:pPr>
  </w:style>
  <w:style w:type="paragraph" w:customStyle="1" w:styleId="afff6">
    <w:name w:val="Печатные формы"/>
    <w:basedOn w:val="afff3"/>
    <w:rsid w:val="003A2F35"/>
    <w:pPr>
      <w:ind w:left="0" w:firstLine="0"/>
    </w:pPr>
  </w:style>
  <w:style w:type="paragraph" w:customStyle="1" w:styleId="a">
    <w:name w:val="Настройки"/>
    <w:basedOn w:val="afff7"/>
    <w:rsid w:val="00467D33"/>
    <w:pPr>
      <w:numPr>
        <w:numId w:val="8"/>
      </w:numPr>
    </w:pPr>
  </w:style>
  <w:style w:type="paragraph" w:customStyle="1" w:styleId="afff7">
    <w:name w:val="Допущения и ограничения"/>
    <w:basedOn w:val="a4"/>
    <w:rsid w:val="00443A31"/>
    <w:pPr>
      <w:ind w:firstLine="0"/>
    </w:pPr>
  </w:style>
  <w:style w:type="character" w:customStyle="1" w:styleId="15">
    <w:name w:val="Стиль1 Знак"/>
    <w:basedOn w:val="a5"/>
    <w:rsid w:val="0013262F"/>
    <w:rPr>
      <w:sz w:val="24"/>
    </w:rPr>
  </w:style>
  <w:style w:type="character" w:customStyle="1" w:styleId="ColumbuscopyTegn">
    <w:name w:val="Columbus copy Tegn"/>
    <w:basedOn w:val="a5"/>
    <w:link w:val="Columbuscopy"/>
    <w:locked/>
    <w:rsid w:val="00903E57"/>
    <w:rPr>
      <w:rFonts w:ascii="Arial" w:eastAsiaTheme="minorHAnsi" w:hAnsi="Arial" w:cs="Arial"/>
      <w:color w:val="6D757B"/>
      <w:sz w:val="22"/>
      <w:szCs w:val="22"/>
      <w:lang w:eastAsia="en-US"/>
    </w:rPr>
  </w:style>
  <w:style w:type="paragraph" w:customStyle="1" w:styleId="Columbuscopy">
    <w:name w:val="Columbus copy"/>
    <w:basedOn w:val="a3"/>
    <w:link w:val="ColumbuscopyTegn"/>
    <w:qFormat/>
    <w:rsid w:val="00903E57"/>
    <w:pPr>
      <w:spacing w:before="0" w:after="200" w:line="276" w:lineRule="auto"/>
      <w:jc w:val="left"/>
    </w:pPr>
    <w:rPr>
      <w:rFonts w:eastAsiaTheme="minorHAnsi" w:cs="Arial"/>
      <w:color w:val="6D757B"/>
      <w:sz w:val="22"/>
      <w:szCs w:val="22"/>
      <w:lang w:eastAsia="en-US"/>
    </w:rPr>
  </w:style>
  <w:style w:type="character" w:styleId="afff8">
    <w:name w:val="Strong"/>
    <w:basedOn w:val="a5"/>
    <w:qFormat/>
    <w:rsid w:val="004D53CF"/>
    <w:rPr>
      <w:b/>
      <w:bCs/>
    </w:rPr>
  </w:style>
  <w:style w:type="character" w:styleId="afff9">
    <w:name w:val="Subtle Emphasis"/>
    <w:basedOn w:val="a5"/>
    <w:uiPriority w:val="19"/>
    <w:qFormat/>
    <w:rsid w:val="004D53CF"/>
    <w:rPr>
      <w:i/>
      <w:iCs/>
      <w:color w:val="808080" w:themeColor="text1" w:themeTint="7F"/>
    </w:rPr>
  </w:style>
  <w:style w:type="character" w:styleId="afffa">
    <w:name w:val="Emphasis"/>
    <w:basedOn w:val="a5"/>
    <w:qFormat/>
    <w:rsid w:val="001A746E"/>
    <w:rPr>
      <w:i/>
      <w:iCs/>
    </w:rPr>
  </w:style>
  <w:style w:type="character" w:customStyle="1" w:styleId="affb">
    <w:name w:val="Абзац списка Знак"/>
    <w:basedOn w:val="a5"/>
    <w:link w:val="affa"/>
    <w:uiPriority w:val="34"/>
    <w:locked/>
    <w:rsid w:val="00E6053C"/>
    <w:rPr>
      <w:rFonts w:ascii="Arial" w:hAnsi="Arial"/>
      <w:sz w:val="24"/>
    </w:rPr>
  </w:style>
  <w:style w:type="paragraph" w:styleId="afffb">
    <w:name w:val="Revision"/>
    <w:hidden/>
    <w:uiPriority w:val="99"/>
    <w:semiHidden/>
    <w:rsid w:val="009C32A3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49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6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0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9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5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8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4890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8956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93899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1568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4155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189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3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7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28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3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4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9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0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88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6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52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57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86289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0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8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832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0821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8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917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09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hkova.g\Documents\PRJ-8%202017-76%20&#1055;&#1072;&#1088;&#1090;&#1080;&#1086;&#1085;&#1085;&#1099;&#1081;%20&#1091;&#1095;&#1077;&#1090;\&#1044;&#1086;&#1088;&#1072;&#1073;&#1086;&#1090;&#1082;&#1080;%20ERP\&#1060;&#1044;%20&#1064;&#1072;&#1073;&#1083;&#1086;&#1085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E6B5D4F382214D4999F052D6830124A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0AC1E32-7336-408C-B7C0-4FB48B894A89}"/>
      </w:docPartPr>
      <w:docPartBody>
        <w:p w:rsidR="00667056" w:rsidRDefault="00997EDD">
          <w:pPr>
            <w:pStyle w:val="E6B5D4F382214D4999F052D6830124A3"/>
          </w:pPr>
          <w:r w:rsidRPr="0050659F">
            <w:rPr>
              <w:rStyle w:val="a3"/>
            </w:rPr>
            <w:t>[Название]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7EDD"/>
    <w:rsid w:val="00031FDE"/>
    <w:rsid w:val="00032116"/>
    <w:rsid w:val="00034ADF"/>
    <w:rsid w:val="00071B14"/>
    <w:rsid w:val="000A1C52"/>
    <w:rsid w:val="000F0DC0"/>
    <w:rsid w:val="00154D25"/>
    <w:rsid w:val="0016304D"/>
    <w:rsid w:val="00173395"/>
    <w:rsid w:val="001832DC"/>
    <w:rsid w:val="001850F8"/>
    <w:rsid w:val="001A373B"/>
    <w:rsid w:val="001D0851"/>
    <w:rsid w:val="001D0F93"/>
    <w:rsid w:val="002633D9"/>
    <w:rsid w:val="002875A9"/>
    <w:rsid w:val="002C37B7"/>
    <w:rsid w:val="002C6E44"/>
    <w:rsid w:val="00305020"/>
    <w:rsid w:val="00340C40"/>
    <w:rsid w:val="003513F2"/>
    <w:rsid w:val="00360CBB"/>
    <w:rsid w:val="003B27FD"/>
    <w:rsid w:val="003B6907"/>
    <w:rsid w:val="003D3838"/>
    <w:rsid w:val="003F73D7"/>
    <w:rsid w:val="00400E12"/>
    <w:rsid w:val="00412654"/>
    <w:rsid w:val="00424477"/>
    <w:rsid w:val="00437B41"/>
    <w:rsid w:val="004460BB"/>
    <w:rsid w:val="00471884"/>
    <w:rsid w:val="004B5EBA"/>
    <w:rsid w:val="004E7AD5"/>
    <w:rsid w:val="004F3A32"/>
    <w:rsid w:val="00502683"/>
    <w:rsid w:val="0052256A"/>
    <w:rsid w:val="005512BA"/>
    <w:rsid w:val="005656E9"/>
    <w:rsid w:val="00574170"/>
    <w:rsid w:val="0059384D"/>
    <w:rsid w:val="0060639C"/>
    <w:rsid w:val="00667056"/>
    <w:rsid w:val="006A34BB"/>
    <w:rsid w:val="006D4EA5"/>
    <w:rsid w:val="00712CC9"/>
    <w:rsid w:val="00727F94"/>
    <w:rsid w:val="00741FB7"/>
    <w:rsid w:val="00766B02"/>
    <w:rsid w:val="00783153"/>
    <w:rsid w:val="007C3451"/>
    <w:rsid w:val="00815B6F"/>
    <w:rsid w:val="00836CB6"/>
    <w:rsid w:val="00876354"/>
    <w:rsid w:val="008A48AC"/>
    <w:rsid w:val="008B1AA6"/>
    <w:rsid w:val="008E2D44"/>
    <w:rsid w:val="008F6FDE"/>
    <w:rsid w:val="00927196"/>
    <w:rsid w:val="00986182"/>
    <w:rsid w:val="00991270"/>
    <w:rsid w:val="00997EDD"/>
    <w:rsid w:val="009A5B67"/>
    <w:rsid w:val="009C71F6"/>
    <w:rsid w:val="00A34E41"/>
    <w:rsid w:val="00A44744"/>
    <w:rsid w:val="00A86EEB"/>
    <w:rsid w:val="00AD231A"/>
    <w:rsid w:val="00B64846"/>
    <w:rsid w:val="00BB3075"/>
    <w:rsid w:val="00BC4987"/>
    <w:rsid w:val="00C40680"/>
    <w:rsid w:val="00CA030F"/>
    <w:rsid w:val="00D003C9"/>
    <w:rsid w:val="00D211A9"/>
    <w:rsid w:val="00D73304"/>
    <w:rsid w:val="00D87502"/>
    <w:rsid w:val="00D93DF4"/>
    <w:rsid w:val="00DA094D"/>
    <w:rsid w:val="00DA6633"/>
    <w:rsid w:val="00DB0DC7"/>
    <w:rsid w:val="00DD4B3E"/>
    <w:rsid w:val="00DF035B"/>
    <w:rsid w:val="00E205EC"/>
    <w:rsid w:val="00E340BF"/>
    <w:rsid w:val="00E356AA"/>
    <w:rsid w:val="00E5077F"/>
    <w:rsid w:val="00E50C69"/>
    <w:rsid w:val="00E543D9"/>
    <w:rsid w:val="00F24369"/>
    <w:rsid w:val="00F2744B"/>
    <w:rsid w:val="00F27C4E"/>
    <w:rsid w:val="00F70DE5"/>
    <w:rsid w:val="00FA4706"/>
    <w:rsid w:val="00FA5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E6B5D4F382214D4999F052D6830124A3">
    <w:name w:val="E6B5D4F382214D4999F052D6830124A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AB01CDC2762245BE5C733DD0C1ACCD" ma:contentTypeVersion="0" ma:contentTypeDescription="Create a new document." ma:contentTypeScope="" ma:versionID="c092cfadda23d0b393d1ac8685c38201">
  <xsd:schema xmlns:xsd="http://www.w3.org/2001/XMLSchema" xmlns:p="http://schemas.microsoft.com/office/2006/metadata/properties" targetNamespace="http://schemas.microsoft.com/office/2006/metadata/properties" ma:root="true" ma:fieldsID="4aeb20c0e3442673af7ee107864587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>
  <b:Source>
    <b:Tag>ALK026FD001</b:Tag>
    <b:SourceType>Book</b:SourceType>
    <b:Guid>{73CCFBF4-4C58-4654-859C-0EC935739353}</b:Guid>
    <b:Title>ALK026-FD-001</b:Title>
    <b:RefOrder>1</b:RefOrder>
  </b:Source>
</b:Sources>
</file>

<file path=customXml/itemProps1.xml><?xml version="1.0" encoding="utf-8"?>
<ds:datastoreItem xmlns:ds="http://schemas.openxmlformats.org/officeDocument/2006/customXml" ds:itemID="{A27578E9-1729-4D70-95EE-A6755FA1791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4011FFF-3530-4136-819C-464F0EA30621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4ADDA060-EAFE-47C2-8DBC-AB7EF7B6D4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B65572E6-24E7-4F5F-B4BA-23AFBC771E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ФД Шаблон</Template>
  <TotalTime>856</TotalTime>
  <Pages>7</Pages>
  <Words>1936</Words>
  <Characters>11036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DAX-8729 Расчет характеристик размещения при импорте ВГХ из ПИМ</vt:lpstr>
    </vt:vector>
  </TitlesOfParts>
  <Company>HP Inc.</Company>
  <LinksUpToDate>false</LinksUpToDate>
  <CharactersWithSpaces>12947</CharactersWithSpaces>
  <SharedDoc>false</SharedDoc>
  <HLinks>
    <vt:vector size="72" baseType="variant">
      <vt:variant>
        <vt:i4>1507388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_Toc253499488</vt:lpwstr>
      </vt:variant>
      <vt:variant>
        <vt:i4>1507388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_Toc253499487</vt:lpwstr>
      </vt:variant>
      <vt:variant>
        <vt:i4>1507388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_Toc253499486</vt:lpwstr>
      </vt:variant>
      <vt:variant>
        <vt:i4>1507388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_Toc253499485</vt:lpwstr>
      </vt:variant>
      <vt:variant>
        <vt:i4>1507388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_Toc253499484</vt:lpwstr>
      </vt:variant>
      <vt:variant>
        <vt:i4>1507388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_Toc253499483</vt:lpwstr>
      </vt:variant>
      <vt:variant>
        <vt:i4>1507388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_Toc253499482</vt:lpwstr>
      </vt:variant>
      <vt:variant>
        <vt:i4>1507388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_Toc253499481</vt:lpwstr>
      </vt:variant>
      <vt:variant>
        <vt:i4>1507388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_Toc253499480</vt:lpwstr>
      </vt:variant>
      <vt:variant>
        <vt:i4>1572924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_Toc253499479</vt:lpwstr>
      </vt:variant>
      <vt:variant>
        <vt:i4>1572924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_Toc253499478</vt:lpwstr>
      </vt:variant>
      <vt:variant>
        <vt:i4>1572924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_Toc253499477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DAX-8729 Расчет характеристик размещения при импорте ВГХ из ПИМ</dc:title>
  <dc:creator>K.alyanykh</dc:creator>
  <cp:lastModifiedBy>Aleksey I Kuznetsov</cp:lastModifiedBy>
  <cp:revision>33</cp:revision>
  <cp:lastPrinted>2010-02-27T12:52:00Z</cp:lastPrinted>
  <dcterms:created xsi:type="dcterms:W3CDTF">2024-09-05T15:32:00Z</dcterms:created>
  <dcterms:modified xsi:type="dcterms:W3CDTF">2024-10-21T14:06:00Z</dcterms:modified>
</cp:coreProperties>
</file>