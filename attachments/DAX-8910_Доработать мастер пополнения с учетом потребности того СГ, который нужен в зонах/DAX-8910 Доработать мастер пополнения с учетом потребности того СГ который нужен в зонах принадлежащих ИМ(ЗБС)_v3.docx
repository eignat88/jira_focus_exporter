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1011CEC" w:rsidR="00A51049" w:rsidRPr="00FF5124" w:rsidRDefault="001E3064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86D98">
            <w:rPr>
              <w:rFonts w:cs="Times New Roman"/>
              <w:spacing w:val="-2"/>
              <w:kern w:val="36"/>
              <w:sz w:val="41"/>
              <w:szCs w:val="41"/>
            </w:rPr>
            <w:t>DAX-8910</w:t>
          </w:r>
          <w:r w:rsidR="00886D98" w:rsidRPr="00886D98">
            <w:rPr>
              <w:rFonts w:cs="Times New Roman"/>
              <w:spacing w:val="-2"/>
              <w:kern w:val="36"/>
              <w:sz w:val="41"/>
              <w:szCs w:val="41"/>
            </w:rPr>
            <w:t xml:space="preserve"> Доработать мастер пополнения с учетом потребности того СГ, который нужен в зонах принадлежащих ИМ(ЗБС)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9466EAF" w:rsidR="00662477" w:rsidRPr="00FF5124" w:rsidRDefault="00DD4F7B" w:rsidP="00886D98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5A3252"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.12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0809F743" w:rsidR="008F1D14" w:rsidRPr="00FF5124" w:rsidRDefault="00064A0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6C60311D" w:rsidR="008F1D14" w:rsidRPr="00FF5124" w:rsidRDefault="00064A0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изменений по замечаниям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6AED43F5" w:rsidR="008F1D14" w:rsidRPr="00FF5124" w:rsidRDefault="00064A0A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28.12.2024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78B5F4F2" w:rsidR="008F1D14" w:rsidRPr="00FF5124" w:rsidRDefault="00064A0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684DE7" w:rsidRPr="00FF5124" w14:paraId="52589705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C729E5" w14:textId="433D4184" w:rsidR="00684DE7" w:rsidRDefault="00684DE7" w:rsidP="00684DE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EF6A1" w14:textId="7177ED9C" w:rsidR="00684DE7" w:rsidRDefault="00684DE7" w:rsidP="00684DE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текста подсказки для нового поля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8606C" w14:textId="5109F856" w:rsidR="00684DE7" w:rsidRDefault="00684DE7" w:rsidP="00684DE7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7D239" w14:textId="3C6BB455" w:rsidR="00684DE7" w:rsidRDefault="00684DE7" w:rsidP="00684DE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13A5DF4" w:rsidR="00532450" w:rsidRPr="00FF5124" w:rsidRDefault="00886D98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Пополнение товаров</w:t>
      </w:r>
      <w:r w:rsidR="00DD4F7B">
        <w:rPr>
          <w:sz w:val="24"/>
          <w:szCs w:val="24"/>
        </w:rPr>
        <w:t>.</w:t>
      </w:r>
    </w:p>
    <w:p w14:paraId="620F4F88" w14:textId="6B8229A2" w:rsidR="009605FF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2792A576" w14:textId="1ED3AA4F" w:rsidR="002C7D05" w:rsidRPr="002C7D05" w:rsidRDefault="002C7D05" w:rsidP="007904D5">
      <w:pPr>
        <w:pStyle w:val="a4"/>
        <w:numPr>
          <w:ilvl w:val="1"/>
          <w:numId w:val="23"/>
        </w:numPr>
      </w:pPr>
      <w:r>
        <w:t xml:space="preserve">Добавить новые поля в таблицу </w:t>
      </w:r>
      <w:proofErr w:type="spellStart"/>
      <w:r w:rsidR="007904D5" w:rsidRPr="007904D5">
        <w:rPr>
          <w:b/>
        </w:rPr>
        <w:t>WMS_WMSAdvancedParameters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2C7D05" w:rsidRPr="00FF5124" w14:paraId="54AB7847" w14:textId="77777777" w:rsidTr="00336ADA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3FE262A1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AEE8E41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CD456A9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90D85C2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6D140AF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C37822" w:rsidRPr="002933F6" w14:paraId="46ADDC7F" w14:textId="77777777" w:rsidTr="00336ADA">
        <w:tc>
          <w:tcPr>
            <w:tcW w:w="2693" w:type="dxa"/>
          </w:tcPr>
          <w:p w14:paraId="51321BA0" w14:textId="394FE500" w:rsidR="00C37822" w:rsidRPr="005A3252" w:rsidRDefault="005A325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925E5">
              <w:rPr>
                <w:rFonts w:ascii="Times New Roman" w:hAnsi="Times New Roman"/>
                <w:b/>
                <w:i/>
                <w:sz w:val="22"/>
              </w:rPr>
              <w:t>Минимальный СГ по экспансии</w:t>
            </w:r>
            <w:r w:rsidR="00D925E5">
              <w:rPr>
                <w:rFonts w:ascii="Times New Roman" w:hAnsi="Times New Roman"/>
                <w:sz w:val="22"/>
              </w:rPr>
              <w:br/>
              <w:t>(</w:t>
            </w:r>
            <w:r w:rsidR="00D925E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925E5" w:rsidRPr="00D925E5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D925E5">
              <w:rPr>
                <w:rFonts w:ascii="Times New Roman" w:hAnsi="Times New Roman"/>
                <w:sz w:val="22"/>
                <w:lang w:val="en-US"/>
              </w:rPr>
              <w:t>MinDays</w:t>
            </w:r>
            <w:proofErr w:type="spellEnd"/>
            <w:r w:rsidR="00D925E5" w:rsidRPr="00D925E5">
              <w:rPr>
                <w:rFonts w:ascii="Times New Roman" w:hAnsi="Times New Roman"/>
                <w:sz w:val="22"/>
              </w:rPr>
              <w:t>4</w:t>
            </w:r>
            <w:r w:rsidR="00D925E5">
              <w:rPr>
                <w:rFonts w:ascii="Times New Roman" w:hAnsi="Times New Roman"/>
                <w:sz w:val="22"/>
                <w:lang w:val="en-US"/>
              </w:rPr>
              <w:t>Expansion</w:t>
            </w:r>
            <w:r w:rsidR="00D925E5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A5AAF2E" w14:textId="6FC82339" w:rsidR="00C37822" w:rsidRPr="007904D5" w:rsidRDefault="007904D5" w:rsidP="007904D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>Минимальный СГ для заказов экспансии</w:t>
            </w:r>
          </w:p>
        </w:tc>
        <w:tc>
          <w:tcPr>
            <w:tcW w:w="2268" w:type="dxa"/>
          </w:tcPr>
          <w:p w14:paraId="53FF3A52" w14:textId="2FF04D07" w:rsidR="00C37822" w:rsidRPr="00004B76" w:rsidRDefault="005A325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5A3252"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(4)</w:t>
            </w:r>
          </w:p>
        </w:tc>
        <w:tc>
          <w:tcPr>
            <w:tcW w:w="1701" w:type="dxa"/>
          </w:tcPr>
          <w:p w14:paraId="016D47FD" w14:textId="77777777" w:rsidR="00C37822" w:rsidRPr="009C5ACA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86F7379" w14:textId="77777777" w:rsidR="00C37822" w:rsidRPr="002933F6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32F83FFC" w14:textId="77777777" w:rsidTr="00336ADA">
        <w:tc>
          <w:tcPr>
            <w:tcW w:w="2693" w:type="dxa"/>
          </w:tcPr>
          <w:p w14:paraId="16F0DCE4" w14:textId="5E6B1735" w:rsidR="00C37822" w:rsidRPr="00D925E5" w:rsidRDefault="005A3252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Минимальный СГ по сети</w:t>
            </w:r>
            <w:r w:rsidR="00D925E5">
              <w:rPr>
                <w:rFonts w:ascii="Times New Roman" w:hAnsi="Times New Roman"/>
                <w:sz w:val="22"/>
              </w:rPr>
              <w:br/>
            </w:r>
            <w:r w:rsidR="00D925E5" w:rsidRPr="00D925E5">
              <w:rPr>
                <w:rFonts w:ascii="Times New Roman" w:hAnsi="Times New Roman"/>
                <w:sz w:val="22"/>
              </w:rPr>
              <w:t>(</w:t>
            </w:r>
            <w:r w:rsidR="00D925E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925E5" w:rsidRPr="00D925E5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D925E5">
              <w:rPr>
                <w:rFonts w:ascii="Times New Roman" w:hAnsi="Times New Roman"/>
                <w:sz w:val="22"/>
                <w:lang w:val="en-US"/>
              </w:rPr>
              <w:t>MinDays</w:t>
            </w:r>
            <w:proofErr w:type="spellEnd"/>
            <w:r w:rsidR="00D925E5" w:rsidRPr="00D925E5">
              <w:rPr>
                <w:rFonts w:ascii="Times New Roman" w:hAnsi="Times New Roman"/>
                <w:sz w:val="22"/>
              </w:rPr>
              <w:t>4</w:t>
            </w:r>
            <w:proofErr w:type="spellStart"/>
            <w:r w:rsidR="007904D5">
              <w:rPr>
                <w:rFonts w:ascii="Times New Roman" w:hAnsi="Times New Roman"/>
                <w:sz w:val="22"/>
                <w:lang w:val="en-US"/>
              </w:rPr>
              <w:t>Seti</w:t>
            </w:r>
            <w:proofErr w:type="spellEnd"/>
            <w:r w:rsidR="00D925E5" w:rsidRPr="00D925E5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3156C7C2" w14:textId="3D015DF0" w:rsidR="00C37822" w:rsidRPr="007904D5" w:rsidRDefault="007904D5" w:rsidP="007904D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>Минимальный СГ для заказов сети</w:t>
            </w:r>
          </w:p>
        </w:tc>
        <w:tc>
          <w:tcPr>
            <w:tcW w:w="2268" w:type="dxa"/>
          </w:tcPr>
          <w:p w14:paraId="693A2867" w14:textId="15A4FFC9" w:rsidR="00C37822" w:rsidRDefault="005A325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5A3252"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(4)</w:t>
            </w:r>
          </w:p>
        </w:tc>
        <w:tc>
          <w:tcPr>
            <w:tcW w:w="1701" w:type="dxa"/>
          </w:tcPr>
          <w:p w14:paraId="772CE9D5" w14:textId="23A1A39D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113783C" w14:textId="0B0E85E5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4C1BBDC2" w14:textId="77777777" w:rsidTr="00336ADA">
        <w:tc>
          <w:tcPr>
            <w:tcW w:w="2693" w:type="dxa"/>
          </w:tcPr>
          <w:p w14:paraId="19A999A4" w14:textId="65A91BC5" w:rsidR="00C37822" w:rsidRPr="007904D5" w:rsidRDefault="005A325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7904D5">
              <w:rPr>
                <w:rFonts w:ascii="Times New Roman" w:hAnsi="Times New Roman"/>
                <w:b/>
                <w:i/>
                <w:sz w:val="22"/>
              </w:rPr>
              <w:t>Минимальный СГ по ИМ</w:t>
            </w:r>
            <w:r w:rsidR="00D925E5">
              <w:rPr>
                <w:rFonts w:ascii="Times New Roman" w:hAnsi="Times New Roman"/>
                <w:sz w:val="22"/>
              </w:rPr>
              <w:br/>
            </w:r>
            <w:r w:rsidR="00D925E5" w:rsidRPr="007904D5">
              <w:rPr>
                <w:rFonts w:ascii="Times New Roman" w:hAnsi="Times New Roman"/>
                <w:sz w:val="22"/>
              </w:rPr>
              <w:t>(</w:t>
            </w:r>
            <w:r w:rsidR="00D925E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D925E5" w:rsidRPr="007904D5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7904D5">
              <w:rPr>
                <w:rFonts w:ascii="Times New Roman" w:hAnsi="Times New Roman"/>
                <w:sz w:val="22"/>
                <w:lang w:val="en-US"/>
              </w:rPr>
              <w:t>MinDays</w:t>
            </w:r>
            <w:proofErr w:type="spellEnd"/>
            <w:r w:rsidR="007904D5" w:rsidRPr="007904D5">
              <w:rPr>
                <w:rFonts w:ascii="Times New Roman" w:hAnsi="Times New Roman"/>
                <w:sz w:val="22"/>
              </w:rPr>
              <w:t>4</w:t>
            </w:r>
            <w:r w:rsidR="007904D5">
              <w:rPr>
                <w:rFonts w:ascii="Times New Roman" w:hAnsi="Times New Roman"/>
                <w:sz w:val="22"/>
                <w:lang w:val="en-US"/>
              </w:rPr>
              <w:t>IM</w:t>
            </w:r>
            <w:r w:rsidR="00D925E5" w:rsidRPr="007904D5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A77F04A" w14:textId="3E19E014" w:rsidR="00C37822" w:rsidRPr="007904D5" w:rsidRDefault="007904D5" w:rsidP="007904D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 xml:space="preserve">Минимальный СГ для заказов </w:t>
            </w:r>
            <w:r>
              <w:rPr>
                <w:rFonts w:ascii="Times New Roman" w:hAnsi="Times New Roman"/>
                <w:i/>
                <w:szCs w:val="24"/>
              </w:rPr>
              <w:t>ИМ</w:t>
            </w:r>
          </w:p>
        </w:tc>
        <w:tc>
          <w:tcPr>
            <w:tcW w:w="2268" w:type="dxa"/>
          </w:tcPr>
          <w:p w14:paraId="0649F3D8" w14:textId="7B0C31C5" w:rsidR="00C37822" w:rsidRPr="00C37822" w:rsidRDefault="005A325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5A3252"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(4)</w:t>
            </w:r>
          </w:p>
        </w:tc>
        <w:tc>
          <w:tcPr>
            <w:tcW w:w="1701" w:type="dxa"/>
          </w:tcPr>
          <w:p w14:paraId="5E1C5858" w14:textId="758222E5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0760EA0" w14:textId="1C81A1F5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5123156" w14:textId="445AF9FB" w:rsidR="00064A0A" w:rsidRPr="002C7D05" w:rsidRDefault="00064A0A" w:rsidP="00064A0A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064A0A">
        <w:rPr>
          <w:b/>
          <w:lang w:val="en-US"/>
        </w:rPr>
        <w:t>CustTable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064A0A" w:rsidRPr="00FF5124" w14:paraId="04AD7549" w14:textId="77777777" w:rsidTr="00A3722A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55FBADBF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3455BD1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6E03C31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371E06A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2BB40B0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064A0A" w:rsidRPr="002933F6" w14:paraId="133B9391" w14:textId="77777777" w:rsidTr="00A3722A">
        <w:tc>
          <w:tcPr>
            <w:tcW w:w="2693" w:type="dxa"/>
          </w:tcPr>
          <w:p w14:paraId="0D7920BA" w14:textId="6BDE7533" w:rsidR="00064A0A" w:rsidRPr="005A3252" w:rsidRDefault="00064A0A" w:rsidP="00064A0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925E5">
              <w:rPr>
                <w:rFonts w:ascii="Times New Roman" w:hAnsi="Times New Roman"/>
                <w:b/>
                <w:i/>
                <w:sz w:val="22"/>
              </w:rPr>
              <w:t>Минимальный СГ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925E5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MinExpDays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7AE943AD" w14:textId="27EA73FE" w:rsidR="00064A0A" w:rsidRPr="00064A0A" w:rsidRDefault="00064A0A" w:rsidP="00130D9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 xml:space="preserve">Минимальный СГ </w:t>
            </w:r>
            <w:r w:rsidR="00855F0C">
              <w:rPr>
                <w:rStyle w:val="af8"/>
              </w:rPr>
              <w:commentReference w:id="4"/>
            </w:r>
            <w:r w:rsidR="00130D95">
              <w:rPr>
                <w:rStyle w:val="af8"/>
              </w:rPr>
              <w:commentReference w:id="5"/>
            </w:r>
          </w:p>
        </w:tc>
        <w:tc>
          <w:tcPr>
            <w:tcW w:w="2268" w:type="dxa"/>
          </w:tcPr>
          <w:p w14:paraId="61D64852" w14:textId="272B1C9A" w:rsidR="00064A0A" w:rsidRPr="00004B76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74A15105" w14:textId="77777777" w:rsidR="00064A0A" w:rsidRPr="009C5ACA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BAE27D9" w14:textId="77777777" w:rsidR="00064A0A" w:rsidRPr="002933F6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4308BC37" w14:textId="321BF1A6" w:rsidR="00064A0A" w:rsidRPr="002C7D05" w:rsidRDefault="00064A0A" w:rsidP="00064A0A">
      <w:pPr>
        <w:pStyle w:val="a4"/>
        <w:ind w:left="804" w:firstLine="0"/>
      </w:pPr>
    </w:p>
    <w:p w14:paraId="69057848" w14:textId="06AAB0DD" w:rsidR="00BE5852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1"/>
      <w:r w:rsidRPr="00FF5124">
        <w:rPr>
          <w:rFonts w:cs="Times New Roman"/>
        </w:rPr>
        <w:t>Изменение интерфейса пользователей</w:t>
      </w:r>
      <w:bookmarkEnd w:id="6"/>
    </w:p>
    <w:p w14:paraId="09EAF68A" w14:textId="46A55D74" w:rsidR="00C32B8F" w:rsidRDefault="00C32B8F" w:rsidP="00004B76">
      <w:pPr>
        <w:pStyle w:val="a4"/>
        <w:numPr>
          <w:ilvl w:val="1"/>
          <w:numId w:val="23"/>
        </w:numPr>
      </w:pPr>
      <w:r>
        <w:t xml:space="preserve">Добавить </w:t>
      </w:r>
      <w:r w:rsidR="007904D5">
        <w:t>новые поля на форму</w:t>
      </w:r>
      <w:r>
        <w:t xml:space="preserve"> </w:t>
      </w:r>
      <w:r w:rsidR="007904D5">
        <w:rPr>
          <w:b/>
        </w:rPr>
        <w:t>Параметры управления складом</w:t>
      </w:r>
      <w:r>
        <w:t xml:space="preserve"> (</w:t>
      </w:r>
      <w:r w:rsidRPr="000C1931">
        <w:rPr>
          <w:b/>
        </w:rPr>
        <w:t xml:space="preserve">Управление запасами \ </w:t>
      </w:r>
      <w:r w:rsidR="007904D5">
        <w:rPr>
          <w:b/>
        </w:rPr>
        <w:t>Настройка \ Управление складом \ Параметры управления складом \ закладка Управление складом \ группа полей Пополнение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701"/>
        <w:gridCol w:w="1701"/>
        <w:gridCol w:w="3119"/>
      </w:tblGrid>
      <w:tr w:rsidR="00C32B8F" w:rsidRPr="00FF5124" w14:paraId="54A93F09" w14:textId="77777777" w:rsidTr="00C32B8F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600D258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lastRenderedPageBreak/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8923503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089306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FFD2C57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E9AD34E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7904D5" w:rsidRPr="00AC73EA" w14:paraId="378C4C83" w14:textId="77777777" w:rsidTr="00C32B8F">
        <w:tc>
          <w:tcPr>
            <w:tcW w:w="1843" w:type="dxa"/>
          </w:tcPr>
          <w:p w14:paraId="7BE42517" w14:textId="11E0B5B9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D925E5">
              <w:rPr>
                <w:rFonts w:ascii="Times New Roman" w:hAnsi="Times New Roman"/>
                <w:b/>
                <w:i/>
                <w:sz w:val="22"/>
              </w:rPr>
              <w:t>Минимальный СГ по экспансии</w:t>
            </w:r>
          </w:p>
        </w:tc>
        <w:tc>
          <w:tcPr>
            <w:tcW w:w="1842" w:type="dxa"/>
          </w:tcPr>
          <w:p w14:paraId="7A6FE7FA" w14:textId="21C9C05B" w:rsidR="007904D5" w:rsidRPr="009C2D92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>Минимальный СГ для заказов экспансии</w:t>
            </w:r>
          </w:p>
        </w:tc>
        <w:tc>
          <w:tcPr>
            <w:tcW w:w="1701" w:type="dxa"/>
          </w:tcPr>
          <w:p w14:paraId="32234F24" w14:textId="47B5C890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0F9FF285" w14:textId="74920545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06279503" w14:textId="31E95890" w:rsidR="007904D5" w:rsidRPr="00AC73EA" w:rsidRDefault="007904D5" w:rsidP="007904D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04D5">
              <w:rPr>
                <w:rFonts w:ascii="Times New Roman" w:hAnsi="Times New Roman"/>
                <w:sz w:val="22"/>
              </w:rPr>
              <w:t>WMS_WMSAdvancedParameters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925E5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MinDays</w:t>
            </w:r>
            <w:proofErr w:type="spellEnd"/>
            <w:r w:rsidRPr="00D925E5">
              <w:rPr>
                <w:rFonts w:ascii="Times New Roman" w:hAnsi="Times New Roman"/>
                <w:sz w:val="22"/>
              </w:rPr>
              <w:t>4</w:t>
            </w:r>
            <w:r>
              <w:rPr>
                <w:rFonts w:ascii="Times New Roman" w:hAnsi="Times New Roman"/>
                <w:sz w:val="22"/>
                <w:lang w:val="en-US"/>
              </w:rPr>
              <w:t>Expansion</w:t>
            </w:r>
          </w:p>
        </w:tc>
      </w:tr>
      <w:tr w:rsidR="007904D5" w:rsidRPr="00AC73EA" w14:paraId="5B27AA33" w14:textId="77777777" w:rsidTr="00C32B8F">
        <w:tc>
          <w:tcPr>
            <w:tcW w:w="1843" w:type="dxa"/>
          </w:tcPr>
          <w:p w14:paraId="594D8053" w14:textId="61D94596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Минимальный СГ по сети</w:t>
            </w:r>
          </w:p>
        </w:tc>
        <w:tc>
          <w:tcPr>
            <w:tcW w:w="1842" w:type="dxa"/>
          </w:tcPr>
          <w:p w14:paraId="0D40CAD2" w14:textId="53E5248C" w:rsidR="007904D5" w:rsidRPr="009C2D92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>Минимальный СГ для заказов сети</w:t>
            </w:r>
          </w:p>
        </w:tc>
        <w:tc>
          <w:tcPr>
            <w:tcW w:w="1701" w:type="dxa"/>
          </w:tcPr>
          <w:p w14:paraId="09B18587" w14:textId="26124B35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7A5C3819" w14:textId="20D7AA19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3EE10FCB" w14:textId="358A2599" w:rsidR="007904D5" w:rsidRPr="00AC73EA" w:rsidRDefault="007904D5" w:rsidP="007904D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04D5">
              <w:rPr>
                <w:rFonts w:ascii="Times New Roman" w:hAnsi="Times New Roman"/>
                <w:sz w:val="22"/>
              </w:rPr>
              <w:t>WMS_WMSAdvancedParameters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925E5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MinDays</w:t>
            </w:r>
            <w:proofErr w:type="spellEnd"/>
            <w:r w:rsidRPr="00D925E5">
              <w:rPr>
                <w:rFonts w:ascii="Times New Roman" w:hAnsi="Times New Roman"/>
                <w:sz w:val="22"/>
              </w:rPr>
              <w:t>4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Seti</w:t>
            </w:r>
            <w:proofErr w:type="spellEnd"/>
          </w:p>
        </w:tc>
      </w:tr>
      <w:tr w:rsidR="007904D5" w:rsidRPr="00AC73EA" w14:paraId="78D1E75C" w14:textId="77777777" w:rsidTr="00C32B8F">
        <w:tc>
          <w:tcPr>
            <w:tcW w:w="1843" w:type="dxa"/>
          </w:tcPr>
          <w:p w14:paraId="476D765A" w14:textId="7982A1DD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7904D5">
              <w:rPr>
                <w:rFonts w:ascii="Times New Roman" w:hAnsi="Times New Roman"/>
                <w:b/>
                <w:i/>
                <w:sz w:val="22"/>
              </w:rPr>
              <w:t>Минимальный СГ по ИМ</w:t>
            </w:r>
          </w:p>
        </w:tc>
        <w:tc>
          <w:tcPr>
            <w:tcW w:w="1842" w:type="dxa"/>
          </w:tcPr>
          <w:p w14:paraId="4D622A58" w14:textId="18B7DF43" w:rsidR="007904D5" w:rsidRPr="009C2D92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 xml:space="preserve">Минимальный СГ для заказов </w:t>
            </w:r>
            <w:r>
              <w:rPr>
                <w:rFonts w:ascii="Times New Roman" w:hAnsi="Times New Roman"/>
                <w:i/>
                <w:szCs w:val="24"/>
              </w:rPr>
              <w:t>ИМ</w:t>
            </w:r>
          </w:p>
        </w:tc>
        <w:tc>
          <w:tcPr>
            <w:tcW w:w="1701" w:type="dxa"/>
          </w:tcPr>
          <w:p w14:paraId="49FF4F08" w14:textId="2AEB76CB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6287B04F" w14:textId="5C62EBF2" w:rsidR="007904D5" w:rsidRPr="002933F6" w:rsidRDefault="007904D5" w:rsidP="007904D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0A83AEB4" w14:textId="5AD34120" w:rsidR="007904D5" w:rsidRPr="00AC73EA" w:rsidRDefault="007904D5" w:rsidP="007904D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7904D5">
              <w:rPr>
                <w:rFonts w:ascii="Times New Roman" w:hAnsi="Times New Roman"/>
                <w:sz w:val="22"/>
              </w:rPr>
              <w:t>WMS_WMSAdvancedParameters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7904D5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MinDays</w:t>
            </w:r>
            <w:proofErr w:type="spellEnd"/>
            <w:r w:rsidRPr="007904D5">
              <w:rPr>
                <w:rFonts w:ascii="Times New Roman" w:hAnsi="Times New Roman"/>
                <w:sz w:val="22"/>
              </w:rPr>
              <w:t>4</w:t>
            </w:r>
            <w:r>
              <w:rPr>
                <w:rFonts w:ascii="Times New Roman" w:hAnsi="Times New Roman"/>
                <w:sz w:val="22"/>
                <w:lang w:val="en-US"/>
              </w:rPr>
              <w:t>IM</w:t>
            </w:r>
          </w:p>
        </w:tc>
      </w:tr>
    </w:tbl>
    <w:p w14:paraId="5E42EE4F" w14:textId="232F804A" w:rsidR="00C32B8F" w:rsidRDefault="007904D5" w:rsidP="007904D5">
      <w:pPr>
        <w:pStyle w:val="a4"/>
        <w:ind w:firstLine="284"/>
      </w:pPr>
      <w:r>
        <w:rPr>
          <w:noProof/>
        </w:rPr>
        <w:drawing>
          <wp:inline distT="0" distB="0" distL="0" distR="0" wp14:anchorId="2E45B810" wp14:editId="6E8D19F0">
            <wp:extent cx="6454140" cy="3085234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722" cy="308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30C" w14:textId="2363C761" w:rsidR="00064A0A" w:rsidRDefault="00064A0A" w:rsidP="00335F95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064A0A">
        <w:rPr>
          <w:b/>
        </w:rPr>
        <w:t>Клиенты</w:t>
      </w:r>
      <w:r w:rsidR="00335F95">
        <w:t xml:space="preserve">, на горизонтальную закладку </w:t>
      </w:r>
      <w:r w:rsidR="00335F95" w:rsidRPr="00335F95">
        <w:rPr>
          <w:b/>
        </w:rPr>
        <w:t>Разное</w:t>
      </w:r>
      <w:r w:rsidR="00335F95">
        <w:t xml:space="preserve">, в группу полей </w:t>
      </w:r>
      <w:r w:rsidR="00335F95" w:rsidRPr="00335F95">
        <w:rPr>
          <w:b/>
        </w:rPr>
        <w:t>Клиент</w:t>
      </w:r>
      <w:r w:rsidR="00335F95">
        <w:t xml:space="preserve">, под поле </w:t>
      </w:r>
      <w:r w:rsidR="00335F95" w:rsidRPr="00335F95">
        <w:rPr>
          <w:b/>
          <w:i/>
        </w:rPr>
        <w:t xml:space="preserve">Сдвиг отгрузки по графику дней </w:t>
      </w:r>
      <w:r w:rsidR="00335F95" w:rsidRPr="00335F95">
        <w:t>(</w:t>
      </w:r>
      <w:proofErr w:type="spellStart"/>
      <w:r w:rsidR="00335F95" w:rsidRPr="00335F95">
        <w:t>CustTable</w:t>
      </w:r>
      <w:proofErr w:type="spellEnd"/>
      <w:proofErr w:type="gramStart"/>
      <w:r w:rsidR="00335F95" w:rsidRPr="00335F95">
        <w:t>).</w:t>
      </w:r>
      <w:proofErr w:type="spellStart"/>
      <w:r w:rsidR="00335F95" w:rsidRPr="00335F95">
        <w:t>WMS</w:t>
      </w:r>
      <w:proofErr w:type="gramEnd"/>
      <w:r w:rsidR="00335F95" w:rsidRPr="00335F95">
        <w:t>_ShiftShipme</w:t>
      </w:r>
      <w:proofErr w:type="spellEnd"/>
      <w:r w:rsidR="00335F95"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701"/>
        <w:gridCol w:w="1701"/>
        <w:gridCol w:w="3119"/>
      </w:tblGrid>
      <w:tr w:rsidR="00064A0A" w:rsidRPr="00FF5124" w14:paraId="1455DBE5" w14:textId="77777777" w:rsidTr="00A3722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13C52AE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23CCBE1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1665B71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ECEDCAF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40F50F39" w14:textId="77777777" w:rsidR="00064A0A" w:rsidRPr="00FF5124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064A0A" w:rsidRPr="00AC73EA" w14:paraId="55C65DE0" w14:textId="77777777" w:rsidTr="00A3722A">
        <w:tc>
          <w:tcPr>
            <w:tcW w:w="1843" w:type="dxa"/>
          </w:tcPr>
          <w:p w14:paraId="3CE1A008" w14:textId="26A41C32" w:rsidR="00064A0A" w:rsidRPr="002933F6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D925E5">
              <w:rPr>
                <w:rFonts w:ascii="Times New Roman" w:hAnsi="Times New Roman"/>
                <w:b/>
                <w:i/>
                <w:sz w:val="22"/>
              </w:rPr>
              <w:t>Минимальный СГ</w:t>
            </w:r>
            <w:r w:rsidR="00DB63F8">
              <w:rPr>
                <w:rFonts w:ascii="Times New Roman" w:hAnsi="Times New Roman"/>
                <w:b/>
                <w:i/>
                <w:sz w:val="22"/>
              </w:rPr>
              <w:t xml:space="preserve"> для пополнения</w:t>
            </w:r>
          </w:p>
        </w:tc>
        <w:tc>
          <w:tcPr>
            <w:tcW w:w="1842" w:type="dxa"/>
          </w:tcPr>
          <w:p w14:paraId="36C52374" w14:textId="2FEE3B30" w:rsidR="00064A0A" w:rsidRPr="009C2D92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904D5">
              <w:rPr>
                <w:rFonts w:ascii="Times New Roman" w:hAnsi="Times New Roman"/>
                <w:i/>
                <w:szCs w:val="24"/>
              </w:rPr>
              <w:t>Минимальный СГ</w:t>
            </w:r>
          </w:p>
        </w:tc>
        <w:tc>
          <w:tcPr>
            <w:tcW w:w="1701" w:type="dxa"/>
          </w:tcPr>
          <w:p w14:paraId="43EDFD18" w14:textId="77777777" w:rsidR="00064A0A" w:rsidRPr="002933F6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</w:t>
            </w:r>
            <w:bookmarkStart w:id="7" w:name="_GoBack"/>
            <w:bookmarkEnd w:id="7"/>
            <w:r>
              <w:rPr>
                <w:rFonts w:ascii="Times New Roman" w:hAnsi="Times New Roman"/>
                <w:sz w:val="22"/>
              </w:rPr>
              <w:t>а</w:t>
            </w:r>
          </w:p>
        </w:tc>
        <w:tc>
          <w:tcPr>
            <w:tcW w:w="1701" w:type="dxa"/>
          </w:tcPr>
          <w:p w14:paraId="1C136766" w14:textId="77777777" w:rsidR="00064A0A" w:rsidRPr="002933F6" w:rsidRDefault="00064A0A" w:rsidP="00A3722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2F727A30" w14:textId="5C92D4E7" w:rsidR="00064A0A" w:rsidRPr="00AC73EA" w:rsidRDefault="00064A0A" w:rsidP="00064A0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064A0A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064A0A">
              <w:rPr>
                <w:rFonts w:ascii="Times New Roman" w:hAnsi="Times New Roman"/>
                <w:sz w:val="22"/>
              </w:rPr>
              <w:t>CustTable</w:t>
            </w:r>
            <w:proofErr w:type="spellEnd"/>
            <w:r w:rsidRPr="00064A0A">
              <w:rPr>
                <w:rFonts w:ascii="Times New Roman" w:hAnsi="Times New Roman"/>
                <w:sz w:val="22"/>
              </w:rPr>
              <w:t>).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D925E5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MinExpDays</w:t>
            </w:r>
            <w:proofErr w:type="spellEnd"/>
          </w:p>
        </w:tc>
      </w:tr>
    </w:tbl>
    <w:p w14:paraId="58BC2702" w14:textId="0DBAE37C" w:rsidR="00064A0A" w:rsidRDefault="00064A0A" w:rsidP="00064A0A">
      <w:pPr>
        <w:pStyle w:val="a4"/>
        <w:ind w:left="284" w:firstLine="0"/>
      </w:pPr>
      <w:r>
        <w:rPr>
          <w:noProof/>
        </w:rPr>
        <w:lastRenderedPageBreak/>
        <w:drawing>
          <wp:inline distT="0" distB="0" distL="0" distR="0" wp14:anchorId="73537BF6" wp14:editId="39218F30">
            <wp:extent cx="6645910" cy="302260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B6C1" w14:textId="77777777" w:rsidR="008E7B67" w:rsidRPr="00064A0A" w:rsidRDefault="008E7B67" w:rsidP="00064A0A">
      <w:pPr>
        <w:pStyle w:val="a4"/>
        <w:ind w:left="284" w:firstLine="0"/>
      </w:pPr>
    </w:p>
    <w:p w14:paraId="5B191894" w14:textId="7FCF23AE" w:rsidR="00895E2C" w:rsidRPr="00290D24" w:rsidRDefault="008457D5" w:rsidP="00AC4D83">
      <w:pPr>
        <w:pStyle w:val="10"/>
        <w:numPr>
          <w:ilvl w:val="0"/>
          <w:numId w:val="23"/>
        </w:numPr>
        <w:rPr>
          <w:rFonts w:cs="Times New Roman"/>
        </w:rPr>
      </w:pPr>
      <w:bookmarkStart w:id="8" w:name="_Toc309597746"/>
      <w:r w:rsidRPr="00290D24">
        <w:rPr>
          <w:rFonts w:cs="Times New Roman"/>
        </w:rPr>
        <w:t>Алгоритмы</w:t>
      </w:r>
      <w:bookmarkStart w:id="9" w:name="_Toc309597747"/>
      <w:bookmarkEnd w:id="8"/>
    </w:p>
    <w:p w14:paraId="65DE3911" w14:textId="11DA49CC" w:rsidR="00A43F52" w:rsidRDefault="00A43F52" w:rsidP="00FC28BA">
      <w:pPr>
        <w:pStyle w:val="a4"/>
        <w:numPr>
          <w:ilvl w:val="1"/>
          <w:numId w:val="23"/>
        </w:numPr>
      </w:pPr>
      <w:r>
        <w:t xml:space="preserve">Добавить новые проверки в мастер пополнения товара и создание пополнения через загрузку из файла </w:t>
      </w:r>
      <w:r>
        <w:rPr>
          <w:lang w:val="en-US"/>
        </w:rPr>
        <w:t>MS</w:t>
      </w:r>
      <w:r w:rsidRPr="00A43F52">
        <w:t xml:space="preserve"> </w:t>
      </w:r>
      <w:r>
        <w:rPr>
          <w:lang w:val="en-US"/>
        </w:rPr>
        <w:t>Excel</w:t>
      </w:r>
      <w:r>
        <w:t xml:space="preserve"> (см. п. 7</w:t>
      </w:r>
      <w:r w:rsidR="00526F3E">
        <w:t>.</w:t>
      </w:r>
      <w:r>
        <w:t xml:space="preserve"> Размещение в системе):</w:t>
      </w:r>
    </w:p>
    <w:p w14:paraId="0ED0DC4E" w14:textId="4C775C7F" w:rsidR="00443340" w:rsidRDefault="00A43F52" w:rsidP="00A43F52">
      <w:pPr>
        <w:pStyle w:val="a4"/>
        <w:numPr>
          <w:ilvl w:val="2"/>
          <w:numId w:val="23"/>
        </w:numPr>
      </w:pPr>
      <w:r>
        <w:t xml:space="preserve">Если на заявке заказа на продажу в поле </w:t>
      </w:r>
      <w:r w:rsidRPr="00443340">
        <w:rPr>
          <w:b/>
          <w:i/>
        </w:rPr>
        <w:t>Экспансия</w:t>
      </w:r>
      <w:r>
        <w:t xml:space="preserve"> (</w:t>
      </w:r>
      <w:proofErr w:type="spellStart"/>
      <w:r w:rsidRPr="00A43F52">
        <w:t>LFL_RequestTable</w:t>
      </w:r>
      <w:proofErr w:type="spellEnd"/>
      <w:r>
        <w:t>).</w:t>
      </w:r>
      <w:proofErr w:type="spellStart"/>
      <w:r w:rsidRPr="00A43F52">
        <w:t>Expansion</w:t>
      </w:r>
      <w:proofErr w:type="spellEnd"/>
      <w:r>
        <w:t xml:space="preserve"> установлено значение «</w:t>
      </w:r>
      <w:r w:rsidRPr="00443340">
        <w:rPr>
          <w:i/>
        </w:rPr>
        <w:t>Да</w:t>
      </w:r>
      <w:r>
        <w:t xml:space="preserve">», то система, при работе мастера пополнения должна отбирать только тот товар, у которого срок годности на партии в поле </w:t>
      </w:r>
      <w:r w:rsidRPr="00A43F52">
        <w:rPr>
          <w:b/>
          <w:i/>
        </w:rPr>
        <w:t>Окончание срока годности</w:t>
      </w:r>
      <w:r>
        <w:t xml:space="preserve"> </w:t>
      </w:r>
      <w:r w:rsidRPr="00A43F52">
        <w:t>(</w:t>
      </w:r>
      <w:proofErr w:type="spellStart"/>
      <w:r w:rsidRPr="00A43F52">
        <w:t>InventBatch</w:t>
      </w:r>
      <w:proofErr w:type="spellEnd"/>
      <w:r w:rsidRPr="00A43F52">
        <w:t>).</w:t>
      </w:r>
      <w:proofErr w:type="spellStart"/>
      <w:r w:rsidRPr="00A43F52">
        <w:t>expDate</w:t>
      </w:r>
      <w:proofErr w:type="spellEnd"/>
      <w:r>
        <w:t xml:space="preserve"> превышает</w:t>
      </w:r>
      <w:r w:rsidR="00443340">
        <w:t xml:space="preserve"> или равно количеству</w:t>
      </w:r>
      <w:r>
        <w:t xml:space="preserve"> дней, которое указано в поле </w:t>
      </w:r>
      <w:r w:rsidRPr="00D925E5">
        <w:rPr>
          <w:b/>
          <w:i/>
        </w:rPr>
        <w:t>Минимальный СГ по экспансии</w:t>
      </w:r>
      <w:r w:rsidRPr="00A43F52">
        <w:t xml:space="preserve"> (</w:t>
      </w:r>
      <w:proofErr w:type="spellStart"/>
      <w:r w:rsidRPr="00A43F52">
        <w:t>WMS_WMSAdvancedParameters</w:t>
      </w:r>
      <w:proofErr w:type="spellEnd"/>
      <w:r w:rsidRPr="00A43F52">
        <w:t>).WMS_MinDays4Expansion</w:t>
      </w:r>
      <w:r>
        <w:t xml:space="preserve"> </w:t>
      </w:r>
      <w:r w:rsidR="00443340">
        <w:t xml:space="preserve">(см. п. 3.1.) </w:t>
      </w:r>
      <w:r>
        <w:t xml:space="preserve">от даты, которая указана в поле </w:t>
      </w:r>
      <w:r w:rsidRPr="00443340">
        <w:rPr>
          <w:b/>
          <w:i/>
        </w:rPr>
        <w:t>Дата отгрузки</w:t>
      </w:r>
      <w:r>
        <w:t xml:space="preserve"> </w:t>
      </w:r>
      <w:r w:rsidRPr="00A43F52">
        <w:t>(</w:t>
      </w:r>
      <w:proofErr w:type="spellStart"/>
      <w:r w:rsidRPr="00A43F52">
        <w:t>RequestTable</w:t>
      </w:r>
      <w:proofErr w:type="spellEnd"/>
      <w:r w:rsidRPr="00A43F52">
        <w:t>).</w:t>
      </w:r>
      <w:proofErr w:type="spellStart"/>
      <w:r w:rsidRPr="00A43F52">
        <w:t>ShippingDate</w:t>
      </w:r>
      <w:proofErr w:type="spellEnd"/>
      <w:r w:rsidR="00443340">
        <w:t xml:space="preserve"> на форме </w:t>
      </w:r>
      <w:r w:rsidR="00443340" w:rsidRPr="00443340">
        <w:rPr>
          <w:b/>
        </w:rPr>
        <w:t>Заявки</w:t>
      </w:r>
      <w:r w:rsidR="00443340">
        <w:t xml:space="preserve"> (см. п. 7.1.);</w:t>
      </w:r>
    </w:p>
    <w:p w14:paraId="31F9088C" w14:textId="77777777" w:rsidR="00526F3E" w:rsidRDefault="00443340" w:rsidP="00443340">
      <w:pPr>
        <w:pStyle w:val="a4"/>
        <w:numPr>
          <w:ilvl w:val="2"/>
          <w:numId w:val="23"/>
        </w:numPr>
      </w:pPr>
      <w:r>
        <w:t xml:space="preserve">Если в заявке заказа на продажу в поле </w:t>
      </w:r>
      <w:r w:rsidRPr="00443340">
        <w:rPr>
          <w:b/>
          <w:i/>
        </w:rPr>
        <w:t>Вид заявки</w:t>
      </w:r>
      <w:r>
        <w:t xml:space="preserve"> (</w:t>
      </w:r>
      <w:proofErr w:type="spellStart"/>
      <w:r w:rsidRPr="00A43F52">
        <w:t>LFL_RequestTable</w:t>
      </w:r>
      <w:proofErr w:type="spellEnd"/>
      <w:r>
        <w:t>).</w:t>
      </w:r>
      <w:r w:rsidRPr="00443340">
        <w:t>VID_DOC</w:t>
      </w:r>
      <w:r>
        <w:t xml:space="preserve"> установлено значение «</w:t>
      </w:r>
      <w:proofErr w:type="spellStart"/>
      <w:r w:rsidRPr="00443340">
        <w:rPr>
          <w:i/>
        </w:rPr>
        <w:t>ЗаказИМ</w:t>
      </w:r>
      <w:proofErr w:type="spellEnd"/>
      <w:r>
        <w:t xml:space="preserve">» и в заказе на продажу в поле </w:t>
      </w:r>
      <w:r w:rsidRPr="00443340">
        <w:rPr>
          <w:b/>
          <w:i/>
        </w:rPr>
        <w:t>Счет клиента</w:t>
      </w:r>
      <w:r>
        <w:t xml:space="preserve"> (</w:t>
      </w:r>
      <w:proofErr w:type="spellStart"/>
      <w:r w:rsidRPr="00443340">
        <w:t>SalesTable</w:t>
      </w:r>
      <w:proofErr w:type="spellEnd"/>
      <w:r>
        <w:t>).</w:t>
      </w:r>
      <w:proofErr w:type="spellStart"/>
      <w:r w:rsidRPr="00443340">
        <w:t>CustAccount</w:t>
      </w:r>
      <w:proofErr w:type="spellEnd"/>
      <w:r>
        <w:t xml:space="preserve"> установлено значение «</w:t>
      </w:r>
      <w:proofErr w:type="spellStart"/>
      <w:r w:rsidRPr="00443340">
        <w:rPr>
          <w:i/>
        </w:rPr>
        <w:t>ПокупательИМ</w:t>
      </w:r>
      <w:proofErr w:type="spellEnd"/>
      <w:r>
        <w:t>», то система, при работе мастера пополнения должна отбирать только тот товар, у которого срок годности на партии в поле</w:t>
      </w:r>
      <w:r w:rsidRPr="00443340">
        <w:rPr>
          <w:b/>
          <w:i/>
        </w:rPr>
        <w:t xml:space="preserve"> </w:t>
      </w:r>
      <w:r w:rsidRPr="00A43F52">
        <w:rPr>
          <w:b/>
          <w:i/>
        </w:rPr>
        <w:t>Окончание срока годности</w:t>
      </w:r>
      <w:r>
        <w:t xml:space="preserve"> </w:t>
      </w:r>
      <w:r w:rsidRPr="00A43F52">
        <w:t>(</w:t>
      </w:r>
      <w:proofErr w:type="spellStart"/>
      <w:r w:rsidRPr="00A43F52">
        <w:t>InventBatch</w:t>
      </w:r>
      <w:proofErr w:type="spellEnd"/>
      <w:r w:rsidRPr="00A43F52">
        <w:t>).</w:t>
      </w:r>
      <w:proofErr w:type="spellStart"/>
      <w:r w:rsidRPr="00A43F52">
        <w:t>expDate</w:t>
      </w:r>
      <w:proofErr w:type="spellEnd"/>
      <w:r>
        <w:t xml:space="preserve"> превышает или равно количеству дней, которое указано в поле </w:t>
      </w:r>
      <w:r w:rsidRPr="007904D5">
        <w:rPr>
          <w:b/>
          <w:i/>
        </w:rPr>
        <w:t>Минимальный СГ по ИМ</w:t>
      </w:r>
      <w:r>
        <w:t xml:space="preserve"> (</w:t>
      </w:r>
      <w:proofErr w:type="spellStart"/>
      <w:r w:rsidRPr="007904D5">
        <w:t>WMS_WMSAdvancedParameters</w:t>
      </w:r>
      <w:proofErr w:type="spellEnd"/>
      <w:r>
        <w:t>).</w:t>
      </w:r>
      <w:r>
        <w:rPr>
          <w:lang w:val="en-US"/>
        </w:rPr>
        <w:t>WMS</w:t>
      </w:r>
      <w:r w:rsidRPr="007904D5">
        <w:t>_</w:t>
      </w:r>
      <w:proofErr w:type="spellStart"/>
      <w:r>
        <w:rPr>
          <w:lang w:val="en-US"/>
        </w:rPr>
        <w:t>MinDays</w:t>
      </w:r>
      <w:proofErr w:type="spellEnd"/>
      <w:r w:rsidRPr="007904D5">
        <w:t>4</w:t>
      </w:r>
      <w:r>
        <w:rPr>
          <w:lang w:val="en-US"/>
        </w:rPr>
        <w:t>IM</w:t>
      </w:r>
      <w:r w:rsidR="00526F3E">
        <w:t xml:space="preserve"> (см. п. 3.1.) от даты, которая указана в поле </w:t>
      </w:r>
      <w:r w:rsidR="00526F3E" w:rsidRPr="00443340">
        <w:rPr>
          <w:b/>
          <w:i/>
        </w:rPr>
        <w:t>Дата отгрузки</w:t>
      </w:r>
      <w:r w:rsidR="00526F3E">
        <w:t xml:space="preserve"> </w:t>
      </w:r>
      <w:r w:rsidR="00526F3E" w:rsidRPr="00A43F52">
        <w:t>(</w:t>
      </w:r>
      <w:proofErr w:type="spellStart"/>
      <w:r w:rsidR="00526F3E" w:rsidRPr="00A43F52">
        <w:t>RequestTable</w:t>
      </w:r>
      <w:proofErr w:type="spellEnd"/>
      <w:r w:rsidR="00526F3E" w:rsidRPr="00A43F52">
        <w:t>).</w:t>
      </w:r>
      <w:proofErr w:type="spellStart"/>
      <w:r w:rsidR="00526F3E" w:rsidRPr="00A43F52">
        <w:t>ShippingDate</w:t>
      </w:r>
      <w:proofErr w:type="spellEnd"/>
      <w:r w:rsidR="00526F3E">
        <w:t xml:space="preserve"> на форме </w:t>
      </w:r>
      <w:r w:rsidR="00526F3E" w:rsidRPr="00443340">
        <w:rPr>
          <w:b/>
        </w:rPr>
        <w:t>Заявки</w:t>
      </w:r>
      <w:r w:rsidR="00526F3E">
        <w:t xml:space="preserve"> (см. п. 7.1.);</w:t>
      </w:r>
    </w:p>
    <w:p w14:paraId="55E95882" w14:textId="44188E46" w:rsidR="00526F3E" w:rsidRDefault="00526F3E" w:rsidP="00526F3E">
      <w:pPr>
        <w:pStyle w:val="a4"/>
        <w:numPr>
          <w:ilvl w:val="2"/>
          <w:numId w:val="23"/>
        </w:numPr>
      </w:pPr>
      <w:r>
        <w:t xml:space="preserve">Если в заявке заказа на продажу в поле </w:t>
      </w:r>
      <w:r w:rsidRPr="00526F3E">
        <w:rPr>
          <w:b/>
          <w:i/>
        </w:rPr>
        <w:t>Свой клиент</w:t>
      </w:r>
      <w:r>
        <w:t xml:space="preserve"> (</w:t>
      </w:r>
      <w:proofErr w:type="spellStart"/>
      <w:r w:rsidRPr="00A43F52">
        <w:t>LFL_RequestTable</w:t>
      </w:r>
      <w:proofErr w:type="spellEnd"/>
      <w:r>
        <w:t>).</w:t>
      </w:r>
      <w:proofErr w:type="spellStart"/>
      <w:r w:rsidRPr="00526F3E">
        <w:t>OurShop</w:t>
      </w:r>
      <w:proofErr w:type="spellEnd"/>
      <w:r w:rsidRPr="00526F3E">
        <w:t xml:space="preserve"> </w:t>
      </w:r>
      <w:r>
        <w:t>установлено значение «</w:t>
      </w:r>
      <w:r w:rsidRPr="00443340">
        <w:rPr>
          <w:i/>
        </w:rPr>
        <w:t>Да</w:t>
      </w:r>
      <w:r>
        <w:t xml:space="preserve">», то система, при работе мастера пополнения должна отбирать только тот товар, у которого срок годности на партии в поле </w:t>
      </w:r>
      <w:r w:rsidRPr="00A43F52">
        <w:rPr>
          <w:b/>
          <w:i/>
        </w:rPr>
        <w:t>Окончание срока годности</w:t>
      </w:r>
      <w:r>
        <w:t xml:space="preserve"> </w:t>
      </w:r>
      <w:r w:rsidRPr="00A43F52">
        <w:t>(</w:t>
      </w:r>
      <w:proofErr w:type="spellStart"/>
      <w:r w:rsidRPr="00A43F52">
        <w:t>InventBatch</w:t>
      </w:r>
      <w:proofErr w:type="spellEnd"/>
      <w:r w:rsidRPr="00A43F52">
        <w:t>).</w:t>
      </w:r>
      <w:proofErr w:type="spellStart"/>
      <w:r w:rsidRPr="00A43F52">
        <w:t>expDate</w:t>
      </w:r>
      <w:proofErr w:type="spellEnd"/>
      <w:r>
        <w:t xml:space="preserve"> превышает или равно количеству дней, которое указано в поле </w:t>
      </w:r>
      <w:r>
        <w:rPr>
          <w:b/>
          <w:i/>
        </w:rPr>
        <w:t>Минимальный СГ по сети</w:t>
      </w:r>
      <w:r>
        <w:t xml:space="preserve"> (</w:t>
      </w:r>
      <w:proofErr w:type="spellStart"/>
      <w:r w:rsidRPr="007904D5">
        <w:t>WMS_WMSAdvancedParameters</w:t>
      </w:r>
      <w:proofErr w:type="spellEnd"/>
      <w:r>
        <w:t>).</w:t>
      </w:r>
      <w:r>
        <w:rPr>
          <w:lang w:val="en-US"/>
        </w:rPr>
        <w:t>WMS</w:t>
      </w:r>
      <w:r w:rsidRPr="00D925E5">
        <w:t>_</w:t>
      </w:r>
      <w:proofErr w:type="spellStart"/>
      <w:r>
        <w:rPr>
          <w:lang w:val="en-US"/>
        </w:rPr>
        <w:t>MinDays</w:t>
      </w:r>
      <w:proofErr w:type="spellEnd"/>
      <w:r w:rsidRPr="00D925E5">
        <w:t>4</w:t>
      </w:r>
      <w:proofErr w:type="spellStart"/>
      <w:r>
        <w:rPr>
          <w:lang w:val="en-US"/>
        </w:rPr>
        <w:t>Seti</w:t>
      </w:r>
      <w:proofErr w:type="spellEnd"/>
      <w:r>
        <w:t xml:space="preserve"> (см. п. 3.1.) от даты, которая указана в поле </w:t>
      </w:r>
      <w:r w:rsidRPr="00443340">
        <w:rPr>
          <w:b/>
          <w:i/>
        </w:rPr>
        <w:t>Дата отгрузки</w:t>
      </w:r>
      <w:r>
        <w:t xml:space="preserve"> </w:t>
      </w:r>
      <w:r w:rsidRPr="00A43F52">
        <w:t>(</w:t>
      </w:r>
      <w:proofErr w:type="spellStart"/>
      <w:r w:rsidRPr="00A43F52">
        <w:t>RequestTable</w:t>
      </w:r>
      <w:proofErr w:type="spellEnd"/>
      <w:r w:rsidRPr="00A43F52">
        <w:t>).</w:t>
      </w:r>
      <w:proofErr w:type="spellStart"/>
      <w:r w:rsidRPr="00A43F52">
        <w:t>ShippingDate</w:t>
      </w:r>
      <w:proofErr w:type="spellEnd"/>
      <w:r>
        <w:t xml:space="preserve"> на форме </w:t>
      </w:r>
      <w:r w:rsidRPr="00443340">
        <w:rPr>
          <w:b/>
        </w:rPr>
        <w:t>Заявки</w:t>
      </w:r>
      <w:r>
        <w:t xml:space="preserve"> (см. п. 7.1.);</w:t>
      </w:r>
    </w:p>
    <w:p w14:paraId="62E1C9DC" w14:textId="26391840" w:rsidR="00DB63F8" w:rsidRDefault="00DB63F8" w:rsidP="00526F3E">
      <w:pPr>
        <w:pStyle w:val="a4"/>
        <w:numPr>
          <w:ilvl w:val="2"/>
          <w:numId w:val="23"/>
        </w:numPr>
      </w:pPr>
      <w:r>
        <w:t xml:space="preserve">Если в карточке клиента в поле </w:t>
      </w:r>
      <w:r w:rsidRPr="00D925E5">
        <w:rPr>
          <w:b/>
          <w:i/>
        </w:rPr>
        <w:t>Минимальный СГ</w:t>
      </w:r>
      <w:r>
        <w:rPr>
          <w:b/>
          <w:i/>
        </w:rPr>
        <w:t xml:space="preserve"> для пополнения</w:t>
      </w:r>
      <w:r w:rsidRPr="00064A0A">
        <w:t xml:space="preserve"> (</w:t>
      </w:r>
      <w:proofErr w:type="spellStart"/>
      <w:r w:rsidRPr="00064A0A">
        <w:t>CustTable</w:t>
      </w:r>
      <w:proofErr w:type="spellEnd"/>
      <w:r w:rsidRPr="00064A0A">
        <w:t>).</w:t>
      </w:r>
      <w:r>
        <w:rPr>
          <w:lang w:val="en-US"/>
        </w:rPr>
        <w:t>WMS</w:t>
      </w:r>
      <w:r w:rsidRPr="00D925E5">
        <w:t>_</w:t>
      </w:r>
      <w:proofErr w:type="spellStart"/>
      <w:r>
        <w:rPr>
          <w:lang w:val="en-US"/>
        </w:rPr>
        <w:t>MinExpDays</w:t>
      </w:r>
      <w:proofErr w:type="spellEnd"/>
      <w:r>
        <w:t xml:space="preserve"> установлено значение отличное от нуля, то при работе мастера пополнения система должна игнорировать проверки описанные в пунктах 4.1.1., 4.1.2. и 4.1.3. и должна отбирать только тот товар, у которого срок годности на партии в поле </w:t>
      </w:r>
      <w:r w:rsidRPr="00A43F52">
        <w:rPr>
          <w:b/>
          <w:i/>
        </w:rPr>
        <w:t>Окончание срока годности</w:t>
      </w:r>
      <w:r>
        <w:t xml:space="preserve"> </w:t>
      </w:r>
      <w:r w:rsidRPr="00A43F52">
        <w:t>(</w:t>
      </w:r>
      <w:proofErr w:type="spellStart"/>
      <w:r w:rsidRPr="00A43F52">
        <w:t>InventBatch</w:t>
      </w:r>
      <w:proofErr w:type="spellEnd"/>
      <w:r w:rsidRPr="00A43F52">
        <w:t>).</w:t>
      </w:r>
      <w:proofErr w:type="spellStart"/>
      <w:r w:rsidRPr="00A43F52">
        <w:t>expDate</w:t>
      </w:r>
      <w:proofErr w:type="spellEnd"/>
      <w:r>
        <w:t xml:space="preserve"> превышает или равно количеству дней в поле </w:t>
      </w:r>
      <w:r w:rsidRPr="00D925E5">
        <w:rPr>
          <w:b/>
          <w:i/>
        </w:rPr>
        <w:t>Минимальный СГ</w:t>
      </w:r>
      <w:r>
        <w:rPr>
          <w:b/>
          <w:i/>
        </w:rPr>
        <w:t xml:space="preserve"> для пополнения</w:t>
      </w:r>
      <w:r w:rsidRPr="00064A0A">
        <w:t xml:space="preserve"> (</w:t>
      </w:r>
      <w:proofErr w:type="spellStart"/>
      <w:r w:rsidRPr="00064A0A">
        <w:t>CustTable</w:t>
      </w:r>
      <w:proofErr w:type="spellEnd"/>
      <w:r w:rsidRPr="00064A0A">
        <w:t>).</w:t>
      </w:r>
      <w:r>
        <w:rPr>
          <w:lang w:val="en-US"/>
        </w:rPr>
        <w:t>WMS</w:t>
      </w:r>
      <w:r w:rsidRPr="00D925E5">
        <w:t>_</w:t>
      </w:r>
      <w:proofErr w:type="spellStart"/>
      <w:r>
        <w:rPr>
          <w:lang w:val="en-US"/>
        </w:rPr>
        <w:t>MinExpDays</w:t>
      </w:r>
      <w:proofErr w:type="spellEnd"/>
      <w:r>
        <w:t xml:space="preserve"> (см. п. 3.2.)</w:t>
      </w:r>
      <w:r w:rsidRPr="00DB63F8">
        <w:t xml:space="preserve"> </w:t>
      </w:r>
      <w:r>
        <w:t xml:space="preserve">от даты, которая указана в поле </w:t>
      </w:r>
      <w:r w:rsidRPr="00443340">
        <w:rPr>
          <w:b/>
          <w:i/>
        </w:rPr>
        <w:t>Дата отгрузки</w:t>
      </w:r>
      <w:r>
        <w:t xml:space="preserve"> </w:t>
      </w:r>
      <w:r w:rsidRPr="00A43F52">
        <w:t>(</w:t>
      </w:r>
      <w:proofErr w:type="spellStart"/>
      <w:r w:rsidRPr="00A43F52">
        <w:t>RequestTable</w:t>
      </w:r>
      <w:proofErr w:type="spellEnd"/>
      <w:r w:rsidRPr="00A43F52">
        <w:t>).</w:t>
      </w:r>
      <w:proofErr w:type="spellStart"/>
      <w:r w:rsidRPr="00A43F52">
        <w:t>ShippingDate</w:t>
      </w:r>
      <w:proofErr w:type="spellEnd"/>
      <w:r>
        <w:t xml:space="preserve"> на форме </w:t>
      </w:r>
      <w:r w:rsidRPr="00443340">
        <w:rPr>
          <w:b/>
        </w:rPr>
        <w:t>Заявки</w:t>
      </w:r>
      <w:r>
        <w:t xml:space="preserve"> (см. п. 7.1.);</w:t>
      </w:r>
    </w:p>
    <w:p w14:paraId="38B73C08" w14:textId="3B9F21D5" w:rsidR="002762E4" w:rsidRPr="00350EF6" w:rsidRDefault="00526F3E" w:rsidP="00526F3E">
      <w:pPr>
        <w:pStyle w:val="a4"/>
        <w:numPr>
          <w:ilvl w:val="2"/>
          <w:numId w:val="23"/>
        </w:numPr>
      </w:pPr>
      <w:r>
        <w:t>Во всех остальных случаях система должна работать как реализовано сейчас.</w:t>
      </w:r>
      <w:r w:rsidR="002762E4">
        <w:br/>
      </w:r>
    </w:p>
    <w:p w14:paraId="55F998A4" w14:textId="7A89651B" w:rsidR="00ED2A19" w:rsidRPr="00FF5124" w:rsidRDefault="00EF1F02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lastRenderedPageBreak/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6F5EA409" w:rsidR="00F42E19" w:rsidRPr="00FF5124" w:rsidRDefault="000C1931" w:rsidP="000C1931">
      <w:pPr>
        <w:pStyle w:val="a4"/>
      </w:pPr>
      <w:r>
        <w:t xml:space="preserve">Нет. </w:t>
      </w:r>
    </w:p>
    <w:p w14:paraId="56ECBCE7" w14:textId="73B6F5ED" w:rsidR="00EF1F02" w:rsidRPr="00FF5124" w:rsidRDefault="00EF1F02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6B61DE" w14:textId="7213E3C1" w:rsidR="00443340" w:rsidRDefault="00443340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>
        <w:rPr>
          <w:sz w:val="24"/>
          <w:szCs w:val="24"/>
        </w:rPr>
        <w:t xml:space="preserve">Обмен документами </w:t>
      </w:r>
      <w:r>
        <w:rPr>
          <w:sz w:val="24"/>
          <w:szCs w:val="24"/>
          <w:lang w:val="en-US"/>
        </w:rPr>
        <w:t xml:space="preserve">/ </w:t>
      </w:r>
      <w:r>
        <w:rPr>
          <w:sz w:val="24"/>
          <w:szCs w:val="24"/>
        </w:rPr>
        <w:t xml:space="preserve">Обычный </w:t>
      </w:r>
      <w:r>
        <w:rPr>
          <w:sz w:val="24"/>
          <w:szCs w:val="24"/>
          <w:lang w:val="en-US"/>
        </w:rPr>
        <w:t xml:space="preserve">/ </w:t>
      </w:r>
      <w:r>
        <w:rPr>
          <w:sz w:val="24"/>
          <w:szCs w:val="24"/>
        </w:rPr>
        <w:t>Заявки</w:t>
      </w:r>
    </w:p>
    <w:p w14:paraId="00155B4D" w14:textId="37846130" w:rsidR="00064A0A" w:rsidRDefault="00064A0A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>
        <w:rPr>
          <w:sz w:val="24"/>
          <w:szCs w:val="24"/>
        </w:rPr>
        <w:t>Расчеты с клиентами / Обычный / Клиенты / Все клиенты / карточка клиента</w:t>
      </w:r>
    </w:p>
    <w:p w14:paraId="37E1175B" w14:textId="48BB45A3" w:rsidR="00671AEF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>
        <w:rPr>
          <w:sz w:val="24"/>
          <w:szCs w:val="24"/>
        </w:rPr>
        <w:t>Управление запасами / Обычный / Волна комплектации / кнопка Разноска / Пополнение</w:t>
      </w:r>
    </w:p>
    <w:p w14:paraId="5149BE45" w14:textId="41533D2C" w:rsidR="00671AEF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>
        <w:rPr>
          <w:sz w:val="24"/>
          <w:szCs w:val="24"/>
        </w:rPr>
        <w:t>Управление запасами / Обычный / Задание на отгрузку / кнопка Разноска / Пополнение</w:t>
      </w:r>
    </w:p>
    <w:p w14:paraId="15155075" w14:textId="7043BA3F" w:rsidR="00671AEF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 w:rsidRPr="00106C38">
        <w:rPr>
          <w:sz w:val="24"/>
          <w:szCs w:val="24"/>
        </w:rPr>
        <w:t>Управление запасами</w:t>
      </w:r>
      <w:r>
        <w:rPr>
          <w:sz w:val="24"/>
          <w:szCs w:val="24"/>
        </w:rPr>
        <w:t xml:space="preserve"> </w:t>
      </w:r>
      <w:r w:rsidRPr="00106C38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106C38">
        <w:rPr>
          <w:sz w:val="24"/>
          <w:szCs w:val="24"/>
        </w:rPr>
        <w:t>Периодические операции</w:t>
      </w:r>
      <w:r>
        <w:rPr>
          <w:sz w:val="24"/>
          <w:szCs w:val="24"/>
        </w:rPr>
        <w:t xml:space="preserve"> </w:t>
      </w:r>
      <w:r w:rsidRPr="00106C38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106C38">
        <w:rPr>
          <w:sz w:val="24"/>
          <w:szCs w:val="24"/>
        </w:rPr>
        <w:t>Управление складом</w:t>
      </w:r>
      <w:r>
        <w:rPr>
          <w:sz w:val="24"/>
          <w:szCs w:val="24"/>
        </w:rPr>
        <w:t xml:space="preserve"> </w:t>
      </w:r>
      <w:r w:rsidRPr="00106C38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106C38">
        <w:rPr>
          <w:sz w:val="24"/>
          <w:szCs w:val="24"/>
        </w:rPr>
        <w:t>Пополнение ячеек комплектации</w:t>
      </w:r>
    </w:p>
    <w:p w14:paraId="6DBC67DA" w14:textId="73E112E0" w:rsidR="00671AEF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 w:rsidRPr="00257D13">
        <w:rPr>
          <w:sz w:val="24"/>
          <w:szCs w:val="24"/>
        </w:rPr>
        <w:t>Управление запасами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Периодические операции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Управление складом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 w:rsidRPr="002929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Пополнение из файла </w:t>
      </w:r>
      <w:r>
        <w:rPr>
          <w:sz w:val="24"/>
          <w:szCs w:val="24"/>
          <w:lang w:val="en-US"/>
        </w:rPr>
        <w:t>MS</w:t>
      </w:r>
      <w:r w:rsidRPr="002929E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Excel</w:t>
      </w:r>
      <w:r>
        <w:rPr>
          <w:sz w:val="24"/>
          <w:szCs w:val="24"/>
        </w:rPr>
        <w:t xml:space="preserve"> </w:t>
      </w:r>
    </w:p>
    <w:p w14:paraId="6FE8FDBE" w14:textId="7AB1773C" w:rsidR="00671AEF" w:rsidRPr="00257D13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 w:rsidRPr="00257D13">
        <w:rPr>
          <w:sz w:val="24"/>
          <w:szCs w:val="24"/>
        </w:rPr>
        <w:t>Управление запасами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Обычный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Волна комплектации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кнопка Разноска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Комплектация волны</w:t>
      </w:r>
    </w:p>
    <w:p w14:paraId="585B636C" w14:textId="60A59CB0" w:rsidR="00671AEF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 w:rsidRPr="00257D13">
        <w:rPr>
          <w:sz w:val="24"/>
          <w:szCs w:val="24"/>
        </w:rPr>
        <w:t>Управление запасами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Обычный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Задание на отгрузку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кнопка Разноска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Комплектация</w:t>
      </w:r>
    </w:p>
    <w:p w14:paraId="45021ABF" w14:textId="2F94774B" w:rsidR="00671AEF" w:rsidRPr="00690BBC" w:rsidRDefault="00671AEF" w:rsidP="00671AEF">
      <w:pPr>
        <w:pStyle w:val="a4"/>
        <w:numPr>
          <w:ilvl w:val="1"/>
          <w:numId w:val="42"/>
        </w:numPr>
        <w:ind w:left="709" w:hanging="567"/>
        <w:rPr>
          <w:sz w:val="24"/>
          <w:szCs w:val="24"/>
        </w:rPr>
      </w:pPr>
      <w:r w:rsidRPr="00257D13">
        <w:rPr>
          <w:sz w:val="24"/>
          <w:szCs w:val="24"/>
        </w:rPr>
        <w:t>Расчеты с клиентами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Обычный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Все заказы на продажу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закладка Управление складом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257D13">
        <w:rPr>
          <w:sz w:val="24"/>
          <w:szCs w:val="24"/>
        </w:rPr>
        <w:t>кнопка Комплектация</w:t>
      </w:r>
    </w:p>
    <w:p w14:paraId="5317C208" w14:textId="710951A6" w:rsidR="00E53066" w:rsidRPr="00FF5124" w:rsidRDefault="00E53066" w:rsidP="00235006">
      <w:pPr>
        <w:pStyle w:val="a4"/>
        <w:ind w:firstLine="709"/>
        <w:rPr>
          <w:sz w:val="24"/>
          <w:szCs w:val="24"/>
        </w:rPr>
      </w:pPr>
    </w:p>
    <w:p w14:paraId="517B9E1F" w14:textId="1CE73E2E" w:rsidR="00D1295D" w:rsidRPr="00FF5124" w:rsidRDefault="008457D5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9"/>
    </w:p>
    <w:p w14:paraId="0E6DF6B6" w14:textId="77777777" w:rsidR="005E25DD" w:rsidRPr="00FF5124" w:rsidRDefault="00AF2AB4" w:rsidP="00235006">
      <w:pPr>
        <w:pStyle w:val="a4"/>
        <w:ind w:firstLine="709"/>
      </w:pPr>
      <w:bookmarkStart w:id="10" w:name="_Toc252557204"/>
      <w:bookmarkStart w:id="11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2762E4">
      <w:pPr>
        <w:pStyle w:val="10"/>
        <w:numPr>
          <w:ilvl w:val="0"/>
          <w:numId w:val="42"/>
        </w:numPr>
        <w:rPr>
          <w:rFonts w:cs="Times New Roman"/>
        </w:rPr>
      </w:pPr>
      <w:bookmarkStart w:id="12" w:name="_Приложения"/>
      <w:bookmarkStart w:id="13" w:name="_Ref168492266"/>
      <w:bookmarkStart w:id="14" w:name="_Toc309597748"/>
      <w:bookmarkEnd w:id="10"/>
      <w:bookmarkEnd w:id="11"/>
      <w:bookmarkEnd w:id="12"/>
      <w:r w:rsidRPr="00FF5124">
        <w:rPr>
          <w:rFonts w:cs="Times New Roman"/>
        </w:rPr>
        <w:t>Допущения и ограничения</w:t>
      </w:r>
      <w:bookmarkEnd w:id="13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17C86C9" w:rsidR="00A304F4" w:rsidRDefault="008457D5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4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Matveev Dmitriy" w:date="2025-01-09T16:30:00Z" w:initials="MD">
    <w:p w14:paraId="666A4029" w14:textId="5A7CB8C9" w:rsidR="00855F0C" w:rsidRDefault="00855F0C">
      <w:pPr>
        <w:pStyle w:val="af9"/>
      </w:pPr>
      <w:r>
        <w:rPr>
          <w:rStyle w:val="af8"/>
        </w:rPr>
        <w:annotationRef/>
      </w:r>
      <w:r>
        <w:t>Просто минимальный СГ для комплектации. Будет использоваться не только для оптовых клиентов.</w:t>
      </w:r>
    </w:p>
  </w:comment>
  <w:comment w:id="5" w:author="Aleksey I Kuznetsov" w:date="2025-01-09T16:54:00Z" w:initials="AIK">
    <w:p w14:paraId="03211C8B" w14:textId="132364D1" w:rsidR="00130D95" w:rsidRDefault="00130D95">
      <w:pPr>
        <w:pStyle w:val="af9"/>
      </w:pPr>
      <w:r>
        <w:rPr>
          <w:rStyle w:val="af8"/>
        </w:rPr>
        <w:annotationRef/>
      </w:r>
      <w:r>
        <w:t>Убрал лишнее.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66A4029" w15:done="1"/>
  <w15:commentEx w15:paraId="03211C8B" w15:paraIdParent="666A4029" w15:done="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5E6CCD" w14:textId="77777777" w:rsidR="001E3064" w:rsidRDefault="001E3064">
      <w:r>
        <w:separator/>
      </w:r>
    </w:p>
  </w:endnote>
  <w:endnote w:type="continuationSeparator" w:id="0">
    <w:p w14:paraId="4131F9E0" w14:textId="77777777" w:rsidR="001E3064" w:rsidRDefault="001E3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F60674F" w:rsidR="00A43F52" w:rsidRPr="00D9272E" w:rsidRDefault="00A43F52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DAX-8910 Доработать мастер пополнения с учетом потребности того СГ, который нужен в зонах принадлежащих ИМ(ЗБС)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5A4AB5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5A4AB5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2208E8FE" w:rsidR="00A43F52" w:rsidRPr="008638AB" w:rsidRDefault="00A43F52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DAX-8910 Доработать мастер пополнения с учетом потребности того СГ, который нужен в зонах принадлежащих ИМ(ЗБС)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5A4AB5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5A4AB5">
      <w:rPr>
        <w:rFonts w:ascii="Times New Roman" w:hAnsi="Times New Roman"/>
        <w:noProof/>
        <w:sz w:val="18"/>
        <w:szCs w:val="18"/>
      </w:rPr>
      <w:t>4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9D676" w14:textId="77777777" w:rsidR="001E3064" w:rsidRDefault="001E3064">
      <w:r>
        <w:separator/>
      </w:r>
    </w:p>
  </w:footnote>
  <w:footnote w:type="continuationSeparator" w:id="0">
    <w:p w14:paraId="4C0D6EF2" w14:textId="77777777" w:rsidR="001E3064" w:rsidRDefault="001E3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A43F52" w:rsidRPr="00D95F5D" w:rsidRDefault="00A43F52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A43F52" w:rsidRPr="00EF1F02" w:rsidRDefault="00A43F52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E2A34"/>
    <w:multiLevelType w:val="hybridMultilevel"/>
    <w:tmpl w:val="F71A4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06026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7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C812EFA"/>
    <w:multiLevelType w:val="multilevel"/>
    <w:tmpl w:val="DBA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2A3708"/>
    <w:multiLevelType w:val="multilevel"/>
    <w:tmpl w:val="24F06A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C853166"/>
    <w:multiLevelType w:val="multilevel"/>
    <w:tmpl w:val="81008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20" w15:restartNumberingAfterBreak="0">
    <w:nsid w:val="31135652"/>
    <w:multiLevelType w:val="multilevel"/>
    <w:tmpl w:val="E3408AD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9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9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98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21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944FA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6716A9"/>
    <w:multiLevelType w:val="multilevel"/>
    <w:tmpl w:val="5706060E"/>
    <w:lvl w:ilvl="0">
      <w:start w:val="1"/>
      <w:numFmt w:val="decimal"/>
      <w:lvlText w:val="%1."/>
      <w:lvlJc w:val="left"/>
      <w:pPr>
        <w:ind w:left="1131" w:hanging="56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03" w:hanging="1800"/>
      </w:pPr>
      <w:rPr>
        <w:rFonts w:hint="default"/>
      </w:rPr>
    </w:lvl>
  </w:abstractNum>
  <w:abstractNum w:abstractNumId="25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1C97EB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9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0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6B80600"/>
    <w:multiLevelType w:val="multilevel"/>
    <w:tmpl w:val="307C924C"/>
    <w:lvl w:ilvl="0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6" w:hanging="6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5C631121"/>
    <w:multiLevelType w:val="multilevel"/>
    <w:tmpl w:val="81008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82347FD"/>
    <w:multiLevelType w:val="multilevel"/>
    <w:tmpl w:val="E3408AD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9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9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98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41" w15:restartNumberingAfterBreak="0">
    <w:nsid w:val="73CA6404"/>
    <w:multiLevelType w:val="multilevel"/>
    <w:tmpl w:val="307C924C"/>
    <w:lvl w:ilvl="0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6" w:hanging="6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2" w15:restartNumberingAfterBreak="0">
    <w:nsid w:val="755A4DFE"/>
    <w:multiLevelType w:val="multilevel"/>
    <w:tmpl w:val="89C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02A2D"/>
    <w:multiLevelType w:val="multilevel"/>
    <w:tmpl w:val="81008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7ED042EB"/>
    <w:multiLevelType w:val="multilevel"/>
    <w:tmpl w:val="F8F46E40"/>
    <w:lvl w:ilvl="0">
      <w:start w:val="1"/>
      <w:numFmt w:val="decimal"/>
      <w:lvlText w:val="%1."/>
      <w:lvlJc w:val="left"/>
      <w:pPr>
        <w:ind w:left="1131" w:hanging="56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03" w:hanging="1800"/>
      </w:pPr>
      <w:rPr>
        <w:rFonts w:hint="default"/>
      </w:rPr>
    </w:lvl>
  </w:abstractNum>
  <w:num w:numId="1">
    <w:abstractNumId w:val="35"/>
  </w:num>
  <w:num w:numId="2">
    <w:abstractNumId w:val="23"/>
  </w:num>
  <w:num w:numId="3">
    <w:abstractNumId w:val="28"/>
  </w:num>
  <w:num w:numId="4">
    <w:abstractNumId w:val="1"/>
  </w:num>
  <w:num w:numId="5">
    <w:abstractNumId w:val="0"/>
  </w:num>
  <w:num w:numId="6">
    <w:abstractNumId w:val="18"/>
  </w:num>
  <w:num w:numId="7">
    <w:abstractNumId w:val="31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5"/>
  </w:num>
  <w:num w:numId="10">
    <w:abstractNumId w:val="38"/>
  </w:num>
  <w:num w:numId="11">
    <w:abstractNumId w:val="13"/>
  </w:num>
  <w:num w:numId="12">
    <w:abstractNumId w:val="25"/>
  </w:num>
  <w:num w:numId="13">
    <w:abstractNumId w:val="30"/>
  </w:num>
  <w:num w:numId="14">
    <w:abstractNumId w:val="32"/>
  </w:num>
  <w:num w:numId="15">
    <w:abstractNumId w:val="14"/>
  </w:num>
  <w:num w:numId="16">
    <w:abstractNumId w:val="39"/>
  </w:num>
  <w:num w:numId="17">
    <w:abstractNumId w:val="34"/>
  </w:num>
  <w:num w:numId="18">
    <w:abstractNumId w:val="12"/>
  </w:num>
  <w:num w:numId="19">
    <w:abstractNumId w:val="16"/>
  </w:num>
  <w:num w:numId="20">
    <w:abstractNumId w:val="2"/>
  </w:num>
  <w:num w:numId="21">
    <w:abstractNumId w:val="21"/>
  </w:num>
  <w:num w:numId="22">
    <w:abstractNumId w:val="6"/>
  </w:num>
  <w:num w:numId="23">
    <w:abstractNumId w:val="36"/>
  </w:num>
  <w:num w:numId="24">
    <w:abstractNumId w:val="7"/>
  </w:num>
  <w:num w:numId="25">
    <w:abstractNumId w:val="19"/>
  </w:num>
  <w:num w:numId="26">
    <w:abstractNumId w:val="29"/>
  </w:num>
  <w:num w:numId="27">
    <w:abstractNumId w:val="26"/>
  </w:num>
  <w:num w:numId="28">
    <w:abstractNumId w:val="9"/>
  </w:num>
  <w:num w:numId="29">
    <w:abstractNumId w:val="11"/>
  </w:num>
  <w:num w:numId="30">
    <w:abstractNumId w:val="4"/>
  </w:num>
  <w:num w:numId="31">
    <w:abstractNumId w:val="22"/>
  </w:num>
  <w:num w:numId="32">
    <w:abstractNumId w:val="27"/>
  </w:num>
  <w:num w:numId="33">
    <w:abstractNumId w:val="17"/>
  </w:num>
  <w:num w:numId="34">
    <w:abstractNumId w:val="43"/>
  </w:num>
  <w:num w:numId="35">
    <w:abstractNumId w:val="20"/>
  </w:num>
  <w:num w:numId="36">
    <w:abstractNumId w:val="40"/>
  </w:num>
  <w:num w:numId="37">
    <w:abstractNumId w:val="41"/>
  </w:num>
  <w:num w:numId="38">
    <w:abstractNumId w:val="33"/>
  </w:num>
  <w:num w:numId="39">
    <w:abstractNumId w:val="44"/>
  </w:num>
  <w:num w:numId="40">
    <w:abstractNumId w:val="37"/>
  </w:num>
  <w:num w:numId="41">
    <w:abstractNumId w:val="24"/>
  </w:num>
  <w:num w:numId="42">
    <w:abstractNumId w:val="15"/>
  </w:num>
  <w:num w:numId="43">
    <w:abstractNumId w:val="10"/>
  </w:num>
  <w:num w:numId="44">
    <w:abstractNumId w:val="42"/>
  </w:num>
  <w:num w:numId="45">
    <w:abstractNumId w:val="3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B76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A0A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37A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3D25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1931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743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3638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0D95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74B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5D1F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6EB6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064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41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2E4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876A6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1A97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C7D05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139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F95"/>
    <w:rsid w:val="003366F0"/>
    <w:rsid w:val="00336ADA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A85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3E19"/>
    <w:rsid w:val="004042A7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340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0A39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3A9F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E86"/>
    <w:rsid w:val="004D1F21"/>
    <w:rsid w:val="004D24F0"/>
    <w:rsid w:val="004D2C14"/>
    <w:rsid w:val="004D3175"/>
    <w:rsid w:val="004D3EEE"/>
    <w:rsid w:val="004D44BD"/>
    <w:rsid w:val="004D4BEB"/>
    <w:rsid w:val="004D4C22"/>
    <w:rsid w:val="004D52DF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999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3E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0F1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252"/>
    <w:rsid w:val="005A33CB"/>
    <w:rsid w:val="005A34D3"/>
    <w:rsid w:val="005A36A3"/>
    <w:rsid w:val="005A4964"/>
    <w:rsid w:val="005A4AB5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038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1FB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1AEF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6A6"/>
    <w:rsid w:val="00676A1D"/>
    <w:rsid w:val="00677C45"/>
    <w:rsid w:val="00680291"/>
    <w:rsid w:val="006802C2"/>
    <w:rsid w:val="006803E0"/>
    <w:rsid w:val="0068111B"/>
    <w:rsid w:val="00682638"/>
    <w:rsid w:val="00682F84"/>
    <w:rsid w:val="0068402A"/>
    <w:rsid w:val="00684DE7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97CA6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5E5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4D5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C14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1F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863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EF3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5F0C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37"/>
    <w:rsid w:val="008843F8"/>
    <w:rsid w:val="00884E58"/>
    <w:rsid w:val="0088529E"/>
    <w:rsid w:val="00885380"/>
    <w:rsid w:val="00885CFD"/>
    <w:rsid w:val="00885F74"/>
    <w:rsid w:val="00886D98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0F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B63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B67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731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0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3F52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B7E66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D83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1BE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A8B"/>
    <w:rsid w:val="00B56E39"/>
    <w:rsid w:val="00B57724"/>
    <w:rsid w:val="00B57C1E"/>
    <w:rsid w:val="00B60C91"/>
    <w:rsid w:val="00B61C51"/>
    <w:rsid w:val="00B6252A"/>
    <w:rsid w:val="00B62744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D07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4F9"/>
    <w:rsid w:val="00C26EE9"/>
    <w:rsid w:val="00C27110"/>
    <w:rsid w:val="00C275DC"/>
    <w:rsid w:val="00C278FE"/>
    <w:rsid w:val="00C30C18"/>
    <w:rsid w:val="00C30CD2"/>
    <w:rsid w:val="00C328BB"/>
    <w:rsid w:val="00C32B5E"/>
    <w:rsid w:val="00C32B8F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822"/>
    <w:rsid w:val="00C379DB"/>
    <w:rsid w:val="00C40F00"/>
    <w:rsid w:val="00C41168"/>
    <w:rsid w:val="00C41C75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886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70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5ECA"/>
    <w:rsid w:val="00D3621E"/>
    <w:rsid w:val="00D362DC"/>
    <w:rsid w:val="00D36719"/>
    <w:rsid w:val="00D368BF"/>
    <w:rsid w:val="00D36CFC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8C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07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5E5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3F8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4F7B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8B0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665B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2D9A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8BA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035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1587C"/>
    <w:rsid w:val="00032116"/>
    <w:rsid w:val="00034ADF"/>
    <w:rsid w:val="00071B14"/>
    <w:rsid w:val="000A1C52"/>
    <w:rsid w:val="000D1362"/>
    <w:rsid w:val="000F0DC0"/>
    <w:rsid w:val="00154D25"/>
    <w:rsid w:val="0016304D"/>
    <w:rsid w:val="001832DC"/>
    <w:rsid w:val="001850F8"/>
    <w:rsid w:val="001A373B"/>
    <w:rsid w:val="001D0851"/>
    <w:rsid w:val="001D0F93"/>
    <w:rsid w:val="00242AAD"/>
    <w:rsid w:val="002633D9"/>
    <w:rsid w:val="002875A9"/>
    <w:rsid w:val="00295A29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51E9E"/>
    <w:rsid w:val="00471884"/>
    <w:rsid w:val="004B1D6D"/>
    <w:rsid w:val="004B5EBA"/>
    <w:rsid w:val="004E7AD5"/>
    <w:rsid w:val="004F3A32"/>
    <w:rsid w:val="00502683"/>
    <w:rsid w:val="0052256A"/>
    <w:rsid w:val="005512BA"/>
    <w:rsid w:val="005656E9"/>
    <w:rsid w:val="0059384D"/>
    <w:rsid w:val="006469BC"/>
    <w:rsid w:val="00667056"/>
    <w:rsid w:val="00697BEE"/>
    <w:rsid w:val="006A34BB"/>
    <w:rsid w:val="006D4EA5"/>
    <w:rsid w:val="006D4F86"/>
    <w:rsid w:val="00701E7F"/>
    <w:rsid w:val="00712CC9"/>
    <w:rsid w:val="00727F94"/>
    <w:rsid w:val="00741FB7"/>
    <w:rsid w:val="00762E28"/>
    <w:rsid w:val="00766B02"/>
    <w:rsid w:val="00783153"/>
    <w:rsid w:val="007C3451"/>
    <w:rsid w:val="00815B6F"/>
    <w:rsid w:val="00836CB6"/>
    <w:rsid w:val="008661B2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B06818"/>
    <w:rsid w:val="00B23AD4"/>
    <w:rsid w:val="00B64846"/>
    <w:rsid w:val="00B94651"/>
    <w:rsid w:val="00BA76E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4FA5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2518FB1-F5A0-4033-8261-23501A0A0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5</TotalTime>
  <Pages>4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DAX-8910 Доработать мастер пополнения с учетом потребности того СГ, который нужен в зонах принадлежащих ИМ(ЗБС)</vt:lpstr>
    </vt:vector>
  </TitlesOfParts>
  <Company>HP Inc.</Company>
  <LinksUpToDate>false</LinksUpToDate>
  <CharactersWithSpaces>5357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DAX-8910 Доработать мастер пополнения с учетом потребности того СГ, который нужен в зонах принадлежащих ИМ(ЗБС)</dc:title>
  <dc:creator>K.alyanykh</dc:creator>
  <cp:lastModifiedBy>Aleksey I Kuznetsov</cp:lastModifiedBy>
  <cp:revision>6</cp:revision>
  <cp:lastPrinted>2010-02-27T12:52:00Z</cp:lastPrinted>
  <dcterms:created xsi:type="dcterms:W3CDTF">2025-01-09T13:29:00Z</dcterms:created>
  <dcterms:modified xsi:type="dcterms:W3CDTF">2025-01-09T14:02:00Z</dcterms:modified>
</cp:coreProperties>
</file>