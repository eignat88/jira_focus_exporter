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Toc248554056"/>
    <w:bookmarkStart w:id="1" w:name="_Toc248554921"/>
    <w:p w:rsidR="00A51049" w:rsidRPr="00837729" w:rsidRDefault="003962C3" w:rsidP="00837729">
      <w:pPr>
        <w:pStyle w:val="afff"/>
      </w:pPr>
      <w:sdt>
        <w:sdt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6964D4" w:rsidRPr="00613835">
            <w:t>DAX-</w:t>
          </w:r>
          <w:r w:rsidR="00337D55" w:rsidRPr="00613835">
            <w:t>9949</w:t>
          </w:r>
          <w:r w:rsidR="005A4739" w:rsidRPr="00613835">
            <w:t xml:space="preserve"> Ошибка </w:t>
          </w:r>
          <w:proofErr w:type="gramStart"/>
          <w:r w:rsidR="005A4739" w:rsidRPr="00613835">
            <w:t>КМ</w:t>
          </w:r>
          <w:proofErr w:type="gramEnd"/>
          <w:r w:rsidR="005A4739" w:rsidRPr="00613835">
            <w:t xml:space="preserve"> отгружен.</w:t>
          </w:r>
        </w:sdtContent>
      </w:sdt>
    </w:p>
    <w:bookmarkEnd w:id="0"/>
    <w:bookmarkEnd w:id="1"/>
    <w:p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654"/>
        <w:gridCol w:w="1418"/>
        <w:gridCol w:w="2835"/>
      </w:tblGrid>
      <w:tr w:rsidR="00662477" w:rsidRPr="006D2124" w:rsidTr="0072215B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:rsidTr="0072215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964D4" w:rsidRDefault="00232283" w:rsidP="00FA7399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07.04.2025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A80F13" w:rsidP="00633D52">
            <w:pPr>
              <w:pStyle w:val="aff8"/>
              <w:rPr>
                <w:sz w:val="24"/>
                <w:szCs w:val="24"/>
              </w:rPr>
            </w:pPr>
            <w:proofErr w:type="spellStart"/>
            <w:r w:rsidRPr="006D2124">
              <w:rPr>
                <w:sz w:val="24"/>
                <w:szCs w:val="24"/>
              </w:rPr>
              <w:t>Альяных</w:t>
            </w:r>
            <w:proofErr w:type="spellEnd"/>
            <w:r w:rsidRPr="006D2124">
              <w:rPr>
                <w:sz w:val="24"/>
                <w:szCs w:val="24"/>
              </w:rPr>
              <w:t xml:space="preserve"> Кирилл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</w:tbl>
    <w:p w:rsidR="00633D52" w:rsidRDefault="00DE0C93" w:rsidP="007D739C">
      <w:pPr>
        <w:pStyle w:val="10"/>
      </w:pPr>
      <w:bookmarkStart w:id="2" w:name="_Toc309597739"/>
      <w:r>
        <w:t>Бизнес-процессы</w:t>
      </w:r>
    </w:p>
    <w:p w:rsidR="00BD2120" w:rsidRPr="00232283" w:rsidRDefault="00232283" w:rsidP="00BD2120">
      <w:pPr>
        <w:pStyle w:val="a4"/>
        <w:rPr>
          <w:sz w:val="24"/>
          <w:szCs w:val="24"/>
        </w:rPr>
      </w:pPr>
      <w:proofErr w:type="spellStart"/>
      <w:r w:rsidRPr="00232283">
        <w:rPr>
          <w:sz w:val="24"/>
          <w:szCs w:val="24"/>
        </w:rPr>
        <w:t>Госмаркировка</w:t>
      </w:r>
      <w:proofErr w:type="spellEnd"/>
      <w:r w:rsidRPr="00232283">
        <w:rPr>
          <w:sz w:val="24"/>
          <w:szCs w:val="24"/>
        </w:rPr>
        <w:t>, Контроль</w:t>
      </w:r>
    </w:p>
    <w:p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:rsidR="006964D4" w:rsidRPr="00232283" w:rsidRDefault="00232283" w:rsidP="006964D4">
      <w:pPr>
        <w:pStyle w:val="a4"/>
        <w:rPr>
          <w:sz w:val="24"/>
          <w:szCs w:val="24"/>
        </w:rPr>
      </w:pPr>
      <w:r>
        <w:rPr>
          <w:sz w:val="24"/>
          <w:szCs w:val="24"/>
          <w:shd w:val="clear" w:color="auto" w:fill="FFFFFF"/>
        </w:rPr>
        <w:t>Д</w:t>
      </w:r>
      <w:r w:rsidRPr="00232283">
        <w:rPr>
          <w:sz w:val="24"/>
          <w:szCs w:val="24"/>
          <w:shd w:val="clear" w:color="auto" w:fill="FFFFFF"/>
        </w:rPr>
        <w:t>ля снижения объема ошибок на контроле</w:t>
      </w:r>
      <w:r>
        <w:rPr>
          <w:sz w:val="24"/>
          <w:szCs w:val="24"/>
          <w:shd w:val="clear" w:color="auto" w:fill="FFFFFF"/>
        </w:rPr>
        <w:t xml:space="preserve">, при отгрузке </w:t>
      </w:r>
      <w:proofErr w:type="gramStart"/>
      <w:r>
        <w:rPr>
          <w:sz w:val="24"/>
          <w:szCs w:val="24"/>
          <w:shd w:val="clear" w:color="auto" w:fill="FFFFFF"/>
        </w:rPr>
        <w:t>КМ</w:t>
      </w:r>
      <w:proofErr w:type="gramEnd"/>
      <w:r>
        <w:rPr>
          <w:sz w:val="24"/>
          <w:szCs w:val="24"/>
          <w:shd w:val="clear" w:color="auto" w:fill="FFFFFF"/>
        </w:rPr>
        <w:t xml:space="preserve"> в рамках </w:t>
      </w:r>
      <w:proofErr w:type="spellStart"/>
      <w:r>
        <w:rPr>
          <w:sz w:val="24"/>
          <w:szCs w:val="24"/>
          <w:shd w:val="clear" w:color="auto" w:fill="FFFFFF"/>
        </w:rPr>
        <w:t>Юрлица</w:t>
      </w:r>
      <w:proofErr w:type="spellEnd"/>
      <w:r>
        <w:rPr>
          <w:sz w:val="24"/>
          <w:szCs w:val="24"/>
          <w:shd w:val="clear" w:color="auto" w:fill="FFFFFF"/>
        </w:rPr>
        <w:t xml:space="preserve"> </w:t>
      </w:r>
      <w:proofErr w:type="spellStart"/>
      <w:r>
        <w:rPr>
          <w:sz w:val="24"/>
          <w:szCs w:val="24"/>
          <w:shd w:val="clear" w:color="auto" w:fill="FFFFFF"/>
        </w:rPr>
        <w:t>Алькор</w:t>
      </w:r>
      <w:proofErr w:type="spellEnd"/>
      <w:r>
        <w:rPr>
          <w:sz w:val="24"/>
          <w:szCs w:val="24"/>
          <w:shd w:val="clear" w:color="auto" w:fill="FFFFFF"/>
        </w:rPr>
        <w:t>, не считать ошибкой уже отгруженные КМ.</w:t>
      </w:r>
    </w:p>
    <w:p w:rsidR="004755D4" w:rsidRPr="00A80F13" w:rsidRDefault="008457D5" w:rsidP="00A067B3">
      <w:pPr>
        <w:pStyle w:val="10"/>
      </w:pPr>
      <w:bookmarkStart w:id="3" w:name="_Toc309597740"/>
      <w:r>
        <w:t>Изменение модели данных</w:t>
      </w:r>
      <w:bookmarkEnd w:id="3"/>
    </w:p>
    <w:p w:rsidR="00883A07" w:rsidRPr="006D2124" w:rsidRDefault="00883A07" w:rsidP="00883A07">
      <w:pPr>
        <w:pStyle w:val="a4"/>
        <w:ind w:firstLine="0"/>
        <w:rPr>
          <w:sz w:val="24"/>
          <w:szCs w:val="24"/>
        </w:rPr>
      </w:pPr>
      <w:r w:rsidRPr="006D2124">
        <w:rPr>
          <w:sz w:val="24"/>
          <w:szCs w:val="24"/>
        </w:rPr>
        <w:t xml:space="preserve">Типы данных </w:t>
      </w:r>
    </w:p>
    <w:p w:rsidR="00883A07" w:rsidRPr="006C71E3" w:rsidRDefault="00883A07" w:rsidP="00883A07">
      <w:pPr>
        <w:pStyle w:val="a4"/>
      </w:pPr>
    </w:p>
    <w:p w:rsidR="00A476A9" w:rsidRPr="00912F19" w:rsidRDefault="00E1279F" w:rsidP="00A476A9">
      <w:pPr>
        <w:pStyle w:val="a4"/>
        <w:ind w:firstLine="0"/>
        <w:rPr>
          <w:sz w:val="24"/>
          <w:szCs w:val="24"/>
        </w:rPr>
      </w:pPr>
      <w:bookmarkStart w:id="4" w:name="_Toc309597741"/>
      <w:r w:rsidRPr="00912F19">
        <w:rPr>
          <w:sz w:val="24"/>
          <w:szCs w:val="24"/>
        </w:rPr>
        <w:t>В</w:t>
      </w:r>
      <w:r w:rsidR="00A476A9" w:rsidRPr="00912F19">
        <w:rPr>
          <w:sz w:val="24"/>
          <w:szCs w:val="24"/>
        </w:rPr>
        <w:t xml:space="preserve"> </w:t>
      </w:r>
      <w:r w:rsidR="00E95325" w:rsidRPr="00912F19">
        <w:rPr>
          <w:sz w:val="24"/>
          <w:szCs w:val="24"/>
        </w:rPr>
        <w:t>таблицу</w:t>
      </w:r>
      <w:r w:rsidR="00A476A9" w:rsidRPr="00912F19">
        <w:rPr>
          <w:sz w:val="24"/>
          <w:szCs w:val="24"/>
        </w:rPr>
        <w:t xml:space="preserve"> «»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41"/>
        <w:gridCol w:w="1738"/>
        <w:gridCol w:w="1821"/>
        <w:gridCol w:w="1628"/>
        <w:gridCol w:w="1462"/>
        <w:gridCol w:w="1272"/>
      </w:tblGrid>
      <w:tr w:rsidR="00912F19" w:rsidRPr="00912F19" w:rsidTr="00912F19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912F19" w:rsidRPr="00912F19" w:rsidTr="00255AA0">
        <w:tc>
          <w:tcPr>
            <w:tcW w:w="1992" w:type="dxa"/>
            <w:shd w:val="clear" w:color="auto" w:fill="auto"/>
          </w:tcPr>
          <w:p w:rsidR="00F706F9" w:rsidRPr="00912F19" w:rsidRDefault="00F706F9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898" w:type="dxa"/>
            <w:shd w:val="clear" w:color="auto" w:fill="auto"/>
          </w:tcPr>
          <w:p w:rsidR="00F706F9" w:rsidRPr="00EF4748" w:rsidRDefault="00F706F9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:rsidR="00F706F9" w:rsidRPr="00EF4748" w:rsidRDefault="00F706F9" w:rsidP="004C4EB5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378" w:type="dxa"/>
          </w:tcPr>
          <w:p w:rsidR="00F706F9" w:rsidRPr="00EF4748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F706F9" w:rsidRPr="00912F19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F706F9" w:rsidRPr="00912F19" w:rsidRDefault="00F706F9" w:rsidP="005572E2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912F19" w:rsidRDefault="00912F19" w:rsidP="00BA05AB">
      <w:pPr>
        <w:pStyle w:val="10"/>
      </w:pPr>
    </w:p>
    <w:p w:rsidR="00D06890" w:rsidRPr="00D06890" w:rsidRDefault="00D06890" w:rsidP="00D06890">
      <w:pPr>
        <w:pStyle w:val="a4"/>
        <w:ind w:firstLine="0"/>
        <w:rPr>
          <w:sz w:val="24"/>
          <w:szCs w:val="24"/>
        </w:rPr>
      </w:pPr>
      <w:r w:rsidRPr="00912F19">
        <w:rPr>
          <w:sz w:val="24"/>
          <w:szCs w:val="24"/>
        </w:rPr>
        <w:t>В таблицу «»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41"/>
        <w:gridCol w:w="1738"/>
        <w:gridCol w:w="1821"/>
        <w:gridCol w:w="1628"/>
        <w:gridCol w:w="1462"/>
        <w:gridCol w:w="1272"/>
      </w:tblGrid>
      <w:tr w:rsidR="00D06890" w:rsidRPr="00912F19" w:rsidTr="00E138D3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D06890" w:rsidRPr="00912F19" w:rsidTr="00E138D3">
        <w:tc>
          <w:tcPr>
            <w:tcW w:w="1992" w:type="dxa"/>
            <w:shd w:val="clear" w:color="auto" w:fill="auto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898" w:type="dxa"/>
            <w:shd w:val="clear" w:color="auto" w:fill="auto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378" w:type="dxa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Pr="00D06890" w:rsidRDefault="00D06890" w:rsidP="00D06890">
      <w:pPr>
        <w:pStyle w:val="a4"/>
      </w:pPr>
    </w:p>
    <w:p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4"/>
    </w:p>
    <w:p w:rsidR="00F706F9" w:rsidRPr="006D2124" w:rsidRDefault="00A8648C" w:rsidP="00F706F9">
      <w:pPr>
        <w:pStyle w:val="a4"/>
        <w:ind w:firstLine="0"/>
        <w:rPr>
          <w:sz w:val="24"/>
          <w:szCs w:val="24"/>
        </w:rPr>
      </w:pPr>
      <w:bookmarkStart w:id="5" w:name="_Toc309597746"/>
      <w:r>
        <w:rPr>
          <w:sz w:val="24"/>
          <w:szCs w:val="24"/>
        </w:rPr>
        <w:t xml:space="preserve">На форму </w:t>
      </w:r>
      <w:r w:rsidR="00E1279F" w:rsidRPr="006D2124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299"/>
        <w:gridCol w:w="1543"/>
        <w:gridCol w:w="1898"/>
        <w:gridCol w:w="3589"/>
        <w:gridCol w:w="1433"/>
      </w:tblGrid>
      <w:tr w:rsidR="00F706F9" w:rsidRPr="00D83156" w:rsidTr="00A8648C">
        <w:trPr>
          <w:tblHeader/>
        </w:trPr>
        <w:tc>
          <w:tcPr>
            <w:tcW w:w="1299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3589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F706F9" w:rsidRPr="00D83156" w:rsidTr="00A8648C">
        <w:tc>
          <w:tcPr>
            <w:tcW w:w="1299" w:type="dxa"/>
            <w:shd w:val="clear" w:color="auto" w:fill="auto"/>
          </w:tcPr>
          <w:p w:rsidR="00F706F9" w:rsidRPr="00A8648C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F706F9" w:rsidRPr="006D2124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:rsidR="00F706F9" w:rsidRPr="006D2124" w:rsidRDefault="00F706F9" w:rsidP="00A80F1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3589" w:type="dxa"/>
          </w:tcPr>
          <w:p w:rsidR="00F706F9" w:rsidRPr="00A8648C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33" w:type="dxa"/>
          </w:tcPr>
          <w:p w:rsidR="00F706F9" w:rsidRPr="00D06890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F5EBC">
      <w:pPr>
        <w:pStyle w:val="10"/>
      </w:pPr>
    </w:p>
    <w:p w:rsidR="00D06890" w:rsidRPr="00D06890" w:rsidRDefault="00A8648C" w:rsidP="00D06890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На форму</w:t>
      </w:r>
      <w:proofErr w:type="gramStart"/>
      <w:r>
        <w:rPr>
          <w:sz w:val="24"/>
          <w:szCs w:val="24"/>
        </w:rPr>
        <w:t xml:space="preserve"> (</w:t>
      </w:r>
      <w:r w:rsidR="00D06890" w:rsidRPr="006D2124">
        <w:rPr>
          <w:sz w:val="24"/>
          <w:szCs w:val="24"/>
        </w:rPr>
        <w:t xml:space="preserve">) </w:t>
      </w:r>
      <w:proofErr w:type="gramEnd"/>
      <w:r w:rsidR="00D06890" w:rsidRPr="006D2124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338"/>
        <w:gridCol w:w="2410"/>
        <w:gridCol w:w="1984"/>
        <w:gridCol w:w="2410"/>
        <w:gridCol w:w="1620"/>
      </w:tblGrid>
      <w:tr w:rsidR="00D06890" w:rsidRPr="00D83156" w:rsidTr="00E138D3">
        <w:trPr>
          <w:tblHeader/>
        </w:trPr>
        <w:tc>
          <w:tcPr>
            <w:tcW w:w="1338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D06890" w:rsidRPr="00D83156" w:rsidTr="00E138D3">
        <w:tc>
          <w:tcPr>
            <w:tcW w:w="1338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D06890" w:rsidRPr="00D06890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:rsidR="00D06890" w:rsidRPr="00D06890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F5EBC">
      <w:pPr>
        <w:pStyle w:val="10"/>
      </w:pPr>
    </w:p>
    <w:p w:rsidR="00895E2C" w:rsidRDefault="008457D5" w:rsidP="00DF5EBC">
      <w:pPr>
        <w:pStyle w:val="10"/>
      </w:pPr>
      <w:r>
        <w:t>Алгоритмы</w:t>
      </w:r>
      <w:bookmarkStart w:id="6" w:name="_Toc309597747"/>
      <w:bookmarkEnd w:id="5"/>
    </w:p>
    <w:p w:rsidR="00232283" w:rsidRDefault="00232283" w:rsidP="00232283">
      <w:pPr>
        <w:pStyle w:val="a4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На Контроле, </w:t>
      </w:r>
      <w:r w:rsidR="00953073" w:rsidRPr="00232283">
        <w:rPr>
          <w:sz w:val="24"/>
          <w:szCs w:val="24"/>
        </w:rPr>
        <w:t>На форме Комплектации, при сканирова</w:t>
      </w:r>
      <w:r>
        <w:rPr>
          <w:sz w:val="24"/>
          <w:szCs w:val="24"/>
        </w:rPr>
        <w:t>нии Кода Маркировки:</w:t>
      </w:r>
    </w:p>
    <w:p w:rsidR="00232283" w:rsidRPr="00232283" w:rsidRDefault="00232283" w:rsidP="00232283">
      <w:pPr>
        <w:pStyle w:val="a4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Если</w:t>
      </w:r>
      <w:r w:rsidRPr="00232283">
        <w:rPr>
          <w:sz w:val="24"/>
          <w:szCs w:val="24"/>
        </w:rPr>
        <w:t xml:space="preserve"> </w:t>
      </w:r>
      <w:r>
        <w:rPr>
          <w:sz w:val="24"/>
          <w:szCs w:val="24"/>
        </w:rPr>
        <w:t>заполнено</w:t>
      </w:r>
      <w:r w:rsidRPr="00232283">
        <w:rPr>
          <w:sz w:val="24"/>
          <w:szCs w:val="24"/>
        </w:rPr>
        <w:t xml:space="preserve"> </w:t>
      </w:r>
      <w:r>
        <w:rPr>
          <w:sz w:val="24"/>
          <w:szCs w:val="24"/>
        </w:rPr>
        <w:t>поле</w:t>
      </w:r>
      <w:r w:rsidR="00953073" w:rsidRPr="00232283">
        <w:rPr>
          <w:sz w:val="24"/>
          <w:szCs w:val="24"/>
        </w:rPr>
        <w:t xml:space="preserve">  </w:t>
      </w:r>
      <w:hyperlink r:id="rId12" w:history="1">
        <w:r w:rsidR="00EB47B4">
          <w:rPr>
            <w:rStyle w:val="af5"/>
            <w:sz w:val="24"/>
            <w:szCs w:val="24"/>
          </w:rPr>
          <w:t>\</w:t>
        </w:r>
        <w:r w:rsidR="00953073" w:rsidRPr="00232283">
          <w:rPr>
            <w:rStyle w:val="af5"/>
            <w:sz w:val="24"/>
            <w:szCs w:val="24"/>
            <w:lang w:val="en-US"/>
          </w:rPr>
          <w:t>LFL</w:t>
        </w:r>
        <w:r w:rsidR="00953073" w:rsidRPr="00232283">
          <w:rPr>
            <w:rStyle w:val="af5"/>
            <w:sz w:val="24"/>
            <w:szCs w:val="24"/>
          </w:rPr>
          <w:t>_</w:t>
        </w:r>
        <w:proofErr w:type="spellStart"/>
        <w:r w:rsidR="00953073" w:rsidRPr="00232283">
          <w:rPr>
            <w:rStyle w:val="af5"/>
            <w:sz w:val="24"/>
            <w:szCs w:val="24"/>
            <w:lang w:val="en-US"/>
          </w:rPr>
          <w:t>MarkingCodeTable</w:t>
        </w:r>
        <w:proofErr w:type="spellEnd"/>
        <w:r w:rsidR="00953073" w:rsidRPr="00232283">
          <w:rPr>
            <w:rStyle w:val="af5"/>
            <w:sz w:val="24"/>
            <w:szCs w:val="24"/>
          </w:rPr>
          <w:t>\</w:t>
        </w:r>
        <w:proofErr w:type="spellStart"/>
        <w:r w:rsidR="00953073" w:rsidRPr="00232283">
          <w:rPr>
            <w:rStyle w:val="af5"/>
            <w:sz w:val="24"/>
            <w:szCs w:val="24"/>
            <w:lang w:val="en-US"/>
          </w:rPr>
          <w:t>WMSPickingRouteID</w:t>
        </w:r>
        <w:proofErr w:type="spellEnd"/>
      </w:hyperlink>
      <w:r w:rsidR="00953073" w:rsidRPr="00232283">
        <w:rPr>
          <w:sz w:val="24"/>
          <w:szCs w:val="24"/>
        </w:rPr>
        <w:t xml:space="preserve">, </w:t>
      </w:r>
      <w:r>
        <w:rPr>
          <w:sz w:val="24"/>
          <w:szCs w:val="24"/>
        </w:rPr>
        <w:t>то</w:t>
      </w:r>
      <w:r w:rsidR="00EB47B4" w:rsidRPr="00EB47B4">
        <w:rPr>
          <w:sz w:val="24"/>
          <w:szCs w:val="24"/>
        </w:rPr>
        <w:t xml:space="preserve"> </w:t>
      </w:r>
      <w:r w:rsidR="00EB47B4">
        <w:rPr>
          <w:sz w:val="24"/>
          <w:szCs w:val="24"/>
        </w:rPr>
        <w:t>проверить</w:t>
      </w:r>
    </w:p>
    <w:p w:rsidR="00232283" w:rsidRPr="00232283" w:rsidRDefault="00232283" w:rsidP="00232283">
      <w:pPr>
        <w:pStyle w:val="a4"/>
        <w:ind w:left="927" w:firstLine="0"/>
        <w:rPr>
          <w:sz w:val="24"/>
          <w:szCs w:val="24"/>
        </w:rPr>
      </w:pPr>
      <w:r>
        <w:rPr>
          <w:sz w:val="24"/>
          <w:szCs w:val="24"/>
        </w:rPr>
        <w:t xml:space="preserve">1.1.1 </w:t>
      </w:r>
      <w:r w:rsidR="00EB47B4">
        <w:rPr>
          <w:sz w:val="24"/>
          <w:szCs w:val="24"/>
        </w:rPr>
        <w:t xml:space="preserve">Установлен </w:t>
      </w:r>
      <w:r w:rsidRPr="00232283">
        <w:rPr>
          <w:sz w:val="24"/>
          <w:szCs w:val="24"/>
        </w:rPr>
        <w:t>на заявк</w:t>
      </w:r>
      <w:r w:rsidR="00EB47B4">
        <w:rPr>
          <w:sz w:val="24"/>
          <w:szCs w:val="24"/>
        </w:rPr>
        <w:t>е признак</w:t>
      </w:r>
      <w:proofErr w:type="gramStart"/>
      <w:r w:rsidR="00EB47B4">
        <w:rPr>
          <w:sz w:val="24"/>
          <w:szCs w:val="24"/>
        </w:rPr>
        <w:t xml:space="preserve"> С</w:t>
      </w:r>
      <w:proofErr w:type="gramEnd"/>
      <w:r w:rsidR="00EB47B4">
        <w:rPr>
          <w:sz w:val="24"/>
          <w:szCs w:val="24"/>
        </w:rPr>
        <w:t>вой клиент</w:t>
      </w:r>
      <w:r w:rsidRPr="00232283">
        <w:rPr>
          <w:sz w:val="24"/>
          <w:szCs w:val="24"/>
        </w:rPr>
        <w:t xml:space="preserve"> </w:t>
      </w:r>
      <w:r w:rsidR="00EB47B4" w:rsidRPr="00EB47B4">
        <w:rPr>
          <w:sz w:val="24"/>
          <w:szCs w:val="24"/>
        </w:rPr>
        <w:t>(</w:t>
      </w:r>
      <w:r w:rsidRPr="00232283">
        <w:rPr>
          <w:sz w:val="24"/>
          <w:szCs w:val="24"/>
          <w:lang w:val="en-US"/>
        </w:rPr>
        <w:t>LFL</w:t>
      </w:r>
      <w:r w:rsidRPr="00232283">
        <w:rPr>
          <w:sz w:val="24"/>
          <w:szCs w:val="24"/>
        </w:rPr>
        <w:t>_</w:t>
      </w:r>
      <w:proofErr w:type="spellStart"/>
      <w:r w:rsidRPr="00232283">
        <w:rPr>
          <w:sz w:val="24"/>
          <w:szCs w:val="24"/>
        </w:rPr>
        <w:t>RequestTable.OurShop</w:t>
      </w:r>
      <w:proofErr w:type="spellEnd"/>
      <w:r w:rsidR="00EB47B4" w:rsidRPr="00EB47B4">
        <w:rPr>
          <w:sz w:val="24"/>
          <w:szCs w:val="24"/>
        </w:rPr>
        <w:t>)</w:t>
      </w:r>
      <w:r w:rsidR="00EB47B4">
        <w:rPr>
          <w:sz w:val="24"/>
          <w:szCs w:val="24"/>
        </w:rPr>
        <w:t xml:space="preserve">, </w:t>
      </w:r>
      <w:r w:rsidRPr="00232283">
        <w:rPr>
          <w:sz w:val="24"/>
          <w:szCs w:val="24"/>
        </w:rPr>
        <w:t xml:space="preserve"> </w:t>
      </w:r>
    </w:p>
    <w:p w:rsidR="00EB47B4" w:rsidRDefault="00232283" w:rsidP="00337D55">
      <w:pPr>
        <w:pStyle w:val="a4"/>
        <w:ind w:firstLine="567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- </w:t>
      </w:r>
      <w:r w:rsidR="00EB47B4">
        <w:rPr>
          <w:sz w:val="24"/>
          <w:szCs w:val="24"/>
        </w:rPr>
        <w:t>Да, то п</w:t>
      </w:r>
      <w:r>
        <w:rPr>
          <w:sz w:val="24"/>
          <w:szCs w:val="24"/>
        </w:rPr>
        <w:t>ропустить ошибку</w:t>
      </w:r>
      <w:r w:rsidRPr="00613835">
        <w:rPr>
          <w:sz w:val="24"/>
          <w:szCs w:val="24"/>
        </w:rPr>
        <w:t>;</w:t>
      </w:r>
    </w:p>
    <w:p w:rsidR="00337D55" w:rsidRPr="00337D55" w:rsidRDefault="00EB47B4" w:rsidP="00337D55">
      <w:pPr>
        <w:pStyle w:val="a4"/>
        <w:ind w:firstLine="567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- Нет, то ошибка </w:t>
      </w:r>
      <w:r w:rsidRPr="00EB47B4">
        <w:rPr>
          <w:sz w:val="24"/>
          <w:szCs w:val="24"/>
        </w:rPr>
        <w:t>“Товар с отсканированным серийным кодом уже был отгружен. Отложите товар</w:t>
      </w:r>
      <w:r w:rsidRPr="00613835">
        <w:rPr>
          <w:sz w:val="24"/>
          <w:szCs w:val="24"/>
        </w:rPr>
        <w:t>”;</w:t>
      </w:r>
      <w:r w:rsidR="00337D55">
        <w:rPr>
          <w:sz w:val="24"/>
          <w:szCs w:val="24"/>
        </w:rPr>
        <w:tab/>
      </w:r>
    </w:p>
    <w:p w:rsidR="00D06890" w:rsidRDefault="00D06890" w:rsidP="00DD325E">
      <w:pPr>
        <w:pStyle w:val="a4"/>
        <w:ind w:left="1080" w:firstLine="0"/>
        <w:rPr>
          <w:sz w:val="24"/>
          <w:szCs w:val="24"/>
        </w:rPr>
      </w:pPr>
    </w:p>
    <w:p w:rsidR="00613835" w:rsidRDefault="00613835" w:rsidP="00613835">
      <w:pPr>
        <w:pStyle w:val="a4"/>
        <w:numPr>
          <w:ilvl w:val="0"/>
          <w:numId w:val="10"/>
        </w:numPr>
        <w:rPr>
          <w:sz w:val="24"/>
          <w:szCs w:val="24"/>
        </w:rPr>
      </w:pPr>
      <w:r w:rsidRPr="00232283">
        <w:rPr>
          <w:sz w:val="24"/>
          <w:szCs w:val="24"/>
        </w:rPr>
        <w:t xml:space="preserve">На форме </w:t>
      </w:r>
      <w:r>
        <w:rPr>
          <w:sz w:val="24"/>
          <w:szCs w:val="24"/>
        </w:rPr>
        <w:t>Упаковки</w:t>
      </w:r>
      <w:r w:rsidRPr="00232283">
        <w:rPr>
          <w:sz w:val="24"/>
          <w:szCs w:val="24"/>
        </w:rPr>
        <w:t>, при сканирова</w:t>
      </w:r>
      <w:r>
        <w:rPr>
          <w:sz w:val="24"/>
          <w:szCs w:val="24"/>
        </w:rPr>
        <w:t>нии Кода Маркировки:</w:t>
      </w:r>
    </w:p>
    <w:p w:rsidR="00613835" w:rsidRPr="00232283" w:rsidRDefault="00613835" w:rsidP="00613835">
      <w:pPr>
        <w:pStyle w:val="a4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Если</w:t>
      </w:r>
      <w:r w:rsidRPr="00232283">
        <w:rPr>
          <w:sz w:val="24"/>
          <w:szCs w:val="24"/>
        </w:rPr>
        <w:t xml:space="preserve"> </w:t>
      </w:r>
      <w:r>
        <w:rPr>
          <w:sz w:val="24"/>
          <w:szCs w:val="24"/>
        </w:rPr>
        <w:t>заполнено</w:t>
      </w:r>
      <w:r w:rsidRPr="00232283">
        <w:rPr>
          <w:sz w:val="24"/>
          <w:szCs w:val="24"/>
        </w:rPr>
        <w:t xml:space="preserve"> </w:t>
      </w:r>
      <w:r>
        <w:rPr>
          <w:sz w:val="24"/>
          <w:szCs w:val="24"/>
        </w:rPr>
        <w:t>поле</w:t>
      </w:r>
      <w:r w:rsidRPr="00232283">
        <w:rPr>
          <w:sz w:val="24"/>
          <w:szCs w:val="24"/>
        </w:rPr>
        <w:t xml:space="preserve">  </w:t>
      </w:r>
      <w:hyperlink r:id="rId13" w:history="1">
        <w:r>
          <w:rPr>
            <w:rStyle w:val="af5"/>
            <w:sz w:val="24"/>
            <w:szCs w:val="24"/>
          </w:rPr>
          <w:t>\</w:t>
        </w:r>
        <w:r w:rsidRPr="00232283">
          <w:rPr>
            <w:rStyle w:val="af5"/>
            <w:sz w:val="24"/>
            <w:szCs w:val="24"/>
            <w:lang w:val="en-US"/>
          </w:rPr>
          <w:t>LFL</w:t>
        </w:r>
        <w:r w:rsidRPr="00232283">
          <w:rPr>
            <w:rStyle w:val="af5"/>
            <w:sz w:val="24"/>
            <w:szCs w:val="24"/>
          </w:rPr>
          <w:t>_</w:t>
        </w:r>
        <w:proofErr w:type="spellStart"/>
        <w:r w:rsidRPr="00232283">
          <w:rPr>
            <w:rStyle w:val="af5"/>
            <w:sz w:val="24"/>
            <w:szCs w:val="24"/>
            <w:lang w:val="en-US"/>
          </w:rPr>
          <w:t>MarkingCodeTable</w:t>
        </w:r>
        <w:proofErr w:type="spellEnd"/>
        <w:r w:rsidRPr="00232283">
          <w:rPr>
            <w:rStyle w:val="af5"/>
            <w:sz w:val="24"/>
            <w:szCs w:val="24"/>
          </w:rPr>
          <w:t>\</w:t>
        </w:r>
        <w:proofErr w:type="spellStart"/>
        <w:r w:rsidRPr="00232283">
          <w:rPr>
            <w:rStyle w:val="af5"/>
            <w:sz w:val="24"/>
            <w:szCs w:val="24"/>
            <w:lang w:val="en-US"/>
          </w:rPr>
          <w:t>WMSPickingRouteID</w:t>
        </w:r>
        <w:proofErr w:type="spellEnd"/>
      </w:hyperlink>
      <w:r w:rsidRPr="00232283">
        <w:rPr>
          <w:sz w:val="24"/>
          <w:szCs w:val="24"/>
        </w:rPr>
        <w:t xml:space="preserve">, </w:t>
      </w:r>
      <w:r>
        <w:rPr>
          <w:sz w:val="24"/>
          <w:szCs w:val="24"/>
        </w:rPr>
        <w:t>то</w:t>
      </w:r>
      <w:r w:rsidRPr="00EB47B4">
        <w:rPr>
          <w:sz w:val="24"/>
          <w:szCs w:val="24"/>
        </w:rPr>
        <w:t xml:space="preserve"> </w:t>
      </w:r>
      <w:r>
        <w:rPr>
          <w:sz w:val="24"/>
          <w:szCs w:val="24"/>
        </w:rPr>
        <w:t>проверить</w:t>
      </w:r>
    </w:p>
    <w:p w:rsidR="00613835" w:rsidRPr="00232283" w:rsidRDefault="00613835" w:rsidP="00613835">
      <w:pPr>
        <w:pStyle w:val="a4"/>
        <w:ind w:left="927" w:firstLine="0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</w:rPr>
        <w:t>.1.1</w:t>
      </w:r>
      <w:bookmarkStart w:id="7" w:name="_GoBack"/>
      <w:bookmarkEnd w:id="7"/>
      <w:r>
        <w:rPr>
          <w:sz w:val="24"/>
          <w:szCs w:val="24"/>
        </w:rPr>
        <w:t xml:space="preserve"> Установлен </w:t>
      </w:r>
      <w:r w:rsidRPr="00232283">
        <w:rPr>
          <w:sz w:val="24"/>
          <w:szCs w:val="24"/>
        </w:rPr>
        <w:t>на заявк</w:t>
      </w:r>
      <w:r>
        <w:rPr>
          <w:sz w:val="24"/>
          <w:szCs w:val="24"/>
        </w:rPr>
        <w:t>е признак</w:t>
      </w:r>
      <w:proofErr w:type="gramStart"/>
      <w:r>
        <w:rPr>
          <w:sz w:val="24"/>
          <w:szCs w:val="24"/>
        </w:rPr>
        <w:t xml:space="preserve"> С</w:t>
      </w:r>
      <w:proofErr w:type="gramEnd"/>
      <w:r>
        <w:rPr>
          <w:sz w:val="24"/>
          <w:szCs w:val="24"/>
        </w:rPr>
        <w:t>вой клиент</w:t>
      </w:r>
      <w:r w:rsidRPr="00232283">
        <w:rPr>
          <w:sz w:val="24"/>
          <w:szCs w:val="24"/>
        </w:rPr>
        <w:t xml:space="preserve"> </w:t>
      </w:r>
      <w:r w:rsidRPr="00EB47B4">
        <w:rPr>
          <w:sz w:val="24"/>
          <w:szCs w:val="24"/>
        </w:rPr>
        <w:t>(</w:t>
      </w:r>
      <w:r w:rsidRPr="00232283">
        <w:rPr>
          <w:sz w:val="24"/>
          <w:szCs w:val="24"/>
          <w:lang w:val="en-US"/>
        </w:rPr>
        <w:t>LFL</w:t>
      </w:r>
      <w:r w:rsidRPr="00232283">
        <w:rPr>
          <w:sz w:val="24"/>
          <w:szCs w:val="24"/>
        </w:rPr>
        <w:t>_</w:t>
      </w:r>
      <w:proofErr w:type="spellStart"/>
      <w:r w:rsidRPr="00232283">
        <w:rPr>
          <w:sz w:val="24"/>
          <w:szCs w:val="24"/>
        </w:rPr>
        <w:t>RequestTable.OurShop</w:t>
      </w:r>
      <w:proofErr w:type="spellEnd"/>
      <w:r w:rsidRPr="00EB47B4">
        <w:rPr>
          <w:sz w:val="24"/>
          <w:szCs w:val="24"/>
        </w:rPr>
        <w:t>)</w:t>
      </w:r>
      <w:r>
        <w:rPr>
          <w:sz w:val="24"/>
          <w:szCs w:val="24"/>
        </w:rPr>
        <w:t xml:space="preserve">, </w:t>
      </w:r>
      <w:r w:rsidRPr="00232283">
        <w:rPr>
          <w:sz w:val="24"/>
          <w:szCs w:val="24"/>
        </w:rPr>
        <w:t xml:space="preserve"> </w:t>
      </w:r>
    </w:p>
    <w:p w:rsidR="00613835" w:rsidRDefault="00613835" w:rsidP="00613835">
      <w:pPr>
        <w:pStyle w:val="a4"/>
        <w:ind w:firstLine="567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- Да, то пропустить ошибку</w:t>
      </w:r>
      <w:r w:rsidRPr="00613835">
        <w:rPr>
          <w:sz w:val="24"/>
          <w:szCs w:val="24"/>
        </w:rPr>
        <w:t>;</w:t>
      </w:r>
    </w:p>
    <w:p w:rsidR="00613835" w:rsidRPr="00DD325E" w:rsidRDefault="00613835" w:rsidP="00613835">
      <w:pPr>
        <w:pStyle w:val="a4"/>
        <w:ind w:firstLine="567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- Нет, то ошибка </w:t>
      </w:r>
      <w:r w:rsidRPr="00EB47B4">
        <w:rPr>
          <w:sz w:val="24"/>
          <w:szCs w:val="24"/>
        </w:rPr>
        <w:t>“Товар с отсканированным серийным кодом уже был отгружен. Отложите товар</w:t>
      </w:r>
      <w:r w:rsidRPr="00613835">
        <w:rPr>
          <w:sz w:val="24"/>
          <w:szCs w:val="24"/>
        </w:rPr>
        <w:t>”;</w:t>
      </w:r>
    </w:p>
    <w:p w:rsidR="00ED2A19" w:rsidRPr="00A9313E" w:rsidRDefault="00EF1F02" w:rsidP="000224EC">
      <w:pPr>
        <w:pStyle w:val="10"/>
      </w:pPr>
      <w:r>
        <w:t>Настройка</w:t>
      </w:r>
    </w:p>
    <w:p w:rsidR="00EF1F02" w:rsidRDefault="00EF1F02" w:rsidP="00EF1F02">
      <w:pPr>
        <w:pStyle w:val="10"/>
      </w:pPr>
      <w:r>
        <w:t>Отчеты и выходные формы</w:t>
      </w:r>
    </w:p>
    <w:p w:rsidR="00EF1F02" w:rsidRPr="00EF1F02" w:rsidRDefault="00EF1F02" w:rsidP="00EF1F02">
      <w:pPr>
        <w:pStyle w:val="10"/>
      </w:pPr>
      <w:r>
        <w:t>Размещение в системе</w:t>
      </w:r>
    </w:p>
    <w:p w:rsidR="00D1295D" w:rsidRPr="006055AE" w:rsidRDefault="008457D5" w:rsidP="00BA05AB">
      <w:pPr>
        <w:pStyle w:val="10"/>
      </w:pPr>
      <w:r>
        <w:t>Приложения</w:t>
      </w:r>
      <w:bookmarkEnd w:id="6"/>
    </w:p>
    <w:p w:rsidR="005E25DD" w:rsidRPr="00196450" w:rsidRDefault="00AF2AB4" w:rsidP="003A2F35">
      <w:pPr>
        <w:pStyle w:val="afff6"/>
      </w:pPr>
      <w:bookmarkStart w:id="8" w:name="_Toc252557204"/>
      <w:bookmarkStart w:id="9" w:name="_Toc252801077"/>
      <w:r>
        <w:t>Нет</w:t>
      </w:r>
      <w:r w:rsidR="00B45B36">
        <w:t>.</w:t>
      </w:r>
    </w:p>
    <w:p w:rsidR="00196450" w:rsidRDefault="00196450" w:rsidP="00196450">
      <w:pPr>
        <w:pStyle w:val="10"/>
      </w:pPr>
      <w:bookmarkStart w:id="10" w:name="_Приложения"/>
      <w:bookmarkStart w:id="11" w:name="_Toc309597748"/>
      <w:bookmarkEnd w:id="8"/>
      <w:bookmarkEnd w:id="9"/>
      <w:bookmarkEnd w:id="10"/>
      <w:r>
        <w:t>Допущения и ограничения</w:t>
      </w:r>
    </w:p>
    <w:p w:rsidR="00196450" w:rsidRPr="00196450" w:rsidRDefault="00630114" w:rsidP="00196450">
      <w:pPr>
        <w:pStyle w:val="a"/>
        <w:numPr>
          <w:ilvl w:val="0"/>
          <w:numId w:val="0"/>
        </w:numPr>
      </w:pPr>
      <w:r>
        <w:t>Нет</w:t>
      </w:r>
      <w:r w:rsidR="008271A6">
        <w:t>.</w:t>
      </w:r>
    </w:p>
    <w:p w:rsidR="00A304F4" w:rsidRDefault="008457D5" w:rsidP="00A304F4">
      <w:pPr>
        <w:pStyle w:val="10"/>
      </w:pPr>
      <w:r>
        <w:t>Связанные модификации</w:t>
      </w:r>
      <w:bookmarkEnd w:id="11"/>
    </w:p>
    <w:p w:rsidR="00196450" w:rsidRPr="00196450" w:rsidRDefault="00701316" w:rsidP="00A304F4">
      <w:pPr>
        <w:pStyle w:val="10"/>
      </w:pPr>
      <w:r>
        <w:t>Нет.</w:t>
      </w:r>
    </w:p>
    <w:sectPr w:rsidR="00196450" w:rsidRPr="00196450" w:rsidSect="00EF1F02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62C3" w:rsidRDefault="003962C3">
      <w:r>
        <w:separator/>
      </w:r>
    </w:p>
  </w:endnote>
  <w:endnote w:type="continuationSeparator" w:id="0">
    <w:p w:rsidR="003962C3" w:rsidRDefault="00396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232283">
          <w:rPr>
            <w:sz w:val="18"/>
            <w:szCs w:val="18"/>
          </w:rPr>
          <w:t>DAX-9949 Ошибка КМ отгружен</w:t>
        </w:r>
        <w:proofErr w:type="gramStart"/>
        <w:r w:rsidR="00232283">
          <w:rPr>
            <w:sz w:val="18"/>
            <w:szCs w:val="18"/>
          </w:rPr>
          <w:t>.</w:t>
        </w:r>
        <w:proofErr w:type="gramEnd"/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proofErr w:type="gramStart"/>
    <w:r w:rsidR="00DE3E70" w:rsidRPr="00D9272E">
      <w:rPr>
        <w:sz w:val="18"/>
        <w:szCs w:val="18"/>
      </w:rPr>
      <w:t>с</w:t>
    </w:r>
    <w:proofErr w:type="gramEnd"/>
    <w:r w:rsidR="00DE3E70" w:rsidRPr="00D9272E">
      <w:rPr>
        <w:sz w:val="18"/>
        <w:szCs w:val="18"/>
      </w:rPr>
      <w:t xml:space="preserve">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613835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613835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232283">
          <w:rPr>
            <w:rFonts w:ascii="Times New Roman" w:hAnsi="Times New Roman"/>
            <w:sz w:val="18"/>
            <w:szCs w:val="18"/>
          </w:rPr>
          <w:t>DAX-9949 Ошибка КМ отгружен</w:t>
        </w:r>
        <w:proofErr w:type="gramStart"/>
        <w:r w:rsidR="00232283">
          <w:rPr>
            <w:rFonts w:ascii="Times New Roman" w:hAnsi="Times New Roman"/>
            <w:sz w:val="18"/>
            <w:szCs w:val="18"/>
          </w:rPr>
          <w:t>.</w:t>
        </w:r>
        <w:proofErr w:type="gramEnd"/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proofErr w:type="gramStart"/>
    <w:r w:rsidR="00DE3E70" w:rsidRPr="008638AB">
      <w:rPr>
        <w:rFonts w:ascii="Times New Roman" w:hAnsi="Times New Roman"/>
        <w:sz w:val="18"/>
        <w:szCs w:val="18"/>
      </w:rPr>
      <w:t>с</w:t>
    </w:r>
    <w:proofErr w:type="gramEnd"/>
    <w:r w:rsidR="00DE3E70" w:rsidRPr="008638AB">
      <w:rPr>
        <w:rFonts w:ascii="Times New Roman" w:hAnsi="Times New Roman"/>
        <w:sz w:val="18"/>
        <w:szCs w:val="18"/>
      </w:rPr>
      <w:t xml:space="preserve">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613835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613835">
      <w:rPr>
        <w:rFonts w:ascii="Times New Roman" w:hAnsi="Times New Roman"/>
        <w:noProof/>
        <w:sz w:val="18"/>
        <w:szCs w:val="18"/>
      </w:rPr>
      <w:t>2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62C3" w:rsidRDefault="003962C3">
      <w:r>
        <w:separator/>
      </w:r>
    </w:p>
  </w:footnote>
  <w:footnote w:type="continuationSeparator" w:id="0">
    <w:p w:rsidR="003962C3" w:rsidRDefault="003962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EF1F02" w:rsidRDefault="00EF1F02" w:rsidP="00EF1F02">
    <w:pPr>
      <w:pStyle w:val="af0"/>
      <w:jc w:val="right"/>
    </w:pPr>
    <w:r>
      <w:rPr>
        <w:noProof/>
        <w:color w:val="000080"/>
        <w:lang w:val="ru-RU" w:eastAsia="ru-RU"/>
      </w:rPr>
      <w:drawing>
        <wp:inline distT="0" distB="0" distL="0" distR="0" wp14:anchorId="696A4C0E" wp14:editId="2DF4954C">
          <wp:extent cx="1837055" cy="524510"/>
          <wp:effectExtent l="0" t="0" r="0" b="8890"/>
          <wp:docPr id="5" name="Рисунок 5" descr="Безымянны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езымянный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05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D5450DE"/>
    <w:multiLevelType w:val="hybridMultilevel"/>
    <w:tmpl w:val="C9ECF5B0"/>
    <w:lvl w:ilvl="0" w:tplc="326E029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D609F1"/>
    <w:multiLevelType w:val="multilevel"/>
    <w:tmpl w:val="4C7E0BB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3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0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3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1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51" w:hanging="1800"/>
      </w:pPr>
      <w:rPr>
        <w:rFonts w:hint="default"/>
      </w:rPr>
    </w:lvl>
  </w:abstractNum>
  <w:abstractNum w:abstractNumId="6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8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num w:numId="1">
    <w:abstractNumId w:val="9"/>
  </w:num>
  <w:num w:numId="2">
    <w:abstractNumId w:val="6"/>
  </w:num>
  <w:num w:numId="3">
    <w:abstractNumId w:val="7"/>
  </w:num>
  <w:num w:numId="4">
    <w:abstractNumId w:val="1"/>
  </w:num>
  <w:num w:numId="5">
    <w:abstractNumId w:val="0"/>
  </w:num>
  <w:num w:numId="6">
    <w:abstractNumId w:val="4"/>
  </w:num>
  <w:num w:numId="7">
    <w:abstractNumId w:val="8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3"/>
  </w:num>
  <w:num w:numId="10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CB4"/>
    <w:rsid w:val="0004588F"/>
    <w:rsid w:val="000458A8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4104"/>
    <w:rsid w:val="000644A3"/>
    <w:rsid w:val="000648B6"/>
    <w:rsid w:val="00064D3B"/>
    <w:rsid w:val="00065466"/>
    <w:rsid w:val="00065521"/>
    <w:rsid w:val="0006669B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4964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E76"/>
    <w:rsid w:val="00094ED8"/>
    <w:rsid w:val="00096431"/>
    <w:rsid w:val="00096B4B"/>
    <w:rsid w:val="000977B4"/>
    <w:rsid w:val="00097C38"/>
    <w:rsid w:val="000A02D2"/>
    <w:rsid w:val="000A032B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B89"/>
    <w:rsid w:val="000C7FEF"/>
    <w:rsid w:val="000D00FE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4747"/>
    <w:rsid w:val="00124A59"/>
    <w:rsid w:val="0012518C"/>
    <w:rsid w:val="00126C18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3B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EEA"/>
    <w:rsid w:val="0016124A"/>
    <w:rsid w:val="00161DDD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7202"/>
    <w:rsid w:val="00177403"/>
    <w:rsid w:val="00177A64"/>
    <w:rsid w:val="001806C4"/>
    <w:rsid w:val="00180713"/>
    <w:rsid w:val="00180746"/>
    <w:rsid w:val="001813C8"/>
    <w:rsid w:val="00182297"/>
    <w:rsid w:val="001824D1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71"/>
    <w:rsid w:val="001B4DDD"/>
    <w:rsid w:val="001B514C"/>
    <w:rsid w:val="001B546F"/>
    <w:rsid w:val="001B5F6E"/>
    <w:rsid w:val="001B6163"/>
    <w:rsid w:val="001B6FD5"/>
    <w:rsid w:val="001C00F3"/>
    <w:rsid w:val="001C016B"/>
    <w:rsid w:val="001C06D9"/>
    <w:rsid w:val="001C06E1"/>
    <w:rsid w:val="001C0777"/>
    <w:rsid w:val="001C16B6"/>
    <w:rsid w:val="001C1C26"/>
    <w:rsid w:val="001C1F1D"/>
    <w:rsid w:val="001C421A"/>
    <w:rsid w:val="001C4BA5"/>
    <w:rsid w:val="001C5459"/>
    <w:rsid w:val="001C76D8"/>
    <w:rsid w:val="001C7E2B"/>
    <w:rsid w:val="001C7E6E"/>
    <w:rsid w:val="001D19EF"/>
    <w:rsid w:val="001D2131"/>
    <w:rsid w:val="001D2367"/>
    <w:rsid w:val="001D2E12"/>
    <w:rsid w:val="001D36EB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937"/>
    <w:rsid w:val="001E77C2"/>
    <w:rsid w:val="001E7EFB"/>
    <w:rsid w:val="001F0003"/>
    <w:rsid w:val="001F09E3"/>
    <w:rsid w:val="001F1AA8"/>
    <w:rsid w:val="001F1F6F"/>
    <w:rsid w:val="001F2174"/>
    <w:rsid w:val="001F24F6"/>
    <w:rsid w:val="001F2DB8"/>
    <w:rsid w:val="001F421B"/>
    <w:rsid w:val="001F4D12"/>
    <w:rsid w:val="001F560D"/>
    <w:rsid w:val="001F61E3"/>
    <w:rsid w:val="001F6932"/>
    <w:rsid w:val="001F727C"/>
    <w:rsid w:val="001F7657"/>
    <w:rsid w:val="001F77E0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A92"/>
    <w:rsid w:val="00225AAC"/>
    <w:rsid w:val="002261AA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283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87D"/>
    <w:rsid w:val="00235423"/>
    <w:rsid w:val="002356E5"/>
    <w:rsid w:val="00236436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A4C"/>
    <w:rsid w:val="00290492"/>
    <w:rsid w:val="002913DB"/>
    <w:rsid w:val="00291481"/>
    <w:rsid w:val="002917E2"/>
    <w:rsid w:val="0029225A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F8B"/>
    <w:rsid w:val="00303952"/>
    <w:rsid w:val="00304CFA"/>
    <w:rsid w:val="00306040"/>
    <w:rsid w:val="00306C55"/>
    <w:rsid w:val="00306C5A"/>
    <w:rsid w:val="003104EB"/>
    <w:rsid w:val="0031061A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99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B9D"/>
    <w:rsid w:val="003326B2"/>
    <w:rsid w:val="00333969"/>
    <w:rsid w:val="00334C42"/>
    <w:rsid w:val="00334EFB"/>
    <w:rsid w:val="003366F0"/>
    <w:rsid w:val="00336E59"/>
    <w:rsid w:val="00337481"/>
    <w:rsid w:val="00337D55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50221"/>
    <w:rsid w:val="0035069D"/>
    <w:rsid w:val="0035089B"/>
    <w:rsid w:val="00350C1D"/>
    <w:rsid w:val="0035141D"/>
    <w:rsid w:val="00351458"/>
    <w:rsid w:val="00351754"/>
    <w:rsid w:val="003518C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D34"/>
    <w:rsid w:val="003860D3"/>
    <w:rsid w:val="0038649E"/>
    <w:rsid w:val="0038651F"/>
    <w:rsid w:val="00386D9F"/>
    <w:rsid w:val="00387044"/>
    <w:rsid w:val="003900F4"/>
    <w:rsid w:val="00390A2E"/>
    <w:rsid w:val="003935D5"/>
    <w:rsid w:val="003938D4"/>
    <w:rsid w:val="00393EFD"/>
    <w:rsid w:val="003958B2"/>
    <w:rsid w:val="00395DD3"/>
    <w:rsid w:val="0039602A"/>
    <w:rsid w:val="003962C3"/>
    <w:rsid w:val="00396830"/>
    <w:rsid w:val="00396D24"/>
    <w:rsid w:val="0039777A"/>
    <w:rsid w:val="003978A9"/>
    <w:rsid w:val="00397B39"/>
    <w:rsid w:val="003A0170"/>
    <w:rsid w:val="003A0F11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46E"/>
    <w:rsid w:val="003C1EDF"/>
    <w:rsid w:val="003C27BA"/>
    <w:rsid w:val="003C2DB0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3E4"/>
    <w:rsid w:val="00427EF4"/>
    <w:rsid w:val="00430055"/>
    <w:rsid w:val="00430225"/>
    <w:rsid w:val="0043040A"/>
    <w:rsid w:val="0043142E"/>
    <w:rsid w:val="00431A1F"/>
    <w:rsid w:val="00431D70"/>
    <w:rsid w:val="0043200E"/>
    <w:rsid w:val="004327C8"/>
    <w:rsid w:val="00432DE7"/>
    <w:rsid w:val="0043526F"/>
    <w:rsid w:val="00435BE3"/>
    <w:rsid w:val="00437678"/>
    <w:rsid w:val="00440C05"/>
    <w:rsid w:val="00441041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2E56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E5"/>
    <w:rsid w:val="004B47F3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FA4"/>
    <w:rsid w:val="00500CD2"/>
    <w:rsid w:val="0050144D"/>
    <w:rsid w:val="00501771"/>
    <w:rsid w:val="0050268F"/>
    <w:rsid w:val="00502E02"/>
    <w:rsid w:val="005033B1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FFC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739"/>
    <w:rsid w:val="005A4BBF"/>
    <w:rsid w:val="005A5B20"/>
    <w:rsid w:val="005A5D31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C0213"/>
    <w:rsid w:val="005C07A8"/>
    <w:rsid w:val="005C07C5"/>
    <w:rsid w:val="005C0962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E23"/>
    <w:rsid w:val="005D227B"/>
    <w:rsid w:val="005D26B9"/>
    <w:rsid w:val="005D47E7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46F9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FC3"/>
    <w:rsid w:val="006133AF"/>
    <w:rsid w:val="0061341D"/>
    <w:rsid w:val="00613835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71B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849"/>
    <w:rsid w:val="00675EE6"/>
    <w:rsid w:val="00675FEE"/>
    <w:rsid w:val="00676A1D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4D4"/>
    <w:rsid w:val="0069671A"/>
    <w:rsid w:val="00696A1B"/>
    <w:rsid w:val="006976A8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63"/>
    <w:rsid w:val="006C12C8"/>
    <w:rsid w:val="006C1591"/>
    <w:rsid w:val="006C1754"/>
    <w:rsid w:val="006C2865"/>
    <w:rsid w:val="006C2B92"/>
    <w:rsid w:val="006C3350"/>
    <w:rsid w:val="006C3746"/>
    <w:rsid w:val="006C3B42"/>
    <w:rsid w:val="006C3F19"/>
    <w:rsid w:val="006C4587"/>
    <w:rsid w:val="006C48F4"/>
    <w:rsid w:val="006C4E4D"/>
    <w:rsid w:val="006C5F33"/>
    <w:rsid w:val="006C61E0"/>
    <w:rsid w:val="006C6F6F"/>
    <w:rsid w:val="006C7022"/>
    <w:rsid w:val="006C71E3"/>
    <w:rsid w:val="006C7509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852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3754"/>
    <w:rsid w:val="00734474"/>
    <w:rsid w:val="0073452C"/>
    <w:rsid w:val="00734A10"/>
    <w:rsid w:val="00734FB8"/>
    <w:rsid w:val="0073517D"/>
    <w:rsid w:val="007353B1"/>
    <w:rsid w:val="00736EAA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E0F"/>
    <w:rsid w:val="00752122"/>
    <w:rsid w:val="007538F2"/>
    <w:rsid w:val="00754221"/>
    <w:rsid w:val="00754548"/>
    <w:rsid w:val="00754A01"/>
    <w:rsid w:val="007557EB"/>
    <w:rsid w:val="0075615E"/>
    <w:rsid w:val="00756AF8"/>
    <w:rsid w:val="007570B4"/>
    <w:rsid w:val="007571BE"/>
    <w:rsid w:val="00757A84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3C86"/>
    <w:rsid w:val="007A434D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D69"/>
    <w:rsid w:val="007C3E6D"/>
    <w:rsid w:val="007C42B5"/>
    <w:rsid w:val="007C45ED"/>
    <w:rsid w:val="007C4824"/>
    <w:rsid w:val="007C527D"/>
    <w:rsid w:val="007C5418"/>
    <w:rsid w:val="007C5608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7E67"/>
    <w:rsid w:val="008106F5"/>
    <w:rsid w:val="008109F4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6C9"/>
    <w:rsid w:val="008A470E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9C5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C4C"/>
    <w:rsid w:val="008F75F9"/>
    <w:rsid w:val="008F7675"/>
    <w:rsid w:val="008F7ACD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4FEC"/>
    <w:rsid w:val="009151DA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073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C09"/>
    <w:rsid w:val="00986526"/>
    <w:rsid w:val="009867F9"/>
    <w:rsid w:val="009869F0"/>
    <w:rsid w:val="00987118"/>
    <w:rsid w:val="00987348"/>
    <w:rsid w:val="009875CD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71E2"/>
    <w:rsid w:val="009E7DED"/>
    <w:rsid w:val="009F0105"/>
    <w:rsid w:val="009F0322"/>
    <w:rsid w:val="009F06A3"/>
    <w:rsid w:val="009F09DE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4F2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AC2"/>
    <w:rsid w:val="00A20029"/>
    <w:rsid w:val="00A20EA8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B2F"/>
    <w:rsid w:val="00A26BD3"/>
    <w:rsid w:val="00A27037"/>
    <w:rsid w:val="00A27C95"/>
    <w:rsid w:val="00A27D2C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CB3"/>
    <w:rsid w:val="00A6314B"/>
    <w:rsid w:val="00A638DD"/>
    <w:rsid w:val="00A638F8"/>
    <w:rsid w:val="00A63AC5"/>
    <w:rsid w:val="00A65529"/>
    <w:rsid w:val="00A6576C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48C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57ED"/>
    <w:rsid w:val="00AB5A42"/>
    <w:rsid w:val="00AB6C15"/>
    <w:rsid w:val="00AB7654"/>
    <w:rsid w:val="00AB7C59"/>
    <w:rsid w:val="00AB7D32"/>
    <w:rsid w:val="00AB7E51"/>
    <w:rsid w:val="00AC0053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578"/>
    <w:rsid w:val="00AD29D2"/>
    <w:rsid w:val="00AD3D02"/>
    <w:rsid w:val="00AD55B3"/>
    <w:rsid w:val="00AD5758"/>
    <w:rsid w:val="00AD6125"/>
    <w:rsid w:val="00AD7A8E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637C"/>
    <w:rsid w:val="00AF6645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834"/>
    <w:rsid w:val="00B2232C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F6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120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329F"/>
    <w:rsid w:val="00BE4A2A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ED"/>
    <w:rsid w:val="00BF5754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6135"/>
    <w:rsid w:val="00C26EE9"/>
    <w:rsid w:val="00C27110"/>
    <w:rsid w:val="00C275DC"/>
    <w:rsid w:val="00C278FE"/>
    <w:rsid w:val="00C30C18"/>
    <w:rsid w:val="00C30CD2"/>
    <w:rsid w:val="00C328BB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E18"/>
    <w:rsid w:val="00C81153"/>
    <w:rsid w:val="00C8115C"/>
    <w:rsid w:val="00C81CF3"/>
    <w:rsid w:val="00C8249C"/>
    <w:rsid w:val="00C8268A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5B4"/>
    <w:rsid w:val="00CE0A06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30B5"/>
    <w:rsid w:val="00D63DBE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A57"/>
    <w:rsid w:val="00D75A50"/>
    <w:rsid w:val="00D75CF3"/>
    <w:rsid w:val="00D75E4C"/>
    <w:rsid w:val="00D75E7E"/>
    <w:rsid w:val="00D75ED9"/>
    <w:rsid w:val="00D76068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3B4"/>
    <w:rsid w:val="00D978E9"/>
    <w:rsid w:val="00D97F24"/>
    <w:rsid w:val="00D97F8C"/>
    <w:rsid w:val="00DA0033"/>
    <w:rsid w:val="00DA042E"/>
    <w:rsid w:val="00DA0ABE"/>
    <w:rsid w:val="00DA0D1F"/>
    <w:rsid w:val="00DA1065"/>
    <w:rsid w:val="00DA3776"/>
    <w:rsid w:val="00DA4434"/>
    <w:rsid w:val="00DA4B0B"/>
    <w:rsid w:val="00DA5B95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75A"/>
    <w:rsid w:val="00DE57B7"/>
    <w:rsid w:val="00DE5AA4"/>
    <w:rsid w:val="00DE5AD6"/>
    <w:rsid w:val="00DE5CA1"/>
    <w:rsid w:val="00DE5F94"/>
    <w:rsid w:val="00DE6336"/>
    <w:rsid w:val="00DE66D9"/>
    <w:rsid w:val="00DE698D"/>
    <w:rsid w:val="00DE77CE"/>
    <w:rsid w:val="00DE7B62"/>
    <w:rsid w:val="00DF0739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DC6"/>
    <w:rsid w:val="00E523ED"/>
    <w:rsid w:val="00E528BD"/>
    <w:rsid w:val="00E52BC1"/>
    <w:rsid w:val="00E531CB"/>
    <w:rsid w:val="00E535CC"/>
    <w:rsid w:val="00E536E3"/>
    <w:rsid w:val="00E542F3"/>
    <w:rsid w:val="00E55621"/>
    <w:rsid w:val="00E55947"/>
    <w:rsid w:val="00E55E1E"/>
    <w:rsid w:val="00E5675A"/>
    <w:rsid w:val="00E5787C"/>
    <w:rsid w:val="00E57F5D"/>
    <w:rsid w:val="00E60236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7B4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176E"/>
    <w:rsid w:val="00EE1AB5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58C"/>
    <w:rsid w:val="00EF5F33"/>
    <w:rsid w:val="00EF6374"/>
    <w:rsid w:val="00EF7130"/>
    <w:rsid w:val="00EF717F"/>
    <w:rsid w:val="00EF773A"/>
    <w:rsid w:val="00EF7F64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388"/>
    <w:rsid w:val="00F144E8"/>
    <w:rsid w:val="00F1539B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242D"/>
    <w:rsid w:val="00F32804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913"/>
    <w:rsid w:val="00F60DD5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778"/>
    <w:rsid w:val="00FB35A8"/>
    <w:rsid w:val="00FB3797"/>
    <w:rsid w:val="00FB3B77"/>
    <w:rsid w:val="00FB3E59"/>
    <w:rsid w:val="00FB4E4C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file:///\\LFL_MarkingCodeTable\WMSPickingRouteID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yperlink" Target="file:///\\LFL_MarkingCodeTable\WMSPickingRouteID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19B20.0A41FAD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154D25"/>
    <w:rsid w:val="001850F8"/>
    <w:rsid w:val="001D0851"/>
    <w:rsid w:val="00237E8B"/>
    <w:rsid w:val="00360CBB"/>
    <w:rsid w:val="003D3838"/>
    <w:rsid w:val="004257B4"/>
    <w:rsid w:val="004B5EBA"/>
    <w:rsid w:val="005512BA"/>
    <w:rsid w:val="00667056"/>
    <w:rsid w:val="00741FB7"/>
    <w:rsid w:val="00876354"/>
    <w:rsid w:val="00997EDD"/>
    <w:rsid w:val="009A5B67"/>
    <w:rsid w:val="00B4582B"/>
    <w:rsid w:val="00B64846"/>
    <w:rsid w:val="00BC4987"/>
    <w:rsid w:val="00D003C9"/>
    <w:rsid w:val="00D87502"/>
    <w:rsid w:val="00D93DF4"/>
    <w:rsid w:val="00DA094D"/>
    <w:rsid w:val="00E340BF"/>
    <w:rsid w:val="00E5077F"/>
    <w:rsid w:val="00EA4EB5"/>
    <w:rsid w:val="00F215F1"/>
    <w:rsid w:val="00F2744B"/>
    <w:rsid w:val="00F27C4E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6A4C5AAA-C515-40AD-8C4D-8DBB87998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6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DAX-7841 </vt:lpstr>
    </vt:vector>
  </TitlesOfParts>
  <Company/>
  <LinksUpToDate>false</LinksUpToDate>
  <CharactersWithSpaces>1778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DAX-9949 Ошибка КМ отгружен.</dc:title>
  <dc:creator>K.alyanykh</dc:creator>
  <cp:lastModifiedBy>K.alyanykh</cp:lastModifiedBy>
  <cp:revision>3</cp:revision>
  <cp:lastPrinted>2010-02-27T12:52:00Z</cp:lastPrinted>
  <dcterms:created xsi:type="dcterms:W3CDTF">2025-04-08T08:42:00Z</dcterms:created>
  <dcterms:modified xsi:type="dcterms:W3CDTF">2025-04-08T13:55:00Z</dcterms:modified>
</cp:coreProperties>
</file>